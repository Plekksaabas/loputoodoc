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EE51CB" w:rsidTr="003C7AD4">
        <w:trPr>
          <w:trHeight w:val="278"/>
        </w:trPr>
        <w:tc>
          <w:tcPr>
            <w:tcW w:w="8497" w:type="dxa"/>
            <w:gridSpan w:val="2"/>
            <w:shd w:val="clear" w:color="auto" w:fill="auto"/>
          </w:tcPr>
          <w:p w:rsidR="00AD6819" w:rsidRPr="00EE51CB" w:rsidRDefault="00AD6819" w:rsidP="0046769E">
            <w:pPr>
              <w:pStyle w:val="University"/>
            </w:pPr>
            <w:bookmarkStart w:id="0" w:name="_Hlk481677798"/>
            <w:bookmarkEnd w:id="0"/>
            <w:r w:rsidRPr="00EE51CB">
              <w:t>tallinna tehnikaülikool</w:t>
            </w:r>
          </w:p>
        </w:tc>
      </w:tr>
      <w:tr w:rsidR="00AD6819" w:rsidRPr="00EE51CB" w:rsidTr="003C7AD4">
        <w:trPr>
          <w:trHeight w:val="370"/>
        </w:trPr>
        <w:tc>
          <w:tcPr>
            <w:tcW w:w="8497" w:type="dxa"/>
            <w:gridSpan w:val="2"/>
            <w:shd w:val="clear" w:color="auto" w:fill="auto"/>
          </w:tcPr>
          <w:p w:rsidR="00AD6819" w:rsidRPr="00EE51CB" w:rsidRDefault="00AD6819" w:rsidP="0046769E">
            <w:pPr>
              <w:jc w:val="center"/>
            </w:pPr>
            <w:r w:rsidRPr="00EE51CB">
              <w:t>Infotehnoloogia teaduskond</w:t>
            </w:r>
          </w:p>
        </w:tc>
      </w:tr>
      <w:tr w:rsidR="00AD6819" w:rsidRPr="00EE51CB" w:rsidTr="003C7AD4">
        <w:trPr>
          <w:trHeight w:val="401"/>
        </w:trPr>
        <w:tc>
          <w:tcPr>
            <w:tcW w:w="8497" w:type="dxa"/>
            <w:gridSpan w:val="2"/>
            <w:shd w:val="clear" w:color="auto" w:fill="auto"/>
          </w:tcPr>
          <w:p w:rsidR="00AD6819" w:rsidRPr="00EE51CB" w:rsidRDefault="008F3975" w:rsidP="0046769E">
            <w:pPr>
              <w:jc w:val="center"/>
            </w:pPr>
            <w:r>
              <w:t xml:space="preserve">Arvutisüsteemide </w:t>
            </w:r>
            <w:r w:rsidR="00913202" w:rsidRPr="00EE51CB">
              <w:t>instituut</w:t>
            </w:r>
          </w:p>
        </w:tc>
      </w:tr>
      <w:tr w:rsidR="00EB59B0" w:rsidRPr="00EE51CB" w:rsidTr="003C7AD4">
        <w:trPr>
          <w:trHeight w:val="2469"/>
        </w:trPr>
        <w:tc>
          <w:tcPr>
            <w:tcW w:w="8497" w:type="dxa"/>
            <w:gridSpan w:val="2"/>
            <w:shd w:val="clear" w:color="auto" w:fill="auto"/>
          </w:tcPr>
          <w:p w:rsidR="00EB59B0" w:rsidRPr="00EE51CB" w:rsidRDefault="00EB59B0" w:rsidP="001A1440">
            <w:pPr>
              <w:pStyle w:val="BodyText"/>
              <w:spacing w:after="80" w:line="240" w:lineRule="auto"/>
              <w:jc w:val="center"/>
              <w:rPr>
                <w:sz w:val="28"/>
              </w:rPr>
            </w:pPr>
          </w:p>
        </w:tc>
      </w:tr>
      <w:tr w:rsidR="00AD6819" w:rsidRPr="00EE51CB" w:rsidTr="003C7AD4">
        <w:trPr>
          <w:trHeight w:val="497"/>
        </w:trPr>
        <w:tc>
          <w:tcPr>
            <w:tcW w:w="8497" w:type="dxa"/>
            <w:gridSpan w:val="2"/>
            <w:shd w:val="clear" w:color="auto" w:fill="auto"/>
          </w:tcPr>
          <w:p w:rsidR="00AD6819" w:rsidRPr="00EE51CB" w:rsidRDefault="00913202" w:rsidP="00EB59B0">
            <w:pPr>
              <w:jc w:val="center"/>
            </w:pPr>
            <w:proofErr w:type="spellStart"/>
            <w:r w:rsidRPr="00EE51CB">
              <w:t>Jörgen</w:t>
            </w:r>
            <w:proofErr w:type="spellEnd"/>
            <w:r w:rsidRPr="00EE51CB">
              <w:t xml:space="preserve"> </w:t>
            </w:r>
            <w:proofErr w:type="spellStart"/>
            <w:r w:rsidRPr="00EE51CB">
              <w:t>Vedom</w:t>
            </w:r>
            <w:proofErr w:type="spellEnd"/>
            <w:r w:rsidRPr="00EE51CB">
              <w:t xml:space="preserve"> 123584 IASB</w:t>
            </w:r>
          </w:p>
        </w:tc>
      </w:tr>
      <w:tr w:rsidR="00AD6819" w:rsidRPr="00EE51CB" w:rsidTr="003C7AD4">
        <w:trPr>
          <w:trHeight w:val="2403"/>
        </w:trPr>
        <w:tc>
          <w:tcPr>
            <w:tcW w:w="8497" w:type="dxa"/>
            <w:gridSpan w:val="2"/>
            <w:shd w:val="clear" w:color="auto" w:fill="auto"/>
            <w:vAlign w:val="center"/>
          </w:tcPr>
          <w:p w:rsidR="00AD6819" w:rsidRPr="00EE51CB" w:rsidRDefault="00913202" w:rsidP="0046769E">
            <w:pPr>
              <w:pStyle w:val="Headingtitle"/>
            </w:pPr>
            <w:r w:rsidRPr="00EE51CB">
              <w:t>Mitme Kiirendusanduriga kukkumise tuvastamise süsteemi arendus</w:t>
            </w:r>
          </w:p>
        </w:tc>
      </w:tr>
      <w:tr w:rsidR="00AD6819" w:rsidRPr="00EE51CB" w:rsidTr="003C7AD4">
        <w:trPr>
          <w:trHeight w:val="1704"/>
        </w:trPr>
        <w:tc>
          <w:tcPr>
            <w:tcW w:w="8497" w:type="dxa"/>
            <w:gridSpan w:val="2"/>
            <w:shd w:val="clear" w:color="auto" w:fill="auto"/>
          </w:tcPr>
          <w:p w:rsidR="00AD6819" w:rsidRPr="00EE51CB" w:rsidRDefault="00913202" w:rsidP="001A1440">
            <w:pPr>
              <w:jc w:val="center"/>
            </w:pPr>
            <w:r w:rsidRPr="00EE51CB">
              <w:t>Bakalaureusetöö</w:t>
            </w:r>
          </w:p>
        </w:tc>
      </w:tr>
      <w:tr w:rsidR="00AD6819" w:rsidRPr="00EE51CB" w:rsidTr="003C7AD4">
        <w:trPr>
          <w:trHeight w:val="454"/>
        </w:trPr>
        <w:tc>
          <w:tcPr>
            <w:tcW w:w="6093" w:type="dxa"/>
            <w:shd w:val="clear" w:color="auto" w:fill="auto"/>
          </w:tcPr>
          <w:p w:rsidR="00AD6819" w:rsidRPr="00EE51CB" w:rsidRDefault="00AD6819" w:rsidP="007C0D9E">
            <w:pPr>
              <w:pStyle w:val="StyleRight"/>
            </w:pPr>
            <w:r w:rsidRPr="00EE51CB">
              <w:t>Juhendaja:</w:t>
            </w:r>
          </w:p>
        </w:tc>
        <w:tc>
          <w:tcPr>
            <w:tcW w:w="2404" w:type="dxa"/>
            <w:shd w:val="clear" w:color="auto" w:fill="auto"/>
          </w:tcPr>
          <w:p w:rsidR="00AD6819" w:rsidRPr="00EE51CB" w:rsidRDefault="00913202" w:rsidP="001A1440">
            <w:proofErr w:type="spellStart"/>
            <w:r w:rsidRPr="00EE51CB">
              <w:t>Mairo</w:t>
            </w:r>
            <w:proofErr w:type="spellEnd"/>
            <w:r w:rsidRPr="00EE51CB">
              <w:t xml:space="preserve"> Leier</w:t>
            </w:r>
          </w:p>
        </w:tc>
      </w:tr>
      <w:tr w:rsidR="00AD6819" w:rsidRPr="00EE51CB" w:rsidTr="003C7AD4">
        <w:trPr>
          <w:trHeight w:val="454"/>
        </w:trPr>
        <w:tc>
          <w:tcPr>
            <w:tcW w:w="6093" w:type="dxa"/>
            <w:shd w:val="clear" w:color="auto" w:fill="auto"/>
          </w:tcPr>
          <w:p w:rsidR="00AD6819" w:rsidRPr="00EE51CB" w:rsidRDefault="00AD6819" w:rsidP="007C0D9E">
            <w:pPr>
              <w:pStyle w:val="StyleRight"/>
            </w:pPr>
          </w:p>
        </w:tc>
        <w:tc>
          <w:tcPr>
            <w:tcW w:w="2404" w:type="dxa"/>
            <w:shd w:val="clear" w:color="auto" w:fill="auto"/>
          </w:tcPr>
          <w:p w:rsidR="00AD6819" w:rsidRPr="00EE51CB" w:rsidRDefault="00913202" w:rsidP="001A1440">
            <w:r w:rsidRPr="00EE51CB">
              <w:t>Doktorikraad</w:t>
            </w:r>
          </w:p>
        </w:tc>
      </w:tr>
      <w:tr w:rsidR="00AD6819" w:rsidRPr="00EE51CB" w:rsidTr="003C7AD4">
        <w:trPr>
          <w:trHeight w:val="454"/>
        </w:trPr>
        <w:tc>
          <w:tcPr>
            <w:tcW w:w="6093" w:type="dxa"/>
            <w:shd w:val="clear" w:color="auto" w:fill="auto"/>
          </w:tcPr>
          <w:p w:rsidR="00AD6819" w:rsidRPr="00EE51CB" w:rsidRDefault="00AD6819" w:rsidP="007C0D9E">
            <w:pPr>
              <w:pStyle w:val="StyleRight"/>
            </w:pPr>
          </w:p>
        </w:tc>
        <w:tc>
          <w:tcPr>
            <w:tcW w:w="2404" w:type="dxa"/>
            <w:shd w:val="clear" w:color="auto" w:fill="auto"/>
          </w:tcPr>
          <w:p w:rsidR="00AD6819" w:rsidRPr="00EE51CB" w:rsidRDefault="00AD6819" w:rsidP="001A1440"/>
        </w:tc>
      </w:tr>
      <w:tr w:rsidR="00AD6819" w:rsidRPr="00EE51CB" w:rsidTr="003C7AD4">
        <w:trPr>
          <w:trHeight w:val="454"/>
        </w:trPr>
        <w:tc>
          <w:tcPr>
            <w:tcW w:w="6093" w:type="dxa"/>
            <w:shd w:val="clear" w:color="auto" w:fill="auto"/>
          </w:tcPr>
          <w:p w:rsidR="00AD6819" w:rsidRPr="00EE51CB" w:rsidRDefault="00AD6819" w:rsidP="007C0D9E">
            <w:pPr>
              <w:pStyle w:val="StyleRight"/>
              <w:rPr>
                <w:sz w:val="28"/>
              </w:rPr>
            </w:pPr>
          </w:p>
        </w:tc>
        <w:tc>
          <w:tcPr>
            <w:tcW w:w="2404" w:type="dxa"/>
            <w:shd w:val="clear" w:color="auto" w:fill="auto"/>
          </w:tcPr>
          <w:p w:rsidR="00AD6819" w:rsidRPr="00EE51CB" w:rsidRDefault="00AD6819" w:rsidP="001A1440">
            <w:pPr>
              <w:rPr>
                <w:sz w:val="28"/>
              </w:rPr>
            </w:pPr>
          </w:p>
        </w:tc>
      </w:tr>
      <w:tr w:rsidR="0046769E" w:rsidRPr="00EE51CB" w:rsidTr="003C7AD4">
        <w:trPr>
          <w:trHeight w:val="454"/>
        </w:trPr>
        <w:tc>
          <w:tcPr>
            <w:tcW w:w="6093" w:type="dxa"/>
            <w:shd w:val="clear" w:color="auto" w:fill="auto"/>
          </w:tcPr>
          <w:p w:rsidR="0046769E" w:rsidRPr="00EE51CB" w:rsidRDefault="0046769E" w:rsidP="007C0D9E">
            <w:pPr>
              <w:pStyle w:val="StyleRight"/>
            </w:pPr>
          </w:p>
        </w:tc>
        <w:tc>
          <w:tcPr>
            <w:tcW w:w="2404" w:type="dxa"/>
            <w:shd w:val="clear" w:color="auto" w:fill="auto"/>
          </w:tcPr>
          <w:p w:rsidR="0046769E" w:rsidRPr="00EE51CB" w:rsidRDefault="0046769E" w:rsidP="001A1440">
            <w:pPr>
              <w:tabs>
                <w:tab w:val="left" w:pos="5707"/>
              </w:tabs>
            </w:pPr>
          </w:p>
        </w:tc>
      </w:tr>
      <w:tr w:rsidR="0046769E" w:rsidRPr="00EE51CB" w:rsidTr="003C7AD4">
        <w:trPr>
          <w:trHeight w:val="454"/>
        </w:trPr>
        <w:tc>
          <w:tcPr>
            <w:tcW w:w="6093" w:type="dxa"/>
            <w:shd w:val="clear" w:color="auto" w:fill="auto"/>
          </w:tcPr>
          <w:p w:rsidR="0046769E" w:rsidRPr="00EE51CB" w:rsidRDefault="0046769E" w:rsidP="007C0D9E">
            <w:pPr>
              <w:pStyle w:val="StyleRight"/>
            </w:pPr>
          </w:p>
        </w:tc>
        <w:tc>
          <w:tcPr>
            <w:tcW w:w="2404" w:type="dxa"/>
            <w:shd w:val="clear" w:color="auto" w:fill="auto"/>
          </w:tcPr>
          <w:p w:rsidR="0046769E" w:rsidRPr="00EE51CB" w:rsidRDefault="0046769E" w:rsidP="001A1440">
            <w:pPr>
              <w:tabs>
                <w:tab w:val="left" w:pos="5707"/>
              </w:tabs>
            </w:pPr>
          </w:p>
        </w:tc>
      </w:tr>
      <w:tr w:rsidR="0046769E" w:rsidRPr="00EE51CB" w:rsidTr="003C7AD4">
        <w:trPr>
          <w:trHeight w:val="454"/>
        </w:trPr>
        <w:tc>
          <w:tcPr>
            <w:tcW w:w="6093" w:type="dxa"/>
            <w:shd w:val="clear" w:color="auto" w:fill="auto"/>
          </w:tcPr>
          <w:p w:rsidR="0046769E" w:rsidRPr="00EE51CB" w:rsidRDefault="0046769E" w:rsidP="007C0D9E">
            <w:pPr>
              <w:pStyle w:val="StyleRight"/>
            </w:pPr>
          </w:p>
        </w:tc>
        <w:tc>
          <w:tcPr>
            <w:tcW w:w="2404" w:type="dxa"/>
            <w:shd w:val="clear" w:color="auto" w:fill="auto"/>
          </w:tcPr>
          <w:p w:rsidR="0046769E" w:rsidRPr="00EE51CB" w:rsidRDefault="0046769E" w:rsidP="001A1440">
            <w:pPr>
              <w:tabs>
                <w:tab w:val="left" w:pos="5707"/>
              </w:tabs>
            </w:pPr>
          </w:p>
        </w:tc>
      </w:tr>
      <w:tr w:rsidR="0046769E" w:rsidRPr="00EE51CB" w:rsidTr="003C7AD4">
        <w:trPr>
          <w:trHeight w:val="454"/>
        </w:trPr>
        <w:tc>
          <w:tcPr>
            <w:tcW w:w="6093" w:type="dxa"/>
            <w:shd w:val="clear" w:color="auto" w:fill="auto"/>
          </w:tcPr>
          <w:p w:rsidR="0046769E" w:rsidRPr="00EE51CB" w:rsidRDefault="0046769E" w:rsidP="007C0D9E">
            <w:pPr>
              <w:pStyle w:val="StyleRight"/>
            </w:pPr>
          </w:p>
        </w:tc>
        <w:tc>
          <w:tcPr>
            <w:tcW w:w="2404" w:type="dxa"/>
            <w:shd w:val="clear" w:color="auto" w:fill="auto"/>
          </w:tcPr>
          <w:p w:rsidR="0046769E" w:rsidRPr="00EE51CB" w:rsidRDefault="0046769E" w:rsidP="001A1440">
            <w:pPr>
              <w:tabs>
                <w:tab w:val="left" w:pos="5707"/>
              </w:tabs>
            </w:pPr>
          </w:p>
        </w:tc>
      </w:tr>
      <w:tr w:rsidR="0046769E" w:rsidRPr="00EE51CB" w:rsidTr="003C7AD4">
        <w:trPr>
          <w:trHeight w:val="454"/>
        </w:trPr>
        <w:tc>
          <w:tcPr>
            <w:tcW w:w="6093" w:type="dxa"/>
            <w:shd w:val="clear" w:color="auto" w:fill="auto"/>
          </w:tcPr>
          <w:p w:rsidR="0046769E" w:rsidRPr="00EE51CB" w:rsidRDefault="0046769E" w:rsidP="007C0D9E">
            <w:pPr>
              <w:pStyle w:val="StyleRight"/>
            </w:pPr>
          </w:p>
        </w:tc>
        <w:tc>
          <w:tcPr>
            <w:tcW w:w="2404" w:type="dxa"/>
            <w:shd w:val="clear" w:color="auto" w:fill="auto"/>
          </w:tcPr>
          <w:p w:rsidR="0046769E" w:rsidRPr="00EE51CB" w:rsidRDefault="0046769E" w:rsidP="001A1440">
            <w:pPr>
              <w:tabs>
                <w:tab w:val="left" w:pos="5707"/>
              </w:tabs>
            </w:pPr>
          </w:p>
        </w:tc>
      </w:tr>
      <w:tr w:rsidR="0046769E" w:rsidRPr="00EE51CB" w:rsidTr="003C7AD4">
        <w:trPr>
          <w:trHeight w:val="454"/>
        </w:trPr>
        <w:tc>
          <w:tcPr>
            <w:tcW w:w="6093" w:type="dxa"/>
            <w:shd w:val="clear" w:color="auto" w:fill="auto"/>
          </w:tcPr>
          <w:p w:rsidR="0046769E" w:rsidRPr="00EE51CB" w:rsidRDefault="0046769E" w:rsidP="007C0D9E">
            <w:pPr>
              <w:pStyle w:val="StyleRight"/>
            </w:pPr>
          </w:p>
        </w:tc>
        <w:tc>
          <w:tcPr>
            <w:tcW w:w="2404" w:type="dxa"/>
            <w:shd w:val="clear" w:color="auto" w:fill="auto"/>
          </w:tcPr>
          <w:p w:rsidR="0046769E" w:rsidRPr="00EE51CB" w:rsidRDefault="0046769E" w:rsidP="001A1440">
            <w:pPr>
              <w:tabs>
                <w:tab w:val="left" w:pos="5707"/>
              </w:tabs>
            </w:pPr>
          </w:p>
        </w:tc>
      </w:tr>
    </w:tbl>
    <w:p w:rsidR="00AC07C4" w:rsidRPr="00EE51CB" w:rsidRDefault="00AC07C4" w:rsidP="00AC07C4">
      <w:pPr>
        <w:sectPr w:rsidR="00AC07C4" w:rsidRPr="00EE51CB"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EE51CB" w:rsidRDefault="009F4718" w:rsidP="0040413D">
      <w:pPr>
        <w:pStyle w:val="Headingcenter"/>
      </w:pPr>
      <w:r w:rsidRPr="00EE51CB">
        <w:lastRenderedPageBreak/>
        <w:t>Autorideklaratsioon</w:t>
      </w:r>
      <w:bookmarkEnd w:id="1"/>
    </w:p>
    <w:p w:rsidR="009F4718" w:rsidRPr="00EE51CB" w:rsidRDefault="009F4718" w:rsidP="00F826CC">
      <w:pPr>
        <w:pStyle w:val="BodyText"/>
      </w:pPr>
      <w:r w:rsidRPr="00EE51CB">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EE51CB" w:rsidRDefault="009F4718" w:rsidP="00F826CC">
      <w:pPr>
        <w:pStyle w:val="BodyText"/>
      </w:pPr>
      <w:r w:rsidRPr="00EE51CB">
        <w:t xml:space="preserve">Autor: </w:t>
      </w:r>
      <w:proofErr w:type="spellStart"/>
      <w:r w:rsidR="0014429D" w:rsidRPr="00EE51CB">
        <w:t>Jörgen</w:t>
      </w:r>
      <w:proofErr w:type="spellEnd"/>
      <w:r w:rsidR="0014429D" w:rsidRPr="00EE51CB">
        <w:t xml:space="preserve"> </w:t>
      </w:r>
      <w:proofErr w:type="spellStart"/>
      <w:r w:rsidR="0014429D" w:rsidRPr="00EE51CB">
        <w:t>Vedom</w:t>
      </w:r>
      <w:proofErr w:type="spellEnd"/>
    </w:p>
    <w:p w:rsidR="009F4718" w:rsidRPr="00EE51CB" w:rsidRDefault="0014429D" w:rsidP="00F826CC">
      <w:pPr>
        <w:pStyle w:val="BodyText"/>
      </w:pPr>
      <w:r w:rsidRPr="00EE51CB">
        <w:t>16.04.2017</w:t>
      </w:r>
    </w:p>
    <w:p w:rsidR="00A557C8" w:rsidRPr="00EE51CB" w:rsidRDefault="00A557C8" w:rsidP="00AC07C4"/>
    <w:p w:rsidR="00A557C8" w:rsidRPr="00EE51CB" w:rsidRDefault="00A557C8" w:rsidP="00AC07C4">
      <w:pPr>
        <w:sectPr w:rsidR="00A557C8" w:rsidRPr="00EE51CB" w:rsidSect="003C451D">
          <w:footerReference w:type="default" r:id="rId9"/>
          <w:footnotePr>
            <w:numRestart w:val="eachPage"/>
          </w:footnotePr>
          <w:pgSz w:w="11907" w:h="16840" w:code="9"/>
          <w:pgMar w:top="1418" w:right="1701" w:bottom="1418" w:left="1701" w:header="709" w:footer="851" w:gutter="0"/>
          <w:cols w:space="708"/>
        </w:sectPr>
      </w:pPr>
    </w:p>
    <w:p w:rsidR="009F4718" w:rsidRPr="00EE51CB" w:rsidRDefault="009F4718" w:rsidP="0040413D">
      <w:pPr>
        <w:pStyle w:val="Headingcenter"/>
      </w:pPr>
      <w:bookmarkStart w:id="2" w:name="_Toc437263080"/>
      <w:r w:rsidRPr="00EE51CB">
        <w:lastRenderedPageBreak/>
        <w:t>Annotatsioon</w:t>
      </w:r>
      <w:bookmarkEnd w:id="2"/>
    </w:p>
    <w:p w:rsidR="009F4718" w:rsidRPr="00EE51CB" w:rsidRDefault="000027AE" w:rsidP="007E00C9">
      <w:pPr>
        <w:pStyle w:val="BodyText"/>
      </w:pPr>
      <w:r w:rsidRPr="00EE51CB">
        <w:fldChar w:fldCharType="begin"/>
      </w:r>
      <w:r w:rsidR="009F4718" w:rsidRPr="00EE51CB">
        <w:instrText>MACROBUTTON NoMacro [</w:instrText>
      </w:r>
      <w:r w:rsidR="00EF0731" w:rsidRPr="00EE51CB">
        <w:instrText>Annotatsiooni tekst</w:instrText>
      </w:r>
      <w:r w:rsidR="009F4718" w:rsidRPr="00EE51CB">
        <w:instrText>]</w:instrText>
      </w:r>
      <w:r w:rsidRPr="00EE51CB">
        <w:fldChar w:fldCharType="end"/>
      </w:r>
    </w:p>
    <w:p w:rsidR="008C51BE" w:rsidRPr="00EE51CB" w:rsidRDefault="009F4718" w:rsidP="007E00C9">
      <w:pPr>
        <w:pStyle w:val="BodyText"/>
      </w:pPr>
      <w:r w:rsidRPr="00EE51CB">
        <w:t xml:space="preserve">Lõputöö on kirjutatud </w:t>
      </w:r>
      <w:r w:rsidR="000027AE" w:rsidRPr="00EE51CB">
        <w:fldChar w:fldCharType="begin"/>
      </w:r>
      <w:r w:rsidRPr="00EE51CB">
        <w:instrText>MACROBUTTON NoMacro [mis keeles]</w:instrText>
      </w:r>
      <w:r w:rsidR="000027AE" w:rsidRPr="00EE51CB">
        <w:fldChar w:fldCharType="end"/>
      </w:r>
      <w:r w:rsidRPr="00EE51CB">
        <w:t xml:space="preserve"> keeles ning sisaldab teksti </w:t>
      </w:r>
      <w:r w:rsidR="000027AE" w:rsidRPr="00EE51CB">
        <w:fldChar w:fldCharType="begin"/>
      </w:r>
      <w:r w:rsidRPr="00EE51CB">
        <w:instrText>MACROBUTTON NoMacro [lehekülgede arv töö põhiosas]</w:instrText>
      </w:r>
      <w:r w:rsidR="000027AE" w:rsidRPr="00EE51CB">
        <w:fldChar w:fldCharType="end"/>
      </w:r>
      <w:r w:rsidRPr="00EE51CB">
        <w:t xml:space="preserve"> leheküljel, </w:t>
      </w:r>
      <w:r w:rsidR="000027AE" w:rsidRPr="00EE51CB">
        <w:fldChar w:fldCharType="begin"/>
      </w:r>
      <w:r w:rsidRPr="00EE51CB">
        <w:instrText>MACROBUTTON NoMacro [peatükkide arv]</w:instrText>
      </w:r>
      <w:r w:rsidR="000027AE" w:rsidRPr="00EE51CB">
        <w:fldChar w:fldCharType="end"/>
      </w:r>
      <w:r w:rsidRPr="00EE51CB">
        <w:t xml:space="preserve"> peatükki, </w:t>
      </w:r>
      <w:r w:rsidR="000027AE" w:rsidRPr="00EE51CB">
        <w:fldChar w:fldCharType="begin"/>
      </w:r>
      <w:r w:rsidRPr="00EE51CB">
        <w:instrText>MACROBUTTON NoMacro [jooniste arv]</w:instrText>
      </w:r>
      <w:r w:rsidR="000027AE" w:rsidRPr="00EE51CB">
        <w:fldChar w:fldCharType="end"/>
      </w:r>
      <w:r w:rsidRPr="00EE51CB">
        <w:t xml:space="preserve"> joonist, </w:t>
      </w:r>
      <w:r w:rsidR="000027AE" w:rsidRPr="00EE51CB">
        <w:fldChar w:fldCharType="begin"/>
      </w:r>
      <w:r w:rsidRPr="00EE51CB">
        <w:instrText>MACROBUTTON NoMacro [tabelite arv]</w:instrText>
      </w:r>
      <w:r w:rsidR="000027AE" w:rsidRPr="00EE51CB">
        <w:fldChar w:fldCharType="end"/>
      </w:r>
      <w:r w:rsidRPr="00EE51CB">
        <w:t xml:space="preserve"> tabelit.</w:t>
      </w:r>
    </w:p>
    <w:p w:rsidR="009F4718" w:rsidRPr="00EE51CB" w:rsidRDefault="009F4718" w:rsidP="00AC07C4"/>
    <w:p w:rsidR="00A557C8" w:rsidRPr="00EE51CB" w:rsidRDefault="00A557C8" w:rsidP="00AC07C4">
      <w:pPr>
        <w:sectPr w:rsidR="00A557C8" w:rsidRPr="00EE51CB" w:rsidSect="003C451D">
          <w:footnotePr>
            <w:numRestart w:val="eachPage"/>
          </w:footnotePr>
          <w:pgSz w:w="11907" w:h="16840" w:code="9"/>
          <w:pgMar w:top="1418" w:right="1701" w:bottom="1418" w:left="1701" w:header="709" w:footer="851" w:gutter="0"/>
          <w:cols w:space="708"/>
        </w:sectPr>
      </w:pPr>
    </w:p>
    <w:p w:rsidR="009F4718" w:rsidRPr="00EE51CB" w:rsidRDefault="009F4718" w:rsidP="0040413D">
      <w:pPr>
        <w:pStyle w:val="Headingcenter"/>
      </w:pPr>
      <w:bookmarkStart w:id="3" w:name="_Toc437263081"/>
      <w:proofErr w:type="spellStart"/>
      <w:r w:rsidRPr="00EE51CB">
        <w:lastRenderedPageBreak/>
        <w:t>Abstract</w:t>
      </w:r>
      <w:bookmarkEnd w:id="3"/>
      <w:proofErr w:type="spellEnd"/>
      <w:r w:rsidR="0005164D" w:rsidRPr="00EE51CB">
        <w:br/>
      </w:r>
      <w:r w:rsidR="000027AE" w:rsidRPr="00EE51CB">
        <w:rPr>
          <w:b w:val="0"/>
          <w:sz w:val="28"/>
        </w:rPr>
        <w:fldChar w:fldCharType="begin"/>
      </w:r>
      <w:r w:rsidRPr="00EE51CB">
        <w:rPr>
          <w:sz w:val="28"/>
        </w:rPr>
        <w:instrText xml:space="preserve">MACROBUTTON NoMacro [Töö </w:instrText>
      </w:r>
      <w:r w:rsidR="002B240D" w:rsidRPr="00EE51CB">
        <w:rPr>
          <w:sz w:val="28"/>
        </w:rPr>
        <w:instrText>ingliskeelne</w:instrText>
      </w:r>
      <w:r w:rsidRPr="00EE51CB">
        <w:rPr>
          <w:sz w:val="28"/>
        </w:rPr>
        <w:instrText xml:space="preserve"> pealkiri]</w:instrText>
      </w:r>
      <w:r w:rsidR="000027AE" w:rsidRPr="00EE51CB">
        <w:rPr>
          <w:b w:val="0"/>
          <w:sz w:val="28"/>
        </w:rPr>
        <w:fldChar w:fldCharType="end"/>
      </w:r>
    </w:p>
    <w:p w:rsidR="009F4718" w:rsidRPr="00EE51CB" w:rsidRDefault="000027AE" w:rsidP="00886663">
      <w:pPr>
        <w:pStyle w:val="BodyText"/>
      </w:pPr>
      <w:r w:rsidRPr="00EE51CB">
        <w:fldChar w:fldCharType="begin"/>
      </w:r>
      <w:r w:rsidR="009F4718" w:rsidRPr="00EE51CB">
        <w:instrText>MACROBUTTON NoMacro [</w:instrText>
      </w:r>
      <w:r w:rsidR="00EF0731" w:rsidRPr="00EE51CB">
        <w:instrText>Text</w:instrText>
      </w:r>
      <w:r w:rsidR="009F4718" w:rsidRPr="00EE51CB">
        <w:instrText>]</w:instrText>
      </w:r>
      <w:r w:rsidRPr="00EE51CB">
        <w:fldChar w:fldCharType="end"/>
      </w:r>
    </w:p>
    <w:p w:rsidR="009F4718" w:rsidRPr="00EE51CB" w:rsidRDefault="009F4718" w:rsidP="00886663">
      <w:pPr>
        <w:pStyle w:val="BodyText"/>
      </w:pPr>
      <w:proofErr w:type="spellStart"/>
      <w:r w:rsidRPr="00EE51CB">
        <w:t>The</w:t>
      </w:r>
      <w:proofErr w:type="spellEnd"/>
      <w:r w:rsidRPr="00EE51CB">
        <w:t xml:space="preserve"> </w:t>
      </w:r>
      <w:proofErr w:type="spellStart"/>
      <w:r w:rsidRPr="00EE51CB">
        <w:t>thesis</w:t>
      </w:r>
      <w:proofErr w:type="spellEnd"/>
      <w:r w:rsidRPr="00EE51CB">
        <w:t xml:space="preserve"> </w:t>
      </w:r>
      <w:proofErr w:type="spellStart"/>
      <w:r w:rsidRPr="00EE51CB">
        <w:t>is</w:t>
      </w:r>
      <w:proofErr w:type="spellEnd"/>
      <w:r w:rsidRPr="00EE51CB">
        <w:t xml:space="preserve"> in </w:t>
      </w:r>
      <w:r w:rsidR="000027AE" w:rsidRPr="00EE51CB">
        <w:fldChar w:fldCharType="begin"/>
      </w:r>
      <w:r w:rsidRPr="00EE51CB">
        <w:instrText>MACROBUTTON NoMacro [language]</w:instrText>
      </w:r>
      <w:r w:rsidR="000027AE" w:rsidRPr="00EE51CB">
        <w:fldChar w:fldCharType="end"/>
      </w:r>
      <w:r w:rsidRPr="00EE51CB">
        <w:t xml:space="preserve"> and </w:t>
      </w:r>
      <w:proofErr w:type="spellStart"/>
      <w:r w:rsidRPr="00EE51CB">
        <w:t>contains</w:t>
      </w:r>
      <w:proofErr w:type="spellEnd"/>
      <w:r w:rsidRPr="00EE51CB">
        <w:t xml:space="preserve"> </w:t>
      </w:r>
      <w:r w:rsidR="000027AE" w:rsidRPr="00EE51CB">
        <w:fldChar w:fldCharType="begin"/>
      </w:r>
      <w:r w:rsidRPr="00EE51CB">
        <w:instrText>MACROBUTTON NoMacro [pages]</w:instrText>
      </w:r>
      <w:r w:rsidR="000027AE" w:rsidRPr="00EE51CB">
        <w:fldChar w:fldCharType="end"/>
      </w:r>
      <w:r w:rsidRPr="00EE51CB">
        <w:t xml:space="preserve"> pages of </w:t>
      </w:r>
      <w:proofErr w:type="spellStart"/>
      <w:r w:rsidRPr="00EE51CB">
        <w:t>text</w:t>
      </w:r>
      <w:proofErr w:type="spellEnd"/>
      <w:r w:rsidRPr="00EE51CB">
        <w:t xml:space="preserve">, </w:t>
      </w:r>
      <w:r w:rsidR="000027AE" w:rsidRPr="00EE51CB">
        <w:fldChar w:fldCharType="begin"/>
      </w:r>
      <w:r w:rsidRPr="00EE51CB">
        <w:instrText>MACROBUTTON NoMacro [chapters]</w:instrText>
      </w:r>
      <w:r w:rsidR="000027AE" w:rsidRPr="00EE51CB">
        <w:fldChar w:fldCharType="end"/>
      </w:r>
      <w:r w:rsidRPr="00EE51CB">
        <w:t xml:space="preserve"> </w:t>
      </w:r>
      <w:proofErr w:type="spellStart"/>
      <w:r w:rsidRPr="00EE51CB">
        <w:t>chapters</w:t>
      </w:r>
      <w:proofErr w:type="spellEnd"/>
      <w:r w:rsidRPr="00EE51CB">
        <w:t xml:space="preserve">, </w:t>
      </w:r>
      <w:r w:rsidR="000027AE" w:rsidRPr="00EE51CB">
        <w:fldChar w:fldCharType="begin"/>
      </w:r>
      <w:r w:rsidRPr="00EE51CB">
        <w:instrText>MACROBUTTON NoMacro [figures]</w:instrText>
      </w:r>
      <w:r w:rsidR="000027AE" w:rsidRPr="00EE51CB">
        <w:fldChar w:fldCharType="end"/>
      </w:r>
      <w:r w:rsidRPr="00EE51CB">
        <w:t xml:space="preserve"> </w:t>
      </w:r>
      <w:proofErr w:type="spellStart"/>
      <w:r w:rsidRPr="00EE51CB">
        <w:t>figures</w:t>
      </w:r>
      <w:proofErr w:type="spellEnd"/>
      <w:r w:rsidRPr="00EE51CB">
        <w:t xml:space="preserve">, </w:t>
      </w:r>
      <w:r w:rsidR="000027AE" w:rsidRPr="00EE51CB">
        <w:fldChar w:fldCharType="begin"/>
      </w:r>
      <w:r w:rsidRPr="00EE51CB">
        <w:instrText>MACROBUTTON NoMacro [tables]</w:instrText>
      </w:r>
      <w:r w:rsidR="000027AE" w:rsidRPr="00EE51CB">
        <w:fldChar w:fldCharType="end"/>
      </w:r>
      <w:r w:rsidRPr="00EE51CB">
        <w:t xml:space="preserve"> </w:t>
      </w:r>
      <w:proofErr w:type="spellStart"/>
      <w:r w:rsidRPr="00EE51CB">
        <w:t>tables</w:t>
      </w:r>
      <w:proofErr w:type="spellEnd"/>
      <w:r w:rsidRPr="00EE51CB">
        <w:t xml:space="preserve">. </w:t>
      </w:r>
    </w:p>
    <w:p w:rsidR="00A557C8" w:rsidRPr="00EE51CB" w:rsidRDefault="00A557C8" w:rsidP="00AC07C4"/>
    <w:p w:rsidR="00A557C8" w:rsidRPr="00EE51CB" w:rsidRDefault="00A557C8" w:rsidP="00AC07C4">
      <w:pPr>
        <w:sectPr w:rsidR="00A557C8" w:rsidRPr="00EE51CB" w:rsidSect="003C451D">
          <w:footnotePr>
            <w:numRestart w:val="eachPage"/>
          </w:footnotePr>
          <w:pgSz w:w="11907" w:h="16840" w:code="9"/>
          <w:pgMar w:top="1418" w:right="1701" w:bottom="1418" w:left="1701" w:header="709" w:footer="851" w:gutter="0"/>
          <w:cols w:space="708"/>
        </w:sectPr>
      </w:pPr>
    </w:p>
    <w:p w:rsidR="009F4718" w:rsidRPr="00EE51CB" w:rsidRDefault="009F4718" w:rsidP="0040413D">
      <w:pPr>
        <w:pStyle w:val="Headingcenter"/>
      </w:pPr>
      <w:bookmarkStart w:id="4" w:name="_Toc437263082"/>
      <w:r w:rsidRPr="00EE51CB">
        <w:lastRenderedPageBreak/>
        <w:t>Lühendite ja mõistete sõnastik</w:t>
      </w:r>
      <w:bookmarkEnd w:id="4"/>
    </w:p>
    <w:tbl>
      <w:tblPr>
        <w:tblW w:w="0" w:type="auto"/>
        <w:tblLook w:val="04A0" w:firstRow="1" w:lastRow="0" w:firstColumn="1" w:lastColumn="0" w:noHBand="0" w:noVBand="1"/>
      </w:tblPr>
      <w:tblGrid>
        <w:gridCol w:w="2616"/>
        <w:gridCol w:w="5889"/>
      </w:tblGrid>
      <w:tr w:rsidR="00EF0731" w:rsidRPr="00EE51CB" w:rsidTr="00EB2E10">
        <w:trPr>
          <w:trHeight w:val="397"/>
        </w:trPr>
        <w:tc>
          <w:tcPr>
            <w:tcW w:w="2616" w:type="dxa"/>
            <w:shd w:val="clear" w:color="auto" w:fill="auto"/>
          </w:tcPr>
          <w:p w:rsidR="00EF0731" w:rsidRPr="00EE51CB" w:rsidRDefault="00EF0731" w:rsidP="00EB2E10">
            <w:pPr>
              <w:pStyle w:val="Tabletext"/>
            </w:pPr>
            <w:r w:rsidRPr="00EE51CB">
              <w:t>ATI</w:t>
            </w:r>
          </w:p>
        </w:tc>
        <w:tc>
          <w:tcPr>
            <w:tcW w:w="5889" w:type="dxa"/>
            <w:shd w:val="clear" w:color="auto" w:fill="auto"/>
          </w:tcPr>
          <w:p w:rsidR="00EF0731" w:rsidRPr="00EE51CB" w:rsidRDefault="00EF0731" w:rsidP="00EB2E10">
            <w:pPr>
              <w:pStyle w:val="Tabletext"/>
            </w:pPr>
            <w:r w:rsidRPr="00EE51CB">
              <w:t>TTÜ Arvutitehnika instituut</w:t>
            </w:r>
          </w:p>
        </w:tc>
      </w:tr>
      <w:tr w:rsidR="00EF0731" w:rsidRPr="00EE51CB" w:rsidTr="00EB2E10">
        <w:trPr>
          <w:trHeight w:val="397"/>
        </w:trPr>
        <w:tc>
          <w:tcPr>
            <w:tcW w:w="2616" w:type="dxa"/>
            <w:shd w:val="clear" w:color="auto" w:fill="auto"/>
          </w:tcPr>
          <w:p w:rsidR="00EF0731" w:rsidRPr="00EE51CB" w:rsidRDefault="00EF0731" w:rsidP="00EB2E10">
            <w:pPr>
              <w:pStyle w:val="Tabletext"/>
            </w:pPr>
            <w:r w:rsidRPr="00EE51CB">
              <w:t>DPI</w:t>
            </w:r>
          </w:p>
        </w:tc>
        <w:tc>
          <w:tcPr>
            <w:tcW w:w="5889" w:type="dxa"/>
            <w:shd w:val="clear" w:color="auto" w:fill="auto"/>
          </w:tcPr>
          <w:p w:rsidR="00BE1EBA" w:rsidRPr="00EE51CB" w:rsidRDefault="00EF0731" w:rsidP="00EB2E10">
            <w:pPr>
              <w:pStyle w:val="Tabletext"/>
            </w:pPr>
            <w:r w:rsidRPr="00EE51CB">
              <w:rPr>
                <w:i/>
              </w:rPr>
              <w:t xml:space="preserve">Dots </w:t>
            </w:r>
            <w:proofErr w:type="spellStart"/>
            <w:r w:rsidRPr="00EE51CB">
              <w:rPr>
                <w:i/>
              </w:rPr>
              <w:t>perinch</w:t>
            </w:r>
            <w:proofErr w:type="spellEnd"/>
            <w:r w:rsidRPr="00EE51CB">
              <w:t>, punkti tolli kohta</w:t>
            </w:r>
          </w:p>
        </w:tc>
      </w:tr>
      <w:tr w:rsidR="00EF0731" w:rsidRPr="00EE51CB" w:rsidTr="00EB2E10">
        <w:trPr>
          <w:trHeight w:val="397"/>
        </w:trPr>
        <w:tc>
          <w:tcPr>
            <w:tcW w:w="2616" w:type="dxa"/>
            <w:shd w:val="clear" w:color="auto" w:fill="auto"/>
          </w:tcPr>
          <w:p w:rsidR="00EF0731" w:rsidRPr="00EE51CB" w:rsidRDefault="00BE1EBA" w:rsidP="00EB2E10">
            <w:pPr>
              <w:pStyle w:val="Tabletext"/>
            </w:pPr>
            <w:r w:rsidRPr="00EE51CB">
              <w:t>SAI</w:t>
            </w:r>
          </w:p>
        </w:tc>
        <w:tc>
          <w:tcPr>
            <w:tcW w:w="5889" w:type="dxa"/>
            <w:shd w:val="clear" w:color="auto" w:fill="auto"/>
          </w:tcPr>
          <w:p w:rsidR="00EF0731" w:rsidRPr="00EE51CB" w:rsidRDefault="00EF0731" w:rsidP="00EB2E10">
            <w:pPr>
              <w:pStyle w:val="Tabletext"/>
            </w:pPr>
          </w:p>
        </w:tc>
      </w:tr>
      <w:tr w:rsidR="00EF0731" w:rsidRPr="00EE51CB" w:rsidTr="00EB2E10">
        <w:trPr>
          <w:trHeight w:val="397"/>
        </w:trPr>
        <w:tc>
          <w:tcPr>
            <w:tcW w:w="2616" w:type="dxa"/>
            <w:shd w:val="clear" w:color="auto" w:fill="auto"/>
          </w:tcPr>
          <w:p w:rsidR="00EF0731" w:rsidRPr="00EE51CB" w:rsidRDefault="004E58AE" w:rsidP="00EB2E10">
            <w:pPr>
              <w:pStyle w:val="Tabletext"/>
            </w:pPr>
            <w:r w:rsidRPr="00EE51CB">
              <w:t>UART</w:t>
            </w:r>
          </w:p>
          <w:p w:rsidR="004E58AE" w:rsidRPr="00EE51CB" w:rsidRDefault="004E58AE" w:rsidP="00EB2E10">
            <w:pPr>
              <w:pStyle w:val="Tabletext"/>
            </w:pPr>
            <w:r w:rsidRPr="00EE51CB">
              <w:t>USART</w:t>
            </w:r>
          </w:p>
          <w:p w:rsidR="004E58AE" w:rsidRPr="00EE51CB" w:rsidRDefault="004E58AE" w:rsidP="00EB2E10">
            <w:pPr>
              <w:pStyle w:val="Tabletext"/>
            </w:pPr>
            <w:r w:rsidRPr="00EE51CB">
              <w:t>I2C</w:t>
            </w:r>
          </w:p>
          <w:p w:rsidR="004E58AE" w:rsidRPr="00EE51CB" w:rsidRDefault="004E58AE" w:rsidP="00EB2E10">
            <w:pPr>
              <w:pStyle w:val="Tabletext"/>
            </w:pPr>
            <w:r w:rsidRPr="00EE51CB">
              <w:t>LED</w:t>
            </w:r>
          </w:p>
          <w:p w:rsidR="004E58AE" w:rsidRPr="00EE51CB" w:rsidRDefault="004E58AE" w:rsidP="00EB2E10">
            <w:pPr>
              <w:pStyle w:val="Tabletext"/>
            </w:pPr>
            <w:r w:rsidRPr="00EE51CB">
              <w:t>USB</w:t>
            </w:r>
          </w:p>
          <w:p w:rsidR="00936DE0" w:rsidRPr="00EE51CB" w:rsidRDefault="003D15F1" w:rsidP="00EB2E10">
            <w:pPr>
              <w:pStyle w:val="Tabletext"/>
            </w:pPr>
            <w:r w:rsidRPr="00EE51CB">
              <w:t>CAN</w:t>
            </w:r>
          </w:p>
          <w:p w:rsidR="00936DE0" w:rsidRPr="00EE51CB" w:rsidRDefault="00936DE0" w:rsidP="00EB2E10">
            <w:pPr>
              <w:pStyle w:val="Tabletext"/>
            </w:pPr>
            <w:r w:rsidRPr="00EE51CB">
              <w:t>CEC</w:t>
            </w:r>
          </w:p>
          <w:p w:rsidR="00936DE0" w:rsidRPr="00EE51CB" w:rsidRDefault="00936DE0" w:rsidP="00EB2E10">
            <w:pPr>
              <w:pStyle w:val="Tabletext"/>
            </w:pPr>
            <w:r w:rsidRPr="00EE51CB">
              <w:t>SDIO</w:t>
            </w:r>
          </w:p>
          <w:p w:rsidR="00F979D3" w:rsidRPr="00EE51CB" w:rsidRDefault="00F979D3" w:rsidP="00EB2E10">
            <w:pPr>
              <w:pStyle w:val="Tabletext"/>
            </w:pPr>
            <w:r w:rsidRPr="00EE51CB">
              <w:t>NA</w:t>
            </w:r>
          </w:p>
          <w:p w:rsidR="008D0C09" w:rsidRPr="00EE51CB" w:rsidRDefault="00C84515" w:rsidP="00EB2E10">
            <w:pPr>
              <w:pStyle w:val="Tabletext"/>
            </w:pPr>
            <w:r w:rsidRPr="00EE51CB">
              <w:t>CRC</w:t>
            </w:r>
          </w:p>
        </w:tc>
        <w:tc>
          <w:tcPr>
            <w:tcW w:w="5889" w:type="dxa"/>
            <w:shd w:val="clear" w:color="auto" w:fill="auto"/>
          </w:tcPr>
          <w:p w:rsidR="00EF0731" w:rsidRPr="00EE51CB" w:rsidRDefault="00EF0731" w:rsidP="00EB2E10">
            <w:pPr>
              <w:pStyle w:val="Tabletext"/>
            </w:pPr>
          </w:p>
        </w:tc>
      </w:tr>
      <w:tr w:rsidR="00EF0731" w:rsidRPr="00EE51CB" w:rsidTr="00EB2E10">
        <w:trPr>
          <w:trHeight w:val="397"/>
        </w:trPr>
        <w:tc>
          <w:tcPr>
            <w:tcW w:w="2616" w:type="dxa"/>
            <w:shd w:val="clear" w:color="auto" w:fill="auto"/>
          </w:tcPr>
          <w:p w:rsidR="00EF0731" w:rsidRDefault="00117362" w:rsidP="00EB2E10">
            <w:pPr>
              <w:pStyle w:val="Tabletext"/>
            </w:pPr>
            <w:r>
              <w:t>IDE</w:t>
            </w:r>
          </w:p>
          <w:p w:rsidR="008D0C09" w:rsidRPr="00EE51CB" w:rsidRDefault="008D0C09" w:rsidP="00EB2E10">
            <w:pPr>
              <w:pStyle w:val="Tabletext"/>
            </w:pPr>
            <w:r>
              <w:t>API</w:t>
            </w:r>
          </w:p>
        </w:tc>
        <w:tc>
          <w:tcPr>
            <w:tcW w:w="5889" w:type="dxa"/>
            <w:shd w:val="clear" w:color="auto" w:fill="auto"/>
          </w:tcPr>
          <w:p w:rsidR="008D0C09" w:rsidRPr="008D0C09" w:rsidRDefault="00117362" w:rsidP="00EB2E10">
            <w:pPr>
              <w:pStyle w:val="Tabletext"/>
              <w:rPr>
                <w:szCs w:val="22"/>
              </w:rPr>
            </w:pPr>
            <w:r w:rsidRPr="008D0C09">
              <w:rPr>
                <w:szCs w:val="22"/>
              </w:rPr>
              <w:t>integreeritud programmeerimiskeskkond</w:t>
            </w:r>
          </w:p>
          <w:p w:rsidR="008D0C09" w:rsidRPr="008D0C09" w:rsidRDefault="008D0C09" w:rsidP="008D0C09">
            <w:pPr>
              <w:rPr>
                <w:rFonts w:ascii="Arial" w:hAnsi="Arial" w:cs="Arial"/>
                <w:sz w:val="23"/>
                <w:szCs w:val="23"/>
              </w:rPr>
            </w:pPr>
            <w:proofErr w:type="spellStart"/>
            <w:r w:rsidRPr="008D0C09">
              <w:rPr>
                <w:sz w:val="22"/>
                <w:szCs w:val="22"/>
              </w:rPr>
              <w:t>Application</w:t>
            </w:r>
            <w:proofErr w:type="spellEnd"/>
            <w:r w:rsidRPr="008D0C09">
              <w:rPr>
                <w:sz w:val="22"/>
                <w:szCs w:val="22"/>
              </w:rPr>
              <w:t xml:space="preserve"> </w:t>
            </w:r>
            <w:proofErr w:type="spellStart"/>
            <w:r w:rsidRPr="008D0C09">
              <w:rPr>
                <w:sz w:val="22"/>
                <w:szCs w:val="22"/>
              </w:rPr>
              <w:t>Programming</w:t>
            </w:r>
            <w:proofErr w:type="spellEnd"/>
            <w:r w:rsidRPr="008D0C09">
              <w:rPr>
                <w:sz w:val="22"/>
                <w:szCs w:val="22"/>
              </w:rPr>
              <w:t xml:space="preserve"> </w:t>
            </w:r>
            <w:proofErr w:type="spellStart"/>
            <w:r w:rsidRPr="008D0C09">
              <w:rPr>
                <w:sz w:val="22"/>
                <w:szCs w:val="22"/>
              </w:rPr>
              <w:t>Interface</w:t>
            </w:r>
            <w:proofErr w:type="spellEnd"/>
          </w:p>
        </w:tc>
      </w:tr>
    </w:tbl>
    <w:p w:rsidR="00EF7646" w:rsidRPr="00EE51CB" w:rsidRDefault="00EF7646" w:rsidP="00AC07C4"/>
    <w:p w:rsidR="00EF7646" w:rsidRPr="00EE51CB" w:rsidRDefault="00EF7646" w:rsidP="00AC07C4">
      <w:pPr>
        <w:sectPr w:rsidR="00EF7646" w:rsidRPr="00EE51CB" w:rsidSect="003C451D">
          <w:footnotePr>
            <w:numRestart w:val="eachPage"/>
          </w:footnotePr>
          <w:pgSz w:w="11907" w:h="16840" w:code="9"/>
          <w:pgMar w:top="1418" w:right="1701" w:bottom="1418" w:left="1701" w:header="709" w:footer="851" w:gutter="0"/>
          <w:cols w:space="708"/>
        </w:sectPr>
      </w:pPr>
    </w:p>
    <w:p w:rsidR="00EF7646" w:rsidRPr="00EE51CB" w:rsidRDefault="00EF7646" w:rsidP="0040413D">
      <w:pPr>
        <w:pStyle w:val="Headingcenter"/>
      </w:pPr>
      <w:r w:rsidRPr="00EE51CB">
        <w:lastRenderedPageBreak/>
        <w:t>Sisukord</w:t>
      </w:r>
    </w:p>
    <w:p w:rsidR="00E266EB" w:rsidRDefault="000027AE">
      <w:pPr>
        <w:pStyle w:val="TOC2"/>
        <w:tabs>
          <w:tab w:val="right" w:leader="dot" w:pos="8495"/>
        </w:tabs>
        <w:rPr>
          <w:rFonts w:asciiTheme="minorHAnsi" w:eastAsiaTheme="minorEastAsia" w:hAnsiTheme="minorHAnsi" w:cstheme="minorBidi"/>
          <w:noProof/>
          <w:sz w:val="22"/>
          <w:szCs w:val="22"/>
          <w:lang w:val="en-US"/>
        </w:rPr>
      </w:pPr>
      <w:r w:rsidRPr="00EE51CB">
        <w:fldChar w:fldCharType="begin"/>
      </w:r>
      <w:r w:rsidR="00EF7646" w:rsidRPr="00EE51CB">
        <w:instrText xml:space="preserve"> TOC \o "2-3" \h \z \t "Heading 1;1;Heading_unnumber;1" </w:instrText>
      </w:r>
      <w:r w:rsidRPr="00EE51CB">
        <w:fldChar w:fldCharType="separate"/>
      </w:r>
      <w:hyperlink w:anchor="_Toc482564593" w:history="1">
        <w:r w:rsidR="00E266EB" w:rsidRPr="00305863">
          <w:rPr>
            <w:rStyle w:val="Hyperlink"/>
            <w:noProof/>
          </w:rPr>
          <w:t>2.1 Ülevaade sarnastest lahendustest</w:t>
        </w:r>
        <w:r w:rsidR="00E266EB">
          <w:rPr>
            <w:noProof/>
            <w:webHidden/>
          </w:rPr>
          <w:tab/>
        </w:r>
        <w:r w:rsidR="00E266EB">
          <w:rPr>
            <w:noProof/>
            <w:webHidden/>
          </w:rPr>
          <w:fldChar w:fldCharType="begin"/>
        </w:r>
        <w:r w:rsidR="00E266EB">
          <w:rPr>
            <w:noProof/>
            <w:webHidden/>
          </w:rPr>
          <w:instrText xml:space="preserve"> PAGEREF _Toc482564593 \h </w:instrText>
        </w:r>
        <w:r w:rsidR="00E266EB">
          <w:rPr>
            <w:noProof/>
            <w:webHidden/>
          </w:rPr>
        </w:r>
        <w:r w:rsidR="00E266EB">
          <w:rPr>
            <w:noProof/>
            <w:webHidden/>
          </w:rPr>
          <w:fldChar w:fldCharType="separate"/>
        </w:r>
        <w:r w:rsidR="00E266EB">
          <w:rPr>
            <w:noProof/>
            <w:webHidden/>
          </w:rPr>
          <w:t>11</w:t>
        </w:r>
        <w:r w:rsidR="00E266EB">
          <w:rPr>
            <w:noProof/>
            <w:webHidden/>
          </w:rPr>
          <w:fldChar w:fldCharType="end"/>
        </w:r>
      </w:hyperlink>
    </w:p>
    <w:p w:rsidR="00E266EB" w:rsidRDefault="00E266EB">
      <w:pPr>
        <w:pStyle w:val="TOC2"/>
        <w:tabs>
          <w:tab w:val="right" w:leader="dot" w:pos="8495"/>
        </w:tabs>
        <w:rPr>
          <w:rFonts w:asciiTheme="minorHAnsi" w:eastAsiaTheme="minorEastAsia" w:hAnsiTheme="minorHAnsi" w:cstheme="minorBidi"/>
          <w:noProof/>
          <w:sz w:val="22"/>
          <w:szCs w:val="22"/>
          <w:lang w:val="en-US"/>
        </w:rPr>
      </w:pPr>
      <w:hyperlink w:anchor="_Toc482564594" w:history="1">
        <w:r w:rsidRPr="00305863">
          <w:rPr>
            <w:rStyle w:val="Hyperlink"/>
            <w:noProof/>
          </w:rPr>
          <w:t>2.2 Süsteemi nõuded</w:t>
        </w:r>
        <w:r>
          <w:rPr>
            <w:noProof/>
            <w:webHidden/>
          </w:rPr>
          <w:tab/>
        </w:r>
        <w:r>
          <w:rPr>
            <w:noProof/>
            <w:webHidden/>
          </w:rPr>
          <w:fldChar w:fldCharType="begin"/>
        </w:r>
        <w:r>
          <w:rPr>
            <w:noProof/>
            <w:webHidden/>
          </w:rPr>
          <w:instrText xml:space="preserve"> PAGEREF _Toc482564594 \h </w:instrText>
        </w:r>
        <w:r>
          <w:rPr>
            <w:noProof/>
            <w:webHidden/>
          </w:rPr>
        </w:r>
        <w:r>
          <w:rPr>
            <w:noProof/>
            <w:webHidden/>
          </w:rPr>
          <w:fldChar w:fldCharType="separate"/>
        </w:r>
        <w:r>
          <w:rPr>
            <w:noProof/>
            <w:webHidden/>
          </w:rPr>
          <w:t>12</w:t>
        </w:r>
        <w:r>
          <w:rPr>
            <w:noProof/>
            <w:webHidden/>
          </w:rPr>
          <w:fldChar w:fldCharType="end"/>
        </w:r>
      </w:hyperlink>
    </w:p>
    <w:p w:rsidR="00E266EB" w:rsidRDefault="00E266EB">
      <w:pPr>
        <w:pStyle w:val="TOC2"/>
        <w:tabs>
          <w:tab w:val="right" w:leader="dot" w:pos="8495"/>
        </w:tabs>
        <w:rPr>
          <w:rFonts w:asciiTheme="minorHAnsi" w:eastAsiaTheme="minorEastAsia" w:hAnsiTheme="minorHAnsi" w:cstheme="minorBidi"/>
          <w:noProof/>
          <w:sz w:val="22"/>
          <w:szCs w:val="22"/>
          <w:lang w:val="en-US"/>
        </w:rPr>
      </w:pPr>
      <w:hyperlink w:anchor="_Toc482564595" w:history="1">
        <w:r w:rsidRPr="00305863">
          <w:rPr>
            <w:rStyle w:val="Hyperlink"/>
            <w:noProof/>
          </w:rPr>
          <w:t>2.3 Ühendused</w:t>
        </w:r>
        <w:r>
          <w:rPr>
            <w:noProof/>
            <w:webHidden/>
          </w:rPr>
          <w:tab/>
        </w:r>
        <w:r>
          <w:rPr>
            <w:noProof/>
            <w:webHidden/>
          </w:rPr>
          <w:fldChar w:fldCharType="begin"/>
        </w:r>
        <w:r>
          <w:rPr>
            <w:noProof/>
            <w:webHidden/>
          </w:rPr>
          <w:instrText xml:space="preserve"> PAGEREF _Toc482564595 \h </w:instrText>
        </w:r>
        <w:r>
          <w:rPr>
            <w:noProof/>
            <w:webHidden/>
          </w:rPr>
        </w:r>
        <w:r>
          <w:rPr>
            <w:noProof/>
            <w:webHidden/>
          </w:rPr>
          <w:fldChar w:fldCharType="separate"/>
        </w:r>
        <w:r>
          <w:rPr>
            <w:noProof/>
            <w:webHidden/>
          </w:rPr>
          <w:t>13</w:t>
        </w:r>
        <w:r>
          <w:rPr>
            <w:noProof/>
            <w:webHidden/>
          </w:rPr>
          <w:fldChar w:fldCharType="end"/>
        </w:r>
      </w:hyperlink>
    </w:p>
    <w:p w:rsidR="00E266EB" w:rsidRDefault="00E266EB">
      <w:pPr>
        <w:pStyle w:val="TOC2"/>
        <w:tabs>
          <w:tab w:val="right" w:leader="dot" w:pos="8495"/>
        </w:tabs>
        <w:rPr>
          <w:rFonts w:asciiTheme="minorHAnsi" w:eastAsiaTheme="minorEastAsia" w:hAnsiTheme="minorHAnsi" w:cstheme="minorBidi"/>
          <w:noProof/>
          <w:sz w:val="22"/>
          <w:szCs w:val="22"/>
          <w:lang w:val="en-US"/>
        </w:rPr>
      </w:pPr>
      <w:hyperlink w:anchor="_Toc482564596" w:history="1">
        <w:r w:rsidRPr="00305863">
          <w:rPr>
            <w:rStyle w:val="Hyperlink"/>
            <w:noProof/>
          </w:rPr>
          <w:t>2.4 Tehnilised andmed</w:t>
        </w:r>
        <w:r>
          <w:rPr>
            <w:noProof/>
            <w:webHidden/>
          </w:rPr>
          <w:tab/>
        </w:r>
        <w:r>
          <w:rPr>
            <w:noProof/>
            <w:webHidden/>
          </w:rPr>
          <w:fldChar w:fldCharType="begin"/>
        </w:r>
        <w:r>
          <w:rPr>
            <w:noProof/>
            <w:webHidden/>
          </w:rPr>
          <w:instrText xml:space="preserve"> PAGEREF _Toc482564596 \h </w:instrText>
        </w:r>
        <w:r>
          <w:rPr>
            <w:noProof/>
            <w:webHidden/>
          </w:rPr>
        </w:r>
        <w:r>
          <w:rPr>
            <w:noProof/>
            <w:webHidden/>
          </w:rPr>
          <w:fldChar w:fldCharType="separate"/>
        </w:r>
        <w:r>
          <w:rPr>
            <w:noProof/>
            <w:webHidden/>
          </w:rPr>
          <w:t>14</w:t>
        </w:r>
        <w:r>
          <w:rPr>
            <w:noProof/>
            <w:webHidden/>
          </w:rPr>
          <w:fldChar w:fldCharType="end"/>
        </w:r>
      </w:hyperlink>
    </w:p>
    <w:p w:rsidR="00E266EB" w:rsidRDefault="00E266EB">
      <w:pPr>
        <w:pStyle w:val="TOC2"/>
        <w:tabs>
          <w:tab w:val="right" w:leader="dot" w:pos="8495"/>
        </w:tabs>
        <w:rPr>
          <w:rFonts w:asciiTheme="minorHAnsi" w:eastAsiaTheme="minorEastAsia" w:hAnsiTheme="minorHAnsi" w:cstheme="minorBidi"/>
          <w:noProof/>
          <w:sz w:val="22"/>
          <w:szCs w:val="22"/>
          <w:lang w:val="en-US"/>
        </w:rPr>
      </w:pPr>
      <w:hyperlink w:anchor="_Toc482564597" w:history="1">
        <w:r w:rsidRPr="00305863">
          <w:rPr>
            <w:rStyle w:val="Hyperlink"/>
            <w:noProof/>
          </w:rPr>
          <w:t>2.5 Protokollid</w:t>
        </w:r>
        <w:r>
          <w:rPr>
            <w:noProof/>
            <w:webHidden/>
          </w:rPr>
          <w:tab/>
        </w:r>
        <w:r>
          <w:rPr>
            <w:noProof/>
            <w:webHidden/>
          </w:rPr>
          <w:fldChar w:fldCharType="begin"/>
        </w:r>
        <w:r>
          <w:rPr>
            <w:noProof/>
            <w:webHidden/>
          </w:rPr>
          <w:instrText xml:space="preserve"> PAGEREF _Toc482564597 \h </w:instrText>
        </w:r>
        <w:r>
          <w:rPr>
            <w:noProof/>
            <w:webHidden/>
          </w:rPr>
        </w:r>
        <w:r>
          <w:rPr>
            <w:noProof/>
            <w:webHidden/>
          </w:rPr>
          <w:fldChar w:fldCharType="separate"/>
        </w:r>
        <w:r>
          <w:rPr>
            <w:noProof/>
            <w:webHidden/>
          </w:rPr>
          <w:t>19</w:t>
        </w:r>
        <w:r>
          <w:rPr>
            <w:noProof/>
            <w:webHidden/>
          </w:rPr>
          <w:fldChar w:fldCharType="end"/>
        </w:r>
      </w:hyperlink>
    </w:p>
    <w:p w:rsidR="00E266EB" w:rsidRDefault="00E266EB">
      <w:pPr>
        <w:pStyle w:val="TOC2"/>
        <w:tabs>
          <w:tab w:val="right" w:leader="dot" w:pos="8495"/>
        </w:tabs>
        <w:rPr>
          <w:rFonts w:asciiTheme="minorHAnsi" w:eastAsiaTheme="minorEastAsia" w:hAnsiTheme="minorHAnsi" w:cstheme="minorBidi"/>
          <w:noProof/>
          <w:sz w:val="22"/>
          <w:szCs w:val="22"/>
          <w:lang w:val="en-US"/>
        </w:rPr>
      </w:pPr>
      <w:hyperlink w:anchor="_Toc482564598" w:history="1">
        <w:r w:rsidRPr="00305863">
          <w:rPr>
            <w:rStyle w:val="Hyperlink"/>
            <w:noProof/>
          </w:rPr>
          <w:t>3.1 Arendusplaadi ühendamine arvutiga</w:t>
        </w:r>
        <w:r>
          <w:rPr>
            <w:noProof/>
            <w:webHidden/>
          </w:rPr>
          <w:tab/>
        </w:r>
        <w:r>
          <w:rPr>
            <w:noProof/>
            <w:webHidden/>
          </w:rPr>
          <w:fldChar w:fldCharType="begin"/>
        </w:r>
        <w:r>
          <w:rPr>
            <w:noProof/>
            <w:webHidden/>
          </w:rPr>
          <w:instrText xml:space="preserve"> PAGEREF _Toc482564598 \h </w:instrText>
        </w:r>
        <w:r>
          <w:rPr>
            <w:noProof/>
            <w:webHidden/>
          </w:rPr>
        </w:r>
        <w:r>
          <w:rPr>
            <w:noProof/>
            <w:webHidden/>
          </w:rPr>
          <w:fldChar w:fldCharType="separate"/>
        </w:r>
        <w:r>
          <w:rPr>
            <w:noProof/>
            <w:webHidden/>
          </w:rPr>
          <w:t>24</w:t>
        </w:r>
        <w:r>
          <w:rPr>
            <w:noProof/>
            <w:webHidden/>
          </w:rPr>
          <w:fldChar w:fldCharType="end"/>
        </w:r>
      </w:hyperlink>
    </w:p>
    <w:p w:rsidR="00E266EB" w:rsidRDefault="00E266EB">
      <w:pPr>
        <w:pStyle w:val="TOC2"/>
        <w:tabs>
          <w:tab w:val="right" w:leader="dot" w:pos="8495"/>
        </w:tabs>
        <w:rPr>
          <w:rFonts w:asciiTheme="minorHAnsi" w:eastAsiaTheme="minorEastAsia" w:hAnsiTheme="minorHAnsi" w:cstheme="minorBidi"/>
          <w:noProof/>
          <w:sz w:val="22"/>
          <w:szCs w:val="22"/>
          <w:lang w:val="en-US"/>
        </w:rPr>
      </w:pPr>
      <w:hyperlink w:anchor="_Toc482564599" w:history="1">
        <w:r w:rsidRPr="00305863">
          <w:rPr>
            <w:rStyle w:val="Hyperlink"/>
            <w:noProof/>
          </w:rPr>
          <w:t>3.2 Arendusplaadi seadistamine</w:t>
        </w:r>
        <w:r>
          <w:rPr>
            <w:noProof/>
            <w:webHidden/>
          </w:rPr>
          <w:tab/>
        </w:r>
        <w:r>
          <w:rPr>
            <w:noProof/>
            <w:webHidden/>
          </w:rPr>
          <w:fldChar w:fldCharType="begin"/>
        </w:r>
        <w:r>
          <w:rPr>
            <w:noProof/>
            <w:webHidden/>
          </w:rPr>
          <w:instrText xml:space="preserve"> PAGEREF _Toc482564599 \h </w:instrText>
        </w:r>
        <w:r>
          <w:rPr>
            <w:noProof/>
            <w:webHidden/>
          </w:rPr>
        </w:r>
        <w:r>
          <w:rPr>
            <w:noProof/>
            <w:webHidden/>
          </w:rPr>
          <w:fldChar w:fldCharType="separate"/>
        </w:r>
        <w:r>
          <w:rPr>
            <w:noProof/>
            <w:webHidden/>
          </w:rPr>
          <w:t>24</w:t>
        </w:r>
        <w:r>
          <w:rPr>
            <w:noProof/>
            <w:webHidden/>
          </w:rPr>
          <w:fldChar w:fldCharType="end"/>
        </w:r>
      </w:hyperlink>
    </w:p>
    <w:p w:rsidR="00E266EB" w:rsidRDefault="00E266EB">
      <w:pPr>
        <w:pStyle w:val="TOC3"/>
        <w:tabs>
          <w:tab w:val="right" w:leader="dot" w:pos="8495"/>
        </w:tabs>
        <w:rPr>
          <w:rFonts w:asciiTheme="minorHAnsi" w:eastAsiaTheme="minorEastAsia" w:hAnsiTheme="minorHAnsi" w:cstheme="minorBidi"/>
          <w:noProof/>
          <w:sz w:val="22"/>
          <w:szCs w:val="22"/>
          <w:lang w:val="en-US"/>
        </w:rPr>
      </w:pPr>
      <w:hyperlink w:anchor="_Toc482564600" w:history="1">
        <w:r w:rsidRPr="00305863">
          <w:rPr>
            <w:rStyle w:val="Hyperlink"/>
            <w:noProof/>
          </w:rPr>
          <w:t>STM32CubeMX seadistamine:</w:t>
        </w:r>
        <w:r>
          <w:rPr>
            <w:noProof/>
            <w:webHidden/>
          </w:rPr>
          <w:tab/>
        </w:r>
        <w:r>
          <w:rPr>
            <w:noProof/>
            <w:webHidden/>
          </w:rPr>
          <w:fldChar w:fldCharType="begin"/>
        </w:r>
        <w:r>
          <w:rPr>
            <w:noProof/>
            <w:webHidden/>
          </w:rPr>
          <w:instrText xml:space="preserve"> PAGEREF _Toc482564600 \h </w:instrText>
        </w:r>
        <w:r>
          <w:rPr>
            <w:noProof/>
            <w:webHidden/>
          </w:rPr>
        </w:r>
        <w:r>
          <w:rPr>
            <w:noProof/>
            <w:webHidden/>
          </w:rPr>
          <w:fldChar w:fldCharType="separate"/>
        </w:r>
        <w:r>
          <w:rPr>
            <w:noProof/>
            <w:webHidden/>
          </w:rPr>
          <w:t>24</w:t>
        </w:r>
        <w:r>
          <w:rPr>
            <w:noProof/>
            <w:webHidden/>
          </w:rPr>
          <w:fldChar w:fldCharType="end"/>
        </w:r>
      </w:hyperlink>
    </w:p>
    <w:p w:rsidR="00E266EB" w:rsidRDefault="00E266EB">
      <w:pPr>
        <w:pStyle w:val="TOC2"/>
        <w:tabs>
          <w:tab w:val="right" w:leader="dot" w:pos="8495"/>
        </w:tabs>
        <w:rPr>
          <w:rFonts w:asciiTheme="minorHAnsi" w:eastAsiaTheme="minorEastAsia" w:hAnsiTheme="minorHAnsi" w:cstheme="minorBidi"/>
          <w:noProof/>
          <w:sz w:val="22"/>
          <w:szCs w:val="22"/>
          <w:lang w:val="en-US"/>
        </w:rPr>
      </w:pPr>
      <w:hyperlink w:anchor="_Toc482564601" w:history="1">
        <w:r w:rsidRPr="00305863">
          <w:rPr>
            <w:rStyle w:val="Hyperlink"/>
            <w:noProof/>
          </w:rPr>
          <w:t>4.1 Programmi töö</w:t>
        </w:r>
        <w:r>
          <w:rPr>
            <w:noProof/>
            <w:webHidden/>
          </w:rPr>
          <w:tab/>
        </w:r>
        <w:r>
          <w:rPr>
            <w:noProof/>
            <w:webHidden/>
          </w:rPr>
          <w:fldChar w:fldCharType="begin"/>
        </w:r>
        <w:r>
          <w:rPr>
            <w:noProof/>
            <w:webHidden/>
          </w:rPr>
          <w:instrText xml:space="preserve"> PAGEREF _Toc482564601 \h </w:instrText>
        </w:r>
        <w:r>
          <w:rPr>
            <w:noProof/>
            <w:webHidden/>
          </w:rPr>
        </w:r>
        <w:r>
          <w:rPr>
            <w:noProof/>
            <w:webHidden/>
          </w:rPr>
          <w:fldChar w:fldCharType="separate"/>
        </w:r>
        <w:r>
          <w:rPr>
            <w:noProof/>
            <w:webHidden/>
          </w:rPr>
          <w:t>28</w:t>
        </w:r>
        <w:r>
          <w:rPr>
            <w:noProof/>
            <w:webHidden/>
          </w:rPr>
          <w:fldChar w:fldCharType="end"/>
        </w:r>
      </w:hyperlink>
    </w:p>
    <w:p w:rsidR="00EF7646" w:rsidRPr="00EE51CB" w:rsidRDefault="000027AE">
      <w:r w:rsidRPr="00EE51CB">
        <w:fldChar w:fldCharType="end"/>
      </w:r>
    </w:p>
    <w:p w:rsidR="00EF7646" w:rsidRPr="00EE51CB" w:rsidRDefault="00EF7646"/>
    <w:p w:rsidR="00EF7646" w:rsidRPr="00EE51CB" w:rsidRDefault="00EF7646" w:rsidP="00AC07C4"/>
    <w:p w:rsidR="00A557C8" w:rsidRPr="00EE51CB" w:rsidRDefault="00A557C8" w:rsidP="00AC07C4">
      <w:pPr>
        <w:sectPr w:rsidR="00A557C8" w:rsidRPr="00EE51CB" w:rsidSect="003C451D">
          <w:footnotePr>
            <w:numRestart w:val="eachPage"/>
          </w:footnotePr>
          <w:pgSz w:w="11907" w:h="16840" w:code="9"/>
          <w:pgMar w:top="1418" w:right="1701" w:bottom="1418" w:left="1701" w:header="709" w:footer="851" w:gutter="0"/>
          <w:cols w:space="708"/>
        </w:sectPr>
      </w:pPr>
    </w:p>
    <w:p w:rsidR="009F4718" w:rsidRPr="00EE51CB" w:rsidRDefault="009F4718" w:rsidP="0040413D">
      <w:pPr>
        <w:pStyle w:val="Headingcenter"/>
      </w:pPr>
      <w:bookmarkStart w:id="5" w:name="_Toc437263083"/>
      <w:r w:rsidRPr="00EE51CB">
        <w:lastRenderedPageBreak/>
        <w:t xml:space="preserve">Jooniste </w:t>
      </w:r>
      <w:r w:rsidR="00EF0731" w:rsidRPr="00EE51CB">
        <w:t>loetelu</w:t>
      </w:r>
      <w:bookmarkEnd w:id="5"/>
    </w:p>
    <w:p w:rsidR="00E266EB" w:rsidRDefault="000027AE">
      <w:pPr>
        <w:pStyle w:val="TableofFigures"/>
        <w:tabs>
          <w:tab w:val="right" w:leader="dot" w:pos="8495"/>
        </w:tabs>
        <w:rPr>
          <w:rFonts w:asciiTheme="minorHAnsi" w:eastAsiaTheme="minorEastAsia" w:hAnsiTheme="minorHAnsi" w:cstheme="minorBidi"/>
          <w:noProof/>
          <w:sz w:val="22"/>
          <w:szCs w:val="22"/>
          <w:lang w:val="en-US"/>
        </w:rPr>
      </w:pPr>
      <w:r w:rsidRPr="00EE51CB">
        <w:rPr>
          <w:b/>
          <w:bCs/>
          <w:noProof/>
        </w:rPr>
        <w:fldChar w:fldCharType="begin"/>
      </w:r>
      <w:r w:rsidR="00653C07" w:rsidRPr="00EE51CB">
        <w:rPr>
          <w:b/>
          <w:bCs/>
          <w:noProof/>
        </w:rPr>
        <w:instrText xml:space="preserve"> TOC \h \z \c "Joonis" </w:instrText>
      </w:r>
      <w:r w:rsidRPr="00EE51CB">
        <w:rPr>
          <w:b/>
          <w:bCs/>
          <w:noProof/>
        </w:rPr>
        <w:fldChar w:fldCharType="separate"/>
      </w:r>
      <w:hyperlink w:anchor="_Toc482564611" w:history="1">
        <w:r w:rsidR="00E266EB" w:rsidRPr="004C6CA2">
          <w:rPr>
            <w:rStyle w:val="Hyperlink"/>
            <w:noProof/>
          </w:rPr>
          <w:t>Joonis 1 - Arendusplaadi PIN skeem</w:t>
        </w:r>
        <w:r w:rsidR="00E266EB">
          <w:rPr>
            <w:noProof/>
            <w:webHidden/>
          </w:rPr>
          <w:tab/>
        </w:r>
        <w:r w:rsidR="00E266EB">
          <w:rPr>
            <w:noProof/>
            <w:webHidden/>
          </w:rPr>
          <w:fldChar w:fldCharType="begin"/>
        </w:r>
        <w:r w:rsidR="00E266EB">
          <w:rPr>
            <w:noProof/>
            <w:webHidden/>
          </w:rPr>
          <w:instrText xml:space="preserve"> PAGEREF _Toc482564611 \h </w:instrText>
        </w:r>
        <w:r w:rsidR="00E266EB">
          <w:rPr>
            <w:noProof/>
            <w:webHidden/>
          </w:rPr>
        </w:r>
        <w:r w:rsidR="00E266EB">
          <w:rPr>
            <w:noProof/>
            <w:webHidden/>
          </w:rPr>
          <w:fldChar w:fldCharType="separate"/>
        </w:r>
        <w:r w:rsidR="00E266EB">
          <w:rPr>
            <w:noProof/>
            <w:webHidden/>
          </w:rPr>
          <w:t>13</w:t>
        </w:r>
        <w:r w:rsidR="00E266EB">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2" w:history="1">
        <w:r w:rsidRPr="004C6CA2">
          <w:rPr>
            <w:rStyle w:val="Hyperlink"/>
            <w:noProof/>
          </w:rPr>
          <w:t>Joonis 2 - Blokk diagramm</w:t>
        </w:r>
        <w:r>
          <w:rPr>
            <w:noProof/>
            <w:webHidden/>
          </w:rPr>
          <w:tab/>
        </w:r>
        <w:r>
          <w:rPr>
            <w:noProof/>
            <w:webHidden/>
          </w:rPr>
          <w:fldChar w:fldCharType="begin"/>
        </w:r>
        <w:r>
          <w:rPr>
            <w:noProof/>
            <w:webHidden/>
          </w:rPr>
          <w:instrText xml:space="preserve"> PAGEREF _Toc482564612 \h </w:instrText>
        </w:r>
        <w:r>
          <w:rPr>
            <w:noProof/>
            <w:webHidden/>
          </w:rPr>
        </w:r>
        <w:r>
          <w:rPr>
            <w:noProof/>
            <w:webHidden/>
          </w:rPr>
          <w:fldChar w:fldCharType="separate"/>
        </w:r>
        <w:r>
          <w:rPr>
            <w:noProof/>
            <w:webHidden/>
          </w:rPr>
          <w:t>16</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3" w:history="1">
        <w:r w:rsidRPr="004C6CA2">
          <w:rPr>
            <w:rStyle w:val="Hyperlink"/>
            <w:noProof/>
          </w:rPr>
          <w:t>Joonis 3 - UART</w:t>
        </w:r>
        <w:r>
          <w:rPr>
            <w:noProof/>
            <w:webHidden/>
          </w:rPr>
          <w:tab/>
        </w:r>
        <w:r>
          <w:rPr>
            <w:noProof/>
            <w:webHidden/>
          </w:rPr>
          <w:fldChar w:fldCharType="begin"/>
        </w:r>
        <w:r>
          <w:rPr>
            <w:noProof/>
            <w:webHidden/>
          </w:rPr>
          <w:instrText xml:space="preserve"> PAGEREF _Toc482564613 \h </w:instrText>
        </w:r>
        <w:r>
          <w:rPr>
            <w:noProof/>
            <w:webHidden/>
          </w:rPr>
        </w:r>
        <w:r>
          <w:rPr>
            <w:noProof/>
            <w:webHidden/>
          </w:rPr>
          <w:fldChar w:fldCharType="separate"/>
        </w:r>
        <w:r>
          <w:rPr>
            <w:noProof/>
            <w:webHidden/>
          </w:rPr>
          <w:t>19</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4" w:history="1">
        <w:r w:rsidRPr="004C6CA2">
          <w:rPr>
            <w:rStyle w:val="Hyperlink"/>
            <w:noProof/>
          </w:rPr>
          <w:t>Joonis 4 - RS485</w:t>
        </w:r>
        <w:r>
          <w:rPr>
            <w:noProof/>
            <w:webHidden/>
          </w:rPr>
          <w:tab/>
        </w:r>
        <w:r>
          <w:rPr>
            <w:noProof/>
            <w:webHidden/>
          </w:rPr>
          <w:fldChar w:fldCharType="begin"/>
        </w:r>
        <w:r>
          <w:rPr>
            <w:noProof/>
            <w:webHidden/>
          </w:rPr>
          <w:instrText xml:space="preserve"> PAGEREF _Toc482564614 \h </w:instrText>
        </w:r>
        <w:r>
          <w:rPr>
            <w:noProof/>
            <w:webHidden/>
          </w:rPr>
        </w:r>
        <w:r>
          <w:rPr>
            <w:noProof/>
            <w:webHidden/>
          </w:rPr>
          <w:fldChar w:fldCharType="separate"/>
        </w:r>
        <w:r>
          <w:rPr>
            <w:noProof/>
            <w:webHidden/>
          </w:rPr>
          <w:t>22</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5" w:history="1">
        <w:r w:rsidRPr="004C6CA2">
          <w:rPr>
            <w:rStyle w:val="Hyperlink"/>
            <w:noProof/>
          </w:rPr>
          <w:t>Joonis 5 - STM32CubeMX Projekti vaade</w:t>
        </w:r>
        <w:r>
          <w:rPr>
            <w:noProof/>
            <w:webHidden/>
          </w:rPr>
          <w:tab/>
        </w:r>
        <w:r>
          <w:rPr>
            <w:noProof/>
            <w:webHidden/>
          </w:rPr>
          <w:fldChar w:fldCharType="begin"/>
        </w:r>
        <w:r>
          <w:rPr>
            <w:noProof/>
            <w:webHidden/>
          </w:rPr>
          <w:instrText xml:space="preserve"> PAGEREF _Toc482564615 \h </w:instrText>
        </w:r>
        <w:r>
          <w:rPr>
            <w:noProof/>
            <w:webHidden/>
          </w:rPr>
        </w:r>
        <w:r>
          <w:rPr>
            <w:noProof/>
            <w:webHidden/>
          </w:rPr>
          <w:fldChar w:fldCharType="separate"/>
        </w:r>
        <w:r>
          <w:rPr>
            <w:noProof/>
            <w:webHidden/>
          </w:rPr>
          <w:t>25</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6" w:history="1">
        <w:r w:rsidRPr="004C6CA2">
          <w:rPr>
            <w:rStyle w:val="Hyperlink"/>
            <w:noProof/>
          </w:rPr>
          <w:t>Joonis 6 - Programmi töö</w:t>
        </w:r>
        <w:r>
          <w:rPr>
            <w:noProof/>
            <w:webHidden/>
          </w:rPr>
          <w:tab/>
        </w:r>
        <w:r>
          <w:rPr>
            <w:noProof/>
            <w:webHidden/>
          </w:rPr>
          <w:fldChar w:fldCharType="begin"/>
        </w:r>
        <w:r>
          <w:rPr>
            <w:noProof/>
            <w:webHidden/>
          </w:rPr>
          <w:instrText xml:space="preserve"> PAGEREF _Toc482564616 \h </w:instrText>
        </w:r>
        <w:r>
          <w:rPr>
            <w:noProof/>
            <w:webHidden/>
          </w:rPr>
        </w:r>
        <w:r>
          <w:rPr>
            <w:noProof/>
            <w:webHidden/>
          </w:rPr>
          <w:fldChar w:fldCharType="separate"/>
        </w:r>
        <w:r>
          <w:rPr>
            <w:noProof/>
            <w:webHidden/>
          </w:rPr>
          <w:t>28</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7" w:history="1">
        <w:r w:rsidRPr="004C6CA2">
          <w:rPr>
            <w:rStyle w:val="Hyperlink"/>
            <w:noProof/>
          </w:rPr>
          <w:t>Joonis 7 - Arendusplaadi initsialiseerimine</w:t>
        </w:r>
        <w:r>
          <w:rPr>
            <w:noProof/>
            <w:webHidden/>
          </w:rPr>
          <w:tab/>
        </w:r>
        <w:r>
          <w:rPr>
            <w:noProof/>
            <w:webHidden/>
          </w:rPr>
          <w:fldChar w:fldCharType="begin"/>
        </w:r>
        <w:r>
          <w:rPr>
            <w:noProof/>
            <w:webHidden/>
          </w:rPr>
          <w:instrText xml:space="preserve"> PAGEREF _Toc482564617 \h </w:instrText>
        </w:r>
        <w:r>
          <w:rPr>
            <w:noProof/>
            <w:webHidden/>
          </w:rPr>
        </w:r>
        <w:r>
          <w:rPr>
            <w:noProof/>
            <w:webHidden/>
          </w:rPr>
          <w:fldChar w:fldCharType="separate"/>
        </w:r>
        <w:r>
          <w:rPr>
            <w:noProof/>
            <w:webHidden/>
          </w:rPr>
          <w:t>29</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8" w:history="1">
        <w:r w:rsidRPr="004C6CA2">
          <w:rPr>
            <w:rStyle w:val="Hyperlink"/>
            <w:noProof/>
          </w:rPr>
          <w:t>Joonis 8 - Sensori initsialiseerimine</w:t>
        </w:r>
        <w:r>
          <w:rPr>
            <w:noProof/>
            <w:webHidden/>
          </w:rPr>
          <w:tab/>
        </w:r>
        <w:r>
          <w:rPr>
            <w:noProof/>
            <w:webHidden/>
          </w:rPr>
          <w:fldChar w:fldCharType="begin"/>
        </w:r>
        <w:r>
          <w:rPr>
            <w:noProof/>
            <w:webHidden/>
          </w:rPr>
          <w:instrText xml:space="preserve"> PAGEREF _Toc482564618 \h </w:instrText>
        </w:r>
        <w:r>
          <w:rPr>
            <w:noProof/>
            <w:webHidden/>
          </w:rPr>
        </w:r>
        <w:r>
          <w:rPr>
            <w:noProof/>
            <w:webHidden/>
          </w:rPr>
          <w:fldChar w:fldCharType="separate"/>
        </w:r>
        <w:r>
          <w:rPr>
            <w:noProof/>
            <w:webHidden/>
          </w:rPr>
          <w:t>30</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9" w:history="1">
        <w:r w:rsidRPr="004C6CA2">
          <w:rPr>
            <w:rStyle w:val="Hyperlink"/>
            <w:noProof/>
          </w:rPr>
          <w:t>Joonis 9 - Andmete päring</w:t>
        </w:r>
        <w:r>
          <w:rPr>
            <w:noProof/>
            <w:webHidden/>
          </w:rPr>
          <w:tab/>
        </w:r>
        <w:r>
          <w:rPr>
            <w:noProof/>
            <w:webHidden/>
          </w:rPr>
          <w:fldChar w:fldCharType="begin"/>
        </w:r>
        <w:r>
          <w:rPr>
            <w:noProof/>
            <w:webHidden/>
          </w:rPr>
          <w:instrText xml:space="preserve"> PAGEREF _Toc482564619 \h </w:instrText>
        </w:r>
        <w:r>
          <w:rPr>
            <w:noProof/>
            <w:webHidden/>
          </w:rPr>
        </w:r>
        <w:r>
          <w:rPr>
            <w:noProof/>
            <w:webHidden/>
          </w:rPr>
          <w:fldChar w:fldCharType="separate"/>
        </w:r>
        <w:r>
          <w:rPr>
            <w:noProof/>
            <w:webHidden/>
          </w:rPr>
          <w:t>31</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20" w:history="1">
        <w:r w:rsidRPr="004C6CA2">
          <w:rPr>
            <w:rStyle w:val="Hyperlink"/>
            <w:noProof/>
          </w:rPr>
          <w:t>Joonis 10 - Häirete kontroll</w:t>
        </w:r>
        <w:r>
          <w:rPr>
            <w:noProof/>
            <w:webHidden/>
          </w:rPr>
          <w:tab/>
        </w:r>
        <w:r>
          <w:rPr>
            <w:noProof/>
            <w:webHidden/>
          </w:rPr>
          <w:fldChar w:fldCharType="begin"/>
        </w:r>
        <w:r>
          <w:rPr>
            <w:noProof/>
            <w:webHidden/>
          </w:rPr>
          <w:instrText xml:space="preserve"> PAGEREF _Toc482564620 \h </w:instrText>
        </w:r>
        <w:r>
          <w:rPr>
            <w:noProof/>
            <w:webHidden/>
          </w:rPr>
        </w:r>
        <w:r>
          <w:rPr>
            <w:noProof/>
            <w:webHidden/>
          </w:rPr>
          <w:fldChar w:fldCharType="separate"/>
        </w:r>
        <w:r>
          <w:rPr>
            <w:noProof/>
            <w:webHidden/>
          </w:rPr>
          <w:t>32</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21" w:history="1">
        <w:r w:rsidRPr="004C6CA2">
          <w:rPr>
            <w:rStyle w:val="Hyperlink"/>
            <w:noProof/>
          </w:rPr>
          <w:t>Joonis 11 - Realterm Port seaded</w:t>
        </w:r>
        <w:r>
          <w:rPr>
            <w:noProof/>
            <w:webHidden/>
          </w:rPr>
          <w:tab/>
        </w:r>
        <w:r>
          <w:rPr>
            <w:noProof/>
            <w:webHidden/>
          </w:rPr>
          <w:fldChar w:fldCharType="begin"/>
        </w:r>
        <w:r>
          <w:rPr>
            <w:noProof/>
            <w:webHidden/>
          </w:rPr>
          <w:instrText xml:space="preserve"> PAGEREF _Toc482564621 \h </w:instrText>
        </w:r>
        <w:r>
          <w:rPr>
            <w:noProof/>
            <w:webHidden/>
          </w:rPr>
        </w:r>
        <w:r>
          <w:rPr>
            <w:noProof/>
            <w:webHidden/>
          </w:rPr>
          <w:fldChar w:fldCharType="separate"/>
        </w:r>
        <w:r>
          <w:rPr>
            <w:noProof/>
            <w:webHidden/>
          </w:rPr>
          <w:t>34</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22" w:history="1">
        <w:r w:rsidRPr="004C6CA2">
          <w:rPr>
            <w:rStyle w:val="Hyperlink"/>
            <w:noProof/>
          </w:rPr>
          <w:t>Joonis 12 - Realterm Displei seaded</w:t>
        </w:r>
        <w:r>
          <w:rPr>
            <w:noProof/>
            <w:webHidden/>
          </w:rPr>
          <w:tab/>
        </w:r>
        <w:r>
          <w:rPr>
            <w:noProof/>
            <w:webHidden/>
          </w:rPr>
          <w:fldChar w:fldCharType="begin"/>
        </w:r>
        <w:r>
          <w:rPr>
            <w:noProof/>
            <w:webHidden/>
          </w:rPr>
          <w:instrText xml:space="preserve"> PAGEREF _Toc482564622 \h </w:instrText>
        </w:r>
        <w:r>
          <w:rPr>
            <w:noProof/>
            <w:webHidden/>
          </w:rPr>
        </w:r>
        <w:r>
          <w:rPr>
            <w:noProof/>
            <w:webHidden/>
          </w:rPr>
          <w:fldChar w:fldCharType="separate"/>
        </w:r>
        <w:r>
          <w:rPr>
            <w:noProof/>
            <w:webHidden/>
          </w:rPr>
          <w:t>34</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23" w:history="1">
        <w:r w:rsidRPr="004C6CA2">
          <w:rPr>
            <w:rStyle w:val="Hyperlink"/>
            <w:noProof/>
          </w:rPr>
          <w:t>Joonis 13 - Paigal olek</w:t>
        </w:r>
        <w:r>
          <w:rPr>
            <w:noProof/>
            <w:webHidden/>
          </w:rPr>
          <w:tab/>
        </w:r>
        <w:r>
          <w:rPr>
            <w:noProof/>
            <w:webHidden/>
          </w:rPr>
          <w:fldChar w:fldCharType="begin"/>
        </w:r>
        <w:r>
          <w:rPr>
            <w:noProof/>
            <w:webHidden/>
          </w:rPr>
          <w:instrText xml:space="preserve"> PAGEREF _Toc482564623 \h </w:instrText>
        </w:r>
        <w:r>
          <w:rPr>
            <w:noProof/>
            <w:webHidden/>
          </w:rPr>
        </w:r>
        <w:r>
          <w:rPr>
            <w:noProof/>
            <w:webHidden/>
          </w:rPr>
          <w:fldChar w:fldCharType="separate"/>
        </w:r>
        <w:r>
          <w:rPr>
            <w:noProof/>
            <w:webHidden/>
          </w:rPr>
          <w:t>35</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24" w:history="1">
        <w:r w:rsidRPr="004C6CA2">
          <w:rPr>
            <w:rStyle w:val="Hyperlink"/>
            <w:noProof/>
          </w:rPr>
          <w:t>Joonis 14 - Liikumine</w:t>
        </w:r>
        <w:r>
          <w:rPr>
            <w:noProof/>
            <w:webHidden/>
          </w:rPr>
          <w:tab/>
        </w:r>
        <w:r>
          <w:rPr>
            <w:noProof/>
            <w:webHidden/>
          </w:rPr>
          <w:fldChar w:fldCharType="begin"/>
        </w:r>
        <w:r>
          <w:rPr>
            <w:noProof/>
            <w:webHidden/>
          </w:rPr>
          <w:instrText xml:space="preserve"> PAGEREF _Toc482564624 \h </w:instrText>
        </w:r>
        <w:r>
          <w:rPr>
            <w:noProof/>
            <w:webHidden/>
          </w:rPr>
        </w:r>
        <w:r>
          <w:rPr>
            <w:noProof/>
            <w:webHidden/>
          </w:rPr>
          <w:fldChar w:fldCharType="separate"/>
        </w:r>
        <w:r>
          <w:rPr>
            <w:noProof/>
            <w:webHidden/>
          </w:rPr>
          <w:t>35</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25" w:history="1">
        <w:r w:rsidRPr="004C6CA2">
          <w:rPr>
            <w:rStyle w:val="Hyperlink"/>
            <w:noProof/>
          </w:rPr>
          <w:t>Joonis 15- Tugevam põrutus</w:t>
        </w:r>
        <w:r>
          <w:rPr>
            <w:noProof/>
            <w:webHidden/>
          </w:rPr>
          <w:tab/>
        </w:r>
        <w:r>
          <w:rPr>
            <w:noProof/>
            <w:webHidden/>
          </w:rPr>
          <w:fldChar w:fldCharType="begin"/>
        </w:r>
        <w:r>
          <w:rPr>
            <w:noProof/>
            <w:webHidden/>
          </w:rPr>
          <w:instrText xml:space="preserve"> PAGEREF _Toc482564625 \h </w:instrText>
        </w:r>
        <w:r>
          <w:rPr>
            <w:noProof/>
            <w:webHidden/>
          </w:rPr>
        </w:r>
        <w:r>
          <w:rPr>
            <w:noProof/>
            <w:webHidden/>
          </w:rPr>
          <w:fldChar w:fldCharType="separate"/>
        </w:r>
        <w:r>
          <w:rPr>
            <w:noProof/>
            <w:webHidden/>
          </w:rPr>
          <w:t>36</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26" w:history="1">
        <w:r w:rsidRPr="004C6CA2">
          <w:rPr>
            <w:rStyle w:val="Hyperlink"/>
            <w:noProof/>
          </w:rPr>
          <w:t>Joonis 16 - Arendusplaadi pilt</w:t>
        </w:r>
        <w:r>
          <w:rPr>
            <w:noProof/>
            <w:webHidden/>
          </w:rPr>
          <w:tab/>
        </w:r>
        <w:r>
          <w:rPr>
            <w:noProof/>
            <w:webHidden/>
          </w:rPr>
          <w:fldChar w:fldCharType="begin"/>
        </w:r>
        <w:r>
          <w:rPr>
            <w:noProof/>
            <w:webHidden/>
          </w:rPr>
          <w:instrText xml:space="preserve"> PAGEREF _Toc482564626 \h </w:instrText>
        </w:r>
        <w:r>
          <w:rPr>
            <w:noProof/>
            <w:webHidden/>
          </w:rPr>
        </w:r>
        <w:r>
          <w:rPr>
            <w:noProof/>
            <w:webHidden/>
          </w:rPr>
          <w:fldChar w:fldCharType="separate"/>
        </w:r>
        <w:r>
          <w:rPr>
            <w:noProof/>
            <w:webHidden/>
          </w:rPr>
          <w:t>39</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27" w:history="1">
        <w:r w:rsidRPr="004C6CA2">
          <w:rPr>
            <w:rStyle w:val="Hyperlink"/>
            <w:noProof/>
          </w:rPr>
          <w:t>Joonis 17- Led tuluke</w:t>
        </w:r>
        <w:r>
          <w:rPr>
            <w:noProof/>
            <w:webHidden/>
          </w:rPr>
          <w:tab/>
        </w:r>
        <w:r>
          <w:rPr>
            <w:noProof/>
            <w:webHidden/>
          </w:rPr>
          <w:fldChar w:fldCharType="begin"/>
        </w:r>
        <w:r>
          <w:rPr>
            <w:noProof/>
            <w:webHidden/>
          </w:rPr>
          <w:instrText xml:space="preserve"> PAGEREF _Toc482564627 \h </w:instrText>
        </w:r>
        <w:r>
          <w:rPr>
            <w:noProof/>
            <w:webHidden/>
          </w:rPr>
        </w:r>
        <w:r>
          <w:rPr>
            <w:noProof/>
            <w:webHidden/>
          </w:rPr>
          <w:fldChar w:fldCharType="separate"/>
        </w:r>
        <w:r>
          <w:rPr>
            <w:noProof/>
            <w:webHidden/>
          </w:rPr>
          <w:t>40</w:t>
        </w:r>
        <w:r>
          <w:rPr>
            <w:noProof/>
            <w:webHidden/>
          </w:rPr>
          <w:fldChar w:fldCharType="end"/>
        </w:r>
      </w:hyperlink>
    </w:p>
    <w:p w:rsidR="009F4718" w:rsidRPr="00EE51CB" w:rsidRDefault="000027AE" w:rsidP="00424CFF">
      <w:pPr>
        <w:pStyle w:val="BodyText"/>
        <w:rPr>
          <w:b/>
          <w:bCs/>
          <w:noProof/>
        </w:rPr>
      </w:pPr>
      <w:r w:rsidRPr="00EE51CB">
        <w:rPr>
          <w:b/>
          <w:bCs/>
          <w:noProof/>
        </w:rPr>
        <w:fldChar w:fldCharType="end"/>
      </w:r>
      <w:bookmarkStart w:id="6" w:name="_GoBack"/>
      <w:bookmarkEnd w:id="6"/>
    </w:p>
    <w:p w:rsidR="0016246C" w:rsidRPr="00EE51CB" w:rsidRDefault="0016246C" w:rsidP="00AC07C4">
      <w:pPr>
        <w:rPr>
          <w:noProof/>
        </w:rPr>
      </w:pPr>
    </w:p>
    <w:p w:rsidR="0016246C" w:rsidRPr="00EE51CB" w:rsidRDefault="0016246C" w:rsidP="00AC07C4">
      <w:pPr>
        <w:rPr>
          <w:noProof/>
        </w:rPr>
        <w:sectPr w:rsidR="0016246C" w:rsidRPr="00EE51CB" w:rsidSect="003C451D">
          <w:footerReference w:type="default" r:id="rId10"/>
          <w:footnotePr>
            <w:numRestart w:val="eachPage"/>
          </w:footnotePr>
          <w:pgSz w:w="11907" w:h="16840" w:code="9"/>
          <w:pgMar w:top="1418" w:right="1701" w:bottom="1418" w:left="1701" w:header="709" w:footer="851" w:gutter="0"/>
          <w:cols w:space="708"/>
        </w:sectPr>
      </w:pPr>
    </w:p>
    <w:p w:rsidR="009F4718" w:rsidRPr="00EE51CB" w:rsidRDefault="009F4718" w:rsidP="0040413D">
      <w:pPr>
        <w:pStyle w:val="Headingcenter"/>
      </w:pPr>
      <w:bookmarkStart w:id="7" w:name="_Toc437263084"/>
      <w:r w:rsidRPr="00EE51CB">
        <w:lastRenderedPageBreak/>
        <w:t xml:space="preserve">Tabelite </w:t>
      </w:r>
      <w:r w:rsidR="00EF0731" w:rsidRPr="00EE51CB">
        <w:t>loetelu</w:t>
      </w:r>
      <w:bookmarkEnd w:id="7"/>
    </w:p>
    <w:p w:rsidR="00E266EB" w:rsidRDefault="000027AE">
      <w:pPr>
        <w:pStyle w:val="TableofFigures"/>
        <w:tabs>
          <w:tab w:val="right" w:leader="dot" w:pos="8495"/>
        </w:tabs>
        <w:rPr>
          <w:rFonts w:asciiTheme="minorHAnsi" w:eastAsiaTheme="minorEastAsia" w:hAnsiTheme="minorHAnsi" w:cstheme="minorBidi"/>
          <w:noProof/>
          <w:sz w:val="22"/>
          <w:szCs w:val="22"/>
          <w:lang w:val="en-US"/>
        </w:rPr>
      </w:pPr>
      <w:r w:rsidRPr="00EE51CB">
        <w:fldChar w:fldCharType="begin"/>
      </w:r>
      <w:r w:rsidR="001D6501" w:rsidRPr="00EE51CB">
        <w:instrText xml:space="preserve"> TOC \f F \h \z \c "Tabel" </w:instrText>
      </w:r>
      <w:r w:rsidRPr="00EE51CB">
        <w:fldChar w:fldCharType="separate"/>
      </w:r>
      <w:hyperlink w:anchor="_Toc482564602" w:history="1">
        <w:r w:rsidR="00E266EB" w:rsidRPr="0054327B">
          <w:rPr>
            <w:rStyle w:val="Hyperlink"/>
            <w:noProof/>
          </w:rPr>
          <w:t>Tabel 1 – Sensor 1</w:t>
        </w:r>
        <w:r w:rsidR="00E266EB">
          <w:rPr>
            <w:noProof/>
            <w:webHidden/>
          </w:rPr>
          <w:tab/>
        </w:r>
        <w:r w:rsidR="00E266EB">
          <w:rPr>
            <w:noProof/>
            <w:webHidden/>
          </w:rPr>
          <w:fldChar w:fldCharType="begin"/>
        </w:r>
        <w:r w:rsidR="00E266EB">
          <w:rPr>
            <w:noProof/>
            <w:webHidden/>
          </w:rPr>
          <w:instrText xml:space="preserve"> PAGEREF _Toc482564602 \h </w:instrText>
        </w:r>
        <w:r w:rsidR="00E266EB">
          <w:rPr>
            <w:noProof/>
            <w:webHidden/>
          </w:rPr>
        </w:r>
        <w:r w:rsidR="00E266EB">
          <w:rPr>
            <w:noProof/>
            <w:webHidden/>
          </w:rPr>
          <w:fldChar w:fldCharType="separate"/>
        </w:r>
        <w:r w:rsidR="00E266EB">
          <w:rPr>
            <w:noProof/>
            <w:webHidden/>
          </w:rPr>
          <w:t>13</w:t>
        </w:r>
        <w:r w:rsidR="00E266EB">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03" w:history="1">
        <w:r w:rsidRPr="0054327B">
          <w:rPr>
            <w:rStyle w:val="Hyperlink"/>
            <w:noProof/>
          </w:rPr>
          <w:t>Tabel 2 - Sensor 2</w:t>
        </w:r>
        <w:r>
          <w:rPr>
            <w:noProof/>
            <w:webHidden/>
          </w:rPr>
          <w:tab/>
        </w:r>
        <w:r>
          <w:rPr>
            <w:noProof/>
            <w:webHidden/>
          </w:rPr>
          <w:fldChar w:fldCharType="begin"/>
        </w:r>
        <w:r>
          <w:rPr>
            <w:noProof/>
            <w:webHidden/>
          </w:rPr>
          <w:instrText xml:space="preserve"> PAGEREF _Toc482564603 \h </w:instrText>
        </w:r>
        <w:r>
          <w:rPr>
            <w:noProof/>
            <w:webHidden/>
          </w:rPr>
        </w:r>
        <w:r>
          <w:rPr>
            <w:noProof/>
            <w:webHidden/>
          </w:rPr>
          <w:fldChar w:fldCharType="separate"/>
        </w:r>
        <w:r>
          <w:rPr>
            <w:noProof/>
            <w:webHidden/>
          </w:rPr>
          <w:t>14</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04" w:history="1">
        <w:r w:rsidRPr="0054327B">
          <w:rPr>
            <w:rStyle w:val="Hyperlink"/>
            <w:noProof/>
          </w:rPr>
          <w:t>Tabel 3 - Registrisse kirjutamine</w:t>
        </w:r>
        <w:r>
          <w:rPr>
            <w:noProof/>
            <w:webHidden/>
          </w:rPr>
          <w:tab/>
        </w:r>
        <w:r>
          <w:rPr>
            <w:noProof/>
            <w:webHidden/>
          </w:rPr>
          <w:fldChar w:fldCharType="begin"/>
        </w:r>
        <w:r>
          <w:rPr>
            <w:noProof/>
            <w:webHidden/>
          </w:rPr>
          <w:instrText xml:space="preserve"> PAGEREF _Toc482564604 \h </w:instrText>
        </w:r>
        <w:r>
          <w:rPr>
            <w:noProof/>
            <w:webHidden/>
          </w:rPr>
        </w:r>
        <w:r>
          <w:rPr>
            <w:noProof/>
            <w:webHidden/>
          </w:rPr>
          <w:fldChar w:fldCharType="separate"/>
        </w:r>
        <w:r>
          <w:rPr>
            <w:noProof/>
            <w:webHidden/>
          </w:rPr>
          <w:t>20</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05" w:history="1">
        <w:r w:rsidRPr="0054327B">
          <w:rPr>
            <w:rStyle w:val="Hyperlink"/>
            <w:noProof/>
          </w:rPr>
          <w:t>Tabel 4 - Kinnituse vastus</w:t>
        </w:r>
        <w:r>
          <w:rPr>
            <w:noProof/>
            <w:webHidden/>
          </w:rPr>
          <w:tab/>
        </w:r>
        <w:r>
          <w:rPr>
            <w:noProof/>
            <w:webHidden/>
          </w:rPr>
          <w:fldChar w:fldCharType="begin"/>
        </w:r>
        <w:r>
          <w:rPr>
            <w:noProof/>
            <w:webHidden/>
          </w:rPr>
          <w:instrText xml:space="preserve"> PAGEREF _Toc482564605 \h </w:instrText>
        </w:r>
        <w:r>
          <w:rPr>
            <w:noProof/>
            <w:webHidden/>
          </w:rPr>
        </w:r>
        <w:r>
          <w:rPr>
            <w:noProof/>
            <w:webHidden/>
          </w:rPr>
          <w:fldChar w:fldCharType="separate"/>
        </w:r>
        <w:r>
          <w:rPr>
            <w:noProof/>
            <w:webHidden/>
          </w:rPr>
          <w:t>20</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06" w:history="1">
        <w:r w:rsidRPr="0054327B">
          <w:rPr>
            <w:rStyle w:val="Hyperlink"/>
            <w:noProof/>
          </w:rPr>
          <w:t>Tabel 5 - Registrist lugemine</w:t>
        </w:r>
        <w:r>
          <w:rPr>
            <w:noProof/>
            <w:webHidden/>
          </w:rPr>
          <w:tab/>
        </w:r>
        <w:r>
          <w:rPr>
            <w:noProof/>
            <w:webHidden/>
          </w:rPr>
          <w:fldChar w:fldCharType="begin"/>
        </w:r>
        <w:r>
          <w:rPr>
            <w:noProof/>
            <w:webHidden/>
          </w:rPr>
          <w:instrText xml:space="preserve"> PAGEREF _Toc482564606 \h </w:instrText>
        </w:r>
        <w:r>
          <w:rPr>
            <w:noProof/>
            <w:webHidden/>
          </w:rPr>
        </w:r>
        <w:r>
          <w:rPr>
            <w:noProof/>
            <w:webHidden/>
          </w:rPr>
          <w:fldChar w:fldCharType="separate"/>
        </w:r>
        <w:r>
          <w:rPr>
            <w:noProof/>
            <w:webHidden/>
          </w:rPr>
          <w:t>21</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07" w:history="1">
        <w:r w:rsidRPr="0054327B">
          <w:rPr>
            <w:rStyle w:val="Hyperlink"/>
            <w:noProof/>
          </w:rPr>
          <w:t>Tabel 6 - Registrist õnnestunud lugemise vastus</w:t>
        </w:r>
        <w:r>
          <w:rPr>
            <w:noProof/>
            <w:webHidden/>
          </w:rPr>
          <w:tab/>
        </w:r>
        <w:r>
          <w:rPr>
            <w:noProof/>
            <w:webHidden/>
          </w:rPr>
          <w:fldChar w:fldCharType="begin"/>
        </w:r>
        <w:r>
          <w:rPr>
            <w:noProof/>
            <w:webHidden/>
          </w:rPr>
          <w:instrText xml:space="preserve"> PAGEREF _Toc482564607 \h </w:instrText>
        </w:r>
        <w:r>
          <w:rPr>
            <w:noProof/>
            <w:webHidden/>
          </w:rPr>
        </w:r>
        <w:r>
          <w:rPr>
            <w:noProof/>
            <w:webHidden/>
          </w:rPr>
          <w:fldChar w:fldCharType="separate"/>
        </w:r>
        <w:r>
          <w:rPr>
            <w:noProof/>
            <w:webHidden/>
          </w:rPr>
          <w:t>21</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08" w:history="1">
        <w:r w:rsidRPr="0054327B">
          <w:rPr>
            <w:rStyle w:val="Hyperlink"/>
            <w:noProof/>
          </w:rPr>
          <w:t>Tabel 7 - Registrist nurjunud lugemise vastus</w:t>
        </w:r>
        <w:r>
          <w:rPr>
            <w:noProof/>
            <w:webHidden/>
          </w:rPr>
          <w:tab/>
        </w:r>
        <w:r>
          <w:rPr>
            <w:noProof/>
            <w:webHidden/>
          </w:rPr>
          <w:fldChar w:fldCharType="begin"/>
        </w:r>
        <w:r>
          <w:rPr>
            <w:noProof/>
            <w:webHidden/>
          </w:rPr>
          <w:instrText xml:space="preserve"> PAGEREF _Toc482564608 \h </w:instrText>
        </w:r>
        <w:r>
          <w:rPr>
            <w:noProof/>
            <w:webHidden/>
          </w:rPr>
        </w:r>
        <w:r>
          <w:rPr>
            <w:noProof/>
            <w:webHidden/>
          </w:rPr>
          <w:fldChar w:fldCharType="separate"/>
        </w:r>
        <w:r>
          <w:rPr>
            <w:noProof/>
            <w:webHidden/>
          </w:rPr>
          <w:t>21</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09" w:history="1">
        <w:r w:rsidRPr="0054327B">
          <w:rPr>
            <w:rStyle w:val="Hyperlink"/>
            <w:noProof/>
          </w:rPr>
          <w:t>Tabel 8 - Saadetud baidid</w:t>
        </w:r>
        <w:r>
          <w:rPr>
            <w:noProof/>
            <w:webHidden/>
          </w:rPr>
          <w:tab/>
        </w:r>
        <w:r>
          <w:rPr>
            <w:noProof/>
            <w:webHidden/>
          </w:rPr>
          <w:fldChar w:fldCharType="begin"/>
        </w:r>
        <w:r>
          <w:rPr>
            <w:noProof/>
            <w:webHidden/>
          </w:rPr>
          <w:instrText xml:space="preserve"> PAGEREF _Toc482564609 \h </w:instrText>
        </w:r>
        <w:r>
          <w:rPr>
            <w:noProof/>
            <w:webHidden/>
          </w:rPr>
        </w:r>
        <w:r>
          <w:rPr>
            <w:noProof/>
            <w:webHidden/>
          </w:rPr>
          <w:fldChar w:fldCharType="separate"/>
        </w:r>
        <w:r>
          <w:rPr>
            <w:noProof/>
            <w:webHidden/>
          </w:rPr>
          <w:t>22</w:t>
        </w:r>
        <w:r>
          <w:rPr>
            <w:noProof/>
            <w:webHidden/>
          </w:rPr>
          <w:fldChar w:fldCharType="end"/>
        </w:r>
      </w:hyperlink>
    </w:p>
    <w:p w:rsidR="00E266EB" w:rsidRDefault="00E266EB">
      <w:pPr>
        <w:pStyle w:val="TableofFigures"/>
        <w:tabs>
          <w:tab w:val="right" w:leader="dot" w:pos="8495"/>
        </w:tabs>
        <w:rPr>
          <w:rFonts w:asciiTheme="minorHAnsi" w:eastAsiaTheme="minorEastAsia" w:hAnsiTheme="minorHAnsi" w:cstheme="minorBidi"/>
          <w:noProof/>
          <w:sz w:val="22"/>
          <w:szCs w:val="22"/>
          <w:lang w:val="en-US"/>
        </w:rPr>
      </w:pPr>
      <w:hyperlink w:anchor="_Toc482564610" w:history="1">
        <w:r w:rsidRPr="0054327B">
          <w:rPr>
            <w:rStyle w:val="Hyperlink"/>
            <w:noProof/>
          </w:rPr>
          <w:t>Tabel 9 - Vastuvõetud baidid</w:t>
        </w:r>
        <w:r>
          <w:rPr>
            <w:noProof/>
            <w:webHidden/>
          </w:rPr>
          <w:tab/>
        </w:r>
        <w:r>
          <w:rPr>
            <w:noProof/>
            <w:webHidden/>
          </w:rPr>
          <w:fldChar w:fldCharType="begin"/>
        </w:r>
        <w:r>
          <w:rPr>
            <w:noProof/>
            <w:webHidden/>
          </w:rPr>
          <w:instrText xml:space="preserve"> PAGEREF _Toc482564610 \h </w:instrText>
        </w:r>
        <w:r>
          <w:rPr>
            <w:noProof/>
            <w:webHidden/>
          </w:rPr>
        </w:r>
        <w:r>
          <w:rPr>
            <w:noProof/>
            <w:webHidden/>
          </w:rPr>
          <w:fldChar w:fldCharType="separate"/>
        </w:r>
        <w:r>
          <w:rPr>
            <w:noProof/>
            <w:webHidden/>
          </w:rPr>
          <w:t>23</w:t>
        </w:r>
        <w:r>
          <w:rPr>
            <w:noProof/>
            <w:webHidden/>
          </w:rPr>
          <w:fldChar w:fldCharType="end"/>
        </w:r>
      </w:hyperlink>
    </w:p>
    <w:p w:rsidR="0016246C" w:rsidRPr="00EE51CB" w:rsidRDefault="000027AE" w:rsidP="0016246C">
      <w:pPr>
        <w:pStyle w:val="BodyText"/>
        <w:rPr>
          <w:b/>
          <w:bCs/>
          <w:noProof/>
        </w:rPr>
      </w:pPr>
      <w:r w:rsidRPr="00EE51CB">
        <w:rPr>
          <w:b/>
          <w:bCs/>
          <w:noProof/>
        </w:rPr>
        <w:fldChar w:fldCharType="end"/>
      </w:r>
      <w:bookmarkStart w:id="8" w:name="_Toc370226608"/>
      <w:bookmarkStart w:id="9" w:name="_Ref371595904"/>
      <w:bookmarkStart w:id="10" w:name="_Toc371596364"/>
      <w:bookmarkStart w:id="11" w:name="_Toc437263085"/>
      <w:bookmarkStart w:id="12" w:name="_Toc437856790"/>
    </w:p>
    <w:p w:rsidR="0016246C" w:rsidRPr="00EE51CB" w:rsidRDefault="0016246C" w:rsidP="00AC07C4">
      <w:pPr>
        <w:rPr>
          <w:noProof/>
        </w:rPr>
      </w:pPr>
    </w:p>
    <w:p w:rsidR="0016246C" w:rsidRPr="00EE51CB" w:rsidRDefault="0016246C" w:rsidP="00AC07C4">
      <w:pPr>
        <w:rPr>
          <w:noProof/>
        </w:rPr>
        <w:sectPr w:rsidR="0016246C" w:rsidRPr="00EE51CB" w:rsidSect="003C451D">
          <w:footnotePr>
            <w:numRestart w:val="eachPage"/>
          </w:footnotePr>
          <w:pgSz w:w="11907" w:h="16840" w:code="9"/>
          <w:pgMar w:top="1418" w:right="1701" w:bottom="1418" w:left="1701" w:header="709" w:footer="851" w:gutter="0"/>
          <w:cols w:space="708"/>
        </w:sectPr>
      </w:pPr>
    </w:p>
    <w:p w:rsidR="009F4718" w:rsidRPr="00EE51CB" w:rsidRDefault="009F4718" w:rsidP="00053E39">
      <w:pPr>
        <w:pStyle w:val="Heading1"/>
      </w:pPr>
      <w:r w:rsidRPr="00EE51CB">
        <w:lastRenderedPageBreak/>
        <w:t>Sissejuhatus</w:t>
      </w:r>
      <w:bookmarkEnd w:id="8"/>
      <w:bookmarkEnd w:id="9"/>
      <w:bookmarkEnd w:id="10"/>
      <w:bookmarkEnd w:id="11"/>
      <w:bookmarkEnd w:id="12"/>
    </w:p>
    <w:p w:rsidR="00675BCB" w:rsidRPr="00EE51CB" w:rsidRDefault="00EF0F1C" w:rsidP="00430159">
      <w:pPr>
        <w:pStyle w:val="BodyText"/>
      </w:pPr>
      <w:bookmarkStart w:id="13" w:name="_Toc370226609"/>
      <w:bookmarkStart w:id="14" w:name="_Ref370278170"/>
      <w:bookmarkStart w:id="15" w:name="_Ref371498087"/>
      <w:r w:rsidRPr="00EE51CB">
        <w:t>T</w:t>
      </w:r>
      <w:r w:rsidR="00D63AA4" w:rsidRPr="00EE51CB">
        <w:t>öö eesmärgiks</w:t>
      </w:r>
      <w:r w:rsidR="008F3975">
        <w:t xml:space="preserve"> on</w:t>
      </w:r>
      <w:r w:rsidR="00D63AA4" w:rsidRPr="00EE51CB">
        <w:t xml:space="preserve"> arendada</w:t>
      </w:r>
      <w:r w:rsidR="00BB1583" w:rsidRPr="00EE51CB">
        <w:t xml:space="preserve"> baas platvorm, mille abil oleks võimalik välja töötada algoritm kukkumise tuvastuseks.</w:t>
      </w:r>
      <w:r w:rsidR="003C2329" w:rsidRPr="00EE51CB">
        <w:t xml:space="preserve"> </w:t>
      </w:r>
      <w:r w:rsidR="00675BCB" w:rsidRPr="00EE51CB">
        <w:t>Selletõttu on arvestatud võimalusega, et saaks ühendada rohkem kui ühe kiirendusanduri.</w:t>
      </w:r>
    </w:p>
    <w:p w:rsidR="00275E34" w:rsidRPr="00EE51CB" w:rsidRDefault="00675BCB" w:rsidP="00430159">
      <w:pPr>
        <w:pStyle w:val="BodyText"/>
      </w:pPr>
      <w:r w:rsidRPr="00EE51CB">
        <w:t>Seadet hakatakse kasutama laevanduses, kui keegi kukub vette, siis teavitatakse peasüsteemi.</w:t>
      </w:r>
      <w:r w:rsidR="00FD545F" w:rsidRPr="00EE51CB">
        <w:t xml:space="preserve"> Seade ise hakkab paiknema targas </w:t>
      </w:r>
      <w:r w:rsidR="00683C5C" w:rsidRPr="00EE51CB">
        <w:t xml:space="preserve">riietuses. </w:t>
      </w:r>
    </w:p>
    <w:p w:rsidR="00275E34" w:rsidRPr="00EE51CB" w:rsidRDefault="00683C5C" w:rsidP="00430159">
      <w:pPr>
        <w:pStyle w:val="BodyText"/>
      </w:pPr>
      <w:r w:rsidRPr="00EE51CB">
        <w:t>Sensorid võivad asuda üksteise suhtes erinevates kohtades. Näiteks üks sensor asub õla</w:t>
      </w:r>
      <w:r w:rsidR="008F3975">
        <w:t>l</w:t>
      </w:r>
      <w:r w:rsidRPr="00EE51CB">
        <w:t xml:space="preserve"> ning teine sääre juures, sellisel puhul tuleb arvestada, et sensorite ühendamisel</w:t>
      </w:r>
      <w:r w:rsidR="00DF01EF" w:rsidRPr="00EE51CB">
        <w:t xml:space="preserve"> on</w:t>
      </w:r>
      <w:r w:rsidRPr="00EE51CB">
        <w:t xml:space="preserve"> kasutusel juhtmed. Juhtmed võivad mingil määral venida, sest riide kandja võib liigutada end, mille tagajärjel riie venib. </w:t>
      </w:r>
    </w:p>
    <w:p w:rsidR="00683C5C" w:rsidRPr="00EE51CB" w:rsidRDefault="00683C5C" w:rsidP="00430159">
      <w:pPr>
        <w:pStyle w:val="BodyText"/>
      </w:pPr>
      <w:r w:rsidRPr="00EE51CB">
        <w:t>Andmete edastamisel tuleb kasutada veakindlat protokolli, mis toimib ka pikematel distantsidel.</w:t>
      </w:r>
      <w:r w:rsidR="00275E34" w:rsidRPr="00EE51CB">
        <w:t xml:space="preserve"> </w:t>
      </w:r>
    </w:p>
    <w:p w:rsidR="00EF0F1C" w:rsidRPr="00EE51CB" w:rsidRDefault="00FD545F" w:rsidP="00430159">
      <w:pPr>
        <w:pStyle w:val="BodyText"/>
      </w:pPr>
      <w:r w:rsidRPr="00EE51CB">
        <w:t>Algoritmi välja töödeldes tuleb arvestada, et laev</w:t>
      </w:r>
      <w:r w:rsidR="0005766D" w:rsidRPr="00EE51CB">
        <w:t xml:space="preserve"> ei ole </w:t>
      </w:r>
      <w:r w:rsidR="00EE0656" w:rsidRPr="00EE51CB">
        <w:t>staatiline</w:t>
      </w:r>
      <w:r w:rsidR="0005766D" w:rsidRPr="00EE51CB">
        <w:t>, vaid</w:t>
      </w:r>
      <w:r w:rsidR="00EE0656" w:rsidRPr="00EE51CB">
        <w:t xml:space="preserve"> liigub ja kõigub. S</w:t>
      </w:r>
      <w:r w:rsidR="0005766D" w:rsidRPr="00EE51CB">
        <w:t>eadme kandja võ</w:t>
      </w:r>
      <w:r w:rsidR="00EE0656" w:rsidRPr="00EE51CB">
        <w:t xml:space="preserve">ib laeval millegi vastu põrgata, mis ei tähendada vette kukkumist. </w:t>
      </w:r>
      <w:r w:rsidR="00F7472B" w:rsidRPr="00EE51CB">
        <w:t>Seadme kandja</w:t>
      </w:r>
      <w:r w:rsidR="00EE0656" w:rsidRPr="00EE51CB">
        <w:t xml:space="preserve">tel on erinevad pikkused </w:t>
      </w:r>
      <w:r w:rsidR="00F7472B" w:rsidRPr="00EE51CB">
        <w:t>ning</w:t>
      </w:r>
      <w:r w:rsidR="00EE0656" w:rsidRPr="00EE51CB">
        <w:t xml:space="preserve"> kaalud</w:t>
      </w:r>
      <w:r w:rsidR="00F7472B" w:rsidRPr="00EE51CB">
        <w:t>.</w:t>
      </w:r>
    </w:p>
    <w:p w:rsidR="00975446" w:rsidRPr="00EE51CB" w:rsidRDefault="00975446" w:rsidP="00430159">
      <w:pPr>
        <w:pStyle w:val="BodyText"/>
      </w:pPr>
      <w:r w:rsidRPr="00EE51CB">
        <w:t>Järgnevalt on välja toodud lõputöö käigus lahendatavad ülesanded:</w:t>
      </w:r>
    </w:p>
    <w:p w:rsidR="00975446" w:rsidRPr="00EE51CB" w:rsidRDefault="00975446" w:rsidP="00E61873">
      <w:pPr>
        <w:pStyle w:val="BodyText"/>
        <w:numPr>
          <w:ilvl w:val="0"/>
          <w:numId w:val="8"/>
        </w:numPr>
      </w:pPr>
      <w:r w:rsidRPr="00EE51CB">
        <w:t>Prototüübi riistvara arendus</w:t>
      </w:r>
    </w:p>
    <w:p w:rsidR="00975446" w:rsidRPr="00EE51CB" w:rsidRDefault="00975446" w:rsidP="00E61873">
      <w:pPr>
        <w:pStyle w:val="BodyText"/>
        <w:numPr>
          <w:ilvl w:val="0"/>
          <w:numId w:val="8"/>
        </w:numPr>
      </w:pPr>
      <w:r w:rsidRPr="00EE51CB">
        <w:t>Mikrokontrolleri seadistamine töötamaks mitme kiirendusanduriga</w:t>
      </w:r>
    </w:p>
    <w:p w:rsidR="00975446" w:rsidRPr="00EE51CB" w:rsidRDefault="00975446" w:rsidP="00E61873">
      <w:pPr>
        <w:pStyle w:val="BodyText"/>
        <w:numPr>
          <w:ilvl w:val="0"/>
          <w:numId w:val="8"/>
        </w:numPr>
      </w:pPr>
      <w:r w:rsidRPr="00EE51CB">
        <w:t>Kiirendusandurite seadistamine vastavalt algoritmi poolt sisendandmetele esitatavatele nõetele</w:t>
      </w:r>
    </w:p>
    <w:p w:rsidR="00A166E1" w:rsidRPr="00EE51CB" w:rsidRDefault="00A166E1">
      <w:r w:rsidRPr="00EE51CB">
        <w:br w:type="page"/>
      </w:r>
    </w:p>
    <w:p w:rsidR="00A166E1" w:rsidRPr="00EE51CB" w:rsidRDefault="00A166E1" w:rsidP="00A166E1">
      <w:pPr>
        <w:pStyle w:val="BodyText"/>
      </w:pPr>
    </w:p>
    <w:p w:rsidR="00EA1898" w:rsidRPr="00EE51CB" w:rsidRDefault="00EA1898" w:rsidP="00053E39">
      <w:pPr>
        <w:pStyle w:val="Heading1"/>
      </w:pPr>
      <w:r w:rsidRPr="00EE51CB">
        <w:t>Süsteemi ülesehitus</w:t>
      </w:r>
    </w:p>
    <w:p w:rsidR="00F1560B" w:rsidRPr="00EE51CB" w:rsidRDefault="00F1560B" w:rsidP="00F1560B">
      <w:pPr>
        <w:pStyle w:val="BodyText"/>
      </w:pPr>
      <w:r w:rsidRPr="00EE51CB">
        <w:t>Süsteemi komponendid:</w:t>
      </w:r>
    </w:p>
    <w:p w:rsidR="00F1560B" w:rsidRPr="00EE51CB" w:rsidRDefault="00F1560B" w:rsidP="00F1560B">
      <w:pPr>
        <w:pStyle w:val="BodyText"/>
        <w:numPr>
          <w:ilvl w:val="0"/>
          <w:numId w:val="19"/>
        </w:numPr>
      </w:pPr>
      <w:r w:rsidRPr="00EE51CB">
        <w:t>STM32 -F446RE arendusplaat</w:t>
      </w:r>
    </w:p>
    <w:p w:rsidR="00F1560B" w:rsidRPr="00EE51CB" w:rsidRDefault="008F3975" w:rsidP="00F1560B">
      <w:pPr>
        <w:pStyle w:val="BodyText"/>
        <w:numPr>
          <w:ilvl w:val="0"/>
          <w:numId w:val="19"/>
        </w:numPr>
      </w:pPr>
      <w:r>
        <w:t xml:space="preserve">Kiirendusandur </w:t>
      </w:r>
      <w:proofErr w:type="spellStart"/>
      <w:r>
        <w:t>Bosch</w:t>
      </w:r>
      <w:proofErr w:type="spellEnd"/>
      <w:r>
        <w:t xml:space="preserve"> </w:t>
      </w:r>
      <w:r w:rsidR="00F1560B" w:rsidRPr="00EE51CB">
        <w:t>BNO055</w:t>
      </w:r>
    </w:p>
    <w:p w:rsidR="00F1560B" w:rsidRPr="00EE51CB" w:rsidRDefault="00F1560B" w:rsidP="00F1560B">
      <w:pPr>
        <w:pStyle w:val="BodyText"/>
        <w:numPr>
          <w:ilvl w:val="0"/>
          <w:numId w:val="19"/>
        </w:numPr>
      </w:pPr>
      <w:r w:rsidRPr="00EE51CB">
        <w:t xml:space="preserve">D-SUN „USB </w:t>
      </w:r>
      <w:proofErr w:type="spellStart"/>
      <w:r w:rsidRPr="00EE51CB">
        <w:t>to</w:t>
      </w:r>
      <w:proofErr w:type="spellEnd"/>
      <w:r w:rsidRPr="00EE51CB">
        <w:t xml:space="preserve"> TTL“</w:t>
      </w:r>
    </w:p>
    <w:p w:rsidR="00A86A94" w:rsidRPr="00EE51CB" w:rsidRDefault="00A86A94" w:rsidP="001E2E41">
      <w:pPr>
        <w:pStyle w:val="BodyText"/>
        <w:rPr>
          <w:b/>
        </w:rPr>
      </w:pPr>
      <w:r w:rsidRPr="00EE51CB">
        <w:rPr>
          <w:b/>
        </w:rPr>
        <w:t>STM32 F446RE:</w:t>
      </w:r>
    </w:p>
    <w:p w:rsidR="00E40A82" w:rsidRPr="00EE51CB" w:rsidRDefault="00E810B7" w:rsidP="001E2E41">
      <w:pPr>
        <w:pStyle w:val="BodyText"/>
      </w:pPr>
      <w:r w:rsidRPr="00EE51CB">
        <w:t>Arendusplaadi platv</w:t>
      </w:r>
      <w:r w:rsidR="00E40A82" w:rsidRPr="00EE51CB">
        <w:t xml:space="preserve">ormiks sai valitud STM32 </w:t>
      </w:r>
      <w:proofErr w:type="spellStart"/>
      <w:r w:rsidR="00E40A82" w:rsidRPr="00EE51CB">
        <w:t>Nucleo</w:t>
      </w:r>
      <w:proofErr w:type="spellEnd"/>
      <w:r w:rsidR="00E40A82" w:rsidRPr="00EE51CB">
        <w:t xml:space="preserve"> F446RE</w:t>
      </w:r>
      <w:r w:rsidRPr="00EE51CB">
        <w:rPr>
          <w:rStyle w:val="EndnoteReference"/>
        </w:rPr>
        <w:endnoteReference w:id="1"/>
      </w:r>
      <w:r w:rsidR="00E40A82" w:rsidRPr="00EE51CB">
        <w:t xml:space="preserve">. STM32 </w:t>
      </w:r>
      <w:proofErr w:type="spellStart"/>
      <w:r w:rsidR="00E40A82" w:rsidRPr="00EE51CB">
        <w:t>Nucleo</w:t>
      </w:r>
      <w:proofErr w:type="spellEnd"/>
      <w:r w:rsidR="00E40A82" w:rsidRPr="00EE51CB">
        <w:t xml:space="preserve"> F446RE on paindlik</w:t>
      </w:r>
      <w:r w:rsidR="008A6D44" w:rsidRPr="00EE51CB">
        <w:t xml:space="preserve"> platvorm</w:t>
      </w:r>
      <w:r w:rsidR="00E40A82" w:rsidRPr="00EE51CB">
        <w:t xml:space="preserve"> mille peal prototüüpe arendada. Arendusplaadi valimisel oli oluline, et PIN-e oleks piisavalt, et saaks ühendada rohkem kui ühe sisend väljund seadme.</w:t>
      </w:r>
      <w:r w:rsidR="005C2263" w:rsidRPr="00EE51CB">
        <w:t xml:space="preserve"> </w:t>
      </w:r>
      <w:proofErr w:type="spellStart"/>
      <w:r w:rsidR="005C2263" w:rsidRPr="00EE51CB">
        <w:t>STMicroelectronics</w:t>
      </w:r>
      <w:proofErr w:type="spellEnd"/>
      <w:r w:rsidR="005C2263" w:rsidRPr="00EE51CB">
        <w:t xml:space="preserve"> pakub enda mikrokontrolleritele tarkvara STM32Cube, mis lihtsustab arendaja tööd. Arendaja määrab pordid, protokollid, PIN-id ja konfiguratsiooni seaded ning STM32Cube programm genereerib esialgse koodi.</w:t>
      </w:r>
    </w:p>
    <w:p w:rsidR="001F7804" w:rsidRPr="00EE51CB" w:rsidRDefault="00BE3DF9" w:rsidP="001E2E41">
      <w:pPr>
        <w:pStyle w:val="BodyText"/>
        <w:rPr>
          <w:b/>
        </w:rPr>
      </w:pPr>
      <w:proofErr w:type="spellStart"/>
      <w:r w:rsidRPr="00EE51CB">
        <w:rPr>
          <w:b/>
        </w:rPr>
        <w:t>Bosch</w:t>
      </w:r>
      <w:proofErr w:type="spellEnd"/>
      <w:r w:rsidRPr="00EE51CB">
        <w:rPr>
          <w:b/>
        </w:rPr>
        <w:t xml:space="preserve"> BNO055</w:t>
      </w:r>
      <w:r w:rsidR="001F7804" w:rsidRPr="00EE51CB">
        <w:rPr>
          <w:b/>
        </w:rPr>
        <w:t>:</w:t>
      </w:r>
    </w:p>
    <w:p w:rsidR="007D1504" w:rsidRPr="00EE51CB" w:rsidRDefault="00EF4E08" w:rsidP="001E2E41">
      <w:pPr>
        <w:pStyle w:val="BodyText"/>
      </w:pPr>
      <w:r w:rsidRPr="00EE51CB">
        <w:t>Sensoriks</w:t>
      </w:r>
      <w:r w:rsidR="00CD64FA" w:rsidRPr="00EE51CB">
        <w:t xml:space="preserve"> sai</w:t>
      </w:r>
      <w:r w:rsidRPr="00EE51CB">
        <w:t xml:space="preserve"> valitud</w:t>
      </w:r>
      <w:r w:rsidR="001F7804" w:rsidRPr="00EE51CB">
        <w:t xml:space="preserve"> </w:t>
      </w:r>
      <w:proofErr w:type="spellStart"/>
      <w:r w:rsidR="001F7804" w:rsidRPr="00EE51CB">
        <w:t>Bosch</w:t>
      </w:r>
      <w:proofErr w:type="spellEnd"/>
      <w:r w:rsidR="001F7804" w:rsidRPr="00EE51CB">
        <w:t xml:space="preserve"> BNO055. BNO055 </w:t>
      </w:r>
      <w:r w:rsidR="002F133A" w:rsidRPr="00EE51CB">
        <w:t>s</w:t>
      </w:r>
      <w:r w:rsidR="0045591C" w:rsidRPr="00EE51CB">
        <w:t>ensor</w:t>
      </w:r>
      <w:r w:rsidR="002F133A" w:rsidRPr="00EE51CB">
        <w:t xml:space="preserve"> on võimekas</w:t>
      </w:r>
      <w:r w:rsidR="0045591C" w:rsidRPr="00EE51CB">
        <w:t xml:space="preserve">, sest tal on </w:t>
      </w:r>
      <w:r w:rsidR="00C90581" w:rsidRPr="00EE51CB">
        <w:t xml:space="preserve"> mitmeid </w:t>
      </w:r>
      <w:r w:rsidR="0045591C" w:rsidRPr="00EE51CB">
        <w:t>erineva</w:t>
      </w:r>
      <w:r w:rsidR="00C90581" w:rsidRPr="00EE51CB">
        <w:t>id sensorid</w:t>
      </w:r>
      <w:r w:rsidR="0045591C" w:rsidRPr="00EE51CB">
        <w:t xml:space="preserve"> sisseehitatud (kii</w:t>
      </w:r>
      <w:r w:rsidR="001F5859" w:rsidRPr="00EE51CB">
        <w:t xml:space="preserve">rendusandur, güroskoop, </w:t>
      </w:r>
      <w:proofErr w:type="spellStart"/>
      <w:r w:rsidR="008A6D44" w:rsidRPr="00EE51CB">
        <w:t>geomagnetiline</w:t>
      </w:r>
      <w:proofErr w:type="spellEnd"/>
      <w:r w:rsidR="008A6D44" w:rsidRPr="00EE51CB">
        <w:t xml:space="preserve"> </w:t>
      </w:r>
      <w:r w:rsidR="00634612" w:rsidRPr="00EE51CB">
        <w:t>sensor ning 32 b</w:t>
      </w:r>
      <w:r w:rsidR="0045591C" w:rsidRPr="00EE51CB">
        <w:t xml:space="preserve">itine </w:t>
      </w:r>
      <w:proofErr w:type="spellStart"/>
      <w:r w:rsidR="0045591C" w:rsidRPr="00EE51CB">
        <w:t>cortex</w:t>
      </w:r>
      <w:proofErr w:type="spellEnd"/>
      <w:r w:rsidR="0045591C" w:rsidRPr="00EE51CB">
        <w:t xml:space="preserve"> M0+ mikrokontroller, mis jooksutab</w:t>
      </w:r>
      <w:r w:rsidR="00930A10" w:rsidRPr="00EE51CB">
        <w:t xml:space="preserve"> BSX3.0 </w:t>
      </w:r>
      <w:proofErr w:type="spellStart"/>
      <w:r w:rsidR="00930A10" w:rsidRPr="00EE51CB">
        <w:t>FusionLib</w:t>
      </w:r>
      <w:proofErr w:type="spellEnd"/>
      <w:r w:rsidR="0045591C" w:rsidRPr="00EE51CB">
        <w:t xml:space="preserve"> sensori tarkvara</w:t>
      </w:r>
      <w:r w:rsidR="00727C2B" w:rsidRPr="00EE51CB">
        <w:t>. Tarkvara pakub võimaluse sensoril töötada fusioon režiimil, mis tähendab, et absoluut orientatsiooni andmete arvutamine toimub kiirendusanduri, güroskoobi ja magnetomeetri abil.</w:t>
      </w:r>
      <w:r w:rsidR="00074A05" w:rsidRPr="00EE51CB">
        <w:t xml:space="preserve"> Antud töös, seda režiimi ei kasutata.</w:t>
      </w:r>
      <w:r w:rsidR="00A50D75" w:rsidRPr="00EE51CB">
        <w:t xml:space="preserve"> Andmeedastuseks kasutab sensor </w:t>
      </w:r>
      <w:r w:rsidR="007D1504" w:rsidRPr="00EE51CB">
        <w:t>I2C ja UART liidest.</w:t>
      </w:r>
      <w:r w:rsidR="00587BEA" w:rsidRPr="00EE51CB">
        <w:t xml:space="preserve"> </w:t>
      </w:r>
    </w:p>
    <w:p w:rsidR="00AB4CFF" w:rsidRPr="00EE51CB" w:rsidRDefault="00AB4CFF" w:rsidP="001E2E41">
      <w:pPr>
        <w:pStyle w:val="BodyText"/>
        <w:rPr>
          <w:b/>
        </w:rPr>
      </w:pPr>
      <w:r w:rsidRPr="00EE51CB">
        <w:rPr>
          <w:b/>
        </w:rPr>
        <w:t xml:space="preserve">D-SUN „USB </w:t>
      </w:r>
      <w:proofErr w:type="spellStart"/>
      <w:r w:rsidRPr="00EE51CB">
        <w:rPr>
          <w:b/>
        </w:rPr>
        <w:t>to</w:t>
      </w:r>
      <w:proofErr w:type="spellEnd"/>
      <w:r w:rsidRPr="00EE51CB">
        <w:rPr>
          <w:b/>
        </w:rPr>
        <w:t xml:space="preserve"> TTL“</w:t>
      </w:r>
      <w:r w:rsidR="00E9035F" w:rsidRPr="00EE51CB">
        <w:rPr>
          <w:b/>
        </w:rPr>
        <w:t>:</w:t>
      </w:r>
    </w:p>
    <w:p w:rsidR="00963592" w:rsidRPr="00EE51CB" w:rsidRDefault="003D0238" w:rsidP="00AD7BA1">
      <w:pPr>
        <w:pStyle w:val="BodyText"/>
      </w:pPr>
      <w:r w:rsidRPr="00EE51CB">
        <w:t xml:space="preserve">Pakub </w:t>
      </w:r>
      <w:proofErr w:type="spellStart"/>
      <w:r w:rsidRPr="00EE51CB">
        <w:t>ünhedust</w:t>
      </w:r>
      <w:proofErr w:type="spellEnd"/>
      <w:r w:rsidRPr="00EE51CB">
        <w:t xml:space="preserve"> USB ning UART liidese vahel. Hea riistvara, millega saab kontrollida, mis pakette saad</w:t>
      </w:r>
      <w:r w:rsidR="00AA6089" w:rsidRPr="00EE51CB">
        <w:t xml:space="preserve">etakse välja STM32 F446RE poolt või, mis pakette saadakse kätte </w:t>
      </w:r>
      <w:proofErr w:type="spellStart"/>
      <w:r w:rsidR="00AA6089" w:rsidRPr="00EE51CB">
        <w:t>Bosch</w:t>
      </w:r>
      <w:proofErr w:type="spellEnd"/>
      <w:r w:rsidR="00AA6089" w:rsidRPr="00EE51CB">
        <w:t xml:space="preserve"> </w:t>
      </w:r>
      <w:r w:rsidR="00AA6089" w:rsidRPr="00EE51CB">
        <w:lastRenderedPageBreak/>
        <w:t>BNO055 sensori poolt.</w:t>
      </w:r>
      <w:r w:rsidR="002519FF" w:rsidRPr="00EE51CB">
        <w:t xml:space="preserve"> Lisaks saab selle kaudu saata ka andmeid sensorile või ka arendusplaadile.</w:t>
      </w:r>
    </w:p>
    <w:p w:rsidR="00842E43" w:rsidRPr="00EE51CB" w:rsidRDefault="00DA2683" w:rsidP="00053E39">
      <w:pPr>
        <w:pStyle w:val="Heading2"/>
      </w:pPr>
      <w:bookmarkStart w:id="16" w:name="_Toc482564593"/>
      <w:r>
        <w:t>Ülevaade sarnastest lahendustest</w:t>
      </w:r>
      <w:bookmarkEnd w:id="16"/>
    </w:p>
    <w:p w:rsidR="00FA5C92" w:rsidRPr="00EE51CB" w:rsidRDefault="00FA5C92" w:rsidP="00CA1DFF">
      <w:pPr>
        <w:pStyle w:val="BodyText"/>
      </w:pPr>
      <w:r w:rsidRPr="00EE51CB">
        <w:t>Kukkumis tuvastus seadmeid on mitmeid, isegi Philips on</w:t>
      </w:r>
      <w:r w:rsidR="0030355C" w:rsidRPr="00EE51CB">
        <w:t xml:space="preserve"> tulnud sellise tootega turule</w:t>
      </w:r>
      <w:r w:rsidRPr="00EE51CB">
        <w:t>.</w:t>
      </w:r>
      <w:r w:rsidR="00716799" w:rsidRPr="00EE51CB">
        <w:t xml:space="preserve"> Enamasti on need seadmed</w:t>
      </w:r>
      <w:r w:rsidR="006A4490" w:rsidRPr="00EE51CB">
        <w:t xml:space="preserve"> suunatud </w:t>
      </w:r>
      <w:r w:rsidR="00716799" w:rsidRPr="00EE51CB">
        <w:t xml:space="preserve">vanematele inimestele ning </w:t>
      </w:r>
      <w:r w:rsidR="00300FE4" w:rsidRPr="00EE51CB">
        <w:t>maismaale</w:t>
      </w:r>
      <w:r w:rsidR="00DA6544" w:rsidRPr="00EE51CB">
        <w:t>, mis ei ole seotud käsitletava probleemiga.</w:t>
      </w:r>
    </w:p>
    <w:p w:rsidR="00A36F8F" w:rsidRPr="00EE51CB" w:rsidRDefault="00CA1DFF" w:rsidP="00C93683">
      <w:pPr>
        <w:pStyle w:val="BodyText"/>
      </w:pPr>
      <w:proofErr w:type="spellStart"/>
      <w:r w:rsidRPr="00EE51CB">
        <w:rPr>
          <w:b/>
        </w:rPr>
        <w:t>Wearable</w:t>
      </w:r>
      <w:proofErr w:type="spellEnd"/>
      <w:r w:rsidRPr="00EE51CB">
        <w:rPr>
          <w:b/>
        </w:rPr>
        <w:t xml:space="preserve"> </w:t>
      </w:r>
      <w:proofErr w:type="spellStart"/>
      <w:r w:rsidRPr="00EE51CB">
        <w:rPr>
          <w:b/>
        </w:rPr>
        <w:t>sensors</w:t>
      </w:r>
      <w:proofErr w:type="spellEnd"/>
      <w:r w:rsidRPr="00EE51CB">
        <w:rPr>
          <w:b/>
        </w:rPr>
        <w:t xml:space="preserve"> </w:t>
      </w:r>
      <w:proofErr w:type="spellStart"/>
      <w:r w:rsidRPr="00EE51CB">
        <w:rPr>
          <w:b/>
        </w:rPr>
        <w:t>for</w:t>
      </w:r>
      <w:proofErr w:type="spellEnd"/>
      <w:r w:rsidRPr="00EE51CB">
        <w:rPr>
          <w:b/>
        </w:rPr>
        <w:t xml:space="preserve"> </w:t>
      </w:r>
      <w:proofErr w:type="spellStart"/>
      <w:r w:rsidRPr="00EE51CB">
        <w:rPr>
          <w:b/>
        </w:rPr>
        <w:t>Reliable</w:t>
      </w:r>
      <w:proofErr w:type="spellEnd"/>
      <w:r w:rsidRPr="00EE51CB">
        <w:rPr>
          <w:b/>
        </w:rPr>
        <w:t xml:space="preserve"> </w:t>
      </w:r>
      <w:proofErr w:type="spellStart"/>
      <w:r w:rsidRPr="00EE51CB">
        <w:rPr>
          <w:b/>
        </w:rPr>
        <w:t>fall</w:t>
      </w:r>
      <w:proofErr w:type="spellEnd"/>
      <w:r w:rsidRPr="00EE51CB">
        <w:rPr>
          <w:b/>
        </w:rPr>
        <w:t xml:space="preserve"> </w:t>
      </w:r>
      <w:proofErr w:type="spellStart"/>
      <w:r w:rsidRPr="00EE51CB">
        <w:rPr>
          <w:b/>
        </w:rPr>
        <w:t>detection</w:t>
      </w:r>
      <w:proofErr w:type="spellEnd"/>
      <w:r w:rsidRPr="00EE51CB">
        <w:t xml:space="preserve"> </w:t>
      </w:r>
      <w:r w:rsidRPr="00EE51CB">
        <w:rPr>
          <w:rStyle w:val="EndnoteReference"/>
        </w:rPr>
        <w:endnoteReference w:id="2"/>
      </w:r>
      <w:r w:rsidR="00260E53" w:rsidRPr="00EE51CB">
        <w:t xml:space="preserve"> </w:t>
      </w:r>
      <w:r w:rsidR="00B50374" w:rsidRPr="00EE51CB">
        <w:t xml:space="preserve">Tegu on </w:t>
      </w:r>
      <w:proofErr w:type="spellStart"/>
      <w:r w:rsidR="00B50374" w:rsidRPr="00EE51CB">
        <w:t>Ad</w:t>
      </w:r>
      <w:proofErr w:type="spellEnd"/>
      <w:r w:rsidR="00B50374" w:rsidRPr="00EE51CB">
        <w:t xml:space="preserve"> </w:t>
      </w:r>
      <w:proofErr w:type="spellStart"/>
      <w:r w:rsidR="00B50374" w:rsidRPr="00EE51CB">
        <w:t>hoc</w:t>
      </w:r>
      <w:proofErr w:type="spellEnd"/>
      <w:r w:rsidR="00B50374" w:rsidRPr="00EE51CB">
        <w:t xml:space="preserve"> tüüpi võrguga. </w:t>
      </w:r>
      <w:r w:rsidR="003A64F5" w:rsidRPr="00EE51CB">
        <w:t>M</w:t>
      </w:r>
      <w:r w:rsidR="00B50374" w:rsidRPr="00EE51CB">
        <w:t>õte on selles, et on üks baas seade, mille külge kõik teised seadmed ühilduvad. Sensor pannakse keha külge ning baas seadmele saadetakse sensori informatsioon. Ehk siis andmete töötlus toimub baas seadmes</w:t>
      </w:r>
      <w:r w:rsidR="003A64F5" w:rsidRPr="00EE51CB">
        <w:t>.</w:t>
      </w:r>
      <w:r w:rsidR="00B22969" w:rsidRPr="00EE51CB">
        <w:t xml:space="preserve"> Lahendusel on mõned puudused. A</w:t>
      </w:r>
      <w:r w:rsidR="00A36F8F" w:rsidRPr="00EE51CB">
        <w:t>ndmete töötlus toimub baas jaamas</w:t>
      </w:r>
      <w:r w:rsidR="00B22969" w:rsidRPr="00EE51CB">
        <w:t>, see tähendab, et kui on palju sensoreid, siis andmete töötlus aeglustab kogu protsessi</w:t>
      </w:r>
      <w:r w:rsidR="00C93683" w:rsidRPr="00EE51CB">
        <w:t>. Samuti võib esineda ka andmete kadu</w:t>
      </w:r>
      <w:r w:rsidR="00CF7C22" w:rsidRPr="00EE51CB">
        <w:t>.</w:t>
      </w:r>
      <w:r w:rsidR="00C93683" w:rsidRPr="00EE51CB">
        <w:t xml:space="preserve"> Sensoriks on võetud kasutusele MICA2DOT 2 sensor </w:t>
      </w:r>
      <w:r w:rsidR="00C93683" w:rsidRPr="00EE51CB">
        <w:rPr>
          <w:rStyle w:val="EndnoteReference"/>
        </w:rPr>
        <w:endnoteReference w:id="3"/>
      </w:r>
      <w:r w:rsidR="00C93683" w:rsidRPr="00EE51CB">
        <w:t xml:space="preserve">, mis kasutab operatsiooni süsteemiks </w:t>
      </w:r>
      <w:proofErr w:type="spellStart"/>
      <w:r w:rsidR="00C93683" w:rsidRPr="00EE51CB">
        <w:t>TinyOS</w:t>
      </w:r>
      <w:proofErr w:type="spellEnd"/>
      <w:r w:rsidR="00C93683" w:rsidRPr="00EE51CB">
        <w:t xml:space="preserve"> 1.0. Lisaks töötab see hästi vaid </w:t>
      </w:r>
      <w:proofErr w:type="spellStart"/>
      <w:r w:rsidR="00C93683" w:rsidRPr="00EE51CB">
        <w:t>sisetingimustes</w:t>
      </w:r>
      <w:proofErr w:type="spellEnd"/>
      <w:r w:rsidR="00C93683" w:rsidRPr="00EE51CB">
        <w:t>.</w:t>
      </w:r>
    </w:p>
    <w:p w:rsidR="003036EF" w:rsidRPr="00EE51CB" w:rsidRDefault="003036EF" w:rsidP="00CA1DFF">
      <w:pPr>
        <w:pStyle w:val="BodyText"/>
      </w:pPr>
      <w:proofErr w:type="spellStart"/>
      <w:r w:rsidRPr="00EE51CB">
        <w:rPr>
          <w:b/>
        </w:rPr>
        <w:t>Accurate</w:t>
      </w:r>
      <w:proofErr w:type="spellEnd"/>
      <w:r w:rsidRPr="00EE51CB">
        <w:rPr>
          <w:b/>
        </w:rPr>
        <w:t xml:space="preserve">, </w:t>
      </w:r>
      <w:proofErr w:type="spellStart"/>
      <w:r w:rsidRPr="00EE51CB">
        <w:rPr>
          <w:b/>
        </w:rPr>
        <w:t>Fast</w:t>
      </w:r>
      <w:proofErr w:type="spellEnd"/>
      <w:r w:rsidRPr="00EE51CB">
        <w:rPr>
          <w:b/>
        </w:rPr>
        <w:t xml:space="preserve"> </w:t>
      </w:r>
      <w:proofErr w:type="spellStart"/>
      <w:r w:rsidRPr="00EE51CB">
        <w:rPr>
          <w:b/>
        </w:rPr>
        <w:t>Fall</w:t>
      </w:r>
      <w:proofErr w:type="spellEnd"/>
      <w:r w:rsidRPr="00EE51CB">
        <w:rPr>
          <w:b/>
        </w:rPr>
        <w:t xml:space="preserve"> </w:t>
      </w:r>
      <w:proofErr w:type="spellStart"/>
      <w:r w:rsidRPr="00EE51CB">
        <w:rPr>
          <w:b/>
        </w:rPr>
        <w:t>Detection</w:t>
      </w:r>
      <w:proofErr w:type="spellEnd"/>
      <w:r w:rsidRPr="00EE51CB">
        <w:rPr>
          <w:b/>
        </w:rPr>
        <w:t xml:space="preserve"> </w:t>
      </w:r>
      <w:proofErr w:type="spellStart"/>
      <w:r w:rsidRPr="00EE51CB">
        <w:rPr>
          <w:b/>
        </w:rPr>
        <w:t>Using</w:t>
      </w:r>
      <w:proofErr w:type="spellEnd"/>
      <w:r w:rsidRPr="00EE51CB">
        <w:rPr>
          <w:b/>
        </w:rPr>
        <w:t xml:space="preserve"> </w:t>
      </w:r>
      <w:proofErr w:type="spellStart"/>
      <w:r w:rsidRPr="00EE51CB">
        <w:rPr>
          <w:b/>
        </w:rPr>
        <w:t>Gyroscopes</w:t>
      </w:r>
      <w:proofErr w:type="spellEnd"/>
      <w:r w:rsidRPr="00EE51CB">
        <w:rPr>
          <w:b/>
        </w:rPr>
        <w:t xml:space="preserve"> and </w:t>
      </w:r>
      <w:proofErr w:type="spellStart"/>
      <w:r w:rsidRPr="00EE51CB">
        <w:rPr>
          <w:b/>
        </w:rPr>
        <w:t>Accelerometer-Derived</w:t>
      </w:r>
      <w:proofErr w:type="spellEnd"/>
      <w:r w:rsidRPr="00EE51CB">
        <w:rPr>
          <w:b/>
        </w:rPr>
        <w:t xml:space="preserve"> </w:t>
      </w:r>
      <w:proofErr w:type="spellStart"/>
      <w:r w:rsidRPr="00EE51CB">
        <w:rPr>
          <w:b/>
        </w:rPr>
        <w:t>Posture</w:t>
      </w:r>
      <w:proofErr w:type="spellEnd"/>
      <w:r w:rsidRPr="00EE51CB">
        <w:rPr>
          <w:b/>
        </w:rPr>
        <w:t xml:space="preserve"> </w:t>
      </w:r>
      <w:proofErr w:type="spellStart"/>
      <w:r w:rsidRPr="00EE51CB">
        <w:rPr>
          <w:b/>
        </w:rPr>
        <w:t>Information</w:t>
      </w:r>
      <w:proofErr w:type="spellEnd"/>
      <w:r w:rsidRPr="00EE51CB">
        <w:t xml:space="preserve"> </w:t>
      </w:r>
      <w:r w:rsidRPr="00EE51CB">
        <w:rPr>
          <w:rStyle w:val="EndnoteReference"/>
        </w:rPr>
        <w:endnoteReference w:id="4"/>
      </w:r>
      <w:r w:rsidR="0013558D" w:rsidRPr="00EE51CB">
        <w:t xml:space="preserve"> Kasutatakse nii kiirendusandurite kui ka güroskoopi.</w:t>
      </w:r>
      <w:r w:rsidR="00FE5B5C" w:rsidRPr="00EE51CB">
        <w:t xml:space="preserve"> See võimaldab </w:t>
      </w:r>
      <w:r w:rsidR="000C5067" w:rsidRPr="00EE51CB">
        <w:t>tuvastada kukkumised, mis olid tegelikult näiteks istumine, tõusmine</w:t>
      </w:r>
      <w:r w:rsidR="00FE5B5C" w:rsidRPr="00EE51CB">
        <w:t>.</w:t>
      </w:r>
      <w:r w:rsidR="001A1C92" w:rsidRPr="00EE51CB">
        <w:t xml:space="preserve"> </w:t>
      </w:r>
      <w:r w:rsidR="000649A2" w:rsidRPr="00EE51CB">
        <w:t>Kasutatakse mitut sensorit, mille abil saab tuvastada keha hoiakuid: Seismine, istumine, venitamine ning lamamine.</w:t>
      </w:r>
      <w:r w:rsidR="00E178D3" w:rsidRPr="00EE51CB">
        <w:t xml:space="preserve"> Lahendus tundub väga hea, kuid see on suunatud kõvadele pindadele. Laeva peal lahendus ei toimiks. </w:t>
      </w:r>
    </w:p>
    <w:p w:rsidR="000B2055" w:rsidRDefault="00E97CD6" w:rsidP="0013558D">
      <w:pPr>
        <w:pStyle w:val="BodyText"/>
      </w:pPr>
      <w:r w:rsidRPr="00EE51CB">
        <w:rPr>
          <w:b/>
        </w:rPr>
        <w:t xml:space="preserve">Philips </w:t>
      </w:r>
      <w:proofErr w:type="spellStart"/>
      <w:r w:rsidRPr="00EE51CB">
        <w:rPr>
          <w:b/>
        </w:rPr>
        <w:t>GoSafe</w:t>
      </w:r>
      <w:proofErr w:type="spellEnd"/>
      <w:r w:rsidRPr="00EE51CB">
        <w:t xml:space="preserve"> </w:t>
      </w:r>
      <w:r w:rsidRPr="00EE51CB">
        <w:rPr>
          <w:rStyle w:val="EndnoteReference"/>
        </w:rPr>
        <w:endnoteReference w:id="5"/>
      </w:r>
      <w:r w:rsidR="00551509" w:rsidRPr="00EE51CB">
        <w:t xml:space="preserve"> Tegemist on seadmega, mis on suunatud nii </w:t>
      </w:r>
      <w:proofErr w:type="spellStart"/>
      <w:r w:rsidR="00551509" w:rsidRPr="00EE51CB">
        <w:t>sise</w:t>
      </w:r>
      <w:proofErr w:type="spellEnd"/>
      <w:r w:rsidR="00551509" w:rsidRPr="00EE51CB">
        <w:t xml:space="preserve">- kui </w:t>
      </w:r>
      <w:proofErr w:type="spellStart"/>
      <w:r w:rsidR="00551509" w:rsidRPr="00EE51CB">
        <w:t>välistingimustesse</w:t>
      </w:r>
      <w:proofErr w:type="spellEnd"/>
      <w:r w:rsidR="00551509" w:rsidRPr="00EE51CB">
        <w:t xml:space="preserve">. </w:t>
      </w:r>
      <w:r w:rsidR="00DF1EFC" w:rsidRPr="00EE51CB">
        <w:t xml:space="preserve">Asukoha tuvastamiseks on kasutusel </w:t>
      </w:r>
      <w:proofErr w:type="spellStart"/>
      <w:r w:rsidR="00DF1EFC" w:rsidRPr="00EE51CB">
        <w:t>Wifi</w:t>
      </w:r>
      <w:proofErr w:type="spellEnd"/>
      <w:r w:rsidR="00DF1EFC" w:rsidRPr="00EE51CB">
        <w:t>, GPS,</w:t>
      </w:r>
      <w:r w:rsidR="008C1209" w:rsidRPr="00EE51CB">
        <w:t xml:space="preserve"> helialarm ja</w:t>
      </w:r>
      <w:r w:rsidR="00DF1EFC" w:rsidRPr="00EE51CB">
        <w:t xml:space="preserve"> Intelligent </w:t>
      </w:r>
      <w:proofErr w:type="spellStart"/>
      <w:r w:rsidR="00DF1EFC" w:rsidRPr="00EE51CB">
        <w:t>Bread</w:t>
      </w:r>
      <w:proofErr w:type="spellEnd"/>
      <w:r w:rsidR="00DF1EFC" w:rsidRPr="00EE51CB">
        <w:t xml:space="preserve"> </w:t>
      </w:r>
      <w:proofErr w:type="spellStart"/>
      <w:r w:rsidR="00DF1EFC" w:rsidRPr="00EE51CB">
        <w:t>Grumbs</w:t>
      </w:r>
      <w:proofErr w:type="spellEnd"/>
      <w:r w:rsidR="008C1209" w:rsidRPr="00EE51CB">
        <w:t xml:space="preserve"> (aegajalt salvestab asukoha, näiteks kasutades GPS-i)</w:t>
      </w:r>
      <w:r w:rsidR="00DF1EFC" w:rsidRPr="00EE51CB">
        <w:t>.</w:t>
      </w:r>
      <w:r w:rsidR="001C3BCD" w:rsidRPr="00EE51CB">
        <w:t xml:space="preserve"> </w:t>
      </w:r>
      <w:r w:rsidR="0024295E" w:rsidRPr="00EE51CB">
        <w:br/>
        <w:t>Tootel on mõned puudused</w:t>
      </w:r>
      <w:r w:rsidR="0013558D" w:rsidRPr="00EE51CB">
        <w:t>. T</w:t>
      </w:r>
      <w:r w:rsidR="0024295E" w:rsidRPr="00EE51CB">
        <w:t>ootel on igakuine maks</w:t>
      </w:r>
      <w:r w:rsidR="0013558D" w:rsidRPr="00EE51CB">
        <w:t xml:space="preserve"> ning see jaotub pakettidesse, kallimad paketid pakuvad paremaid lahendusi. Kui tegu on mitme inimesega, osutub see kulukaks. Kõne ei suunata hädaabisse, vaid reageerimis keskusele, kus uuritakse, mis inimesel täpsemalt juhtus ning seejärel tugiisik võtab ühendust hädaabiga.</w:t>
      </w:r>
    </w:p>
    <w:p w:rsidR="00280909" w:rsidRDefault="00881059" w:rsidP="00280909">
      <w:pPr>
        <w:pStyle w:val="BodyText"/>
      </w:pPr>
      <w:proofErr w:type="spellStart"/>
      <w:r>
        <w:rPr>
          <w:b/>
        </w:rPr>
        <w:t>Shimmer</w:t>
      </w:r>
      <w:proofErr w:type="spellEnd"/>
      <w:r w:rsidR="007774EF">
        <w:rPr>
          <w:b/>
        </w:rPr>
        <w:t xml:space="preserve"> </w:t>
      </w:r>
      <w:proofErr w:type="spellStart"/>
      <w:r w:rsidR="007774EF">
        <w:rPr>
          <w:b/>
        </w:rPr>
        <w:t>sensing</w:t>
      </w:r>
      <w:proofErr w:type="spellEnd"/>
      <w:r>
        <w:t xml:space="preserve"> </w:t>
      </w:r>
      <w:r>
        <w:rPr>
          <w:rStyle w:val="EndnoteReference"/>
        </w:rPr>
        <w:endnoteReference w:id="6"/>
      </w:r>
      <w:r w:rsidR="00C52982">
        <w:t xml:space="preserve"> Firma, mis keskendub</w:t>
      </w:r>
      <w:r w:rsidR="007774EF">
        <w:t xml:space="preserve"> kantavatele sensoritele. </w:t>
      </w:r>
      <w:r w:rsidR="00C52982">
        <w:t>Sensorid on andmete kogumiseks ning analüüsiks</w:t>
      </w:r>
      <w:r w:rsidR="007774EF">
        <w:t xml:space="preserve">. Platvormi kasutatakse </w:t>
      </w:r>
      <w:r w:rsidR="00C52982">
        <w:t xml:space="preserve">prototüübi arenduseks. Kogutakse </w:t>
      </w:r>
      <w:r w:rsidR="00C52982">
        <w:lastRenderedPageBreak/>
        <w:t xml:space="preserve">andmeid ning andmete põhjal töötatakse välja </w:t>
      </w:r>
      <w:proofErr w:type="spellStart"/>
      <w:r w:rsidR="00C52982">
        <w:t>lahendus.Neilt</w:t>
      </w:r>
      <w:proofErr w:type="spellEnd"/>
      <w:r w:rsidR="00C52982">
        <w:t xml:space="preserve"> tellitud töö jaguneb kolme faasi.</w:t>
      </w:r>
      <w:r w:rsidR="00280909">
        <w:t xml:space="preserve"> </w:t>
      </w:r>
    </w:p>
    <w:p w:rsidR="00C52982" w:rsidRDefault="00C52982" w:rsidP="00280909">
      <w:pPr>
        <w:pStyle w:val="BodyText"/>
        <w:rPr>
          <w:b/>
        </w:rPr>
      </w:pPr>
      <w:r w:rsidRPr="00C52982">
        <w:rPr>
          <w:b/>
        </w:rPr>
        <w:t>Faas 1:</w:t>
      </w:r>
    </w:p>
    <w:p w:rsidR="0013558D" w:rsidRPr="00FB5C3F" w:rsidRDefault="00FB5C3F" w:rsidP="006D700C">
      <w:pPr>
        <w:pStyle w:val="BodyText"/>
        <w:numPr>
          <w:ilvl w:val="0"/>
          <w:numId w:val="46"/>
        </w:numPr>
        <w:spacing w:after="0"/>
        <w:ind w:left="778"/>
      </w:pPr>
      <w:r>
        <w:t>Idee</w:t>
      </w:r>
    </w:p>
    <w:p w:rsidR="00912D5E" w:rsidRPr="00FB5C3F" w:rsidRDefault="00912D5E" w:rsidP="006D700C">
      <w:pPr>
        <w:pStyle w:val="BodyText"/>
        <w:numPr>
          <w:ilvl w:val="0"/>
          <w:numId w:val="46"/>
        </w:numPr>
        <w:spacing w:after="0"/>
        <w:ind w:left="778"/>
      </w:pPr>
      <w:r w:rsidRPr="00FB5C3F">
        <w:t>Äri analüüs</w:t>
      </w:r>
    </w:p>
    <w:p w:rsidR="00912D5E" w:rsidRPr="00FB5C3F" w:rsidRDefault="00FB5C3F" w:rsidP="006D700C">
      <w:pPr>
        <w:pStyle w:val="BodyText"/>
        <w:numPr>
          <w:ilvl w:val="0"/>
          <w:numId w:val="46"/>
        </w:numPr>
        <w:spacing w:after="0"/>
        <w:ind w:left="778"/>
      </w:pPr>
      <w:r w:rsidRPr="00FB5C3F">
        <w:t>Nõuete analüüs ning spetsifikatsioon</w:t>
      </w:r>
    </w:p>
    <w:p w:rsidR="00FB5C3F" w:rsidRDefault="00FB5C3F" w:rsidP="006D700C">
      <w:pPr>
        <w:pStyle w:val="BodyText"/>
        <w:numPr>
          <w:ilvl w:val="0"/>
          <w:numId w:val="46"/>
        </w:numPr>
        <w:spacing w:after="0"/>
        <w:ind w:left="778"/>
        <w:rPr>
          <w:b/>
        </w:rPr>
      </w:pPr>
      <w:r>
        <w:t>Süsteemi definitsioon</w:t>
      </w:r>
    </w:p>
    <w:p w:rsidR="00FB5C3F" w:rsidRDefault="00FB5C3F" w:rsidP="005B04D9">
      <w:pPr>
        <w:pStyle w:val="BodyText"/>
        <w:spacing w:after="120"/>
        <w:rPr>
          <w:b/>
        </w:rPr>
      </w:pPr>
      <w:r>
        <w:rPr>
          <w:b/>
        </w:rPr>
        <w:t>Faas 2:</w:t>
      </w:r>
    </w:p>
    <w:p w:rsidR="00FB5C3F" w:rsidRPr="00FB5C3F" w:rsidRDefault="00FB5C3F" w:rsidP="006D700C">
      <w:pPr>
        <w:pStyle w:val="BodyText"/>
        <w:numPr>
          <w:ilvl w:val="0"/>
          <w:numId w:val="47"/>
        </w:numPr>
        <w:spacing w:after="0"/>
        <w:rPr>
          <w:b/>
        </w:rPr>
      </w:pPr>
      <w:r>
        <w:t>Aplikatsioon ja disain</w:t>
      </w:r>
    </w:p>
    <w:p w:rsidR="00FB5C3F" w:rsidRDefault="00FB5C3F" w:rsidP="006D700C">
      <w:pPr>
        <w:pStyle w:val="BodyText"/>
        <w:numPr>
          <w:ilvl w:val="0"/>
          <w:numId w:val="47"/>
        </w:numPr>
        <w:spacing w:after="0"/>
        <w:rPr>
          <w:b/>
        </w:rPr>
      </w:pPr>
      <w:r>
        <w:t>Prototüüp</w:t>
      </w:r>
    </w:p>
    <w:p w:rsidR="00FB5C3F" w:rsidRPr="00FB5C3F" w:rsidRDefault="00FB5C3F" w:rsidP="005B04D9">
      <w:pPr>
        <w:pStyle w:val="BodyText"/>
        <w:spacing w:after="120"/>
        <w:rPr>
          <w:b/>
        </w:rPr>
      </w:pPr>
      <w:r>
        <w:rPr>
          <w:b/>
        </w:rPr>
        <w:t>Faas 3:</w:t>
      </w:r>
    </w:p>
    <w:p w:rsidR="00FB5C3F" w:rsidRPr="00FB5C3F" w:rsidRDefault="00FB5C3F" w:rsidP="006D700C">
      <w:pPr>
        <w:pStyle w:val="BodyText"/>
        <w:numPr>
          <w:ilvl w:val="0"/>
          <w:numId w:val="48"/>
        </w:numPr>
        <w:spacing w:after="0"/>
        <w:rPr>
          <w:b/>
        </w:rPr>
      </w:pPr>
      <w:r>
        <w:t>Arendus ja testimine</w:t>
      </w:r>
    </w:p>
    <w:p w:rsidR="00FB5C3F" w:rsidRPr="00FB5C3F" w:rsidRDefault="00FB5C3F" w:rsidP="006D700C">
      <w:pPr>
        <w:pStyle w:val="BodyText"/>
        <w:numPr>
          <w:ilvl w:val="0"/>
          <w:numId w:val="47"/>
        </w:numPr>
        <w:spacing w:after="0"/>
        <w:rPr>
          <w:b/>
        </w:rPr>
      </w:pPr>
      <w:r>
        <w:t>Kasutuselevõtt ning integratsioon</w:t>
      </w:r>
    </w:p>
    <w:p w:rsidR="00FB5C3F" w:rsidRPr="00280909" w:rsidRDefault="00FB5C3F" w:rsidP="006D700C">
      <w:pPr>
        <w:pStyle w:val="BodyText"/>
        <w:numPr>
          <w:ilvl w:val="0"/>
          <w:numId w:val="47"/>
        </w:numPr>
        <w:spacing w:after="0"/>
        <w:rPr>
          <w:b/>
        </w:rPr>
      </w:pPr>
      <w:r>
        <w:t xml:space="preserve">Tootmine </w:t>
      </w:r>
    </w:p>
    <w:p w:rsidR="00280909" w:rsidRPr="00280909" w:rsidRDefault="00280909" w:rsidP="00280909">
      <w:pPr>
        <w:pStyle w:val="BodyText"/>
        <w:spacing w:after="0"/>
      </w:pPr>
      <w:r>
        <w:t>Antud probleemi</w:t>
      </w:r>
      <w:r w:rsidR="00D70BA0">
        <w:t>le</w:t>
      </w:r>
      <w:r>
        <w:t xml:space="preserve"> oleks võimalik</w:t>
      </w:r>
      <w:r w:rsidR="00D70BA0">
        <w:t xml:space="preserve"> neilt tellida lahendus</w:t>
      </w:r>
      <w:r>
        <w:t>, kuid se</w:t>
      </w:r>
      <w:r w:rsidR="00D95409">
        <w:t>e oleks kulukas ning aeganõudev juba ainuüksi andmekaabel maksab 39 €.</w:t>
      </w:r>
    </w:p>
    <w:p w:rsidR="00842E43" w:rsidRPr="00EE51CB" w:rsidRDefault="00842E43" w:rsidP="0047034B">
      <w:pPr>
        <w:pStyle w:val="Heading2"/>
      </w:pPr>
      <w:bookmarkStart w:id="17" w:name="_Toc482564594"/>
      <w:r w:rsidRPr="00EE51CB">
        <w:t>Süsteemi nõuded</w:t>
      </w:r>
      <w:bookmarkEnd w:id="17"/>
    </w:p>
    <w:p w:rsidR="00D23E95" w:rsidRPr="00EE51CB" w:rsidRDefault="00D23E95" w:rsidP="00D23E95">
      <w:pPr>
        <w:pStyle w:val="BodyText"/>
      </w:pPr>
      <w:r w:rsidRPr="00EE51CB">
        <w:t xml:space="preserve">Protokollid, mille vahel </w:t>
      </w:r>
      <w:r w:rsidR="005935E5" w:rsidRPr="00EE51CB">
        <w:t>oli võimalik valida, valikut kitsendas sensor</w:t>
      </w:r>
      <w:r w:rsidR="00FB0BEC" w:rsidRPr="00EE51CB">
        <w:t xml:space="preserve"> </w:t>
      </w:r>
      <w:proofErr w:type="spellStart"/>
      <w:r w:rsidR="00FB0BEC" w:rsidRPr="00EE51CB">
        <w:t>Bosch</w:t>
      </w:r>
      <w:proofErr w:type="spellEnd"/>
      <w:r w:rsidRPr="00EE51CB">
        <w:t xml:space="preserve"> BNO055</w:t>
      </w:r>
      <w:r w:rsidRPr="00EE51CB">
        <w:rPr>
          <w:rStyle w:val="EndnoteReference"/>
        </w:rPr>
        <w:endnoteReference w:id="7"/>
      </w:r>
      <w:r w:rsidRPr="00EE51CB">
        <w:t>:</w:t>
      </w:r>
    </w:p>
    <w:p w:rsidR="00D23E95" w:rsidRPr="00EE51CB" w:rsidRDefault="00D23E95" w:rsidP="00D23E95">
      <w:pPr>
        <w:pStyle w:val="BodyText"/>
        <w:numPr>
          <w:ilvl w:val="0"/>
          <w:numId w:val="17"/>
        </w:numPr>
      </w:pPr>
      <w:r w:rsidRPr="00EE51CB">
        <w:t>I2C</w:t>
      </w:r>
    </w:p>
    <w:p w:rsidR="00D23E95" w:rsidRPr="00EE51CB" w:rsidRDefault="00D23E95" w:rsidP="00D23E95">
      <w:pPr>
        <w:pStyle w:val="BodyText"/>
        <w:numPr>
          <w:ilvl w:val="0"/>
          <w:numId w:val="17"/>
        </w:numPr>
      </w:pPr>
      <w:r w:rsidRPr="00EE51CB">
        <w:t>UART</w:t>
      </w:r>
    </w:p>
    <w:p w:rsidR="00D23E95" w:rsidRPr="00EE51CB" w:rsidRDefault="00D23E95" w:rsidP="00D23E95">
      <w:pPr>
        <w:pStyle w:val="BodyText"/>
        <w:numPr>
          <w:ilvl w:val="0"/>
          <w:numId w:val="17"/>
        </w:numPr>
      </w:pPr>
      <w:r w:rsidRPr="00EE51CB">
        <w:t>RS-485</w:t>
      </w:r>
    </w:p>
    <w:p w:rsidR="00D23E95" w:rsidRPr="00EE51CB" w:rsidRDefault="00D23E95" w:rsidP="00D23E95">
      <w:pPr>
        <w:pStyle w:val="BodyText"/>
      </w:pPr>
      <w:r w:rsidRPr="00EE51CB">
        <w:t xml:space="preserve">Protokolli valikuks osutus UART ning RS-485. I2C protokoll </w:t>
      </w:r>
      <w:r w:rsidR="000D5446" w:rsidRPr="00EE51CB">
        <w:t>langes välja, selletõttu, et lõppkokkuvõttes kasutatakse RS-485 protokolli</w:t>
      </w:r>
      <w:r w:rsidR="00EF7A20" w:rsidRPr="00EE51CB">
        <w:t>, RS-485 tagab suurima veakindluse</w:t>
      </w:r>
      <w:r w:rsidR="000D5446" w:rsidRPr="00EE51CB">
        <w:t>. P</w:t>
      </w:r>
      <w:r w:rsidRPr="00EE51CB">
        <w:t>rototüüp arendatakse UART baasil ning lõpus minnakse üle RS-485 protokollile.</w:t>
      </w:r>
      <w:r w:rsidR="0069503B" w:rsidRPr="00EE51CB">
        <w:t xml:space="preserve"> Üleminek UART protokollilt RS-485 protokollile on lihtsustatud, sest RS-485 põhineb UART protokollil.</w:t>
      </w:r>
    </w:p>
    <w:p w:rsidR="002E4826" w:rsidRPr="00EE51CB" w:rsidRDefault="002E4826">
      <w:pPr>
        <w:rPr>
          <w:b/>
          <w:sz w:val="28"/>
          <w:szCs w:val="20"/>
        </w:rPr>
      </w:pPr>
      <w:r w:rsidRPr="00EE51CB">
        <w:br w:type="page"/>
      </w:r>
    </w:p>
    <w:p w:rsidR="00B71226" w:rsidRPr="00EE51CB" w:rsidRDefault="003E0C74" w:rsidP="00B71226">
      <w:pPr>
        <w:pStyle w:val="Heading2"/>
      </w:pPr>
      <w:bookmarkStart w:id="18" w:name="_Toc482564595"/>
      <w:r w:rsidRPr="00EE51CB">
        <w:lastRenderedPageBreak/>
        <w:t>Ühendused</w:t>
      </w:r>
      <w:bookmarkEnd w:id="18"/>
    </w:p>
    <w:p w:rsidR="002E4826" w:rsidRPr="00EE51CB" w:rsidRDefault="002E4826" w:rsidP="002E4826">
      <w:pPr>
        <w:pStyle w:val="BodyText"/>
        <w:rPr>
          <w:b/>
        </w:rPr>
      </w:pPr>
      <w:r w:rsidRPr="00EE51CB">
        <w:rPr>
          <w:b/>
        </w:rPr>
        <w:t>STM32</w:t>
      </w:r>
      <w:r w:rsidR="00E73DAD" w:rsidRPr="00EE51CB">
        <w:rPr>
          <w:b/>
        </w:rPr>
        <w:t xml:space="preserve"> </w:t>
      </w:r>
      <w:r w:rsidRPr="00EE51CB">
        <w:rPr>
          <w:b/>
        </w:rPr>
        <w:t>F446RE:</w:t>
      </w:r>
    </w:p>
    <w:p w:rsidR="00170FCC" w:rsidRDefault="00A06F0F" w:rsidP="00170FCC">
      <w:pPr>
        <w:pStyle w:val="BodyText"/>
        <w:keepNext/>
      </w:pPr>
      <w:r w:rsidRPr="00EE51CB">
        <w:rPr>
          <w:b/>
          <w:noProof/>
          <w:lang w:val="en-US"/>
        </w:rPr>
        <w:drawing>
          <wp:inline distT="0" distB="0" distL="0" distR="0" wp14:anchorId="1A8AB918" wp14:editId="56EB8085">
            <wp:extent cx="5400675" cy="4765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ard_PINs.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4765675"/>
                    </a:xfrm>
                    <a:prstGeom prst="rect">
                      <a:avLst/>
                    </a:prstGeom>
                  </pic:spPr>
                </pic:pic>
              </a:graphicData>
            </a:graphic>
          </wp:inline>
        </w:drawing>
      </w:r>
    </w:p>
    <w:p w:rsidR="002E4826" w:rsidRDefault="00170FCC" w:rsidP="0080621A">
      <w:pPr>
        <w:pStyle w:val="Caption"/>
      </w:pPr>
      <w:bookmarkStart w:id="19" w:name="_Toc482564611"/>
      <w:r>
        <w:t xml:space="preserve">Joonis </w:t>
      </w:r>
      <w:fldSimple w:instr=" SEQ Joonis \* ARABIC ">
        <w:r w:rsidR="003957DE">
          <w:rPr>
            <w:noProof/>
          </w:rPr>
          <w:t>1</w:t>
        </w:r>
      </w:fldSimple>
      <w:r>
        <w:t xml:space="preserve"> - Arendusplaadi PIN skeem</w:t>
      </w:r>
      <w:bookmarkEnd w:id="19"/>
    </w:p>
    <w:p w:rsidR="00A06F0F" w:rsidRPr="00EE51CB" w:rsidRDefault="00A06F0F" w:rsidP="00D23E95">
      <w:pPr>
        <w:pStyle w:val="BodyText"/>
      </w:pPr>
      <w:r w:rsidRPr="00EE51CB">
        <w:t>Sensor 1 on ühendatud järgmistesse PIN-idesse</w:t>
      </w:r>
      <w:r w:rsidR="0019223F">
        <w:t>, mida näitab tabel</w:t>
      </w:r>
      <w:r w:rsidR="00765228">
        <w:t xml:space="preserve"> 1.</w:t>
      </w:r>
    </w:p>
    <w:p w:rsidR="00765228" w:rsidRDefault="00765228" w:rsidP="00765228">
      <w:pPr>
        <w:pStyle w:val="Caption"/>
        <w:keepNext/>
      </w:pPr>
      <w:bookmarkStart w:id="20" w:name="_Toc482564602"/>
      <w:r>
        <w:t xml:space="preserve">Tabel </w:t>
      </w:r>
      <w:fldSimple w:instr=" SEQ Tabel \* ARABIC ">
        <w:r w:rsidR="00495CFB">
          <w:rPr>
            <w:noProof/>
          </w:rPr>
          <w:t>1</w:t>
        </w:r>
      </w:fldSimple>
      <w:r>
        <w:t xml:space="preserve"> – Sensor 1</w:t>
      </w:r>
      <w:bookmarkEnd w:id="20"/>
    </w:p>
    <w:tbl>
      <w:tblPr>
        <w:tblStyle w:val="TableGrid"/>
        <w:tblW w:w="0" w:type="auto"/>
        <w:tblLook w:val="04A0" w:firstRow="1" w:lastRow="0" w:firstColumn="1" w:lastColumn="0" w:noHBand="0" w:noVBand="1"/>
      </w:tblPr>
      <w:tblGrid>
        <w:gridCol w:w="1908"/>
        <w:gridCol w:w="2520"/>
      </w:tblGrid>
      <w:tr w:rsidR="00A91350" w:rsidRPr="00EE51CB" w:rsidTr="00A91350">
        <w:trPr>
          <w:trHeight w:val="255"/>
        </w:trPr>
        <w:tc>
          <w:tcPr>
            <w:tcW w:w="1908" w:type="dxa"/>
            <w:shd w:val="clear" w:color="auto" w:fill="FBE4D5" w:themeFill="accent2" w:themeFillTint="33"/>
          </w:tcPr>
          <w:p w:rsidR="00A91350" w:rsidRPr="00EE51CB" w:rsidRDefault="00A91350" w:rsidP="00A91350">
            <w:pPr>
              <w:pStyle w:val="BodyText"/>
              <w:jc w:val="center"/>
              <w:rPr>
                <w:b/>
              </w:rPr>
            </w:pPr>
            <w:r w:rsidRPr="00EE51CB">
              <w:rPr>
                <w:b/>
              </w:rPr>
              <w:t>Sensori Port</w:t>
            </w:r>
          </w:p>
        </w:tc>
        <w:tc>
          <w:tcPr>
            <w:tcW w:w="2520" w:type="dxa"/>
            <w:shd w:val="clear" w:color="auto" w:fill="FBE4D5" w:themeFill="accent2" w:themeFillTint="33"/>
          </w:tcPr>
          <w:p w:rsidR="00A91350" w:rsidRPr="00EE51CB" w:rsidRDefault="00A91350" w:rsidP="00A91350">
            <w:pPr>
              <w:pStyle w:val="BodyText"/>
              <w:jc w:val="center"/>
              <w:rPr>
                <w:b/>
              </w:rPr>
            </w:pPr>
            <w:r w:rsidRPr="00EE51CB">
              <w:rPr>
                <w:b/>
              </w:rPr>
              <w:t>Arendus plaadi Port</w:t>
            </w:r>
          </w:p>
        </w:tc>
      </w:tr>
      <w:tr w:rsidR="00A91350" w:rsidRPr="00EE51CB" w:rsidTr="00A91350">
        <w:tc>
          <w:tcPr>
            <w:tcW w:w="1908" w:type="dxa"/>
          </w:tcPr>
          <w:p w:rsidR="00A91350" w:rsidRPr="00EE51CB" w:rsidRDefault="00A91350" w:rsidP="00D23E95">
            <w:pPr>
              <w:pStyle w:val="BodyText"/>
            </w:pPr>
            <w:r w:rsidRPr="00EE51CB">
              <w:t>PS0</w:t>
            </w:r>
          </w:p>
        </w:tc>
        <w:tc>
          <w:tcPr>
            <w:tcW w:w="2520" w:type="dxa"/>
          </w:tcPr>
          <w:p w:rsidR="00A91350" w:rsidRPr="00EE51CB" w:rsidRDefault="00A91350" w:rsidP="00D23E95">
            <w:pPr>
              <w:pStyle w:val="BodyText"/>
            </w:pPr>
            <w:r w:rsidRPr="00EE51CB">
              <w:t>GND</w:t>
            </w:r>
          </w:p>
        </w:tc>
      </w:tr>
      <w:tr w:rsidR="00A91350" w:rsidRPr="00EE51CB" w:rsidTr="00A91350">
        <w:tc>
          <w:tcPr>
            <w:tcW w:w="1908" w:type="dxa"/>
          </w:tcPr>
          <w:p w:rsidR="00A91350" w:rsidRPr="00EE51CB" w:rsidRDefault="00A91350" w:rsidP="00D23E95">
            <w:pPr>
              <w:pStyle w:val="BodyText"/>
            </w:pPr>
            <w:r w:rsidRPr="00EE51CB">
              <w:t>PS1</w:t>
            </w:r>
          </w:p>
        </w:tc>
        <w:tc>
          <w:tcPr>
            <w:tcW w:w="2520" w:type="dxa"/>
          </w:tcPr>
          <w:p w:rsidR="00A91350" w:rsidRPr="00EE51CB" w:rsidRDefault="00A91350" w:rsidP="00D23E95">
            <w:pPr>
              <w:pStyle w:val="BodyText"/>
            </w:pPr>
            <w:r w:rsidRPr="00EE51CB">
              <w:t>+3V3</w:t>
            </w:r>
          </w:p>
        </w:tc>
      </w:tr>
      <w:tr w:rsidR="00A91350" w:rsidRPr="00EE51CB" w:rsidTr="00A91350">
        <w:tc>
          <w:tcPr>
            <w:tcW w:w="1908" w:type="dxa"/>
          </w:tcPr>
          <w:p w:rsidR="00A91350" w:rsidRPr="00EE51CB" w:rsidRDefault="00A91350" w:rsidP="00D23E95">
            <w:pPr>
              <w:pStyle w:val="BodyText"/>
            </w:pPr>
            <w:proofErr w:type="spellStart"/>
            <w:r w:rsidRPr="00EE51CB">
              <w:t>Vin</w:t>
            </w:r>
            <w:proofErr w:type="spellEnd"/>
          </w:p>
        </w:tc>
        <w:tc>
          <w:tcPr>
            <w:tcW w:w="2520" w:type="dxa"/>
          </w:tcPr>
          <w:p w:rsidR="00A91350" w:rsidRPr="00EE51CB" w:rsidRDefault="00A91350" w:rsidP="00D23E95">
            <w:pPr>
              <w:pStyle w:val="BodyText"/>
            </w:pPr>
            <w:r w:rsidRPr="00EE51CB">
              <w:t>+3V3</w:t>
            </w:r>
          </w:p>
        </w:tc>
      </w:tr>
      <w:tr w:rsidR="00A91350" w:rsidRPr="00EE51CB" w:rsidTr="00A91350">
        <w:tc>
          <w:tcPr>
            <w:tcW w:w="1908" w:type="dxa"/>
          </w:tcPr>
          <w:p w:rsidR="00A91350" w:rsidRPr="00EE51CB" w:rsidRDefault="00A91350" w:rsidP="00D23E95">
            <w:pPr>
              <w:pStyle w:val="BodyText"/>
            </w:pPr>
            <w:r w:rsidRPr="00EE51CB">
              <w:t>GND</w:t>
            </w:r>
          </w:p>
        </w:tc>
        <w:tc>
          <w:tcPr>
            <w:tcW w:w="2520" w:type="dxa"/>
          </w:tcPr>
          <w:p w:rsidR="00A91350" w:rsidRPr="00EE51CB" w:rsidRDefault="00A91350" w:rsidP="00D23E95">
            <w:pPr>
              <w:pStyle w:val="BodyText"/>
            </w:pPr>
            <w:r w:rsidRPr="00EE51CB">
              <w:t>GND</w:t>
            </w:r>
          </w:p>
        </w:tc>
      </w:tr>
      <w:tr w:rsidR="00A91350" w:rsidRPr="00EE51CB" w:rsidTr="00A91350">
        <w:tc>
          <w:tcPr>
            <w:tcW w:w="1908" w:type="dxa"/>
          </w:tcPr>
          <w:p w:rsidR="00A91350" w:rsidRPr="00EE51CB" w:rsidRDefault="00A91350" w:rsidP="00D23E95">
            <w:pPr>
              <w:pStyle w:val="BodyText"/>
            </w:pPr>
            <w:r w:rsidRPr="00EE51CB">
              <w:lastRenderedPageBreak/>
              <w:t>SDA</w:t>
            </w:r>
          </w:p>
        </w:tc>
        <w:tc>
          <w:tcPr>
            <w:tcW w:w="2520" w:type="dxa"/>
          </w:tcPr>
          <w:p w:rsidR="00A91350" w:rsidRPr="00EE51CB" w:rsidRDefault="00A91350" w:rsidP="00D23E95">
            <w:pPr>
              <w:pStyle w:val="BodyText"/>
            </w:pPr>
            <w:r w:rsidRPr="00EE51CB">
              <w:t>PA10</w:t>
            </w:r>
          </w:p>
        </w:tc>
      </w:tr>
      <w:tr w:rsidR="00A91350" w:rsidRPr="00EE51CB" w:rsidTr="00A91350">
        <w:tc>
          <w:tcPr>
            <w:tcW w:w="1908" w:type="dxa"/>
          </w:tcPr>
          <w:p w:rsidR="00A91350" w:rsidRPr="00EE51CB" w:rsidRDefault="00A91350" w:rsidP="00D23E95">
            <w:pPr>
              <w:pStyle w:val="BodyText"/>
            </w:pPr>
            <w:r w:rsidRPr="00EE51CB">
              <w:t>SCL</w:t>
            </w:r>
          </w:p>
        </w:tc>
        <w:tc>
          <w:tcPr>
            <w:tcW w:w="2520" w:type="dxa"/>
          </w:tcPr>
          <w:p w:rsidR="00A91350" w:rsidRPr="00EE51CB" w:rsidRDefault="00A91350" w:rsidP="0019223F">
            <w:pPr>
              <w:pStyle w:val="BodyText"/>
              <w:keepNext/>
            </w:pPr>
            <w:r w:rsidRPr="00EE51CB">
              <w:t>PA9</w:t>
            </w:r>
          </w:p>
        </w:tc>
      </w:tr>
    </w:tbl>
    <w:p w:rsidR="00955B42" w:rsidRDefault="00356254" w:rsidP="00955B42">
      <w:pPr>
        <w:spacing w:before="240" w:after="240"/>
      </w:pPr>
      <w:r>
        <w:t>Sensor 2 on ühendatud järgmistesse PIN-idesse, mida näitab tabel 2.</w:t>
      </w:r>
    </w:p>
    <w:p w:rsidR="00EB3D3D" w:rsidRDefault="00EB3D3D" w:rsidP="00EB3D3D">
      <w:pPr>
        <w:pStyle w:val="Caption"/>
        <w:keepNext/>
      </w:pPr>
      <w:bookmarkStart w:id="21" w:name="_Toc482564603"/>
      <w:r>
        <w:t xml:space="preserve">Tabel </w:t>
      </w:r>
      <w:fldSimple w:instr=" SEQ Tabel \* ARABIC ">
        <w:r w:rsidR="00495CFB">
          <w:rPr>
            <w:noProof/>
          </w:rPr>
          <w:t>2</w:t>
        </w:r>
      </w:fldSimple>
      <w:r>
        <w:t xml:space="preserve"> - Sensor 2</w:t>
      </w:r>
      <w:bookmarkEnd w:id="21"/>
    </w:p>
    <w:tbl>
      <w:tblPr>
        <w:tblStyle w:val="TableGrid"/>
        <w:tblW w:w="0" w:type="auto"/>
        <w:tblLook w:val="04A0" w:firstRow="1" w:lastRow="0" w:firstColumn="1" w:lastColumn="0" w:noHBand="0" w:noVBand="1"/>
      </w:tblPr>
      <w:tblGrid>
        <w:gridCol w:w="1908"/>
        <w:gridCol w:w="2520"/>
      </w:tblGrid>
      <w:tr w:rsidR="00EB3D3D" w:rsidRPr="00EE51CB" w:rsidTr="00D63654">
        <w:trPr>
          <w:trHeight w:val="255"/>
        </w:trPr>
        <w:tc>
          <w:tcPr>
            <w:tcW w:w="1908" w:type="dxa"/>
            <w:shd w:val="clear" w:color="auto" w:fill="FBE4D5" w:themeFill="accent2" w:themeFillTint="33"/>
          </w:tcPr>
          <w:p w:rsidR="00EB3D3D" w:rsidRPr="00EE51CB" w:rsidRDefault="00EB3D3D" w:rsidP="00D63654">
            <w:pPr>
              <w:pStyle w:val="BodyText"/>
              <w:jc w:val="center"/>
              <w:rPr>
                <w:b/>
              </w:rPr>
            </w:pPr>
            <w:r w:rsidRPr="00EE51CB">
              <w:rPr>
                <w:b/>
              </w:rPr>
              <w:t>Sensori Port</w:t>
            </w:r>
          </w:p>
        </w:tc>
        <w:tc>
          <w:tcPr>
            <w:tcW w:w="2520" w:type="dxa"/>
            <w:shd w:val="clear" w:color="auto" w:fill="FBE4D5" w:themeFill="accent2" w:themeFillTint="33"/>
          </w:tcPr>
          <w:p w:rsidR="00EB3D3D" w:rsidRPr="00EE51CB" w:rsidRDefault="00EB3D3D" w:rsidP="00D63654">
            <w:pPr>
              <w:pStyle w:val="BodyText"/>
              <w:jc w:val="center"/>
              <w:rPr>
                <w:b/>
              </w:rPr>
            </w:pPr>
            <w:r w:rsidRPr="00EE51CB">
              <w:rPr>
                <w:b/>
              </w:rPr>
              <w:t>Arendus plaadi Port</w:t>
            </w:r>
          </w:p>
        </w:tc>
      </w:tr>
      <w:tr w:rsidR="00EB3D3D" w:rsidRPr="00EE51CB" w:rsidTr="00D63654">
        <w:tc>
          <w:tcPr>
            <w:tcW w:w="1908" w:type="dxa"/>
          </w:tcPr>
          <w:p w:rsidR="00EB3D3D" w:rsidRPr="00EE51CB" w:rsidRDefault="00EB3D3D" w:rsidP="00D63654">
            <w:pPr>
              <w:pStyle w:val="BodyText"/>
            </w:pPr>
            <w:r w:rsidRPr="00EE51CB">
              <w:t>PS0</w:t>
            </w:r>
          </w:p>
        </w:tc>
        <w:tc>
          <w:tcPr>
            <w:tcW w:w="2520" w:type="dxa"/>
          </w:tcPr>
          <w:p w:rsidR="00EB3D3D" w:rsidRPr="00EE51CB" w:rsidRDefault="00EB3D3D" w:rsidP="00D63654">
            <w:pPr>
              <w:pStyle w:val="BodyText"/>
            </w:pPr>
            <w:r w:rsidRPr="00EE51CB">
              <w:t>GND</w:t>
            </w:r>
          </w:p>
        </w:tc>
      </w:tr>
      <w:tr w:rsidR="00EB3D3D" w:rsidRPr="00EE51CB" w:rsidTr="00D63654">
        <w:tc>
          <w:tcPr>
            <w:tcW w:w="1908" w:type="dxa"/>
          </w:tcPr>
          <w:p w:rsidR="00EB3D3D" w:rsidRPr="00EE51CB" w:rsidRDefault="00EB3D3D" w:rsidP="00D63654">
            <w:pPr>
              <w:pStyle w:val="BodyText"/>
            </w:pPr>
            <w:r w:rsidRPr="00EE51CB">
              <w:t>PS1</w:t>
            </w:r>
          </w:p>
        </w:tc>
        <w:tc>
          <w:tcPr>
            <w:tcW w:w="2520" w:type="dxa"/>
          </w:tcPr>
          <w:p w:rsidR="00EB3D3D" w:rsidRPr="00EE51CB" w:rsidRDefault="00EB3D3D" w:rsidP="00D63654">
            <w:pPr>
              <w:pStyle w:val="BodyText"/>
            </w:pPr>
            <w:r w:rsidRPr="00EE51CB">
              <w:t>+3V3</w:t>
            </w:r>
          </w:p>
        </w:tc>
      </w:tr>
      <w:tr w:rsidR="00EB3D3D" w:rsidRPr="00EE51CB" w:rsidTr="00D63654">
        <w:tc>
          <w:tcPr>
            <w:tcW w:w="1908" w:type="dxa"/>
          </w:tcPr>
          <w:p w:rsidR="00EB3D3D" w:rsidRPr="00EE51CB" w:rsidRDefault="00EB3D3D" w:rsidP="00D63654">
            <w:pPr>
              <w:pStyle w:val="BodyText"/>
            </w:pPr>
            <w:proofErr w:type="spellStart"/>
            <w:r w:rsidRPr="00EE51CB">
              <w:t>Vin</w:t>
            </w:r>
            <w:proofErr w:type="spellEnd"/>
          </w:p>
        </w:tc>
        <w:tc>
          <w:tcPr>
            <w:tcW w:w="2520" w:type="dxa"/>
          </w:tcPr>
          <w:p w:rsidR="00EB3D3D" w:rsidRPr="00EE51CB" w:rsidRDefault="00EB3D3D" w:rsidP="00D63654">
            <w:pPr>
              <w:pStyle w:val="BodyText"/>
            </w:pPr>
            <w:r w:rsidRPr="00EE51CB">
              <w:t>+3V3</w:t>
            </w:r>
          </w:p>
        </w:tc>
      </w:tr>
      <w:tr w:rsidR="00EB3D3D" w:rsidRPr="00EE51CB" w:rsidTr="00D63654">
        <w:tc>
          <w:tcPr>
            <w:tcW w:w="1908" w:type="dxa"/>
          </w:tcPr>
          <w:p w:rsidR="00EB3D3D" w:rsidRPr="00EE51CB" w:rsidRDefault="00EB3D3D" w:rsidP="00D63654">
            <w:pPr>
              <w:pStyle w:val="BodyText"/>
            </w:pPr>
            <w:r w:rsidRPr="00EE51CB">
              <w:t>GND</w:t>
            </w:r>
          </w:p>
        </w:tc>
        <w:tc>
          <w:tcPr>
            <w:tcW w:w="2520" w:type="dxa"/>
          </w:tcPr>
          <w:p w:rsidR="00EB3D3D" w:rsidRPr="00EE51CB" w:rsidRDefault="00EB3D3D" w:rsidP="00D63654">
            <w:pPr>
              <w:pStyle w:val="BodyText"/>
            </w:pPr>
            <w:r w:rsidRPr="00EE51CB">
              <w:t>GND</w:t>
            </w:r>
          </w:p>
        </w:tc>
      </w:tr>
      <w:tr w:rsidR="00EB3D3D" w:rsidRPr="00EE51CB" w:rsidTr="00D63654">
        <w:tc>
          <w:tcPr>
            <w:tcW w:w="1908" w:type="dxa"/>
          </w:tcPr>
          <w:p w:rsidR="00EB3D3D" w:rsidRPr="00EE51CB" w:rsidRDefault="00EB3D3D" w:rsidP="00D63654">
            <w:pPr>
              <w:pStyle w:val="BodyText"/>
            </w:pPr>
            <w:r w:rsidRPr="00EE51CB">
              <w:t>SDA</w:t>
            </w:r>
          </w:p>
        </w:tc>
        <w:tc>
          <w:tcPr>
            <w:tcW w:w="2520" w:type="dxa"/>
          </w:tcPr>
          <w:p w:rsidR="00EB3D3D" w:rsidRPr="00EE51CB" w:rsidRDefault="00EB3D3D" w:rsidP="00D63654">
            <w:pPr>
              <w:pStyle w:val="BodyText"/>
            </w:pPr>
            <w:r>
              <w:t>PC5</w:t>
            </w:r>
          </w:p>
        </w:tc>
      </w:tr>
      <w:tr w:rsidR="00EB3D3D" w:rsidRPr="00EE51CB" w:rsidTr="00D63654">
        <w:tc>
          <w:tcPr>
            <w:tcW w:w="1908" w:type="dxa"/>
          </w:tcPr>
          <w:p w:rsidR="00EB3D3D" w:rsidRPr="00EE51CB" w:rsidRDefault="00EB3D3D" w:rsidP="00D63654">
            <w:pPr>
              <w:pStyle w:val="BodyText"/>
            </w:pPr>
            <w:r w:rsidRPr="00EE51CB">
              <w:t>SCL</w:t>
            </w:r>
          </w:p>
        </w:tc>
        <w:tc>
          <w:tcPr>
            <w:tcW w:w="2520" w:type="dxa"/>
          </w:tcPr>
          <w:p w:rsidR="00EB3D3D" w:rsidRPr="00EE51CB" w:rsidRDefault="00EB3D3D" w:rsidP="00D63654">
            <w:pPr>
              <w:pStyle w:val="BodyText"/>
              <w:keepNext/>
            </w:pPr>
            <w:r>
              <w:t>PB10</w:t>
            </w:r>
          </w:p>
        </w:tc>
      </w:tr>
    </w:tbl>
    <w:p w:rsidR="00EB3D3D" w:rsidRDefault="00363560" w:rsidP="00955B42">
      <w:pPr>
        <w:spacing w:before="240" w:after="240"/>
      </w:pPr>
      <w:r w:rsidRPr="00D94E60">
        <w:rPr>
          <w:highlight w:val="green"/>
        </w:rPr>
        <w:t>Juhul, kui tuleb, siis Bluetooth läheb siia, USART6</w:t>
      </w:r>
    </w:p>
    <w:p w:rsidR="00796A34" w:rsidRPr="00EE51CB" w:rsidRDefault="00796A34" w:rsidP="002E6BAA">
      <w:pPr>
        <w:pStyle w:val="Heading2"/>
        <w:ind w:hanging="720"/>
      </w:pPr>
      <w:bookmarkStart w:id="22" w:name="_Toc482564596"/>
      <w:r w:rsidRPr="00EE51CB">
        <w:t>Tehnilised andmed</w:t>
      </w:r>
      <w:bookmarkEnd w:id="22"/>
    </w:p>
    <w:p w:rsidR="00796A34" w:rsidRPr="00EE51CB" w:rsidRDefault="00796A34" w:rsidP="00796A34">
      <w:pPr>
        <w:pStyle w:val="BodyText"/>
      </w:pPr>
      <w:r w:rsidRPr="00EE51CB">
        <w:rPr>
          <w:b/>
        </w:rPr>
        <w:t>STM32-F446RE arendusplaadi tähtsamad tehnilised andmed</w:t>
      </w:r>
      <w:r w:rsidRPr="00EE51CB">
        <w:t>:</w:t>
      </w:r>
    </w:p>
    <w:p w:rsidR="00796A34" w:rsidRPr="00EE51CB" w:rsidRDefault="00796A34" w:rsidP="00796A34">
      <w:pPr>
        <w:pStyle w:val="BodyText"/>
        <w:numPr>
          <w:ilvl w:val="0"/>
          <w:numId w:val="9"/>
        </w:numPr>
        <w:spacing w:after="0"/>
      </w:pPr>
      <w:r w:rsidRPr="00EE51CB">
        <w:t>Protsessor</w:t>
      </w:r>
    </w:p>
    <w:p w:rsidR="00796A34" w:rsidRPr="00EE51CB" w:rsidRDefault="00796A34" w:rsidP="00796A34">
      <w:pPr>
        <w:pStyle w:val="BodyText"/>
        <w:numPr>
          <w:ilvl w:val="1"/>
          <w:numId w:val="9"/>
        </w:numPr>
        <w:spacing w:after="0"/>
      </w:pPr>
      <w:r w:rsidRPr="00EE51CB">
        <w:t xml:space="preserve">180 </w:t>
      </w:r>
      <w:proofErr w:type="spellStart"/>
      <w:r w:rsidRPr="00EE51CB">
        <w:t>Mhz</w:t>
      </w:r>
      <w:proofErr w:type="spellEnd"/>
      <w:r w:rsidRPr="00EE51CB">
        <w:t xml:space="preserve"> Cortex-M4 </w:t>
      </w:r>
      <w:r w:rsidRPr="00EE51CB">
        <w:rPr>
          <w:rStyle w:val="EndnoteReference"/>
        </w:rPr>
        <w:endnoteReference w:id="8"/>
      </w:r>
    </w:p>
    <w:p w:rsidR="00796A34" w:rsidRPr="00EE51CB" w:rsidRDefault="00796A34" w:rsidP="00796A34">
      <w:pPr>
        <w:pStyle w:val="BodyText"/>
        <w:numPr>
          <w:ilvl w:val="0"/>
          <w:numId w:val="9"/>
        </w:numPr>
        <w:spacing w:after="0"/>
      </w:pPr>
      <w:r w:rsidRPr="00EE51CB">
        <w:t>Mälu</w:t>
      </w:r>
    </w:p>
    <w:p w:rsidR="00796A34" w:rsidRPr="00EE51CB" w:rsidRDefault="00796A34" w:rsidP="00796A34">
      <w:pPr>
        <w:pStyle w:val="BodyText"/>
        <w:numPr>
          <w:ilvl w:val="1"/>
          <w:numId w:val="9"/>
        </w:numPr>
        <w:spacing w:after="0"/>
      </w:pPr>
      <w:r w:rsidRPr="00EE51CB">
        <w:t>512 kB Välk mälu</w:t>
      </w:r>
    </w:p>
    <w:p w:rsidR="00796A34" w:rsidRPr="00EE51CB" w:rsidRDefault="00796A34" w:rsidP="00796A34">
      <w:pPr>
        <w:pStyle w:val="BodyText"/>
        <w:numPr>
          <w:ilvl w:val="1"/>
          <w:numId w:val="9"/>
        </w:numPr>
        <w:spacing w:after="0"/>
      </w:pPr>
      <w:r w:rsidRPr="00EE51CB">
        <w:t>128 KB SRAM</w:t>
      </w:r>
    </w:p>
    <w:p w:rsidR="00796A34" w:rsidRPr="00EE51CB" w:rsidRDefault="00796A34" w:rsidP="00796A34">
      <w:pPr>
        <w:pStyle w:val="BodyText"/>
        <w:numPr>
          <w:ilvl w:val="0"/>
          <w:numId w:val="9"/>
        </w:numPr>
        <w:spacing w:after="0"/>
      </w:pPr>
      <w:r w:rsidRPr="00EE51CB">
        <w:t>Toide</w:t>
      </w:r>
    </w:p>
    <w:p w:rsidR="00796A34" w:rsidRPr="00EE51CB" w:rsidRDefault="00796A34" w:rsidP="00796A34">
      <w:pPr>
        <w:pStyle w:val="BodyText"/>
        <w:numPr>
          <w:ilvl w:val="1"/>
          <w:numId w:val="9"/>
        </w:numPr>
        <w:spacing w:after="0"/>
      </w:pPr>
      <w:r w:rsidRPr="00EE51CB">
        <w:t>1.7 V kuni 3.6 V aplikatsioon ja sisend väljund seadmed.</w:t>
      </w:r>
    </w:p>
    <w:p w:rsidR="00796A34" w:rsidRPr="00EE51CB" w:rsidRDefault="00796A34" w:rsidP="00796A34">
      <w:pPr>
        <w:pStyle w:val="BodyText"/>
        <w:numPr>
          <w:ilvl w:val="0"/>
          <w:numId w:val="9"/>
        </w:numPr>
        <w:spacing w:after="0"/>
      </w:pPr>
      <w:proofErr w:type="spellStart"/>
      <w:r w:rsidRPr="00EE51CB">
        <w:t>Debug</w:t>
      </w:r>
      <w:proofErr w:type="spellEnd"/>
      <w:r w:rsidRPr="00EE51CB">
        <w:t xml:space="preserve"> </w:t>
      </w:r>
      <w:proofErr w:type="spellStart"/>
      <w:r w:rsidRPr="00EE51CB">
        <w:t>mode</w:t>
      </w:r>
      <w:proofErr w:type="spellEnd"/>
    </w:p>
    <w:p w:rsidR="00796A34" w:rsidRPr="00EE51CB" w:rsidRDefault="00796A34" w:rsidP="00796A34">
      <w:pPr>
        <w:pStyle w:val="BodyText"/>
        <w:numPr>
          <w:ilvl w:val="0"/>
          <w:numId w:val="9"/>
        </w:numPr>
        <w:spacing w:after="0"/>
      </w:pPr>
      <w:r w:rsidRPr="00EE51CB">
        <w:t>Kuni 114 Sisend Väljund porti sekkumise võimekusega</w:t>
      </w:r>
    </w:p>
    <w:p w:rsidR="00796A34" w:rsidRPr="00EE51CB" w:rsidRDefault="00796A34" w:rsidP="00796A34">
      <w:pPr>
        <w:pStyle w:val="BodyText"/>
        <w:numPr>
          <w:ilvl w:val="0"/>
          <w:numId w:val="9"/>
        </w:numPr>
        <w:spacing w:after="0"/>
      </w:pPr>
      <w:r w:rsidRPr="00EE51CB">
        <w:t>Kuni 20 kommunikatsiooni liidest</w:t>
      </w:r>
    </w:p>
    <w:p w:rsidR="00796A34" w:rsidRPr="00EE51CB" w:rsidRDefault="00796A34" w:rsidP="00796A34">
      <w:pPr>
        <w:pStyle w:val="BodyText"/>
        <w:numPr>
          <w:ilvl w:val="1"/>
          <w:numId w:val="9"/>
        </w:numPr>
        <w:spacing w:after="0"/>
      </w:pPr>
      <w:r w:rsidRPr="00EE51CB">
        <w:t>SPDIF-</w:t>
      </w:r>
      <w:proofErr w:type="spellStart"/>
      <w:r w:rsidRPr="00EE51CB">
        <w:t>Rx</w:t>
      </w:r>
      <w:proofErr w:type="spellEnd"/>
    </w:p>
    <w:p w:rsidR="00796A34" w:rsidRPr="00EE51CB" w:rsidRDefault="00796A34" w:rsidP="00796A34">
      <w:pPr>
        <w:pStyle w:val="BodyText"/>
        <w:numPr>
          <w:ilvl w:val="1"/>
          <w:numId w:val="9"/>
        </w:numPr>
        <w:spacing w:after="0"/>
      </w:pPr>
      <w:r w:rsidRPr="00EE51CB">
        <w:lastRenderedPageBreak/>
        <w:t xml:space="preserve">Kuni 4 x </w:t>
      </w:r>
      <m:oMath>
        <m:sSup>
          <m:sSupPr>
            <m:ctrlPr>
              <w:rPr>
                <w:rFonts w:ascii="Cambria Math" w:hAnsi="Cambria Math"/>
              </w:rPr>
            </m:ctrlPr>
          </m:sSupPr>
          <m:e>
            <m:r>
              <m:rPr>
                <m:sty m:val="p"/>
              </m:rPr>
              <w:rPr>
                <w:rFonts w:ascii="Cambria Math"/>
              </w:rPr>
              <m:t>I</m:t>
            </m:r>
          </m:e>
          <m:sup>
            <m:r>
              <m:rPr>
                <m:sty m:val="p"/>
              </m:rPr>
              <w:rPr>
                <w:rFonts w:ascii="Cambria Math"/>
              </w:rPr>
              <m:t>2</m:t>
            </m:r>
          </m:sup>
        </m:sSup>
        <m:r>
          <m:rPr>
            <m:sty m:val="p"/>
          </m:rPr>
          <w:rPr>
            <w:rFonts w:ascii="Cambria Math"/>
          </w:rPr>
          <m:t>C</m:t>
        </m:r>
      </m:oMath>
      <w:r w:rsidRPr="00EE51CB">
        <w:t xml:space="preserve"> </w:t>
      </w:r>
    </w:p>
    <w:p w:rsidR="00796A34" w:rsidRPr="00EE51CB" w:rsidRDefault="00796A34" w:rsidP="00796A34">
      <w:pPr>
        <w:pStyle w:val="BodyText"/>
        <w:numPr>
          <w:ilvl w:val="1"/>
          <w:numId w:val="9"/>
        </w:numPr>
        <w:spacing w:after="0"/>
      </w:pPr>
      <w:r w:rsidRPr="00EE51CB">
        <w:t xml:space="preserve">Kuni 4 USART/2 UART </w:t>
      </w:r>
    </w:p>
    <w:p w:rsidR="00796A34" w:rsidRPr="00EE51CB" w:rsidRDefault="00796A34" w:rsidP="00796A34">
      <w:pPr>
        <w:pStyle w:val="BodyText"/>
        <w:numPr>
          <w:ilvl w:val="1"/>
          <w:numId w:val="9"/>
        </w:numPr>
        <w:spacing w:after="0"/>
      </w:pPr>
      <w:r w:rsidRPr="00EE51CB">
        <w:t>Kuni 4 SPI</w:t>
      </w:r>
    </w:p>
    <w:p w:rsidR="00796A34" w:rsidRPr="00EE51CB" w:rsidRDefault="00796A34" w:rsidP="00796A34">
      <w:pPr>
        <w:pStyle w:val="BodyText"/>
        <w:numPr>
          <w:ilvl w:val="1"/>
          <w:numId w:val="9"/>
        </w:numPr>
        <w:spacing w:after="0"/>
      </w:pPr>
      <w:r w:rsidRPr="00EE51CB">
        <w:t>Kuni 2 SAI</w:t>
      </w:r>
    </w:p>
    <w:p w:rsidR="00796A34" w:rsidRPr="00EE51CB" w:rsidRDefault="00796A34" w:rsidP="00796A34">
      <w:pPr>
        <w:pStyle w:val="BodyText"/>
        <w:numPr>
          <w:ilvl w:val="1"/>
          <w:numId w:val="9"/>
        </w:numPr>
        <w:spacing w:after="0"/>
      </w:pPr>
      <w:r w:rsidRPr="00EE51CB">
        <w:t xml:space="preserve">Kuni 2 CAN </w:t>
      </w:r>
    </w:p>
    <w:p w:rsidR="00796A34" w:rsidRPr="00EE51CB" w:rsidRDefault="00796A34" w:rsidP="00796A34">
      <w:pPr>
        <w:pStyle w:val="BodyText"/>
        <w:numPr>
          <w:ilvl w:val="1"/>
          <w:numId w:val="9"/>
        </w:numPr>
        <w:spacing w:after="0"/>
      </w:pPr>
      <w:r w:rsidRPr="00EE51CB">
        <w:t>SDIO liides</w:t>
      </w:r>
    </w:p>
    <w:p w:rsidR="00796A34" w:rsidRPr="00EE51CB" w:rsidRDefault="00796A34" w:rsidP="00796A34">
      <w:pPr>
        <w:pStyle w:val="BodyText"/>
        <w:numPr>
          <w:ilvl w:val="0"/>
          <w:numId w:val="9"/>
        </w:numPr>
        <w:spacing w:after="0"/>
      </w:pPr>
      <w:r w:rsidRPr="00EE51CB">
        <w:t>Lisa ühendused</w:t>
      </w:r>
    </w:p>
    <w:p w:rsidR="00796A34" w:rsidRPr="00EE51CB" w:rsidRDefault="00796A34" w:rsidP="00796A34">
      <w:pPr>
        <w:pStyle w:val="BodyText"/>
        <w:numPr>
          <w:ilvl w:val="1"/>
          <w:numId w:val="9"/>
        </w:numPr>
        <w:spacing w:after="0"/>
      </w:pPr>
      <w:r w:rsidRPr="00EE51CB">
        <w:t xml:space="preserve">USB 2.0 </w:t>
      </w:r>
    </w:p>
    <w:p w:rsidR="00796A34" w:rsidRPr="00EE51CB" w:rsidRDefault="00796A34" w:rsidP="00796A34">
      <w:pPr>
        <w:pStyle w:val="BodyText"/>
        <w:numPr>
          <w:ilvl w:val="1"/>
          <w:numId w:val="9"/>
        </w:numPr>
        <w:spacing w:after="0"/>
      </w:pPr>
      <w:r w:rsidRPr="00EE51CB">
        <w:t xml:space="preserve">USB 2.0 </w:t>
      </w:r>
    </w:p>
    <w:p w:rsidR="00796A34" w:rsidRPr="00EE51CB" w:rsidRDefault="00796A34" w:rsidP="00796A34">
      <w:pPr>
        <w:pStyle w:val="BodyText"/>
        <w:numPr>
          <w:ilvl w:val="0"/>
          <w:numId w:val="9"/>
        </w:numPr>
      </w:pPr>
      <w:r w:rsidRPr="00EE51CB">
        <w:t>CRC arvutus blokk</w:t>
      </w:r>
    </w:p>
    <w:p w:rsidR="00F559E2" w:rsidRPr="00EE51CB" w:rsidRDefault="00F559E2" w:rsidP="00796A34">
      <w:pPr>
        <w:pStyle w:val="BodyText"/>
        <w:numPr>
          <w:ilvl w:val="0"/>
          <w:numId w:val="9"/>
        </w:numPr>
      </w:pPr>
      <w:r w:rsidRPr="00EE51CB">
        <w:t>Tavalised kasutusalad</w:t>
      </w:r>
    </w:p>
    <w:p w:rsidR="00F559E2" w:rsidRPr="00EE51CB" w:rsidRDefault="00F559E2" w:rsidP="00F559E2">
      <w:pPr>
        <w:pStyle w:val="BodyText"/>
        <w:numPr>
          <w:ilvl w:val="1"/>
          <w:numId w:val="9"/>
        </w:numPr>
      </w:pPr>
      <w:r w:rsidRPr="00EE51CB">
        <w:t>Autondus</w:t>
      </w:r>
    </w:p>
    <w:p w:rsidR="00F559E2" w:rsidRPr="00EE51CB" w:rsidRDefault="00887C3F" w:rsidP="00F559E2">
      <w:pPr>
        <w:pStyle w:val="BodyText"/>
        <w:numPr>
          <w:ilvl w:val="1"/>
          <w:numId w:val="9"/>
        </w:numPr>
      </w:pPr>
      <w:r w:rsidRPr="00EE51CB">
        <w:t>M</w:t>
      </w:r>
      <w:r w:rsidR="00F559E2" w:rsidRPr="00EE51CB">
        <w:t>editsiiniseadmed</w:t>
      </w:r>
    </w:p>
    <w:p w:rsidR="00146808" w:rsidRDefault="001F53D9" w:rsidP="00146808">
      <w:pPr>
        <w:pStyle w:val="BodyText"/>
        <w:numPr>
          <w:ilvl w:val="1"/>
          <w:numId w:val="9"/>
        </w:numPr>
      </w:pPr>
      <w:r w:rsidRPr="00EE51CB">
        <w:t xml:space="preserve">Tööstus seadmed: </w:t>
      </w:r>
      <w:r w:rsidR="00887C3F" w:rsidRPr="00EE51CB">
        <w:t xml:space="preserve">PLC, inverteerid, </w:t>
      </w:r>
      <w:r w:rsidR="006A0F7A" w:rsidRPr="00EE51CB">
        <w:t>kaitselülitid</w:t>
      </w:r>
    </w:p>
    <w:p w:rsidR="008A012E" w:rsidRDefault="008A012E">
      <w:r>
        <w:br w:type="page"/>
      </w:r>
    </w:p>
    <w:p w:rsidR="008A012E" w:rsidRPr="00A1618F" w:rsidRDefault="008A012E" w:rsidP="00406FA5">
      <w:pPr>
        <w:pStyle w:val="BodyText"/>
        <w:spacing w:before="240"/>
      </w:pPr>
      <w:r w:rsidRPr="00EE51CB">
        <w:lastRenderedPageBreak/>
        <w:t>Programmi koodis tuleb anda ette port, mille külge on PIN ühendatud. Seetõttu on blokk di</w:t>
      </w:r>
      <w:r>
        <w:t>agramm hea joonis kuhu pöörduda, et näha, mis PIN on pordi külge ühendatud.</w:t>
      </w:r>
      <w:r w:rsidR="00E255A3">
        <w:t xml:space="preserve"> Seda näitab joonis 2.</w:t>
      </w:r>
    </w:p>
    <w:p w:rsidR="00A1618F" w:rsidRDefault="004505D8" w:rsidP="00A1618F">
      <w:pPr>
        <w:pStyle w:val="BodyText"/>
        <w:keepNext/>
        <w:ind w:left="720"/>
      </w:pPr>
      <w:r w:rsidRPr="00EE51CB">
        <w:rPr>
          <w:b/>
          <w:noProof/>
          <w:lang w:val="en-US"/>
        </w:rPr>
        <w:drawing>
          <wp:inline distT="0" distB="0" distL="0" distR="0" wp14:anchorId="368A9BA5" wp14:editId="7E81E8C5">
            <wp:extent cx="4869403" cy="6267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4877228" cy="6277604"/>
                    </a:xfrm>
                    <a:prstGeom prst="rect">
                      <a:avLst/>
                    </a:prstGeom>
                  </pic:spPr>
                </pic:pic>
              </a:graphicData>
            </a:graphic>
          </wp:inline>
        </w:drawing>
      </w:r>
    </w:p>
    <w:p w:rsidR="00146808" w:rsidRDefault="00A1618F" w:rsidP="00146808">
      <w:pPr>
        <w:pStyle w:val="Caption"/>
      </w:pPr>
      <w:bookmarkStart w:id="23" w:name="_Toc482564612"/>
      <w:r>
        <w:t xml:space="preserve">Joonis </w:t>
      </w:r>
      <w:fldSimple w:instr=" SEQ Joonis \* ARABIC ">
        <w:r w:rsidR="003957DE">
          <w:rPr>
            <w:noProof/>
          </w:rPr>
          <w:t>2</w:t>
        </w:r>
      </w:fldSimple>
      <w:r>
        <w:t xml:space="preserve"> - Blokk diagramm</w:t>
      </w:r>
      <w:bookmarkEnd w:id="23"/>
    </w:p>
    <w:p w:rsidR="00146808" w:rsidRDefault="00146808" w:rsidP="00146808">
      <w:pPr>
        <w:rPr>
          <w:sz w:val="20"/>
          <w:szCs w:val="20"/>
        </w:rPr>
      </w:pPr>
      <w:r>
        <w:br w:type="page"/>
      </w:r>
    </w:p>
    <w:p w:rsidR="00796A34" w:rsidRPr="00EE51CB" w:rsidRDefault="00796A34" w:rsidP="00796A34">
      <w:pPr>
        <w:pStyle w:val="BodyText"/>
        <w:spacing w:after="0"/>
      </w:pPr>
      <w:r w:rsidRPr="00EE51CB">
        <w:rPr>
          <w:b/>
        </w:rPr>
        <w:lastRenderedPageBreak/>
        <w:t>BNO055 tähtsamad tehnilised andmed</w:t>
      </w:r>
      <w:r w:rsidRPr="00EE51CB">
        <w:t xml:space="preserve"> </w:t>
      </w:r>
      <w:r w:rsidRPr="00EE51CB">
        <w:rPr>
          <w:rStyle w:val="EndnoteReference"/>
        </w:rPr>
        <w:endnoteReference w:id="9"/>
      </w:r>
      <w:r w:rsidRPr="00EE51CB">
        <w:t>:</w:t>
      </w:r>
    </w:p>
    <w:p w:rsidR="00796A34" w:rsidRPr="00EE51CB" w:rsidRDefault="00796A34" w:rsidP="00796A34">
      <w:pPr>
        <w:pStyle w:val="BodyText"/>
        <w:numPr>
          <w:ilvl w:val="0"/>
          <w:numId w:val="21"/>
        </w:numPr>
        <w:spacing w:after="0"/>
      </w:pPr>
      <w:r w:rsidRPr="00EE51CB">
        <w:t>Sensori omadused</w:t>
      </w:r>
    </w:p>
    <w:p w:rsidR="00796A34" w:rsidRPr="00EE51CB" w:rsidRDefault="00FA7B20" w:rsidP="00796A34">
      <w:pPr>
        <w:pStyle w:val="BodyText"/>
        <w:numPr>
          <w:ilvl w:val="1"/>
          <w:numId w:val="20"/>
        </w:numPr>
        <w:spacing w:after="0"/>
      </w:pPr>
      <w:r w:rsidRPr="00EE51CB">
        <w:t>Väljastab fusioon sensori andmeid</w:t>
      </w:r>
    </w:p>
    <w:p w:rsidR="00796A34" w:rsidRPr="00EE51CB" w:rsidRDefault="001D001F" w:rsidP="00796A34">
      <w:pPr>
        <w:pStyle w:val="BodyText"/>
        <w:numPr>
          <w:ilvl w:val="1"/>
          <w:numId w:val="20"/>
        </w:numPr>
        <w:spacing w:after="0"/>
      </w:pPr>
      <w:r w:rsidRPr="00EE51CB">
        <w:t>Toite haldus</w:t>
      </w:r>
    </w:p>
    <w:p w:rsidR="00796A34" w:rsidRPr="00EE51CB" w:rsidRDefault="001D001F" w:rsidP="00796A34">
      <w:pPr>
        <w:pStyle w:val="BodyText"/>
        <w:numPr>
          <w:ilvl w:val="2"/>
          <w:numId w:val="20"/>
        </w:numPr>
        <w:spacing w:after="0"/>
      </w:pPr>
      <w:r w:rsidRPr="00EE51CB">
        <w:t>Tava režiim</w:t>
      </w:r>
    </w:p>
    <w:p w:rsidR="00796A34" w:rsidRPr="00EE51CB" w:rsidRDefault="001D001F" w:rsidP="00796A34">
      <w:pPr>
        <w:pStyle w:val="BodyText"/>
        <w:numPr>
          <w:ilvl w:val="2"/>
          <w:numId w:val="20"/>
        </w:numPr>
        <w:spacing w:after="0"/>
      </w:pPr>
      <w:r w:rsidRPr="00EE51CB">
        <w:t>Madala toite režiim</w:t>
      </w:r>
    </w:p>
    <w:p w:rsidR="00796A34" w:rsidRPr="00EE51CB" w:rsidRDefault="001D001F" w:rsidP="00796A34">
      <w:pPr>
        <w:pStyle w:val="BodyText"/>
        <w:numPr>
          <w:ilvl w:val="2"/>
          <w:numId w:val="20"/>
        </w:numPr>
        <w:spacing w:after="0"/>
      </w:pPr>
      <w:r w:rsidRPr="00EE51CB">
        <w:t>Seisaku režiim</w:t>
      </w:r>
    </w:p>
    <w:p w:rsidR="00796A34" w:rsidRPr="00EE51CB" w:rsidRDefault="00A50A59" w:rsidP="00796A34">
      <w:pPr>
        <w:pStyle w:val="BodyText"/>
        <w:numPr>
          <w:ilvl w:val="1"/>
          <w:numId w:val="20"/>
        </w:numPr>
        <w:spacing w:after="0"/>
      </w:pPr>
      <w:r w:rsidRPr="00EE51CB">
        <w:t>Pinge</w:t>
      </w:r>
    </w:p>
    <w:p w:rsidR="00796A34" w:rsidRPr="00EE51CB" w:rsidRDefault="00796A34" w:rsidP="00796A34">
      <w:pPr>
        <w:pStyle w:val="BodyText"/>
        <w:numPr>
          <w:ilvl w:val="2"/>
          <w:numId w:val="20"/>
        </w:numPr>
        <w:spacing w:after="0"/>
      </w:pPr>
      <w:proofErr w:type="spellStart"/>
      <w:r w:rsidRPr="00EE51CB">
        <w:t>Vdd</w:t>
      </w:r>
      <w:proofErr w:type="spellEnd"/>
      <w:r w:rsidRPr="00EE51CB">
        <w:t xml:space="preserve"> </w:t>
      </w:r>
      <w:r w:rsidR="00A50A59" w:rsidRPr="00EE51CB">
        <w:t>pinge vahemik</w:t>
      </w:r>
      <w:r w:rsidRPr="00EE51CB">
        <w:t xml:space="preserve"> 2.4 – 3.6 V</w:t>
      </w:r>
    </w:p>
    <w:p w:rsidR="00796A34" w:rsidRPr="00EE51CB" w:rsidRDefault="00A50A59" w:rsidP="00796A34">
      <w:pPr>
        <w:pStyle w:val="BodyText"/>
        <w:numPr>
          <w:ilvl w:val="1"/>
          <w:numId w:val="20"/>
        </w:numPr>
        <w:spacing w:after="0"/>
      </w:pPr>
      <w:r w:rsidRPr="00EE51CB">
        <w:t>Digitaalsed liidesed</w:t>
      </w:r>
    </w:p>
    <w:p w:rsidR="00796A34" w:rsidRPr="00EE51CB" w:rsidRDefault="00796A34" w:rsidP="00796A34">
      <w:pPr>
        <w:pStyle w:val="BodyText"/>
        <w:numPr>
          <w:ilvl w:val="2"/>
          <w:numId w:val="20"/>
        </w:numPr>
        <w:spacing w:after="0"/>
      </w:pPr>
      <w:r w:rsidRPr="00EE51CB">
        <w:t>HID-I2C</w:t>
      </w:r>
    </w:p>
    <w:p w:rsidR="00796A34" w:rsidRPr="00EE51CB" w:rsidRDefault="00796A34" w:rsidP="00796A34">
      <w:pPr>
        <w:pStyle w:val="BodyText"/>
        <w:numPr>
          <w:ilvl w:val="2"/>
          <w:numId w:val="20"/>
        </w:numPr>
        <w:spacing w:after="0"/>
      </w:pPr>
      <w:r w:rsidRPr="00EE51CB">
        <w:t>I2C</w:t>
      </w:r>
    </w:p>
    <w:p w:rsidR="00796A34" w:rsidRPr="00EE51CB" w:rsidRDefault="00796A34" w:rsidP="00796A34">
      <w:pPr>
        <w:pStyle w:val="BodyText"/>
        <w:numPr>
          <w:ilvl w:val="2"/>
          <w:numId w:val="20"/>
        </w:numPr>
        <w:spacing w:after="0"/>
      </w:pPr>
      <w:r w:rsidRPr="00EE51CB">
        <w:t>UART</w:t>
      </w:r>
    </w:p>
    <w:p w:rsidR="00796A34" w:rsidRPr="00EE51CB" w:rsidRDefault="009C049D" w:rsidP="00796A34">
      <w:pPr>
        <w:pStyle w:val="BodyText"/>
        <w:numPr>
          <w:ilvl w:val="1"/>
          <w:numId w:val="20"/>
        </w:numPr>
        <w:spacing w:after="0"/>
      </w:pPr>
      <w:r w:rsidRPr="00EE51CB">
        <w:t>Töötemperatuur</w:t>
      </w:r>
    </w:p>
    <w:p w:rsidR="00796A34" w:rsidRPr="00EE51CB" w:rsidRDefault="00796A34" w:rsidP="009C049D">
      <w:pPr>
        <w:pStyle w:val="BodyText"/>
        <w:numPr>
          <w:ilvl w:val="2"/>
          <w:numId w:val="20"/>
        </w:numPr>
        <w:spacing w:after="0"/>
      </w:pPr>
      <w:r w:rsidRPr="00EE51CB">
        <w:t>-40 - +85</w:t>
      </w:r>
      <w:r w:rsidR="009C049D" w:rsidRPr="00EE51CB">
        <w:t xml:space="preserve"> °C</w:t>
      </w:r>
    </w:p>
    <w:p w:rsidR="00796A34" w:rsidRPr="00EE51CB" w:rsidRDefault="00796A34" w:rsidP="00796A34">
      <w:pPr>
        <w:pStyle w:val="BodyText"/>
        <w:numPr>
          <w:ilvl w:val="0"/>
          <w:numId w:val="20"/>
        </w:numPr>
        <w:spacing w:after="0"/>
      </w:pPr>
      <w:r w:rsidRPr="00EE51CB">
        <w:t>Kiirendusanduri omadused</w:t>
      </w:r>
    </w:p>
    <w:p w:rsidR="00796A34" w:rsidRPr="00EE51CB" w:rsidRDefault="00796A34" w:rsidP="00796A34">
      <w:pPr>
        <w:pStyle w:val="BodyText"/>
        <w:numPr>
          <w:ilvl w:val="1"/>
          <w:numId w:val="20"/>
        </w:numPr>
        <w:spacing w:after="0"/>
      </w:pPr>
      <w:r w:rsidRPr="00EE51CB">
        <w:t>Programmeeritav funktsionaalsus</w:t>
      </w:r>
    </w:p>
    <w:p w:rsidR="00796A34" w:rsidRPr="00EE51CB" w:rsidRDefault="00796A34" w:rsidP="00796A34">
      <w:pPr>
        <w:pStyle w:val="BodyText"/>
        <w:numPr>
          <w:ilvl w:val="2"/>
          <w:numId w:val="20"/>
        </w:numPr>
        <w:spacing w:after="0"/>
      </w:pPr>
      <w:r w:rsidRPr="00EE51CB">
        <w:t>Kiirendus vahemik</w:t>
      </w:r>
    </w:p>
    <w:p w:rsidR="00796A34" w:rsidRPr="00EE51CB" w:rsidRDefault="00796A34" w:rsidP="00796A34">
      <w:pPr>
        <w:pStyle w:val="BodyText"/>
        <w:numPr>
          <w:ilvl w:val="3"/>
          <w:numId w:val="20"/>
        </w:numPr>
        <w:spacing w:after="0"/>
      </w:pPr>
      <w:r w:rsidRPr="00EE51CB">
        <w:t>± 2 g</w:t>
      </w:r>
    </w:p>
    <w:p w:rsidR="00796A34" w:rsidRPr="00EE51CB" w:rsidRDefault="00796A34" w:rsidP="00796A34">
      <w:pPr>
        <w:pStyle w:val="BodyText"/>
        <w:numPr>
          <w:ilvl w:val="3"/>
          <w:numId w:val="20"/>
        </w:numPr>
        <w:spacing w:after="0"/>
      </w:pPr>
      <w:r w:rsidRPr="00EE51CB">
        <w:t>± 4 g</w:t>
      </w:r>
    </w:p>
    <w:p w:rsidR="00796A34" w:rsidRPr="00EE51CB" w:rsidRDefault="00796A34" w:rsidP="00796A34">
      <w:pPr>
        <w:pStyle w:val="BodyText"/>
        <w:numPr>
          <w:ilvl w:val="3"/>
          <w:numId w:val="20"/>
        </w:numPr>
        <w:spacing w:after="0"/>
      </w:pPr>
      <w:r w:rsidRPr="00EE51CB">
        <w:t>± 8 g</w:t>
      </w:r>
    </w:p>
    <w:p w:rsidR="00796A34" w:rsidRPr="00EE51CB" w:rsidRDefault="00796A34" w:rsidP="00796A34">
      <w:pPr>
        <w:pStyle w:val="BodyText"/>
        <w:numPr>
          <w:ilvl w:val="3"/>
          <w:numId w:val="20"/>
        </w:numPr>
        <w:spacing w:after="0"/>
      </w:pPr>
      <w:r w:rsidRPr="00EE51CB">
        <w:t>± 16 g</w:t>
      </w:r>
    </w:p>
    <w:p w:rsidR="00796A34" w:rsidRPr="00EE51CB" w:rsidRDefault="00E555B7" w:rsidP="00796A34">
      <w:pPr>
        <w:pStyle w:val="BodyText"/>
        <w:numPr>
          <w:ilvl w:val="2"/>
          <w:numId w:val="20"/>
        </w:numPr>
        <w:spacing w:after="0"/>
      </w:pPr>
      <w:r w:rsidRPr="00EE51CB">
        <w:t>Töö režiimid</w:t>
      </w:r>
    </w:p>
    <w:p w:rsidR="00796A34" w:rsidRPr="00EE51CB" w:rsidRDefault="00E555B7" w:rsidP="00796A34">
      <w:pPr>
        <w:pStyle w:val="BodyText"/>
        <w:numPr>
          <w:ilvl w:val="3"/>
          <w:numId w:val="20"/>
        </w:numPr>
        <w:spacing w:after="0"/>
      </w:pPr>
      <w:r w:rsidRPr="00EE51CB">
        <w:t>Normaal</w:t>
      </w:r>
    </w:p>
    <w:p w:rsidR="00796A34" w:rsidRPr="00EE51CB" w:rsidRDefault="00E555B7" w:rsidP="00796A34">
      <w:pPr>
        <w:pStyle w:val="BodyText"/>
        <w:numPr>
          <w:ilvl w:val="3"/>
          <w:numId w:val="20"/>
        </w:numPr>
        <w:spacing w:after="0"/>
      </w:pPr>
      <w:r w:rsidRPr="00EE51CB">
        <w:t>Seisak</w:t>
      </w:r>
    </w:p>
    <w:p w:rsidR="00796A34" w:rsidRPr="00EE51CB" w:rsidRDefault="00E555B7" w:rsidP="00796A34">
      <w:pPr>
        <w:pStyle w:val="BodyText"/>
        <w:numPr>
          <w:ilvl w:val="3"/>
          <w:numId w:val="20"/>
        </w:numPr>
        <w:spacing w:after="0"/>
      </w:pPr>
      <w:r w:rsidRPr="00EE51CB">
        <w:t xml:space="preserve">Madal </w:t>
      </w:r>
      <w:r w:rsidR="00A800F0" w:rsidRPr="00EE51CB">
        <w:t>tarne</w:t>
      </w:r>
    </w:p>
    <w:p w:rsidR="00796A34" w:rsidRPr="00EE51CB" w:rsidRDefault="00E555B7" w:rsidP="00796A34">
      <w:pPr>
        <w:pStyle w:val="BodyText"/>
        <w:numPr>
          <w:ilvl w:val="3"/>
          <w:numId w:val="20"/>
        </w:numPr>
        <w:spacing w:after="0"/>
      </w:pPr>
      <w:r w:rsidRPr="00EE51CB">
        <w:t>Oote</w:t>
      </w:r>
    </w:p>
    <w:p w:rsidR="00796A34" w:rsidRPr="00EE51CB" w:rsidRDefault="00E555B7" w:rsidP="00796A34">
      <w:pPr>
        <w:pStyle w:val="BodyText"/>
        <w:numPr>
          <w:ilvl w:val="3"/>
          <w:numId w:val="20"/>
        </w:numPr>
        <w:spacing w:after="0"/>
      </w:pPr>
      <w:r w:rsidRPr="00EE51CB">
        <w:t>Sügav seisak</w:t>
      </w:r>
    </w:p>
    <w:p w:rsidR="00796A34" w:rsidRPr="00EE51CB" w:rsidRDefault="00796A34" w:rsidP="00796A34">
      <w:pPr>
        <w:pStyle w:val="BodyText"/>
        <w:numPr>
          <w:ilvl w:val="0"/>
          <w:numId w:val="20"/>
        </w:numPr>
        <w:spacing w:after="0"/>
      </w:pPr>
      <w:r w:rsidRPr="00EE51CB">
        <w:t>Güroskoobi omadused</w:t>
      </w:r>
    </w:p>
    <w:p w:rsidR="00796A34" w:rsidRPr="00EE51CB" w:rsidRDefault="00796A34" w:rsidP="00796A34">
      <w:pPr>
        <w:pStyle w:val="BodyText"/>
        <w:numPr>
          <w:ilvl w:val="1"/>
          <w:numId w:val="20"/>
        </w:numPr>
        <w:spacing w:after="0"/>
      </w:pPr>
      <w:r w:rsidRPr="00EE51CB">
        <w:t>Programmeeritav funktsionaalsus</w:t>
      </w:r>
    </w:p>
    <w:p w:rsidR="00796A34" w:rsidRPr="00EE51CB" w:rsidRDefault="00796A34" w:rsidP="00796A34">
      <w:pPr>
        <w:pStyle w:val="BodyText"/>
        <w:numPr>
          <w:ilvl w:val="2"/>
          <w:numId w:val="20"/>
        </w:numPr>
        <w:spacing w:after="0"/>
      </w:pPr>
      <w:r w:rsidRPr="00EE51CB">
        <w:t xml:space="preserve">Ranges </w:t>
      </w:r>
      <w:proofErr w:type="spellStart"/>
      <w:r w:rsidRPr="00EE51CB">
        <w:t>from</w:t>
      </w:r>
      <w:proofErr w:type="spellEnd"/>
    </w:p>
    <w:p w:rsidR="00796A34" w:rsidRPr="00EE51CB" w:rsidRDefault="00F24E06" w:rsidP="00F24E06">
      <w:pPr>
        <w:pStyle w:val="BodyText"/>
        <w:numPr>
          <w:ilvl w:val="3"/>
          <w:numId w:val="20"/>
        </w:numPr>
        <w:spacing w:after="0"/>
      </w:pPr>
      <w:r w:rsidRPr="00EE51CB">
        <w:t>± 125 kuni ± 2000 °/ s</w:t>
      </w:r>
    </w:p>
    <w:p w:rsidR="00796A34" w:rsidRPr="00EE51CB" w:rsidRDefault="00F24E06" w:rsidP="00796A34">
      <w:pPr>
        <w:pStyle w:val="BodyText"/>
        <w:numPr>
          <w:ilvl w:val="2"/>
          <w:numId w:val="20"/>
        </w:numPr>
        <w:spacing w:after="0"/>
      </w:pPr>
      <w:r w:rsidRPr="00EE51CB">
        <w:t>Töö režiimid</w:t>
      </w:r>
    </w:p>
    <w:p w:rsidR="00796A34" w:rsidRPr="00EE51CB" w:rsidRDefault="00796A34" w:rsidP="00796A34">
      <w:pPr>
        <w:pStyle w:val="BodyText"/>
        <w:numPr>
          <w:ilvl w:val="3"/>
          <w:numId w:val="20"/>
        </w:numPr>
        <w:spacing w:after="0"/>
      </w:pPr>
      <w:r w:rsidRPr="00EE51CB">
        <w:lastRenderedPageBreak/>
        <w:t>Norma</w:t>
      </w:r>
      <w:r w:rsidR="00F24E06" w:rsidRPr="00EE51CB">
        <w:t>a</w:t>
      </w:r>
      <w:r w:rsidRPr="00EE51CB">
        <w:t>l</w:t>
      </w:r>
    </w:p>
    <w:p w:rsidR="00796A34" w:rsidRPr="00EE51CB" w:rsidRDefault="00F24E06" w:rsidP="00796A34">
      <w:pPr>
        <w:pStyle w:val="BodyText"/>
        <w:numPr>
          <w:ilvl w:val="3"/>
          <w:numId w:val="20"/>
        </w:numPr>
        <w:spacing w:after="0"/>
      </w:pPr>
      <w:r w:rsidRPr="00EE51CB">
        <w:t>Kiire tööle minek</w:t>
      </w:r>
    </w:p>
    <w:p w:rsidR="00796A34" w:rsidRPr="00EE51CB" w:rsidRDefault="00F24E06" w:rsidP="00796A34">
      <w:pPr>
        <w:pStyle w:val="BodyText"/>
        <w:numPr>
          <w:ilvl w:val="3"/>
          <w:numId w:val="20"/>
        </w:numPr>
        <w:spacing w:after="0"/>
      </w:pPr>
      <w:r w:rsidRPr="00EE51CB">
        <w:t>Sügav seisak</w:t>
      </w:r>
    </w:p>
    <w:p w:rsidR="00796A34" w:rsidRPr="00EE51CB" w:rsidRDefault="00796A34" w:rsidP="00796A34">
      <w:pPr>
        <w:pStyle w:val="BodyText"/>
        <w:numPr>
          <w:ilvl w:val="3"/>
          <w:numId w:val="20"/>
        </w:numPr>
        <w:spacing w:after="0"/>
      </w:pPr>
      <w:r w:rsidRPr="00EE51CB">
        <w:t>S</w:t>
      </w:r>
      <w:r w:rsidR="00F24E06" w:rsidRPr="00EE51CB">
        <w:t>eisak</w:t>
      </w:r>
    </w:p>
    <w:p w:rsidR="00796A34" w:rsidRPr="00EE51CB" w:rsidRDefault="00F24E06" w:rsidP="00796A34">
      <w:pPr>
        <w:pStyle w:val="BodyText"/>
        <w:numPr>
          <w:ilvl w:val="3"/>
          <w:numId w:val="20"/>
        </w:numPr>
        <w:spacing w:after="0"/>
      </w:pPr>
      <w:r w:rsidRPr="00EE51CB">
        <w:t>Täiustatud energiasääst</w:t>
      </w:r>
    </w:p>
    <w:p w:rsidR="00796A34" w:rsidRPr="00EE51CB" w:rsidRDefault="00796A34" w:rsidP="00796A34">
      <w:pPr>
        <w:pStyle w:val="BodyText"/>
        <w:numPr>
          <w:ilvl w:val="0"/>
          <w:numId w:val="20"/>
        </w:numPr>
        <w:spacing w:after="0"/>
      </w:pPr>
      <w:r w:rsidRPr="00EE51CB">
        <w:t>Magnetomeetri omadused</w:t>
      </w:r>
    </w:p>
    <w:p w:rsidR="00796A34" w:rsidRPr="00EE51CB" w:rsidRDefault="00796A34" w:rsidP="00796A34">
      <w:pPr>
        <w:pStyle w:val="BodyText"/>
        <w:numPr>
          <w:ilvl w:val="1"/>
          <w:numId w:val="20"/>
        </w:numPr>
        <w:spacing w:after="0"/>
      </w:pPr>
      <w:proofErr w:type="spellStart"/>
      <w:r w:rsidRPr="00EE51CB">
        <w:t>Flexible</w:t>
      </w:r>
      <w:proofErr w:type="spellEnd"/>
      <w:r w:rsidRPr="00EE51CB">
        <w:t xml:space="preserve"> </w:t>
      </w:r>
      <w:proofErr w:type="spellStart"/>
      <w:r w:rsidRPr="00EE51CB">
        <w:t>functionality</w:t>
      </w:r>
      <w:proofErr w:type="spellEnd"/>
    </w:p>
    <w:p w:rsidR="00796A34" w:rsidRPr="00EE51CB" w:rsidRDefault="00266D88" w:rsidP="00796A34">
      <w:pPr>
        <w:pStyle w:val="BodyText"/>
        <w:numPr>
          <w:ilvl w:val="2"/>
          <w:numId w:val="20"/>
        </w:numPr>
        <w:spacing w:after="0"/>
      </w:pPr>
      <w:r w:rsidRPr="00EE51CB">
        <w:t>Magnetvälja vahemik</w:t>
      </w:r>
    </w:p>
    <w:p w:rsidR="00796A34" w:rsidRPr="00EE51CB" w:rsidRDefault="00796A34" w:rsidP="00266D88">
      <w:pPr>
        <w:pStyle w:val="BodyText"/>
        <w:numPr>
          <w:ilvl w:val="3"/>
          <w:numId w:val="20"/>
        </w:numPr>
        <w:spacing w:after="0"/>
      </w:pPr>
      <w:r w:rsidRPr="00EE51CB">
        <w:t xml:space="preserve">± 1300 </w:t>
      </w:r>
      <w:r w:rsidR="00266D88" w:rsidRPr="00EE51CB">
        <w:t>µT</w:t>
      </w:r>
      <w:r w:rsidRPr="00EE51CB">
        <w:t xml:space="preserve"> (x-, y-</w:t>
      </w:r>
      <w:r w:rsidR="00266D88" w:rsidRPr="00EE51CB">
        <w:t>telg</w:t>
      </w:r>
      <w:r w:rsidRPr="00EE51CB">
        <w:t>)</w:t>
      </w:r>
    </w:p>
    <w:p w:rsidR="00796A34" w:rsidRPr="00EE51CB" w:rsidRDefault="00266D88" w:rsidP="00796A34">
      <w:pPr>
        <w:pStyle w:val="BodyText"/>
        <w:numPr>
          <w:ilvl w:val="3"/>
          <w:numId w:val="20"/>
        </w:numPr>
        <w:spacing w:after="0"/>
      </w:pPr>
      <w:r w:rsidRPr="00EE51CB">
        <w:t xml:space="preserve">± 2500 µT </w:t>
      </w:r>
      <w:r w:rsidR="00796A34" w:rsidRPr="00EE51CB">
        <w:t>(z-</w:t>
      </w:r>
      <w:r w:rsidRPr="00EE51CB">
        <w:t>telg</w:t>
      </w:r>
      <w:r w:rsidR="00796A34" w:rsidRPr="00EE51CB">
        <w:t>)</w:t>
      </w:r>
    </w:p>
    <w:p w:rsidR="00796A34" w:rsidRPr="00EE51CB" w:rsidRDefault="00A800F0" w:rsidP="00796A34">
      <w:pPr>
        <w:pStyle w:val="BodyText"/>
        <w:numPr>
          <w:ilvl w:val="2"/>
          <w:numId w:val="20"/>
        </w:numPr>
        <w:spacing w:after="0"/>
      </w:pPr>
      <w:r w:rsidRPr="00EE51CB">
        <w:t>Magnetvälja lahutusvõime</w:t>
      </w:r>
      <w:r w:rsidR="00796A34" w:rsidRPr="00EE51CB">
        <w:t xml:space="preserve"> </w:t>
      </w:r>
    </w:p>
    <w:p w:rsidR="00796A34" w:rsidRPr="00EE51CB" w:rsidRDefault="00796A34" w:rsidP="00796A34">
      <w:pPr>
        <w:pStyle w:val="BodyText"/>
        <w:numPr>
          <w:ilvl w:val="3"/>
          <w:numId w:val="20"/>
        </w:numPr>
        <w:spacing w:after="0"/>
      </w:pPr>
      <w:r w:rsidRPr="00EE51CB">
        <w:t xml:space="preserve">~ 0.3 </w:t>
      </w:r>
      <w:r w:rsidR="00A800F0" w:rsidRPr="00EE51CB">
        <w:t>µT</w:t>
      </w:r>
    </w:p>
    <w:p w:rsidR="00796A34" w:rsidRPr="00EE51CB" w:rsidRDefault="00A800F0" w:rsidP="00796A34">
      <w:pPr>
        <w:pStyle w:val="BodyText"/>
        <w:numPr>
          <w:ilvl w:val="2"/>
          <w:numId w:val="20"/>
        </w:numPr>
        <w:spacing w:after="0"/>
      </w:pPr>
      <w:r w:rsidRPr="00EE51CB">
        <w:t>Töö režiimid</w:t>
      </w:r>
    </w:p>
    <w:p w:rsidR="00796A34" w:rsidRPr="00EE51CB" w:rsidRDefault="00796A34" w:rsidP="00796A34">
      <w:pPr>
        <w:pStyle w:val="BodyText"/>
        <w:numPr>
          <w:ilvl w:val="3"/>
          <w:numId w:val="20"/>
        </w:numPr>
        <w:spacing w:after="0"/>
      </w:pPr>
      <w:proofErr w:type="spellStart"/>
      <w:r w:rsidRPr="00EE51CB">
        <w:t>Low</w:t>
      </w:r>
      <w:proofErr w:type="spellEnd"/>
      <w:r w:rsidRPr="00EE51CB">
        <w:t xml:space="preserve"> </w:t>
      </w:r>
      <w:r w:rsidR="00A800F0" w:rsidRPr="00EE51CB">
        <w:t>tarne</w:t>
      </w:r>
    </w:p>
    <w:p w:rsidR="00796A34" w:rsidRPr="00EE51CB" w:rsidRDefault="00A800F0" w:rsidP="00796A34">
      <w:pPr>
        <w:pStyle w:val="BodyText"/>
        <w:numPr>
          <w:ilvl w:val="3"/>
          <w:numId w:val="20"/>
        </w:numPr>
        <w:spacing w:after="0"/>
      </w:pPr>
      <w:r w:rsidRPr="00EE51CB">
        <w:t>Regulaarne</w:t>
      </w:r>
    </w:p>
    <w:p w:rsidR="00796A34" w:rsidRPr="00EE51CB" w:rsidRDefault="00A800F0" w:rsidP="00796A34">
      <w:pPr>
        <w:pStyle w:val="BodyText"/>
        <w:numPr>
          <w:ilvl w:val="3"/>
          <w:numId w:val="20"/>
        </w:numPr>
        <w:spacing w:after="0"/>
      </w:pPr>
      <w:r w:rsidRPr="00EE51CB">
        <w:t>Täiustatud regulaarne</w:t>
      </w:r>
    </w:p>
    <w:p w:rsidR="00796A34" w:rsidRPr="00EE51CB" w:rsidRDefault="00A800F0" w:rsidP="00796A34">
      <w:pPr>
        <w:pStyle w:val="BodyText"/>
        <w:numPr>
          <w:ilvl w:val="3"/>
          <w:numId w:val="20"/>
        </w:numPr>
        <w:spacing w:after="0"/>
      </w:pPr>
      <w:r w:rsidRPr="00EE51CB">
        <w:t>Kõrge täpsus</w:t>
      </w:r>
    </w:p>
    <w:p w:rsidR="00796A34" w:rsidRPr="00EE51CB" w:rsidRDefault="00A800F0" w:rsidP="00796A34">
      <w:pPr>
        <w:pStyle w:val="BodyText"/>
        <w:numPr>
          <w:ilvl w:val="2"/>
          <w:numId w:val="20"/>
        </w:numPr>
        <w:spacing w:after="0"/>
      </w:pPr>
      <w:r w:rsidRPr="00EE51CB">
        <w:t>Tarne režiimid</w:t>
      </w:r>
    </w:p>
    <w:p w:rsidR="00796A34" w:rsidRPr="00EE51CB" w:rsidRDefault="00A800F0" w:rsidP="00796A34">
      <w:pPr>
        <w:pStyle w:val="BodyText"/>
        <w:numPr>
          <w:ilvl w:val="3"/>
          <w:numId w:val="20"/>
        </w:numPr>
        <w:spacing w:after="0"/>
      </w:pPr>
      <w:r w:rsidRPr="00EE51CB">
        <w:t>Normaal</w:t>
      </w:r>
    </w:p>
    <w:p w:rsidR="00796A34" w:rsidRPr="00EE51CB" w:rsidRDefault="00A800F0" w:rsidP="00796A34">
      <w:pPr>
        <w:pStyle w:val="BodyText"/>
        <w:numPr>
          <w:ilvl w:val="3"/>
          <w:numId w:val="20"/>
        </w:numPr>
        <w:spacing w:after="0"/>
      </w:pPr>
      <w:r w:rsidRPr="00EE51CB">
        <w:t>Uinaku</w:t>
      </w:r>
    </w:p>
    <w:p w:rsidR="00796A34" w:rsidRPr="00EE51CB" w:rsidRDefault="00A800F0" w:rsidP="00796A34">
      <w:pPr>
        <w:pStyle w:val="BodyText"/>
        <w:numPr>
          <w:ilvl w:val="3"/>
          <w:numId w:val="20"/>
        </w:numPr>
        <w:spacing w:after="0"/>
      </w:pPr>
      <w:r w:rsidRPr="00EE51CB">
        <w:t>Seisak</w:t>
      </w:r>
    </w:p>
    <w:p w:rsidR="00796A34" w:rsidRPr="00EE51CB" w:rsidRDefault="00A800F0" w:rsidP="00796A34">
      <w:pPr>
        <w:pStyle w:val="BodyText"/>
        <w:numPr>
          <w:ilvl w:val="3"/>
          <w:numId w:val="20"/>
        </w:numPr>
        <w:spacing w:after="0"/>
      </w:pPr>
      <w:r w:rsidRPr="00EE51CB">
        <w:t>Jõu</w:t>
      </w:r>
    </w:p>
    <w:p w:rsidR="00796A34" w:rsidRPr="00EE51CB" w:rsidRDefault="00796A34" w:rsidP="00796A34">
      <w:pPr>
        <w:pStyle w:val="BodyText"/>
        <w:numPr>
          <w:ilvl w:val="0"/>
          <w:numId w:val="20"/>
        </w:numPr>
        <w:spacing w:after="0"/>
      </w:pPr>
      <w:r w:rsidRPr="00EE51CB">
        <w:t>Tavalised kasutusalad</w:t>
      </w:r>
    </w:p>
    <w:p w:rsidR="00796A34" w:rsidRPr="00EE51CB" w:rsidRDefault="00796A34" w:rsidP="00796A34">
      <w:pPr>
        <w:pStyle w:val="BodyText"/>
        <w:numPr>
          <w:ilvl w:val="1"/>
          <w:numId w:val="20"/>
        </w:numPr>
        <w:spacing w:after="0"/>
      </w:pPr>
      <w:r w:rsidRPr="00EE51CB">
        <w:t>Navigatsioon</w:t>
      </w:r>
    </w:p>
    <w:p w:rsidR="00796A34" w:rsidRPr="00EE51CB" w:rsidRDefault="00796A34" w:rsidP="00796A34">
      <w:pPr>
        <w:pStyle w:val="BodyText"/>
        <w:numPr>
          <w:ilvl w:val="1"/>
          <w:numId w:val="20"/>
        </w:numPr>
        <w:spacing w:after="0"/>
      </w:pPr>
      <w:r w:rsidRPr="00EE51CB">
        <w:t>Robootika</w:t>
      </w:r>
    </w:p>
    <w:p w:rsidR="00796A34" w:rsidRPr="00EE51CB" w:rsidRDefault="001D7364" w:rsidP="00796A34">
      <w:pPr>
        <w:pStyle w:val="BodyText"/>
        <w:numPr>
          <w:ilvl w:val="1"/>
          <w:numId w:val="20"/>
        </w:numPr>
        <w:spacing w:after="0"/>
      </w:pPr>
      <w:r w:rsidRPr="00EE51CB">
        <w:t>Heaolu</w:t>
      </w:r>
    </w:p>
    <w:p w:rsidR="00796A34" w:rsidRPr="00EE51CB" w:rsidRDefault="00796A34" w:rsidP="00796A34">
      <w:pPr>
        <w:pStyle w:val="BodyText"/>
        <w:numPr>
          <w:ilvl w:val="1"/>
          <w:numId w:val="20"/>
        </w:numPr>
        <w:spacing w:after="0"/>
      </w:pPr>
      <w:proofErr w:type="spellStart"/>
      <w:r w:rsidRPr="00EE51CB">
        <w:t>Augmenteeritud</w:t>
      </w:r>
      <w:proofErr w:type="spellEnd"/>
      <w:r w:rsidRPr="00EE51CB">
        <w:t xml:space="preserve"> reaalsus</w:t>
      </w:r>
    </w:p>
    <w:p w:rsidR="00796A34" w:rsidRPr="00EE51CB" w:rsidRDefault="001D7364" w:rsidP="00796A34">
      <w:pPr>
        <w:pStyle w:val="BodyText"/>
        <w:numPr>
          <w:ilvl w:val="1"/>
          <w:numId w:val="20"/>
        </w:numPr>
        <w:spacing w:after="0"/>
      </w:pPr>
      <w:r w:rsidRPr="00EE51CB">
        <w:t>Konteksti teadlikus</w:t>
      </w:r>
    </w:p>
    <w:p w:rsidR="00EA1898" w:rsidRPr="00EE51CB" w:rsidRDefault="001D7364" w:rsidP="00CE27DE">
      <w:pPr>
        <w:pStyle w:val="BodyText"/>
        <w:numPr>
          <w:ilvl w:val="1"/>
          <w:numId w:val="20"/>
        </w:numPr>
        <w:spacing w:after="0"/>
      </w:pPr>
      <w:r w:rsidRPr="00EE51CB">
        <w:t>Tahvel – ja sülearvutid</w:t>
      </w:r>
    </w:p>
    <w:p w:rsidR="00A85E6C" w:rsidRPr="00EE51CB" w:rsidRDefault="00A85E6C" w:rsidP="00053E39">
      <w:pPr>
        <w:pStyle w:val="Heading2"/>
      </w:pPr>
      <w:bookmarkStart w:id="24" w:name="_Toc482564597"/>
      <w:bookmarkEnd w:id="13"/>
      <w:bookmarkEnd w:id="14"/>
      <w:bookmarkEnd w:id="15"/>
      <w:r w:rsidRPr="00053E39">
        <w:lastRenderedPageBreak/>
        <w:t>Protokollid</w:t>
      </w:r>
      <w:bookmarkEnd w:id="24"/>
    </w:p>
    <w:p w:rsidR="00A85E6C" w:rsidRPr="00EE51CB" w:rsidRDefault="00A85E6C" w:rsidP="00A85E6C">
      <w:pPr>
        <w:pStyle w:val="BodyText"/>
      </w:pPr>
      <w:r w:rsidRPr="00EE51CB">
        <w:t>Arendusplaadi ja sensori vaheline andmevahetus toimub läbi UART protokolli. Järgnevalt on toodud selgitus, kuidas protokoll töötab.</w:t>
      </w:r>
    </w:p>
    <w:p w:rsidR="00A85E6C" w:rsidRDefault="00A85E6C" w:rsidP="00A85E6C">
      <w:pPr>
        <w:pStyle w:val="BodyText"/>
        <w:rPr>
          <w:b/>
        </w:rPr>
      </w:pPr>
      <w:r w:rsidRPr="00EE51CB">
        <w:rPr>
          <w:b/>
        </w:rPr>
        <w:t>UART</w:t>
      </w:r>
      <w:r w:rsidRPr="00EE51CB">
        <w:rPr>
          <w:rStyle w:val="EndnoteReference"/>
          <w:b/>
        </w:rPr>
        <w:endnoteReference w:id="10"/>
      </w:r>
    </w:p>
    <w:p w:rsidR="00286EDD" w:rsidRDefault="000740BB" w:rsidP="00A85E6C">
      <w:pPr>
        <w:pStyle w:val="BodyText"/>
      </w:pPr>
      <w:r>
        <w:t>Laialdaselt kasutatud protokoll, mida kasutatakse andmete saatmiseks. UART protokoll on asünkroonne, mis tähendab, et puudub kell signaal, vaid andmetel on algus ja lõpp sõnumil. Oluline on, et mõlemad seadmed töötaksid samal boodikiirusel.</w:t>
      </w:r>
      <w:r w:rsidR="009B2457">
        <w:t xml:space="preserve"> UART protokolli andmevahetuse kaugus on ~2m.</w:t>
      </w:r>
    </w:p>
    <w:p w:rsidR="00995687" w:rsidRDefault="00995687" w:rsidP="00A85E6C">
      <w:pPr>
        <w:pStyle w:val="BodyText"/>
      </w:pPr>
      <w:r>
        <w:t xml:space="preserve">Arendusplaadil kasutatavad signaalid: </w:t>
      </w:r>
    </w:p>
    <w:p w:rsidR="00995687" w:rsidRDefault="00995687" w:rsidP="00995687">
      <w:pPr>
        <w:pStyle w:val="BodyText"/>
        <w:numPr>
          <w:ilvl w:val="0"/>
          <w:numId w:val="49"/>
        </w:numPr>
      </w:pPr>
      <w:r>
        <w:t>RXD – võtab vastu andmeid, ühendatud saatja TXD signaali külge</w:t>
      </w:r>
    </w:p>
    <w:p w:rsidR="00995687" w:rsidRDefault="00995687" w:rsidP="00995687">
      <w:pPr>
        <w:pStyle w:val="BodyText"/>
        <w:numPr>
          <w:ilvl w:val="0"/>
          <w:numId w:val="49"/>
        </w:numPr>
      </w:pPr>
      <w:r>
        <w:t>TXD – saadab andmeid, ühendatud vastuvõtja RXD signaali külge</w:t>
      </w:r>
    </w:p>
    <w:p w:rsidR="0087269A" w:rsidRDefault="00265AB4" w:rsidP="0087269A">
      <w:pPr>
        <w:pStyle w:val="BodyText"/>
        <w:rPr>
          <w:b/>
        </w:rPr>
      </w:pPr>
      <w:r>
        <w:t xml:space="preserve">Andmete formaat on ehitatud järgmiselt: </w:t>
      </w:r>
      <w:r w:rsidRPr="00265AB4">
        <w:rPr>
          <w:b/>
        </w:rPr>
        <w:t xml:space="preserve">start – andmed – paarsus </w:t>
      </w:r>
      <w:r>
        <w:rPr>
          <w:b/>
        </w:rPr>
        <w:t>–</w:t>
      </w:r>
      <w:r w:rsidRPr="00265AB4">
        <w:rPr>
          <w:b/>
        </w:rPr>
        <w:t xml:space="preserve"> stopp</w:t>
      </w:r>
    </w:p>
    <w:p w:rsidR="00265AB4" w:rsidRDefault="00265AB4" w:rsidP="00BB5488">
      <w:pPr>
        <w:pStyle w:val="BodyText"/>
        <w:spacing w:after="0"/>
      </w:pPr>
      <w:r w:rsidRPr="00265AB4">
        <w:rPr>
          <w:b/>
        </w:rPr>
        <w:t>Start</w:t>
      </w:r>
      <w:r>
        <w:t xml:space="preserve"> – alati on ainult 1 start bitt.</w:t>
      </w:r>
    </w:p>
    <w:p w:rsidR="00265AB4" w:rsidRDefault="00265AB4" w:rsidP="00BB5488">
      <w:pPr>
        <w:pStyle w:val="BodyText"/>
        <w:spacing w:after="0"/>
      </w:pPr>
      <w:r w:rsidRPr="00265AB4">
        <w:rPr>
          <w:b/>
        </w:rPr>
        <w:t>Andmed</w:t>
      </w:r>
      <w:r>
        <w:rPr>
          <w:b/>
        </w:rPr>
        <w:t xml:space="preserve"> – </w:t>
      </w:r>
      <w:r>
        <w:t>andmed varieeruvad, 5-9 bitti. Tavaliselt 8 bitti.</w:t>
      </w:r>
    </w:p>
    <w:p w:rsidR="00265AB4" w:rsidRDefault="00265AB4" w:rsidP="00BB5488">
      <w:pPr>
        <w:pStyle w:val="BodyText"/>
        <w:spacing w:after="0"/>
      </w:pPr>
      <w:r w:rsidRPr="00265AB4">
        <w:rPr>
          <w:b/>
        </w:rPr>
        <w:t>Paarsus</w:t>
      </w:r>
      <w:r>
        <w:t xml:space="preserve"> – sellel on mitmeid seadeid: puudub, paaris, paaritu, mark ja tühik</w:t>
      </w:r>
    </w:p>
    <w:p w:rsidR="00265AB4" w:rsidRDefault="00265AB4" w:rsidP="00BB5488">
      <w:pPr>
        <w:pStyle w:val="BodyText"/>
      </w:pPr>
      <w:r w:rsidRPr="00265AB4">
        <w:rPr>
          <w:b/>
        </w:rPr>
        <w:t>Stopp</w:t>
      </w:r>
      <w:r>
        <w:rPr>
          <w:b/>
        </w:rPr>
        <w:t xml:space="preserve"> – </w:t>
      </w:r>
      <w:r>
        <w:t>tavaliselt on stopp bitte kas 1 või 2.</w:t>
      </w:r>
    </w:p>
    <w:p w:rsidR="009D3891" w:rsidRDefault="009252C2" w:rsidP="00BB5488">
      <w:pPr>
        <w:pStyle w:val="BodyText"/>
      </w:pPr>
      <w:r>
        <w:t xml:space="preserve">UART </w:t>
      </w:r>
      <w:r w:rsidR="0029059F">
        <w:t>Ühendus on näidatud joonisel</w:t>
      </w:r>
      <w:r>
        <w:t xml:space="preserve"> 3.</w:t>
      </w:r>
    </w:p>
    <w:p w:rsidR="00FA3EAF" w:rsidRDefault="00FA3EAF" w:rsidP="00FA3EAF">
      <w:pPr>
        <w:pStyle w:val="Caption"/>
        <w:keepNext/>
        <w:jc w:val="left"/>
      </w:pPr>
      <w:r>
        <w:rPr>
          <w:noProof/>
          <w:lang w:val="en-US"/>
        </w:rPr>
        <w:drawing>
          <wp:inline distT="0" distB="0" distL="0" distR="0">
            <wp:extent cx="4467849" cy="247684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ART.png"/>
                    <pic:cNvPicPr/>
                  </pic:nvPicPr>
                  <pic:blipFill>
                    <a:blip r:embed="rId13">
                      <a:extLst>
                        <a:ext uri="{28A0092B-C50C-407E-A947-70E740481C1C}">
                          <a14:useLocalDpi xmlns:a14="http://schemas.microsoft.com/office/drawing/2010/main" val="0"/>
                        </a:ext>
                      </a:extLst>
                    </a:blip>
                    <a:stretch>
                      <a:fillRect/>
                    </a:stretch>
                  </pic:blipFill>
                  <pic:spPr>
                    <a:xfrm>
                      <a:off x="0" y="0"/>
                      <a:ext cx="4467849" cy="2476846"/>
                    </a:xfrm>
                    <a:prstGeom prst="rect">
                      <a:avLst/>
                    </a:prstGeom>
                  </pic:spPr>
                </pic:pic>
              </a:graphicData>
            </a:graphic>
          </wp:inline>
        </w:drawing>
      </w:r>
    </w:p>
    <w:p w:rsidR="0064442D" w:rsidRDefault="00FA3EAF" w:rsidP="00FA3EAF">
      <w:pPr>
        <w:pStyle w:val="Caption"/>
      </w:pPr>
      <w:bookmarkStart w:id="25" w:name="_Toc482564613"/>
      <w:r>
        <w:t xml:space="preserve">Joonis </w:t>
      </w:r>
      <w:fldSimple w:instr=" SEQ Joonis \* ARABIC ">
        <w:r w:rsidR="003957DE">
          <w:rPr>
            <w:noProof/>
          </w:rPr>
          <w:t>3</w:t>
        </w:r>
      </w:fldSimple>
      <w:r>
        <w:t xml:space="preserve"> - UART</w:t>
      </w:r>
      <w:bookmarkEnd w:id="25"/>
    </w:p>
    <w:p w:rsidR="00FA3EAF" w:rsidRPr="00FA3EAF" w:rsidRDefault="00FA3EAF" w:rsidP="00FA3EAF"/>
    <w:p w:rsidR="00A85E6C" w:rsidRPr="00EE51CB" w:rsidRDefault="00A85E6C" w:rsidP="00A85E6C">
      <w:pPr>
        <w:pStyle w:val="BodyText"/>
        <w:rPr>
          <w:b/>
        </w:rPr>
      </w:pPr>
      <w:proofErr w:type="spellStart"/>
      <w:r w:rsidRPr="00EE51CB">
        <w:t>Bosch</w:t>
      </w:r>
      <w:proofErr w:type="spellEnd"/>
      <w:r w:rsidRPr="00EE51CB">
        <w:t xml:space="preserve"> BNO055 toetab UART protokolli järgmiste seadetega: 115200 </w:t>
      </w:r>
      <w:proofErr w:type="spellStart"/>
      <w:r w:rsidRPr="00EE51CB">
        <w:t>bps</w:t>
      </w:r>
      <w:proofErr w:type="spellEnd"/>
      <w:r w:rsidRPr="00EE51CB">
        <w:t xml:space="preserve"> (bitti sekundis), 8N1 (8 andme bitti, 0 </w:t>
      </w:r>
      <w:r w:rsidR="00265AB4">
        <w:t>paarsus</w:t>
      </w:r>
      <w:r w:rsidRPr="00EE51CB">
        <w:t xml:space="preserve"> bitti, 1 stop</w:t>
      </w:r>
      <w:r w:rsidR="00265AB4">
        <w:t>p</w:t>
      </w:r>
      <w:r w:rsidRPr="00EE51CB">
        <w:t xml:space="preserve"> bitt). Maksimaalne pikkus lugemiseks ja kirjutamiseks on 128 Baiti. </w:t>
      </w:r>
      <w:r w:rsidR="00A74F26">
        <w:t>Järgnevalt on kirjeldatud lugemise ja kirjutamis struktuur.</w:t>
      </w:r>
      <w:r w:rsidR="00984472">
        <w:t xml:space="preserve"> </w:t>
      </w:r>
      <w:r w:rsidR="00A74F26">
        <w:t>Registrisse kirjutamine on näidatud tabelis 3.</w:t>
      </w:r>
      <w:r w:rsidR="00984472">
        <w:t xml:space="preserve"> Kinnituse vastus on näidatud tabelis 4. Registrist lugemine on näidatud tabelis 5. Registrist õnnestunud lugemise vastus on näidatud tabelis 6. Registrist nurjunud lugemise vastus on näidatud tabelis 7.</w:t>
      </w:r>
    </w:p>
    <w:p w:rsidR="00A74F26" w:rsidRDefault="00A74F26" w:rsidP="00A74F26">
      <w:pPr>
        <w:pStyle w:val="Caption"/>
        <w:keepNext/>
      </w:pPr>
      <w:bookmarkStart w:id="26" w:name="_Toc482564604"/>
      <w:r>
        <w:t xml:space="preserve">Tabel </w:t>
      </w:r>
      <w:fldSimple w:instr=" SEQ Tabel \* ARABIC ">
        <w:r w:rsidR="00495CFB">
          <w:rPr>
            <w:noProof/>
          </w:rPr>
          <w:t>3</w:t>
        </w:r>
      </w:fldSimple>
      <w:r>
        <w:t xml:space="preserve"> - Registrisse kirjutamine</w:t>
      </w:r>
      <w:bookmarkEnd w:id="26"/>
    </w:p>
    <w:tbl>
      <w:tblPr>
        <w:tblStyle w:val="TableGrid"/>
        <w:tblW w:w="8721" w:type="dxa"/>
        <w:tblLayout w:type="fixed"/>
        <w:tblLook w:val="04A0" w:firstRow="1" w:lastRow="0" w:firstColumn="1" w:lastColumn="0" w:noHBand="0" w:noVBand="1"/>
      </w:tblPr>
      <w:tblGrid>
        <w:gridCol w:w="1370"/>
        <w:gridCol w:w="1376"/>
        <w:gridCol w:w="1492"/>
        <w:gridCol w:w="1083"/>
        <w:gridCol w:w="1372"/>
        <w:gridCol w:w="576"/>
        <w:gridCol w:w="1452"/>
      </w:tblGrid>
      <w:tr w:rsidR="00A85E6C" w:rsidRPr="00EE51CB" w:rsidTr="00A74F26">
        <w:tc>
          <w:tcPr>
            <w:tcW w:w="1370" w:type="dxa"/>
            <w:shd w:val="clear" w:color="auto" w:fill="FBE4D5" w:themeFill="accent2" w:themeFillTint="33"/>
          </w:tcPr>
          <w:p w:rsidR="00A85E6C" w:rsidRPr="00EE51CB" w:rsidRDefault="00A85E6C" w:rsidP="00D53B32">
            <w:pPr>
              <w:pStyle w:val="BodyText"/>
              <w:jc w:val="center"/>
              <w:rPr>
                <w:b/>
              </w:rPr>
            </w:pPr>
            <w:r w:rsidRPr="00EE51CB">
              <w:rPr>
                <w:b/>
              </w:rPr>
              <w:t>Bait 1</w:t>
            </w:r>
          </w:p>
        </w:tc>
        <w:tc>
          <w:tcPr>
            <w:tcW w:w="1376" w:type="dxa"/>
            <w:shd w:val="clear" w:color="auto" w:fill="FBE4D5" w:themeFill="accent2" w:themeFillTint="33"/>
          </w:tcPr>
          <w:p w:rsidR="00A85E6C" w:rsidRPr="00EE51CB" w:rsidRDefault="00A85E6C" w:rsidP="00D53B32">
            <w:pPr>
              <w:pStyle w:val="BodyText"/>
              <w:jc w:val="center"/>
              <w:rPr>
                <w:b/>
              </w:rPr>
            </w:pPr>
            <w:r w:rsidRPr="00EE51CB">
              <w:rPr>
                <w:b/>
              </w:rPr>
              <w:t>Bait 2</w:t>
            </w:r>
          </w:p>
        </w:tc>
        <w:tc>
          <w:tcPr>
            <w:tcW w:w="1492" w:type="dxa"/>
            <w:shd w:val="clear" w:color="auto" w:fill="FBE4D5" w:themeFill="accent2" w:themeFillTint="33"/>
          </w:tcPr>
          <w:p w:rsidR="00A85E6C" w:rsidRPr="00EE51CB" w:rsidRDefault="00A85E6C" w:rsidP="00D53B32">
            <w:pPr>
              <w:pStyle w:val="BodyText"/>
              <w:jc w:val="center"/>
              <w:rPr>
                <w:b/>
              </w:rPr>
            </w:pPr>
            <w:r w:rsidRPr="00EE51CB">
              <w:rPr>
                <w:b/>
              </w:rPr>
              <w:t>Bait 3</w:t>
            </w:r>
          </w:p>
        </w:tc>
        <w:tc>
          <w:tcPr>
            <w:tcW w:w="1083" w:type="dxa"/>
            <w:shd w:val="clear" w:color="auto" w:fill="FBE4D5" w:themeFill="accent2" w:themeFillTint="33"/>
          </w:tcPr>
          <w:p w:rsidR="00A85E6C" w:rsidRPr="00EE51CB" w:rsidRDefault="00A85E6C" w:rsidP="00D53B32">
            <w:pPr>
              <w:pStyle w:val="BodyText"/>
              <w:jc w:val="center"/>
              <w:rPr>
                <w:b/>
              </w:rPr>
            </w:pPr>
            <w:r w:rsidRPr="00EE51CB">
              <w:rPr>
                <w:b/>
              </w:rPr>
              <w:t>Bait 4</w:t>
            </w:r>
          </w:p>
        </w:tc>
        <w:tc>
          <w:tcPr>
            <w:tcW w:w="1372" w:type="dxa"/>
            <w:shd w:val="clear" w:color="auto" w:fill="FBE4D5" w:themeFill="accent2" w:themeFillTint="33"/>
          </w:tcPr>
          <w:p w:rsidR="00A85E6C" w:rsidRPr="00EE51CB" w:rsidRDefault="00A85E6C" w:rsidP="00D53B32">
            <w:pPr>
              <w:pStyle w:val="BodyText"/>
              <w:jc w:val="center"/>
              <w:rPr>
                <w:b/>
              </w:rPr>
            </w:pPr>
            <w:r w:rsidRPr="00EE51CB">
              <w:rPr>
                <w:b/>
              </w:rPr>
              <w:t>Bait 5</w:t>
            </w:r>
          </w:p>
        </w:tc>
        <w:tc>
          <w:tcPr>
            <w:tcW w:w="576" w:type="dxa"/>
            <w:shd w:val="clear" w:color="auto" w:fill="FBE4D5" w:themeFill="accent2" w:themeFillTint="33"/>
          </w:tcPr>
          <w:p w:rsidR="00A85E6C" w:rsidRPr="00EE51CB" w:rsidRDefault="00A85E6C" w:rsidP="00D53B32">
            <w:pPr>
              <w:pStyle w:val="BodyText"/>
              <w:jc w:val="center"/>
              <w:rPr>
                <w:b/>
              </w:rPr>
            </w:pPr>
            <w:r w:rsidRPr="00EE51CB">
              <w:rPr>
                <w:b/>
              </w:rPr>
              <w:t>…</w:t>
            </w:r>
          </w:p>
        </w:tc>
        <w:tc>
          <w:tcPr>
            <w:tcW w:w="1452" w:type="dxa"/>
            <w:shd w:val="clear" w:color="auto" w:fill="FBE4D5" w:themeFill="accent2" w:themeFillTint="33"/>
          </w:tcPr>
          <w:p w:rsidR="00A85E6C" w:rsidRPr="00EE51CB" w:rsidRDefault="00A85E6C" w:rsidP="00D53B32">
            <w:pPr>
              <w:pStyle w:val="BodyText"/>
              <w:jc w:val="center"/>
              <w:rPr>
                <w:b/>
              </w:rPr>
            </w:pPr>
            <w:r w:rsidRPr="00EE51CB">
              <w:rPr>
                <w:b/>
              </w:rPr>
              <w:t>Bait (n + 4)</w:t>
            </w:r>
          </w:p>
        </w:tc>
      </w:tr>
      <w:tr w:rsidR="00A85E6C" w:rsidRPr="00EE51CB" w:rsidTr="00A74F26">
        <w:tc>
          <w:tcPr>
            <w:tcW w:w="1370" w:type="dxa"/>
          </w:tcPr>
          <w:p w:rsidR="00A85E6C" w:rsidRPr="00EE51CB" w:rsidRDefault="00A85E6C" w:rsidP="00D53B32">
            <w:pPr>
              <w:pStyle w:val="BodyText"/>
              <w:jc w:val="center"/>
            </w:pPr>
            <w:r w:rsidRPr="00EE51CB">
              <w:t>Algus Bait</w:t>
            </w:r>
          </w:p>
        </w:tc>
        <w:tc>
          <w:tcPr>
            <w:tcW w:w="1376" w:type="dxa"/>
          </w:tcPr>
          <w:p w:rsidR="00A85E6C" w:rsidRPr="00EE51CB" w:rsidRDefault="00A85E6C" w:rsidP="00D53B32">
            <w:pPr>
              <w:pStyle w:val="BodyText"/>
              <w:jc w:val="center"/>
            </w:pPr>
            <w:r w:rsidRPr="00EE51CB">
              <w:t>Kirjutamine</w:t>
            </w:r>
          </w:p>
        </w:tc>
        <w:tc>
          <w:tcPr>
            <w:tcW w:w="1492" w:type="dxa"/>
          </w:tcPr>
          <w:p w:rsidR="00A85E6C" w:rsidRPr="00EE51CB" w:rsidRDefault="00A85E6C" w:rsidP="00D53B32">
            <w:pPr>
              <w:pStyle w:val="BodyText"/>
              <w:jc w:val="center"/>
            </w:pPr>
            <w:r w:rsidRPr="00EE51CB">
              <w:t>Registri aadress</w:t>
            </w:r>
          </w:p>
        </w:tc>
        <w:tc>
          <w:tcPr>
            <w:tcW w:w="1083" w:type="dxa"/>
          </w:tcPr>
          <w:p w:rsidR="00A85E6C" w:rsidRPr="00EE51CB" w:rsidRDefault="00A85E6C" w:rsidP="00D53B32">
            <w:pPr>
              <w:pStyle w:val="BodyText"/>
              <w:jc w:val="center"/>
            </w:pPr>
            <w:r w:rsidRPr="00EE51CB">
              <w:t>Pikkus</w:t>
            </w:r>
          </w:p>
        </w:tc>
        <w:tc>
          <w:tcPr>
            <w:tcW w:w="1372" w:type="dxa"/>
          </w:tcPr>
          <w:p w:rsidR="00A85E6C" w:rsidRPr="00EE51CB" w:rsidRDefault="00A85E6C" w:rsidP="00D53B32">
            <w:pPr>
              <w:pStyle w:val="BodyText"/>
              <w:jc w:val="center"/>
            </w:pPr>
            <w:r w:rsidRPr="00EE51CB">
              <w:t>Andmed 1</w:t>
            </w:r>
          </w:p>
        </w:tc>
        <w:tc>
          <w:tcPr>
            <w:tcW w:w="576" w:type="dxa"/>
          </w:tcPr>
          <w:p w:rsidR="00A85E6C" w:rsidRPr="00EE51CB" w:rsidRDefault="00A85E6C" w:rsidP="00D53B32">
            <w:pPr>
              <w:pStyle w:val="BodyText"/>
              <w:jc w:val="center"/>
            </w:pPr>
            <w:r w:rsidRPr="00EE51CB">
              <w:t>…</w:t>
            </w:r>
          </w:p>
        </w:tc>
        <w:tc>
          <w:tcPr>
            <w:tcW w:w="1452" w:type="dxa"/>
          </w:tcPr>
          <w:p w:rsidR="00A85E6C" w:rsidRPr="00EE51CB" w:rsidRDefault="00A85E6C" w:rsidP="00D53B32">
            <w:pPr>
              <w:pStyle w:val="BodyText"/>
              <w:jc w:val="center"/>
            </w:pPr>
            <w:r w:rsidRPr="00EE51CB">
              <w:t>Andmed n</w:t>
            </w:r>
          </w:p>
        </w:tc>
      </w:tr>
      <w:tr w:rsidR="00A85E6C" w:rsidRPr="00EE51CB" w:rsidTr="00A74F26">
        <w:tc>
          <w:tcPr>
            <w:tcW w:w="1370" w:type="dxa"/>
          </w:tcPr>
          <w:p w:rsidR="00A85E6C" w:rsidRPr="00EE51CB" w:rsidRDefault="00A85E6C" w:rsidP="00D53B32">
            <w:pPr>
              <w:pStyle w:val="BodyText"/>
              <w:jc w:val="center"/>
            </w:pPr>
            <w:r w:rsidRPr="00EE51CB">
              <w:t>0xAA</w:t>
            </w:r>
          </w:p>
        </w:tc>
        <w:tc>
          <w:tcPr>
            <w:tcW w:w="1376" w:type="dxa"/>
          </w:tcPr>
          <w:p w:rsidR="00A85E6C" w:rsidRPr="00EE51CB" w:rsidRDefault="00A85E6C" w:rsidP="00D53B32">
            <w:pPr>
              <w:pStyle w:val="BodyText"/>
              <w:jc w:val="center"/>
            </w:pPr>
            <w:r w:rsidRPr="00EE51CB">
              <w:t>0x00</w:t>
            </w:r>
          </w:p>
        </w:tc>
        <w:tc>
          <w:tcPr>
            <w:tcW w:w="1492" w:type="dxa"/>
          </w:tcPr>
          <w:p w:rsidR="00A85E6C" w:rsidRPr="00EE51CB" w:rsidRDefault="00A85E6C" w:rsidP="00D53B32">
            <w:pPr>
              <w:pStyle w:val="BodyText"/>
              <w:jc w:val="center"/>
            </w:pPr>
            <w:r w:rsidRPr="00EE51CB">
              <w:t>&lt;..&gt;</w:t>
            </w:r>
          </w:p>
        </w:tc>
        <w:tc>
          <w:tcPr>
            <w:tcW w:w="1083" w:type="dxa"/>
          </w:tcPr>
          <w:p w:rsidR="00A85E6C" w:rsidRPr="00EE51CB" w:rsidRDefault="00A85E6C" w:rsidP="00D53B32">
            <w:pPr>
              <w:pStyle w:val="BodyText"/>
              <w:jc w:val="center"/>
            </w:pPr>
            <w:r w:rsidRPr="00EE51CB">
              <w:t>&lt;..&gt;</w:t>
            </w:r>
          </w:p>
        </w:tc>
        <w:tc>
          <w:tcPr>
            <w:tcW w:w="1372" w:type="dxa"/>
          </w:tcPr>
          <w:p w:rsidR="00A85E6C" w:rsidRPr="00EE51CB" w:rsidRDefault="00A85E6C" w:rsidP="00D53B32">
            <w:pPr>
              <w:pStyle w:val="BodyText"/>
              <w:jc w:val="center"/>
            </w:pPr>
            <w:r w:rsidRPr="00EE51CB">
              <w:t>&lt;..&gt;</w:t>
            </w:r>
          </w:p>
        </w:tc>
        <w:tc>
          <w:tcPr>
            <w:tcW w:w="576" w:type="dxa"/>
          </w:tcPr>
          <w:p w:rsidR="00A85E6C" w:rsidRPr="00EE51CB" w:rsidRDefault="00A85E6C" w:rsidP="00D53B32">
            <w:pPr>
              <w:pStyle w:val="BodyText"/>
              <w:jc w:val="center"/>
            </w:pPr>
            <w:r w:rsidRPr="00EE51CB">
              <w:t>…</w:t>
            </w:r>
          </w:p>
        </w:tc>
        <w:tc>
          <w:tcPr>
            <w:tcW w:w="1452" w:type="dxa"/>
          </w:tcPr>
          <w:p w:rsidR="00A85E6C" w:rsidRPr="00EE51CB" w:rsidRDefault="00A85E6C" w:rsidP="00D53B32">
            <w:pPr>
              <w:pStyle w:val="BodyText"/>
              <w:jc w:val="center"/>
            </w:pPr>
            <w:r w:rsidRPr="00EE51CB">
              <w:t>&lt;..&gt;</w:t>
            </w:r>
          </w:p>
        </w:tc>
      </w:tr>
    </w:tbl>
    <w:p w:rsidR="00A85E6C" w:rsidRPr="00EE51CB" w:rsidRDefault="00A85E6C" w:rsidP="00A85E6C">
      <w:pPr>
        <w:pStyle w:val="BodyText"/>
      </w:pPr>
    </w:p>
    <w:p w:rsidR="00A74F26" w:rsidRDefault="00A74F26" w:rsidP="00A74F26">
      <w:pPr>
        <w:pStyle w:val="Caption"/>
        <w:keepNext/>
      </w:pPr>
      <w:bookmarkStart w:id="27" w:name="_Toc482564605"/>
      <w:r>
        <w:t xml:space="preserve">Tabel </w:t>
      </w:r>
      <w:fldSimple w:instr=" SEQ Tabel \* ARABIC ">
        <w:r w:rsidR="00495CFB">
          <w:rPr>
            <w:noProof/>
          </w:rPr>
          <w:t>4</w:t>
        </w:r>
      </w:fldSimple>
      <w:r>
        <w:t xml:space="preserve"> - Kinnituse vastus</w:t>
      </w:r>
      <w:bookmarkEnd w:id="27"/>
    </w:p>
    <w:tbl>
      <w:tblPr>
        <w:tblStyle w:val="TableGrid"/>
        <w:tblW w:w="8748" w:type="dxa"/>
        <w:tblLook w:val="04A0" w:firstRow="1" w:lastRow="0" w:firstColumn="1" w:lastColumn="0" w:noHBand="0" w:noVBand="1"/>
      </w:tblPr>
      <w:tblGrid>
        <w:gridCol w:w="2083"/>
        <w:gridCol w:w="6665"/>
      </w:tblGrid>
      <w:tr w:rsidR="00A85E6C" w:rsidRPr="00EE51CB" w:rsidTr="00D53B32">
        <w:tc>
          <w:tcPr>
            <w:tcW w:w="2083" w:type="dxa"/>
            <w:shd w:val="clear" w:color="auto" w:fill="FBE4D5" w:themeFill="accent2" w:themeFillTint="33"/>
          </w:tcPr>
          <w:p w:rsidR="00A85E6C" w:rsidRPr="00EE51CB" w:rsidRDefault="00A85E6C" w:rsidP="00D53B32">
            <w:pPr>
              <w:pStyle w:val="BodyText"/>
              <w:jc w:val="center"/>
              <w:rPr>
                <w:b/>
              </w:rPr>
            </w:pPr>
            <w:r w:rsidRPr="00EE51CB">
              <w:rPr>
                <w:b/>
              </w:rPr>
              <w:t>Bait 1</w:t>
            </w:r>
          </w:p>
        </w:tc>
        <w:tc>
          <w:tcPr>
            <w:tcW w:w="6665" w:type="dxa"/>
            <w:shd w:val="clear" w:color="auto" w:fill="FBE4D5" w:themeFill="accent2" w:themeFillTint="33"/>
          </w:tcPr>
          <w:p w:rsidR="00A85E6C" w:rsidRPr="00EE51CB" w:rsidRDefault="00A85E6C" w:rsidP="00D53B32">
            <w:pPr>
              <w:pStyle w:val="BodyText"/>
              <w:jc w:val="center"/>
              <w:rPr>
                <w:b/>
              </w:rPr>
            </w:pPr>
            <w:r w:rsidRPr="00EE51CB">
              <w:rPr>
                <w:b/>
              </w:rPr>
              <w:t>Bait 2</w:t>
            </w:r>
          </w:p>
        </w:tc>
      </w:tr>
      <w:tr w:rsidR="00A85E6C" w:rsidRPr="00EE51CB" w:rsidTr="00D53B32">
        <w:tc>
          <w:tcPr>
            <w:tcW w:w="2083" w:type="dxa"/>
          </w:tcPr>
          <w:p w:rsidR="00A85E6C" w:rsidRPr="00EE51CB" w:rsidRDefault="00A85E6C" w:rsidP="00D53B32">
            <w:pPr>
              <w:pStyle w:val="BodyText"/>
              <w:jc w:val="center"/>
            </w:pPr>
            <w:r w:rsidRPr="00EE51CB">
              <w:t>Vastuse algus bait</w:t>
            </w:r>
          </w:p>
        </w:tc>
        <w:tc>
          <w:tcPr>
            <w:tcW w:w="6665" w:type="dxa"/>
          </w:tcPr>
          <w:p w:rsidR="00A85E6C" w:rsidRPr="00EE51CB" w:rsidRDefault="00A85E6C" w:rsidP="00D53B32">
            <w:pPr>
              <w:pStyle w:val="BodyText"/>
              <w:jc w:val="center"/>
            </w:pPr>
            <w:r w:rsidRPr="00EE51CB">
              <w:t>Staatus</w:t>
            </w:r>
          </w:p>
        </w:tc>
      </w:tr>
      <w:tr w:rsidR="00A85E6C" w:rsidRPr="00EE51CB" w:rsidTr="00D53B32">
        <w:tc>
          <w:tcPr>
            <w:tcW w:w="2083" w:type="dxa"/>
          </w:tcPr>
          <w:p w:rsidR="00A85E6C" w:rsidRPr="00EE51CB" w:rsidRDefault="00A85E6C" w:rsidP="00D53B32">
            <w:pPr>
              <w:pStyle w:val="BodyText"/>
              <w:jc w:val="center"/>
            </w:pPr>
            <w:r w:rsidRPr="00EE51CB">
              <w:t>0xEE</w:t>
            </w:r>
          </w:p>
        </w:tc>
        <w:tc>
          <w:tcPr>
            <w:tcW w:w="6665" w:type="dxa"/>
          </w:tcPr>
          <w:p w:rsidR="00A85E6C" w:rsidRPr="00EE51CB" w:rsidRDefault="00A85E6C" w:rsidP="00D53B32">
            <w:pPr>
              <w:pStyle w:val="BodyText"/>
              <w:spacing w:after="0"/>
            </w:pPr>
            <w:r w:rsidRPr="00EE51CB">
              <w:t>0x01: Kirjutamine õnnestus</w:t>
            </w:r>
          </w:p>
          <w:p w:rsidR="00A85E6C" w:rsidRPr="00EE51CB" w:rsidRDefault="00A85E6C" w:rsidP="00D53B32">
            <w:pPr>
              <w:pStyle w:val="BodyText"/>
              <w:spacing w:after="0"/>
            </w:pPr>
            <w:r w:rsidRPr="00EE51CB">
              <w:t>0x03: Kirjutamine nurjus</w:t>
            </w:r>
          </w:p>
          <w:p w:rsidR="00A85E6C" w:rsidRPr="00EE51CB" w:rsidRDefault="00A85E6C" w:rsidP="00D53B32">
            <w:pPr>
              <w:pStyle w:val="BodyText"/>
              <w:spacing w:after="0"/>
            </w:pPr>
            <w:r w:rsidRPr="00EE51CB">
              <w:t>0x04: Vale Registri aadress</w:t>
            </w:r>
          </w:p>
          <w:p w:rsidR="00A85E6C" w:rsidRPr="00EE51CB" w:rsidRDefault="00A85E6C" w:rsidP="00D53B32">
            <w:pPr>
              <w:pStyle w:val="BodyText"/>
              <w:spacing w:after="0"/>
            </w:pPr>
            <w:r w:rsidRPr="00EE51CB">
              <w:t>0x05: Registri kirjutamine väljalülitud</w:t>
            </w:r>
          </w:p>
          <w:p w:rsidR="00A85E6C" w:rsidRPr="00EE51CB" w:rsidRDefault="00A85E6C" w:rsidP="00D53B32">
            <w:pPr>
              <w:pStyle w:val="BodyText"/>
              <w:spacing w:after="0"/>
            </w:pPr>
            <w:r w:rsidRPr="00EE51CB">
              <w:t>0x06: Vale algus bait</w:t>
            </w:r>
          </w:p>
          <w:p w:rsidR="00A85E6C" w:rsidRPr="00EE51CB" w:rsidRDefault="00A85E6C" w:rsidP="00D53B32">
            <w:pPr>
              <w:pStyle w:val="BodyText"/>
              <w:spacing w:after="0"/>
            </w:pPr>
            <w:r w:rsidRPr="00EE51CB">
              <w:t>0x07: Siini ülekoormuse viga</w:t>
            </w:r>
          </w:p>
          <w:p w:rsidR="00A85E6C" w:rsidRPr="00EE51CB" w:rsidRDefault="00A85E6C" w:rsidP="00D53B32">
            <w:pPr>
              <w:pStyle w:val="BodyText"/>
              <w:spacing w:after="0"/>
            </w:pPr>
            <w:r w:rsidRPr="00EE51CB">
              <w:t>0x08: Maksimaalse pikkuse viga</w:t>
            </w:r>
          </w:p>
          <w:p w:rsidR="00A85E6C" w:rsidRPr="00EE51CB" w:rsidRDefault="00A85E6C" w:rsidP="00D53B32">
            <w:pPr>
              <w:pStyle w:val="BodyText"/>
              <w:spacing w:after="0"/>
            </w:pPr>
            <w:r w:rsidRPr="00EE51CB">
              <w:t>0x09: Minimaalse pikkuse viga</w:t>
            </w:r>
          </w:p>
          <w:p w:rsidR="00A85E6C" w:rsidRPr="00EE51CB" w:rsidRDefault="00A85E6C" w:rsidP="00D53B32">
            <w:pPr>
              <w:pStyle w:val="BodyText"/>
              <w:spacing w:after="0"/>
              <w:jc w:val="left"/>
            </w:pPr>
            <w:r w:rsidRPr="00EE51CB">
              <w:t>0x0A:Vastuvõetud märgi taimaut</w:t>
            </w:r>
          </w:p>
        </w:tc>
      </w:tr>
    </w:tbl>
    <w:p w:rsidR="00A85E6C" w:rsidRPr="00EE51CB" w:rsidRDefault="00A85E6C" w:rsidP="00A85E6C">
      <w:pPr>
        <w:pStyle w:val="BodyText"/>
        <w:rPr>
          <w:b/>
        </w:rPr>
      </w:pPr>
    </w:p>
    <w:p w:rsidR="009B20CC" w:rsidRDefault="009B20CC">
      <w:pPr>
        <w:rPr>
          <w:b/>
        </w:rPr>
      </w:pPr>
      <w:r>
        <w:rPr>
          <w:b/>
        </w:rPr>
        <w:br w:type="page"/>
      </w:r>
    </w:p>
    <w:p w:rsidR="00044645" w:rsidRDefault="00044645" w:rsidP="00044645">
      <w:pPr>
        <w:pStyle w:val="Caption"/>
        <w:keepNext/>
      </w:pPr>
      <w:bookmarkStart w:id="28" w:name="_Toc482564606"/>
      <w:r>
        <w:lastRenderedPageBreak/>
        <w:t xml:space="preserve">Tabel </w:t>
      </w:r>
      <w:fldSimple w:instr=" SEQ Tabel \* ARABIC ">
        <w:r w:rsidR="00495CFB">
          <w:rPr>
            <w:noProof/>
          </w:rPr>
          <w:t>5</w:t>
        </w:r>
      </w:fldSimple>
      <w:r>
        <w:t xml:space="preserve"> - Registrist lugemine</w:t>
      </w:r>
      <w:bookmarkEnd w:id="28"/>
    </w:p>
    <w:tbl>
      <w:tblPr>
        <w:tblStyle w:val="TableGrid"/>
        <w:tblW w:w="8748" w:type="dxa"/>
        <w:tblLayout w:type="fixed"/>
        <w:tblLook w:val="04A0" w:firstRow="1" w:lastRow="0" w:firstColumn="1" w:lastColumn="0" w:noHBand="0" w:noVBand="1"/>
      </w:tblPr>
      <w:tblGrid>
        <w:gridCol w:w="2187"/>
        <w:gridCol w:w="2187"/>
        <w:gridCol w:w="2187"/>
        <w:gridCol w:w="2187"/>
      </w:tblGrid>
      <w:tr w:rsidR="00A85E6C" w:rsidRPr="00EE51CB" w:rsidTr="00D53B32">
        <w:trPr>
          <w:trHeight w:val="654"/>
        </w:trPr>
        <w:tc>
          <w:tcPr>
            <w:tcW w:w="2187" w:type="dxa"/>
            <w:shd w:val="clear" w:color="auto" w:fill="FBE4D5" w:themeFill="accent2" w:themeFillTint="33"/>
          </w:tcPr>
          <w:p w:rsidR="00A85E6C" w:rsidRPr="00EE51CB" w:rsidRDefault="00A85E6C" w:rsidP="00D53B32">
            <w:pPr>
              <w:pStyle w:val="BodyText"/>
              <w:jc w:val="center"/>
              <w:rPr>
                <w:b/>
              </w:rPr>
            </w:pPr>
            <w:r w:rsidRPr="00EE51CB">
              <w:rPr>
                <w:b/>
              </w:rPr>
              <w:t>Bait 1</w:t>
            </w:r>
          </w:p>
        </w:tc>
        <w:tc>
          <w:tcPr>
            <w:tcW w:w="2187" w:type="dxa"/>
            <w:shd w:val="clear" w:color="auto" w:fill="FBE4D5" w:themeFill="accent2" w:themeFillTint="33"/>
          </w:tcPr>
          <w:p w:rsidR="00A85E6C" w:rsidRPr="00EE51CB" w:rsidRDefault="00A85E6C" w:rsidP="00D53B32">
            <w:pPr>
              <w:pStyle w:val="BodyText"/>
              <w:jc w:val="center"/>
              <w:rPr>
                <w:b/>
              </w:rPr>
            </w:pPr>
            <w:r w:rsidRPr="00EE51CB">
              <w:rPr>
                <w:b/>
              </w:rPr>
              <w:t>Bait 2</w:t>
            </w:r>
          </w:p>
        </w:tc>
        <w:tc>
          <w:tcPr>
            <w:tcW w:w="2187" w:type="dxa"/>
            <w:shd w:val="clear" w:color="auto" w:fill="FBE4D5" w:themeFill="accent2" w:themeFillTint="33"/>
          </w:tcPr>
          <w:p w:rsidR="00A85E6C" w:rsidRPr="00EE51CB" w:rsidRDefault="00A85E6C" w:rsidP="00D53B32">
            <w:pPr>
              <w:pStyle w:val="BodyText"/>
              <w:jc w:val="center"/>
              <w:rPr>
                <w:b/>
              </w:rPr>
            </w:pPr>
            <w:r w:rsidRPr="00EE51CB">
              <w:rPr>
                <w:b/>
              </w:rPr>
              <w:t>Bait 3</w:t>
            </w:r>
          </w:p>
        </w:tc>
        <w:tc>
          <w:tcPr>
            <w:tcW w:w="2187" w:type="dxa"/>
            <w:shd w:val="clear" w:color="auto" w:fill="FBE4D5" w:themeFill="accent2" w:themeFillTint="33"/>
          </w:tcPr>
          <w:p w:rsidR="00A85E6C" w:rsidRPr="00EE51CB" w:rsidRDefault="00A85E6C" w:rsidP="00D53B32">
            <w:pPr>
              <w:pStyle w:val="BodyText"/>
              <w:jc w:val="center"/>
              <w:rPr>
                <w:b/>
              </w:rPr>
            </w:pPr>
            <w:r w:rsidRPr="00EE51CB">
              <w:rPr>
                <w:b/>
              </w:rPr>
              <w:t>Bait 4</w:t>
            </w:r>
          </w:p>
        </w:tc>
      </w:tr>
      <w:tr w:rsidR="00A85E6C" w:rsidRPr="00EE51CB" w:rsidTr="00D53B32">
        <w:trPr>
          <w:trHeight w:val="654"/>
        </w:trPr>
        <w:tc>
          <w:tcPr>
            <w:tcW w:w="2187" w:type="dxa"/>
          </w:tcPr>
          <w:p w:rsidR="00A85E6C" w:rsidRPr="00EE51CB" w:rsidRDefault="00A85E6C" w:rsidP="00D53B32">
            <w:pPr>
              <w:pStyle w:val="BodyText"/>
              <w:jc w:val="center"/>
            </w:pPr>
            <w:r w:rsidRPr="00EE51CB">
              <w:t>Algus Bait</w:t>
            </w:r>
          </w:p>
        </w:tc>
        <w:tc>
          <w:tcPr>
            <w:tcW w:w="2187" w:type="dxa"/>
          </w:tcPr>
          <w:p w:rsidR="00A85E6C" w:rsidRPr="00EE51CB" w:rsidRDefault="00A85E6C" w:rsidP="00D53B32">
            <w:pPr>
              <w:pStyle w:val="BodyText"/>
              <w:jc w:val="center"/>
            </w:pPr>
            <w:r w:rsidRPr="00EE51CB">
              <w:t>Kirjutamine</w:t>
            </w:r>
          </w:p>
        </w:tc>
        <w:tc>
          <w:tcPr>
            <w:tcW w:w="2187" w:type="dxa"/>
          </w:tcPr>
          <w:p w:rsidR="00A85E6C" w:rsidRPr="00EE51CB" w:rsidRDefault="00A85E6C" w:rsidP="00D53B32">
            <w:pPr>
              <w:pStyle w:val="BodyText"/>
              <w:jc w:val="center"/>
            </w:pPr>
            <w:r w:rsidRPr="00EE51CB">
              <w:t>Registri aadress</w:t>
            </w:r>
          </w:p>
        </w:tc>
        <w:tc>
          <w:tcPr>
            <w:tcW w:w="2187" w:type="dxa"/>
          </w:tcPr>
          <w:p w:rsidR="00A85E6C" w:rsidRPr="00EE51CB" w:rsidRDefault="00A85E6C" w:rsidP="00D53B32">
            <w:pPr>
              <w:pStyle w:val="BodyText"/>
              <w:jc w:val="center"/>
            </w:pPr>
            <w:r w:rsidRPr="00EE51CB">
              <w:t>Pikkus</w:t>
            </w:r>
          </w:p>
        </w:tc>
      </w:tr>
      <w:tr w:rsidR="00A85E6C" w:rsidRPr="00EE51CB" w:rsidTr="00D53B32">
        <w:trPr>
          <w:trHeight w:val="654"/>
        </w:trPr>
        <w:tc>
          <w:tcPr>
            <w:tcW w:w="2187" w:type="dxa"/>
          </w:tcPr>
          <w:p w:rsidR="00A85E6C" w:rsidRPr="00EE51CB" w:rsidRDefault="00A85E6C" w:rsidP="00D53B32">
            <w:pPr>
              <w:pStyle w:val="BodyText"/>
              <w:jc w:val="center"/>
            </w:pPr>
            <w:r w:rsidRPr="00EE51CB">
              <w:t>0xAA</w:t>
            </w:r>
          </w:p>
        </w:tc>
        <w:tc>
          <w:tcPr>
            <w:tcW w:w="2187" w:type="dxa"/>
          </w:tcPr>
          <w:p w:rsidR="00A85E6C" w:rsidRPr="00EE51CB" w:rsidRDefault="00A85E6C" w:rsidP="00D53B32">
            <w:pPr>
              <w:pStyle w:val="BodyText"/>
              <w:jc w:val="center"/>
            </w:pPr>
            <w:r w:rsidRPr="00EE51CB">
              <w:t>0x01</w:t>
            </w:r>
          </w:p>
        </w:tc>
        <w:tc>
          <w:tcPr>
            <w:tcW w:w="2187" w:type="dxa"/>
          </w:tcPr>
          <w:p w:rsidR="00A85E6C" w:rsidRPr="00EE51CB" w:rsidRDefault="00A85E6C" w:rsidP="00D53B32">
            <w:pPr>
              <w:pStyle w:val="BodyText"/>
              <w:jc w:val="center"/>
            </w:pPr>
            <w:r w:rsidRPr="00EE51CB">
              <w:t>&lt;..&gt;</w:t>
            </w:r>
          </w:p>
        </w:tc>
        <w:tc>
          <w:tcPr>
            <w:tcW w:w="2187" w:type="dxa"/>
          </w:tcPr>
          <w:p w:rsidR="00A85E6C" w:rsidRPr="00EE51CB" w:rsidRDefault="00A85E6C" w:rsidP="00D53B32">
            <w:pPr>
              <w:pStyle w:val="BodyText"/>
              <w:jc w:val="center"/>
            </w:pPr>
            <w:r w:rsidRPr="00EE51CB">
              <w:t>&lt;..&gt;</w:t>
            </w:r>
          </w:p>
        </w:tc>
      </w:tr>
    </w:tbl>
    <w:p w:rsidR="00A85E6C" w:rsidRPr="00EE51CB" w:rsidRDefault="00A85E6C" w:rsidP="00A85E6C">
      <w:pPr>
        <w:pStyle w:val="BodyText"/>
        <w:rPr>
          <w:b/>
        </w:rPr>
      </w:pPr>
    </w:p>
    <w:p w:rsidR="00044645" w:rsidRDefault="00044645" w:rsidP="00044645">
      <w:pPr>
        <w:pStyle w:val="Caption"/>
        <w:keepNext/>
      </w:pPr>
      <w:bookmarkStart w:id="29" w:name="_Toc482564607"/>
      <w:r>
        <w:t xml:space="preserve">Tabel </w:t>
      </w:r>
      <w:fldSimple w:instr=" SEQ Tabel \* ARABIC ">
        <w:r w:rsidR="00495CFB">
          <w:rPr>
            <w:noProof/>
          </w:rPr>
          <w:t>6</w:t>
        </w:r>
      </w:fldSimple>
      <w:r>
        <w:t xml:space="preserve"> - </w:t>
      </w:r>
      <w:r w:rsidRPr="00E36688">
        <w:t>Regist</w:t>
      </w:r>
      <w:r>
        <w:t>rist õnnestunud lugemise vastus</w:t>
      </w:r>
      <w:bookmarkEnd w:id="29"/>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A85E6C" w:rsidRPr="00EE51CB" w:rsidTr="00D53B32">
        <w:tc>
          <w:tcPr>
            <w:tcW w:w="1749" w:type="dxa"/>
            <w:shd w:val="clear" w:color="auto" w:fill="FBE4D5" w:themeFill="accent2" w:themeFillTint="33"/>
          </w:tcPr>
          <w:p w:rsidR="00A85E6C" w:rsidRPr="00EE51CB" w:rsidRDefault="00A85E6C" w:rsidP="00D53B32">
            <w:pPr>
              <w:pStyle w:val="BodyText"/>
              <w:jc w:val="center"/>
              <w:rPr>
                <w:b/>
              </w:rPr>
            </w:pPr>
            <w:r w:rsidRPr="00EE51CB">
              <w:rPr>
                <w:b/>
              </w:rPr>
              <w:t>Bait 1</w:t>
            </w:r>
          </w:p>
        </w:tc>
        <w:tc>
          <w:tcPr>
            <w:tcW w:w="1750" w:type="dxa"/>
            <w:shd w:val="clear" w:color="auto" w:fill="FBE4D5" w:themeFill="accent2" w:themeFillTint="33"/>
          </w:tcPr>
          <w:p w:rsidR="00A85E6C" w:rsidRPr="00EE51CB" w:rsidRDefault="00A85E6C" w:rsidP="00D53B32">
            <w:pPr>
              <w:pStyle w:val="BodyText"/>
              <w:jc w:val="center"/>
              <w:rPr>
                <w:b/>
              </w:rPr>
            </w:pPr>
            <w:r w:rsidRPr="00EE51CB">
              <w:rPr>
                <w:b/>
              </w:rPr>
              <w:t>Bait 2</w:t>
            </w:r>
          </w:p>
        </w:tc>
        <w:tc>
          <w:tcPr>
            <w:tcW w:w="1749" w:type="dxa"/>
            <w:shd w:val="clear" w:color="auto" w:fill="FBE4D5" w:themeFill="accent2" w:themeFillTint="33"/>
          </w:tcPr>
          <w:p w:rsidR="00A85E6C" w:rsidRPr="00EE51CB" w:rsidRDefault="00A85E6C" w:rsidP="00D53B32">
            <w:pPr>
              <w:pStyle w:val="BodyText"/>
              <w:jc w:val="center"/>
              <w:rPr>
                <w:b/>
              </w:rPr>
            </w:pPr>
            <w:r w:rsidRPr="00EE51CB">
              <w:rPr>
                <w:b/>
              </w:rPr>
              <w:t>Bait 3</w:t>
            </w:r>
          </w:p>
        </w:tc>
        <w:tc>
          <w:tcPr>
            <w:tcW w:w="1750" w:type="dxa"/>
            <w:shd w:val="clear" w:color="auto" w:fill="FBE4D5" w:themeFill="accent2" w:themeFillTint="33"/>
          </w:tcPr>
          <w:p w:rsidR="00A85E6C" w:rsidRPr="00EE51CB" w:rsidRDefault="00A85E6C" w:rsidP="00D53B32">
            <w:pPr>
              <w:pStyle w:val="BodyText"/>
              <w:jc w:val="center"/>
              <w:rPr>
                <w:b/>
              </w:rPr>
            </w:pPr>
            <w:r w:rsidRPr="00EE51CB">
              <w:rPr>
                <w:b/>
              </w:rPr>
              <w:t>…</w:t>
            </w:r>
          </w:p>
        </w:tc>
        <w:tc>
          <w:tcPr>
            <w:tcW w:w="1750" w:type="dxa"/>
            <w:shd w:val="clear" w:color="auto" w:fill="FBE4D5" w:themeFill="accent2" w:themeFillTint="33"/>
          </w:tcPr>
          <w:p w:rsidR="00A85E6C" w:rsidRPr="00EE51CB" w:rsidRDefault="00A85E6C" w:rsidP="00D53B32">
            <w:pPr>
              <w:pStyle w:val="BodyText"/>
              <w:jc w:val="center"/>
              <w:rPr>
                <w:b/>
              </w:rPr>
            </w:pPr>
            <w:r w:rsidRPr="00EE51CB">
              <w:rPr>
                <w:b/>
              </w:rPr>
              <w:t>Bait (n + 2)</w:t>
            </w:r>
          </w:p>
        </w:tc>
      </w:tr>
      <w:tr w:rsidR="00A85E6C" w:rsidRPr="00EE51CB" w:rsidTr="00D53B32">
        <w:tc>
          <w:tcPr>
            <w:tcW w:w="1749" w:type="dxa"/>
          </w:tcPr>
          <w:p w:rsidR="00A85E6C" w:rsidRPr="00EE51CB" w:rsidRDefault="00A85E6C" w:rsidP="00D53B32">
            <w:pPr>
              <w:pStyle w:val="BodyText"/>
              <w:jc w:val="center"/>
            </w:pPr>
            <w:r w:rsidRPr="00EE51CB">
              <w:t>Algus Bait</w:t>
            </w:r>
          </w:p>
        </w:tc>
        <w:tc>
          <w:tcPr>
            <w:tcW w:w="1750" w:type="dxa"/>
          </w:tcPr>
          <w:p w:rsidR="00A85E6C" w:rsidRPr="00EE51CB" w:rsidRDefault="00A85E6C" w:rsidP="00D53B32">
            <w:pPr>
              <w:pStyle w:val="BodyText"/>
              <w:jc w:val="center"/>
            </w:pPr>
            <w:r w:rsidRPr="00EE51CB">
              <w:t>Pikkus</w:t>
            </w:r>
          </w:p>
        </w:tc>
        <w:tc>
          <w:tcPr>
            <w:tcW w:w="1749" w:type="dxa"/>
          </w:tcPr>
          <w:p w:rsidR="00A85E6C" w:rsidRPr="00EE51CB" w:rsidRDefault="00A85E6C" w:rsidP="00D53B32">
            <w:pPr>
              <w:pStyle w:val="BodyText"/>
              <w:jc w:val="center"/>
            </w:pPr>
            <w:r w:rsidRPr="00EE51CB">
              <w:t>Andmed 1</w:t>
            </w:r>
          </w:p>
        </w:tc>
        <w:tc>
          <w:tcPr>
            <w:tcW w:w="1750" w:type="dxa"/>
          </w:tcPr>
          <w:p w:rsidR="00A85E6C" w:rsidRPr="00EE51CB" w:rsidRDefault="00A85E6C" w:rsidP="00D53B32">
            <w:pPr>
              <w:pStyle w:val="BodyText"/>
              <w:jc w:val="center"/>
            </w:pPr>
            <w:r w:rsidRPr="00EE51CB">
              <w:t>…</w:t>
            </w:r>
          </w:p>
        </w:tc>
        <w:tc>
          <w:tcPr>
            <w:tcW w:w="1750" w:type="dxa"/>
          </w:tcPr>
          <w:p w:rsidR="00A85E6C" w:rsidRPr="00EE51CB" w:rsidRDefault="00A85E6C" w:rsidP="00D53B32">
            <w:pPr>
              <w:pStyle w:val="BodyText"/>
              <w:jc w:val="center"/>
            </w:pPr>
            <w:r w:rsidRPr="00EE51CB">
              <w:t>Andmed n</w:t>
            </w:r>
          </w:p>
        </w:tc>
      </w:tr>
      <w:tr w:rsidR="00A85E6C" w:rsidRPr="00EE51CB" w:rsidTr="00D53B32">
        <w:tc>
          <w:tcPr>
            <w:tcW w:w="1749" w:type="dxa"/>
          </w:tcPr>
          <w:p w:rsidR="00A85E6C" w:rsidRPr="00EE51CB" w:rsidRDefault="00A85E6C" w:rsidP="00D53B32">
            <w:pPr>
              <w:pStyle w:val="BodyText"/>
              <w:jc w:val="center"/>
            </w:pPr>
            <w:r w:rsidRPr="00EE51CB">
              <w:t>0xBB</w:t>
            </w:r>
          </w:p>
        </w:tc>
        <w:tc>
          <w:tcPr>
            <w:tcW w:w="1750" w:type="dxa"/>
          </w:tcPr>
          <w:p w:rsidR="00A85E6C" w:rsidRPr="00EE51CB" w:rsidRDefault="00A85E6C" w:rsidP="00D53B32">
            <w:pPr>
              <w:pStyle w:val="BodyText"/>
              <w:jc w:val="center"/>
            </w:pPr>
            <w:r w:rsidRPr="00EE51CB">
              <w:t>&lt;..&gt;</w:t>
            </w:r>
          </w:p>
        </w:tc>
        <w:tc>
          <w:tcPr>
            <w:tcW w:w="1749" w:type="dxa"/>
          </w:tcPr>
          <w:p w:rsidR="00A85E6C" w:rsidRPr="00EE51CB" w:rsidRDefault="00A85E6C" w:rsidP="00D53B32">
            <w:pPr>
              <w:pStyle w:val="BodyText"/>
              <w:jc w:val="center"/>
            </w:pPr>
            <w:r w:rsidRPr="00EE51CB">
              <w:t>&lt;..&gt;</w:t>
            </w:r>
          </w:p>
        </w:tc>
        <w:tc>
          <w:tcPr>
            <w:tcW w:w="1750" w:type="dxa"/>
          </w:tcPr>
          <w:p w:rsidR="00A85E6C" w:rsidRPr="00EE51CB" w:rsidRDefault="00A85E6C" w:rsidP="00D53B32">
            <w:pPr>
              <w:pStyle w:val="BodyText"/>
              <w:jc w:val="center"/>
            </w:pPr>
            <w:r w:rsidRPr="00EE51CB">
              <w:t>…</w:t>
            </w:r>
          </w:p>
        </w:tc>
        <w:tc>
          <w:tcPr>
            <w:tcW w:w="1750" w:type="dxa"/>
          </w:tcPr>
          <w:p w:rsidR="00A85E6C" w:rsidRPr="00EE51CB" w:rsidRDefault="00A85E6C" w:rsidP="00D53B32">
            <w:pPr>
              <w:pStyle w:val="BodyText"/>
              <w:jc w:val="center"/>
            </w:pPr>
            <w:r w:rsidRPr="00EE51CB">
              <w:t>&lt;..&gt;</w:t>
            </w:r>
          </w:p>
        </w:tc>
      </w:tr>
    </w:tbl>
    <w:p w:rsidR="00A85E6C" w:rsidRPr="00EE51CB" w:rsidRDefault="00A85E6C" w:rsidP="00A85E6C">
      <w:pPr>
        <w:pStyle w:val="BodyText"/>
        <w:rPr>
          <w:b/>
        </w:rPr>
      </w:pPr>
    </w:p>
    <w:p w:rsidR="00044645" w:rsidRDefault="00044645" w:rsidP="00044645">
      <w:pPr>
        <w:pStyle w:val="Caption"/>
        <w:keepNext/>
      </w:pPr>
      <w:bookmarkStart w:id="30" w:name="_Toc482564608"/>
      <w:r>
        <w:t xml:space="preserve">Tabel </w:t>
      </w:r>
      <w:fldSimple w:instr=" SEQ Tabel \* ARABIC ">
        <w:r w:rsidR="00495CFB">
          <w:rPr>
            <w:noProof/>
          </w:rPr>
          <w:t>7</w:t>
        </w:r>
      </w:fldSimple>
      <w:r>
        <w:t xml:space="preserve"> - </w:t>
      </w:r>
      <w:r w:rsidRPr="005A45BB">
        <w:t>Regi</w:t>
      </w:r>
      <w:r>
        <w:t>strist nurjunud lugemise vastus</w:t>
      </w:r>
      <w:bookmarkEnd w:id="30"/>
    </w:p>
    <w:tbl>
      <w:tblPr>
        <w:tblStyle w:val="TableGrid"/>
        <w:tblW w:w="8748" w:type="dxa"/>
        <w:tblLook w:val="04A0" w:firstRow="1" w:lastRow="0" w:firstColumn="1" w:lastColumn="0" w:noHBand="0" w:noVBand="1"/>
      </w:tblPr>
      <w:tblGrid>
        <w:gridCol w:w="2083"/>
        <w:gridCol w:w="6665"/>
      </w:tblGrid>
      <w:tr w:rsidR="00A85E6C" w:rsidRPr="00EE51CB" w:rsidTr="00D53B32">
        <w:tc>
          <w:tcPr>
            <w:tcW w:w="2083" w:type="dxa"/>
            <w:shd w:val="clear" w:color="auto" w:fill="FBE4D5" w:themeFill="accent2" w:themeFillTint="33"/>
          </w:tcPr>
          <w:p w:rsidR="00A85E6C" w:rsidRPr="00EE51CB" w:rsidRDefault="00A85E6C" w:rsidP="00D53B32">
            <w:pPr>
              <w:pStyle w:val="BodyText"/>
              <w:jc w:val="center"/>
              <w:rPr>
                <w:b/>
              </w:rPr>
            </w:pPr>
            <w:r w:rsidRPr="00EE51CB">
              <w:rPr>
                <w:b/>
              </w:rPr>
              <w:t>Bait 1</w:t>
            </w:r>
          </w:p>
        </w:tc>
        <w:tc>
          <w:tcPr>
            <w:tcW w:w="6665" w:type="dxa"/>
            <w:shd w:val="clear" w:color="auto" w:fill="FBE4D5" w:themeFill="accent2" w:themeFillTint="33"/>
          </w:tcPr>
          <w:p w:rsidR="00A85E6C" w:rsidRPr="00EE51CB" w:rsidRDefault="00A85E6C" w:rsidP="00D53B32">
            <w:pPr>
              <w:pStyle w:val="BodyText"/>
              <w:jc w:val="center"/>
              <w:rPr>
                <w:b/>
              </w:rPr>
            </w:pPr>
            <w:r w:rsidRPr="00EE51CB">
              <w:rPr>
                <w:b/>
              </w:rPr>
              <w:t>Bait 2</w:t>
            </w:r>
          </w:p>
        </w:tc>
      </w:tr>
      <w:tr w:rsidR="00A85E6C" w:rsidRPr="00EE51CB" w:rsidTr="00D53B32">
        <w:tc>
          <w:tcPr>
            <w:tcW w:w="2083" w:type="dxa"/>
          </w:tcPr>
          <w:p w:rsidR="00A85E6C" w:rsidRPr="00EE51CB" w:rsidRDefault="00A85E6C" w:rsidP="00D53B32">
            <w:pPr>
              <w:pStyle w:val="BodyText"/>
              <w:jc w:val="center"/>
            </w:pPr>
            <w:r w:rsidRPr="00EE51CB">
              <w:t>Vastuse algus bait</w:t>
            </w:r>
          </w:p>
        </w:tc>
        <w:tc>
          <w:tcPr>
            <w:tcW w:w="6665" w:type="dxa"/>
          </w:tcPr>
          <w:p w:rsidR="00A85E6C" w:rsidRPr="00EE51CB" w:rsidRDefault="00A85E6C" w:rsidP="00D53B32">
            <w:pPr>
              <w:pStyle w:val="BodyText"/>
              <w:jc w:val="center"/>
            </w:pPr>
            <w:r w:rsidRPr="00EE51CB">
              <w:t>Staatus</w:t>
            </w:r>
          </w:p>
        </w:tc>
      </w:tr>
      <w:tr w:rsidR="00A85E6C" w:rsidRPr="00EE51CB" w:rsidTr="00D53B32">
        <w:tc>
          <w:tcPr>
            <w:tcW w:w="2083" w:type="dxa"/>
          </w:tcPr>
          <w:p w:rsidR="00A85E6C" w:rsidRPr="00EE51CB" w:rsidRDefault="00A85E6C" w:rsidP="00D53B32">
            <w:pPr>
              <w:pStyle w:val="BodyText"/>
              <w:jc w:val="center"/>
            </w:pPr>
            <w:r w:rsidRPr="00EE51CB">
              <w:t>0xEE</w:t>
            </w:r>
          </w:p>
        </w:tc>
        <w:tc>
          <w:tcPr>
            <w:tcW w:w="6665" w:type="dxa"/>
          </w:tcPr>
          <w:p w:rsidR="00A85E6C" w:rsidRPr="00EE51CB" w:rsidRDefault="00A85E6C" w:rsidP="00D53B32">
            <w:pPr>
              <w:pStyle w:val="BodyText"/>
              <w:spacing w:after="0"/>
            </w:pPr>
            <w:r w:rsidRPr="00EE51CB">
              <w:t>0x02: Lugemine nurjus</w:t>
            </w:r>
          </w:p>
          <w:p w:rsidR="00A85E6C" w:rsidRPr="00EE51CB" w:rsidRDefault="00A85E6C" w:rsidP="00D53B32">
            <w:pPr>
              <w:pStyle w:val="BodyText"/>
              <w:spacing w:after="0"/>
            </w:pPr>
            <w:r w:rsidRPr="00EE51CB">
              <w:t>0x04: Vale Registri aadress</w:t>
            </w:r>
          </w:p>
          <w:p w:rsidR="00A85E6C" w:rsidRPr="00EE51CB" w:rsidRDefault="00A85E6C" w:rsidP="00D53B32">
            <w:pPr>
              <w:pStyle w:val="BodyText"/>
              <w:spacing w:after="0"/>
            </w:pPr>
            <w:r w:rsidRPr="00EE51CB">
              <w:t>0x05: Registri kirjutamine väljalülitud</w:t>
            </w:r>
          </w:p>
          <w:p w:rsidR="00A85E6C" w:rsidRPr="00EE51CB" w:rsidRDefault="00A85E6C" w:rsidP="00D53B32">
            <w:pPr>
              <w:pStyle w:val="BodyText"/>
              <w:spacing w:after="0"/>
            </w:pPr>
            <w:r w:rsidRPr="00EE51CB">
              <w:t>0x06: Vale algus bait</w:t>
            </w:r>
          </w:p>
          <w:p w:rsidR="00A85E6C" w:rsidRPr="00EE51CB" w:rsidRDefault="00A85E6C" w:rsidP="00D53B32">
            <w:pPr>
              <w:pStyle w:val="BodyText"/>
              <w:spacing w:after="0"/>
            </w:pPr>
            <w:r w:rsidRPr="00EE51CB">
              <w:t>0x07: Siini ülekoormuse viga</w:t>
            </w:r>
          </w:p>
          <w:p w:rsidR="00A85E6C" w:rsidRPr="00EE51CB" w:rsidRDefault="00A85E6C" w:rsidP="00D53B32">
            <w:pPr>
              <w:pStyle w:val="BodyText"/>
              <w:spacing w:after="0"/>
            </w:pPr>
            <w:r w:rsidRPr="00EE51CB">
              <w:t>0x08: Maksimaalse pikkuse viga</w:t>
            </w:r>
          </w:p>
          <w:p w:rsidR="00A85E6C" w:rsidRPr="00EE51CB" w:rsidRDefault="00A85E6C" w:rsidP="00D53B32">
            <w:pPr>
              <w:pStyle w:val="BodyText"/>
              <w:spacing w:after="0"/>
            </w:pPr>
            <w:r w:rsidRPr="00EE51CB">
              <w:t>0x09: Minimaalse pikkuse viga</w:t>
            </w:r>
          </w:p>
          <w:p w:rsidR="00A85E6C" w:rsidRPr="00EE51CB" w:rsidRDefault="00A85E6C" w:rsidP="00D53B32">
            <w:pPr>
              <w:pStyle w:val="BodyText"/>
              <w:spacing w:after="0"/>
            </w:pPr>
            <w:r w:rsidRPr="00EE51CB">
              <w:t>0x0A:Vastuvõetud märgi taimaut</w:t>
            </w:r>
          </w:p>
        </w:tc>
      </w:tr>
    </w:tbl>
    <w:p w:rsidR="00A85E6C" w:rsidRPr="00EE51CB" w:rsidRDefault="00A85E6C" w:rsidP="00A85E6C">
      <w:pPr>
        <w:pStyle w:val="BodyText"/>
        <w:rPr>
          <w:b/>
        </w:rPr>
      </w:pPr>
    </w:p>
    <w:p w:rsidR="009B2457" w:rsidRPr="00F678C5" w:rsidRDefault="009B2457" w:rsidP="009B2457">
      <w:pPr>
        <w:pStyle w:val="BodyText"/>
        <w:rPr>
          <w:b/>
        </w:rPr>
      </w:pPr>
      <w:r w:rsidRPr="00F678C5">
        <w:rPr>
          <w:b/>
        </w:rPr>
        <w:t>RS485</w:t>
      </w:r>
      <w:r w:rsidR="00F678C5">
        <w:rPr>
          <w:rStyle w:val="EndnoteReference"/>
          <w:b/>
        </w:rPr>
        <w:endnoteReference w:id="11"/>
      </w:r>
    </w:p>
    <w:p w:rsidR="00793578" w:rsidRDefault="009B2457" w:rsidP="00F678C5">
      <w:pPr>
        <w:pStyle w:val="BodyText"/>
      </w:pPr>
      <w:r>
        <w:t xml:space="preserve">RS485 Kasutab sama loogikat kui UART, kuid kasutab erinevat liinidraiverit. Liinidraiver konverteerib ühesuunalise UART signaali kahesuunaliseks. See annab kaks andme liini. Andmeliin A ja andmeliin B. Kahesuunalise signaali eeliseks on see, et </w:t>
      </w:r>
      <w:r>
        <w:lastRenderedPageBreak/>
        <w:t xml:space="preserve">süsteemil on väiksem müra ning lubab pikemaid ühendusi. RS485 </w:t>
      </w:r>
      <w:r w:rsidR="00F678C5">
        <w:t>protokolli andmevahetuse kaugus ~1200m. RS485 ühendus on näidatud joonisel 4.</w:t>
      </w:r>
    </w:p>
    <w:p w:rsidR="00793578" w:rsidRDefault="00793578" w:rsidP="00793578">
      <w:pPr>
        <w:keepNext/>
        <w:spacing w:after="240"/>
      </w:pPr>
      <w:r>
        <w:rPr>
          <w:b/>
          <w:noProof/>
          <w:lang w:val="en-US"/>
        </w:rPr>
        <w:drawing>
          <wp:inline distT="0" distB="0" distL="0" distR="0">
            <wp:extent cx="5400675" cy="21602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485.png"/>
                    <pic:cNvPicPr/>
                  </pic:nvPicPr>
                  <pic:blipFill>
                    <a:blip r:embed="rId14">
                      <a:extLst>
                        <a:ext uri="{28A0092B-C50C-407E-A947-70E740481C1C}">
                          <a14:useLocalDpi xmlns:a14="http://schemas.microsoft.com/office/drawing/2010/main" val="0"/>
                        </a:ext>
                      </a:extLst>
                    </a:blip>
                    <a:stretch>
                      <a:fillRect/>
                    </a:stretch>
                  </pic:blipFill>
                  <pic:spPr>
                    <a:xfrm>
                      <a:off x="0" y="0"/>
                      <a:ext cx="5400675" cy="2160270"/>
                    </a:xfrm>
                    <a:prstGeom prst="rect">
                      <a:avLst/>
                    </a:prstGeom>
                  </pic:spPr>
                </pic:pic>
              </a:graphicData>
            </a:graphic>
          </wp:inline>
        </w:drawing>
      </w:r>
    </w:p>
    <w:p w:rsidR="00793578" w:rsidRDefault="00793578" w:rsidP="00793578">
      <w:pPr>
        <w:pStyle w:val="Caption"/>
      </w:pPr>
      <w:bookmarkStart w:id="31" w:name="_Toc482564614"/>
      <w:r>
        <w:t xml:space="preserve">Joonis </w:t>
      </w:r>
      <w:fldSimple w:instr=" SEQ Joonis \* ARABIC ">
        <w:r w:rsidR="003957DE">
          <w:rPr>
            <w:noProof/>
          </w:rPr>
          <w:t>4</w:t>
        </w:r>
      </w:fldSimple>
      <w:r>
        <w:t xml:space="preserve"> - RS485</w:t>
      </w:r>
      <w:bookmarkEnd w:id="31"/>
    </w:p>
    <w:p w:rsidR="00151837" w:rsidRPr="00EE51CB" w:rsidRDefault="00A85E6C" w:rsidP="00151837">
      <w:pPr>
        <w:pStyle w:val="BodyText"/>
        <w:rPr>
          <w:b/>
        </w:rPr>
      </w:pPr>
      <w:proofErr w:type="spellStart"/>
      <w:r w:rsidRPr="00EE51CB">
        <w:rPr>
          <w:b/>
        </w:rPr>
        <w:t>Bosch</w:t>
      </w:r>
      <w:proofErr w:type="spellEnd"/>
      <w:r w:rsidRPr="00EE51CB">
        <w:rPr>
          <w:b/>
        </w:rPr>
        <w:t xml:space="preserve"> BNO055 register:</w:t>
      </w:r>
      <w:r w:rsidRPr="00EE51CB">
        <w:rPr>
          <w:rStyle w:val="EndnoteReference"/>
          <w:b/>
        </w:rPr>
        <w:endnoteReference w:id="12"/>
      </w:r>
    </w:p>
    <w:p w:rsidR="004F70AC" w:rsidRPr="00EE51CB" w:rsidRDefault="004F70AC" w:rsidP="00151837">
      <w:pPr>
        <w:pStyle w:val="BodyText"/>
      </w:pPr>
      <w:r w:rsidRPr="00EE51CB">
        <w:t xml:space="preserve">Register on jagatud kaheks loogiliseks leheks. Leht 1 omab endas sensori põhist </w:t>
      </w:r>
      <w:proofErr w:type="spellStart"/>
      <w:r w:rsidRPr="00EE51CB">
        <w:t>konfiguratsooni</w:t>
      </w:r>
      <w:proofErr w:type="spellEnd"/>
      <w:r w:rsidRPr="00EE51CB">
        <w:t xml:space="preserve"> seadeid. Leht 0 omab kõiki muid konfiguratsiooni parameetreid ning väljund andmeid.</w:t>
      </w:r>
    </w:p>
    <w:p w:rsidR="00643269" w:rsidRPr="00091695" w:rsidRDefault="004F70AC" w:rsidP="00091695">
      <w:pPr>
        <w:pStyle w:val="BodyText"/>
      </w:pPr>
      <w:r w:rsidRPr="00EE51CB">
        <w:t>Sisselülitamisel on registri leht 0 valitud. PAGE_ID registrit saab kasutada, et tuvastada, mis leht parasjagu valitud on, samuti saab selle kaudu ka registri lehte muuta.</w:t>
      </w:r>
    </w:p>
    <w:p w:rsidR="005D13A3" w:rsidRPr="00EE51CB" w:rsidRDefault="002A734E" w:rsidP="00643269">
      <w:pPr>
        <w:spacing w:after="240"/>
        <w:jc w:val="both"/>
        <w:rPr>
          <w:b/>
        </w:rPr>
      </w:pPr>
      <w:r w:rsidRPr="00EE51CB">
        <w:rPr>
          <w:b/>
        </w:rPr>
        <w:t xml:space="preserve">Näide kuidas </w:t>
      </w:r>
      <w:r w:rsidR="005D13A3" w:rsidRPr="00EE51CB">
        <w:rPr>
          <w:b/>
        </w:rPr>
        <w:t>lugeda temperatuuri:</w:t>
      </w:r>
    </w:p>
    <w:p w:rsidR="00856503" w:rsidRPr="00EE51CB" w:rsidRDefault="00856503" w:rsidP="00643269">
      <w:pPr>
        <w:spacing w:after="240"/>
        <w:jc w:val="both"/>
      </w:pPr>
      <w:r w:rsidRPr="00EE51CB">
        <w:t xml:space="preserve">Temperatuuri andmed asuvad registris 34, mis ise asub 0 registri lehel. Kokku tuleb saata selleks </w:t>
      </w:r>
      <w:r w:rsidR="00C46B96" w:rsidRPr="00EE51CB">
        <w:t>saata 4 baiti, millest 1 bait - algus bait, 2 bait – lugemis bait, 3 – loetava registri aadress, 4 – pikkus (kui palju andmeid saata). Kui sensor saab õiged andmed kätte, siis vastab ta 3 bai</w:t>
      </w:r>
      <w:r w:rsidR="00955DEC" w:rsidRPr="00EE51CB">
        <w:t>diga, millest 1 bait – vastuse päise, 2 – bait pikkus (kui palju andmeid saadetakse), 3 – andmed.</w:t>
      </w:r>
      <w:r w:rsidR="00495CFB">
        <w:t xml:space="preserve"> Saadetud baitide näidised asuvad tabelis 8 ning vastuvõetud baidid asuvad tabelis 9.</w:t>
      </w:r>
    </w:p>
    <w:p w:rsidR="00236ABA" w:rsidRPr="00EE51CB" w:rsidRDefault="00236ABA" w:rsidP="00643269">
      <w:pPr>
        <w:spacing w:after="240"/>
        <w:jc w:val="both"/>
      </w:pPr>
    </w:p>
    <w:p w:rsidR="00495CFB" w:rsidRDefault="00495CFB" w:rsidP="00495CFB">
      <w:pPr>
        <w:pStyle w:val="Caption"/>
        <w:keepNext/>
      </w:pPr>
      <w:bookmarkStart w:id="32" w:name="_Toc482564609"/>
      <w:r>
        <w:t xml:space="preserve">Tabel </w:t>
      </w:r>
      <w:fldSimple w:instr=" SEQ Tabel \* ARABIC ">
        <w:r>
          <w:rPr>
            <w:noProof/>
          </w:rPr>
          <w:t>8</w:t>
        </w:r>
      </w:fldSimple>
      <w:r>
        <w:t xml:space="preserve"> - Saadetud baidid</w:t>
      </w:r>
      <w:bookmarkEnd w:id="32"/>
    </w:p>
    <w:tbl>
      <w:tblPr>
        <w:tblStyle w:val="TableGrid"/>
        <w:tblW w:w="0" w:type="auto"/>
        <w:tblLook w:val="04A0" w:firstRow="1" w:lastRow="0" w:firstColumn="1" w:lastColumn="0" w:noHBand="0" w:noVBand="1"/>
      </w:tblPr>
      <w:tblGrid>
        <w:gridCol w:w="2128"/>
        <w:gridCol w:w="2122"/>
        <w:gridCol w:w="2122"/>
        <w:gridCol w:w="2123"/>
      </w:tblGrid>
      <w:tr w:rsidR="00856503" w:rsidRPr="00EE51CB" w:rsidTr="00495CFB">
        <w:tc>
          <w:tcPr>
            <w:tcW w:w="2128" w:type="dxa"/>
          </w:tcPr>
          <w:p w:rsidR="00856503" w:rsidRPr="00EE51CB" w:rsidRDefault="00856503" w:rsidP="00856503">
            <w:pPr>
              <w:spacing w:after="240"/>
              <w:jc w:val="center"/>
            </w:pPr>
            <w:r w:rsidRPr="00EE51CB">
              <w:t xml:space="preserve">Bait </w:t>
            </w:r>
            <w:r w:rsidR="00F37487" w:rsidRPr="00EE51CB">
              <w:t>1</w:t>
            </w:r>
          </w:p>
        </w:tc>
        <w:tc>
          <w:tcPr>
            <w:tcW w:w="2122" w:type="dxa"/>
          </w:tcPr>
          <w:p w:rsidR="00856503" w:rsidRPr="00EE51CB" w:rsidRDefault="00856503" w:rsidP="00856503">
            <w:pPr>
              <w:spacing w:after="240"/>
              <w:jc w:val="center"/>
            </w:pPr>
            <w:r w:rsidRPr="00EE51CB">
              <w:t xml:space="preserve">Bait </w:t>
            </w:r>
            <w:r w:rsidR="00F37487" w:rsidRPr="00EE51CB">
              <w:t>2</w:t>
            </w:r>
          </w:p>
        </w:tc>
        <w:tc>
          <w:tcPr>
            <w:tcW w:w="2122" w:type="dxa"/>
          </w:tcPr>
          <w:p w:rsidR="00856503" w:rsidRPr="00EE51CB" w:rsidRDefault="00856503" w:rsidP="00856503">
            <w:pPr>
              <w:spacing w:after="240"/>
              <w:jc w:val="center"/>
            </w:pPr>
            <w:r w:rsidRPr="00EE51CB">
              <w:t xml:space="preserve">Bait </w:t>
            </w:r>
            <w:r w:rsidR="00F37487" w:rsidRPr="00EE51CB">
              <w:t>3</w:t>
            </w:r>
          </w:p>
        </w:tc>
        <w:tc>
          <w:tcPr>
            <w:tcW w:w="2123" w:type="dxa"/>
          </w:tcPr>
          <w:p w:rsidR="00856503" w:rsidRPr="00EE51CB" w:rsidRDefault="00856503" w:rsidP="00856503">
            <w:pPr>
              <w:spacing w:after="240"/>
              <w:jc w:val="center"/>
            </w:pPr>
            <w:r w:rsidRPr="00EE51CB">
              <w:t xml:space="preserve">Bait </w:t>
            </w:r>
            <w:r w:rsidR="00F37487" w:rsidRPr="00EE51CB">
              <w:t>4</w:t>
            </w:r>
          </w:p>
        </w:tc>
      </w:tr>
      <w:tr w:rsidR="00856503" w:rsidRPr="00EE51CB" w:rsidTr="00495CFB">
        <w:tc>
          <w:tcPr>
            <w:tcW w:w="2128" w:type="dxa"/>
          </w:tcPr>
          <w:p w:rsidR="00856503" w:rsidRPr="00EE51CB" w:rsidRDefault="00F37487" w:rsidP="00F37487">
            <w:pPr>
              <w:spacing w:after="240"/>
              <w:jc w:val="center"/>
            </w:pPr>
            <w:r w:rsidRPr="00EE51CB">
              <w:t>0xAA</w:t>
            </w:r>
          </w:p>
        </w:tc>
        <w:tc>
          <w:tcPr>
            <w:tcW w:w="2122" w:type="dxa"/>
          </w:tcPr>
          <w:p w:rsidR="00856503" w:rsidRPr="00EE51CB" w:rsidRDefault="00F37487" w:rsidP="00F37487">
            <w:pPr>
              <w:spacing w:after="240"/>
              <w:jc w:val="center"/>
            </w:pPr>
            <w:r w:rsidRPr="00EE51CB">
              <w:t>0x01</w:t>
            </w:r>
          </w:p>
        </w:tc>
        <w:tc>
          <w:tcPr>
            <w:tcW w:w="2122" w:type="dxa"/>
          </w:tcPr>
          <w:p w:rsidR="00856503" w:rsidRPr="00EE51CB" w:rsidRDefault="00BF4EF9" w:rsidP="00F37487">
            <w:pPr>
              <w:spacing w:after="240"/>
              <w:jc w:val="center"/>
            </w:pPr>
            <w:r w:rsidRPr="00EE51CB">
              <w:t>0x34</w:t>
            </w:r>
          </w:p>
        </w:tc>
        <w:tc>
          <w:tcPr>
            <w:tcW w:w="2123" w:type="dxa"/>
          </w:tcPr>
          <w:p w:rsidR="00856503" w:rsidRPr="00EE51CB" w:rsidRDefault="00BF4EF9" w:rsidP="00F37487">
            <w:pPr>
              <w:spacing w:after="240"/>
              <w:jc w:val="center"/>
            </w:pPr>
            <w:r w:rsidRPr="00EE51CB">
              <w:t>0x01</w:t>
            </w:r>
          </w:p>
        </w:tc>
      </w:tr>
    </w:tbl>
    <w:p w:rsidR="00856503" w:rsidRPr="00EE51CB" w:rsidRDefault="00856503" w:rsidP="00236ABA">
      <w:pPr>
        <w:spacing w:before="240" w:after="240"/>
        <w:jc w:val="both"/>
      </w:pPr>
    </w:p>
    <w:p w:rsidR="00495CFB" w:rsidRDefault="00495CFB" w:rsidP="00495CFB">
      <w:pPr>
        <w:pStyle w:val="Caption"/>
        <w:keepNext/>
      </w:pPr>
      <w:bookmarkStart w:id="33" w:name="_Toc482564610"/>
      <w:r>
        <w:lastRenderedPageBreak/>
        <w:t xml:space="preserve">Tabel </w:t>
      </w:r>
      <w:fldSimple w:instr=" SEQ Tabel \* ARABIC ">
        <w:r>
          <w:rPr>
            <w:noProof/>
          </w:rPr>
          <w:t>9</w:t>
        </w:r>
      </w:fldSimple>
      <w:r>
        <w:t xml:space="preserve"> - Vastuvõetud baidid</w:t>
      </w:r>
      <w:bookmarkEnd w:id="33"/>
    </w:p>
    <w:tbl>
      <w:tblPr>
        <w:tblStyle w:val="TableGrid"/>
        <w:tblW w:w="0" w:type="auto"/>
        <w:tblLook w:val="04A0" w:firstRow="1" w:lastRow="0" w:firstColumn="1" w:lastColumn="0" w:noHBand="0" w:noVBand="1"/>
      </w:tblPr>
      <w:tblGrid>
        <w:gridCol w:w="2180"/>
        <w:gridCol w:w="2180"/>
        <w:gridCol w:w="2180"/>
      </w:tblGrid>
      <w:tr w:rsidR="00C46B96" w:rsidRPr="00EE51CB" w:rsidTr="003D3ED2">
        <w:tc>
          <w:tcPr>
            <w:tcW w:w="2180" w:type="dxa"/>
          </w:tcPr>
          <w:p w:rsidR="00C46B96" w:rsidRPr="00EE51CB" w:rsidRDefault="00C46B96" w:rsidP="003D3ED2">
            <w:pPr>
              <w:spacing w:after="240"/>
              <w:jc w:val="center"/>
            </w:pPr>
            <w:r w:rsidRPr="00EE51CB">
              <w:t>Bait 1</w:t>
            </w:r>
          </w:p>
        </w:tc>
        <w:tc>
          <w:tcPr>
            <w:tcW w:w="2180" w:type="dxa"/>
          </w:tcPr>
          <w:p w:rsidR="00C46B96" w:rsidRPr="00EE51CB" w:rsidRDefault="00C46B96" w:rsidP="003D3ED2">
            <w:pPr>
              <w:spacing w:after="240"/>
              <w:jc w:val="center"/>
            </w:pPr>
            <w:r w:rsidRPr="00EE51CB">
              <w:t>Bait 2</w:t>
            </w:r>
          </w:p>
        </w:tc>
        <w:tc>
          <w:tcPr>
            <w:tcW w:w="2180" w:type="dxa"/>
          </w:tcPr>
          <w:p w:rsidR="00C46B96" w:rsidRPr="00EE51CB" w:rsidRDefault="00C46B96" w:rsidP="003D3ED2">
            <w:pPr>
              <w:spacing w:after="240"/>
              <w:jc w:val="center"/>
            </w:pPr>
            <w:r w:rsidRPr="00EE51CB">
              <w:t>Bait 3</w:t>
            </w:r>
          </w:p>
        </w:tc>
      </w:tr>
      <w:tr w:rsidR="00C46B96" w:rsidRPr="00EE51CB" w:rsidTr="003D3ED2">
        <w:tc>
          <w:tcPr>
            <w:tcW w:w="2180" w:type="dxa"/>
          </w:tcPr>
          <w:p w:rsidR="00C46B96" w:rsidRPr="00EE51CB" w:rsidRDefault="00C46B96" w:rsidP="003D3ED2">
            <w:pPr>
              <w:spacing w:after="240"/>
              <w:jc w:val="center"/>
            </w:pPr>
            <w:r w:rsidRPr="00EE51CB">
              <w:t>0xBB</w:t>
            </w:r>
          </w:p>
        </w:tc>
        <w:tc>
          <w:tcPr>
            <w:tcW w:w="2180" w:type="dxa"/>
          </w:tcPr>
          <w:p w:rsidR="00C46B96" w:rsidRPr="00EE51CB" w:rsidRDefault="00C46B96" w:rsidP="003D3ED2">
            <w:pPr>
              <w:spacing w:after="240"/>
              <w:jc w:val="center"/>
            </w:pPr>
            <w:r w:rsidRPr="00EE51CB">
              <w:t>0x01</w:t>
            </w:r>
          </w:p>
        </w:tc>
        <w:tc>
          <w:tcPr>
            <w:tcW w:w="2180" w:type="dxa"/>
          </w:tcPr>
          <w:p w:rsidR="00C46B96" w:rsidRPr="00EE51CB" w:rsidRDefault="00C46B96" w:rsidP="003D3ED2">
            <w:pPr>
              <w:spacing w:after="240"/>
              <w:jc w:val="center"/>
            </w:pPr>
            <w:r w:rsidRPr="00EE51CB">
              <w:t>0x20</w:t>
            </w:r>
          </w:p>
        </w:tc>
      </w:tr>
    </w:tbl>
    <w:p w:rsidR="00250378" w:rsidRDefault="00250378" w:rsidP="00250378">
      <w:pPr>
        <w:pStyle w:val="BodyText"/>
      </w:pPr>
      <w:r>
        <w:br w:type="page"/>
      </w:r>
    </w:p>
    <w:p w:rsidR="00462D0E" w:rsidRDefault="00462D0E" w:rsidP="00462D0E">
      <w:pPr>
        <w:pStyle w:val="Heading1"/>
      </w:pPr>
      <w:r>
        <w:lastRenderedPageBreak/>
        <w:t>Tarkvara</w:t>
      </w:r>
    </w:p>
    <w:p w:rsidR="00621CC9" w:rsidRPr="00EE51CB" w:rsidRDefault="00621CC9" w:rsidP="00621CC9">
      <w:pPr>
        <w:pStyle w:val="Heading2"/>
      </w:pPr>
      <w:bookmarkStart w:id="34" w:name="_Toc482564598"/>
      <w:r w:rsidRPr="00EE51CB">
        <w:t>Arendusplaadi ühendamine arvutiga</w:t>
      </w:r>
      <w:bookmarkEnd w:id="34"/>
    </w:p>
    <w:p w:rsidR="00621CC9" w:rsidRPr="00EE51CB" w:rsidRDefault="00621CC9" w:rsidP="00621CC9">
      <w:pPr>
        <w:pStyle w:val="BodyText"/>
      </w:pPr>
      <w:r w:rsidRPr="00EE51CB">
        <w:t xml:space="preserve">Vajaminevad </w:t>
      </w:r>
      <w:proofErr w:type="spellStart"/>
      <w:r w:rsidRPr="00EE51CB">
        <w:t>driverid</w:t>
      </w:r>
      <w:proofErr w:type="spellEnd"/>
      <w:r w:rsidRPr="00EE51CB">
        <w:t xml:space="preserve"> ja programmid:</w:t>
      </w:r>
    </w:p>
    <w:p w:rsidR="00621CC9" w:rsidRPr="00EE51CB" w:rsidRDefault="00621CC9" w:rsidP="00621CC9">
      <w:pPr>
        <w:pStyle w:val="BodyText"/>
        <w:numPr>
          <w:ilvl w:val="0"/>
          <w:numId w:val="11"/>
        </w:numPr>
        <w:spacing w:after="0"/>
      </w:pPr>
      <w:proofErr w:type="spellStart"/>
      <w:r w:rsidRPr="00EE51CB">
        <w:t>Driverid</w:t>
      </w:r>
      <w:proofErr w:type="spellEnd"/>
    </w:p>
    <w:p w:rsidR="00621CC9" w:rsidRPr="00EE51CB" w:rsidRDefault="00621CC9" w:rsidP="00621CC9">
      <w:pPr>
        <w:pStyle w:val="BodyText"/>
        <w:numPr>
          <w:ilvl w:val="1"/>
          <w:numId w:val="11"/>
        </w:numPr>
        <w:spacing w:after="0"/>
      </w:pPr>
      <w:r w:rsidRPr="00EE51CB">
        <w:t>ST-LINK/V2-1</w:t>
      </w:r>
    </w:p>
    <w:p w:rsidR="00621CC9" w:rsidRPr="00EE51CB" w:rsidRDefault="00621CC9" w:rsidP="00621CC9">
      <w:pPr>
        <w:pStyle w:val="BodyText"/>
        <w:numPr>
          <w:ilvl w:val="0"/>
          <w:numId w:val="11"/>
        </w:numPr>
        <w:spacing w:after="0"/>
      </w:pPr>
      <w:r w:rsidRPr="00EE51CB">
        <w:t>Programmid</w:t>
      </w:r>
    </w:p>
    <w:p w:rsidR="00621CC9" w:rsidRPr="00EE51CB" w:rsidRDefault="00621CC9" w:rsidP="00621CC9">
      <w:pPr>
        <w:pStyle w:val="BodyText"/>
        <w:numPr>
          <w:ilvl w:val="1"/>
          <w:numId w:val="11"/>
        </w:numPr>
        <w:spacing w:after="0"/>
      </w:pPr>
      <w:r w:rsidRPr="00EE51CB">
        <w:t>Java</w:t>
      </w:r>
    </w:p>
    <w:p w:rsidR="00621CC9" w:rsidRPr="00EE51CB" w:rsidRDefault="00621CC9" w:rsidP="00621CC9">
      <w:pPr>
        <w:pStyle w:val="BodyText"/>
        <w:numPr>
          <w:ilvl w:val="1"/>
          <w:numId w:val="11"/>
        </w:numPr>
        <w:spacing w:after="0"/>
      </w:pPr>
      <w:r w:rsidRPr="00EE51CB">
        <w:t>MDK-ARM V5</w:t>
      </w:r>
    </w:p>
    <w:p w:rsidR="00621CC9" w:rsidRDefault="00621CC9" w:rsidP="00BE7F9E">
      <w:pPr>
        <w:pStyle w:val="BodyText"/>
        <w:numPr>
          <w:ilvl w:val="1"/>
          <w:numId w:val="11"/>
        </w:numPr>
        <w:spacing w:after="0"/>
      </w:pPr>
      <w:r w:rsidRPr="00EE51CB">
        <w:t>STM32CubeMX</w:t>
      </w:r>
    </w:p>
    <w:p w:rsidR="00BE7F9E" w:rsidRPr="00EE51CB" w:rsidRDefault="00BE7F9E" w:rsidP="00621CC9">
      <w:pPr>
        <w:pStyle w:val="BodyText"/>
        <w:numPr>
          <w:ilvl w:val="1"/>
          <w:numId w:val="11"/>
        </w:numPr>
      </w:pPr>
      <w:proofErr w:type="spellStart"/>
      <w:r>
        <w:t>Realterm</w:t>
      </w:r>
      <w:proofErr w:type="spellEnd"/>
    </w:p>
    <w:p w:rsidR="00621CC9" w:rsidRPr="00EE51CB" w:rsidRDefault="00621CC9" w:rsidP="00621CC9">
      <w:pPr>
        <w:pStyle w:val="BodyText"/>
        <w:rPr>
          <w:b/>
          <w:sz w:val="28"/>
        </w:rPr>
      </w:pPr>
      <w:r w:rsidRPr="00EE51CB">
        <w:rPr>
          <w:b/>
        </w:rPr>
        <w:t>Tüüpiline konfiguratsioon</w:t>
      </w:r>
      <w:r w:rsidRPr="00EE51CB">
        <w:rPr>
          <w:b/>
          <w:sz w:val="28"/>
        </w:rPr>
        <w:t>:</w:t>
      </w:r>
    </w:p>
    <w:p w:rsidR="00621CC9" w:rsidRPr="00EE51CB" w:rsidRDefault="00621CC9" w:rsidP="00621CC9">
      <w:pPr>
        <w:pStyle w:val="BodyText"/>
        <w:numPr>
          <w:ilvl w:val="0"/>
          <w:numId w:val="16"/>
        </w:numPr>
      </w:pPr>
      <w:r w:rsidRPr="00EE51CB">
        <w:t xml:space="preserve">USB </w:t>
      </w:r>
      <w:proofErr w:type="spellStart"/>
      <w:r w:rsidRPr="00EE51CB">
        <w:t>cable</w:t>
      </w:r>
      <w:proofErr w:type="spellEnd"/>
      <w:r w:rsidRPr="00EE51CB">
        <w:t xml:space="preserve"> </w:t>
      </w:r>
      <w:proofErr w:type="spellStart"/>
      <w:r w:rsidRPr="00EE51CB">
        <w:t>type</w:t>
      </w:r>
      <w:proofErr w:type="spellEnd"/>
      <w:r w:rsidRPr="00EE51CB">
        <w:t xml:space="preserve"> A </w:t>
      </w:r>
      <w:proofErr w:type="spellStart"/>
      <w:r w:rsidRPr="00EE51CB">
        <w:t>to</w:t>
      </w:r>
      <w:proofErr w:type="spellEnd"/>
      <w:r w:rsidRPr="00EE51CB">
        <w:t xml:space="preserve"> mini-B</w:t>
      </w:r>
    </w:p>
    <w:p w:rsidR="00621CC9" w:rsidRPr="00EE51CB" w:rsidRDefault="00621CC9" w:rsidP="00621CC9">
      <w:pPr>
        <w:pStyle w:val="BodyText"/>
        <w:numPr>
          <w:ilvl w:val="0"/>
          <w:numId w:val="16"/>
        </w:numPr>
      </w:pPr>
      <w:r w:rsidRPr="00EE51CB">
        <w:t>Arvuti Windows XP, 7, 8</w:t>
      </w:r>
    </w:p>
    <w:p w:rsidR="00621CC9" w:rsidRPr="00EE51CB" w:rsidRDefault="00621CC9" w:rsidP="00621CC9">
      <w:pPr>
        <w:pStyle w:val="BodyText"/>
        <w:rPr>
          <w:b/>
        </w:rPr>
      </w:pPr>
      <w:proofErr w:type="spellStart"/>
      <w:r w:rsidRPr="00EE51CB">
        <w:rPr>
          <w:b/>
        </w:rPr>
        <w:t>Developer</w:t>
      </w:r>
      <w:proofErr w:type="spellEnd"/>
      <w:r w:rsidRPr="00EE51CB">
        <w:rPr>
          <w:b/>
        </w:rPr>
        <w:t xml:space="preserve"> </w:t>
      </w:r>
      <w:proofErr w:type="spellStart"/>
      <w:r w:rsidRPr="00EE51CB">
        <w:rPr>
          <w:b/>
        </w:rPr>
        <w:t>Toolchain</w:t>
      </w:r>
      <w:proofErr w:type="spellEnd"/>
      <w:r w:rsidRPr="00EE51CB">
        <w:rPr>
          <w:b/>
        </w:rPr>
        <w:t>:</w:t>
      </w:r>
    </w:p>
    <w:p w:rsidR="00621CC9" w:rsidRPr="00EE51CB" w:rsidRDefault="00621CC9" w:rsidP="00621CC9">
      <w:pPr>
        <w:pStyle w:val="BodyText"/>
        <w:numPr>
          <w:ilvl w:val="0"/>
          <w:numId w:val="16"/>
        </w:numPr>
        <w:rPr>
          <w:b/>
        </w:rPr>
      </w:pPr>
      <w:r w:rsidRPr="00EE51CB">
        <w:t>IAR EWARM</w:t>
      </w:r>
    </w:p>
    <w:p w:rsidR="00621CC9" w:rsidRPr="00EE51CB" w:rsidRDefault="00621CC9" w:rsidP="00621CC9">
      <w:pPr>
        <w:pStyle w:val="BodyText"/>
        <w:numPr>
          <w:ilvl w:val="0"/>
          <w:numId w:val="16"/>
        </w:numPr>
        <w:rPr>
          <w:b/>
        </w:rPr>
      </w:pPr>
      <w:proofErr w:type="spellStart"/>
      <w:r w:rsidRPr="00EE51CB">
        <w:t>Keil</w:t>
      </w:r>
      <w:proofErr w:type="spellEnd"/>
      <w:r w:rsidRPr="00EE51CB">
        <w:t xml:space="preserve"> MDK-ARM</w:t>
      </w:r>
    </w:p>
    <w:p w:rsidR="00621CC9" w:rsidRPr="00EE51CB" w:rsidRDefault="00621CC9" w:rsidP="00621CC9">
      <w:pPr>
        <w:pStyle w:val="BodyText"/>
        <w:numPr>
          <w:ilvl w:val="0"/>
          <w:numId w:val="16"/>
        </w:numPr>
        <w:rPr>
          <w:b/>
        </w:rPr>
      </w:pPr>
      <w:r w:rsidRPr="00EE51CB">
        <w:t>GCC-</w:t>
      </w:r>
      <w:proofErr w:type="spellStart"/>
      <w:r w:rsidRPr="00EE51CB">
        <w:t>based</w:t>
      </w:r>
      <w:proofErr w:type="spellEnd"/>
      <w:r w:rsidRPr="00EE51CB">
        <w:t xml:space="preserve"> IDE</w:t>
      </w:r>
    </w:p>
    <w:p w:rsidR="00811891" w:rsidRDefault="007E46A7" w:rsidP="007370C2">
      <w:pPr>
        <w:pStyle w:val="Heading2"/>
      </w:pPr>
      <w:bookmarkStart w:id="35" w:name="_Toc482564599"/>
      <w:r w:rsidRPr="00EE51CB">
        <w:t>Arendusplaadi seadistamine</w:t>
      </w:r>
      <w:bookmarkEnd w:id="35"/>
    </w:p>
    <w:p w:rsidR="007A25A0" w:rsidRPr="00EE51CB" w:rsidRDefault="00D429AF" w:rsidP="007370C2">
      <w:pPr>
        <w:pStyle w:val="BodyText"/>
      </w:pPr>
      <w:proofErr w:type="spellStart"/>
      <w:r w:rsidRPr="00EE51CB">
        <w:t>STMicroelectronics</w:t>
      </w:r>
      <w:proofErr w:type="spellEnd"/>
      <w:r w:rsidRPr="00EE51CB">
        <w:t xml:space="preserve"> on loonud aplikatsiooni STM32CubeMX.</w:t>
      </w:r>
      <w:r w:rsidR="000227EF" w:rsidRPr="00EE51CB">
        <w:t xml:space="preserve"> </w:t>
      </w:r>
      <w:r w:rsidR="00811891">
        <w:t>R</w:t>
      </w:r>
      <w:r w:rsidR="00921871">
        <w:t xml:space="preserve">akenduse </w:t>
      </w:r>
      <w:r w:rsidR="00157829">
        <w:t xml:space="preserve">genereerib </w:t>
      </w:r>
      <w:r w:rsidR="000227EF" w:rsidRPr="00EE51CB">
        <w:t>initsialiseerimis koodi kasutades</w:t>
      </w:r>
      <w:r w:rsidR="004A316B">
        <w:t xml:space="preserve"> selleks</w:t>
      </w:r>
      <w:r w:rsidR="000227EF" w:rsidRPr="00EE51CB">
        <w:t xml:space="preserve"> graafilist liidest.</w:t>
      </w:r>
      <w:r w:rsidR="00157829">
        <w:t xml:space="preserve"> </w:t>
      </w:r>
    </w:p>
    <w:p w:rsidR="000227EF" w:rsidRPr="00EE51CB" w:rsidRDefault="000227EF" w:rsidP="00A14100">
      <w:pPr>
        <w:pStyle w:val="Heading3"/>
        <w:numPr>
          <w:ilvl w:val="0"/>
          <w:numId w:val="0"/>
        </w:numPr>
      </w:pPr>
      <w:bookmarkStart w:id="36" w:name="_Toc482564600"/>
      <w:r w:rsidRPr="00EE51CB">
        <w:t>STM32CubeMX seadistamine</w:t>
      </w:r>
      <w:r w:rsidR="00A14100">
        <w:t>:</w:t>
      </w:r>
      <w:bookmarkEnd w:id="36"/>
    </w:p>
    <w:p w:rsidR="00C53614" w:rsidRPr="00C929A6" w:rsidRDefault="002B7F3E" w:rsidP="000227EF">
      <w:pPr>
        <w:pStyle w:val="BodyText"/>
        <w:rPr>
          <w:lang w:val="en-US"/>
        </w:rPr>
      </w:pPr>
      <w:r>
        <w:rPr>
          <w:lang w:val="en-US"/>
        </w:rPr>
        <w:t xml:space="preserve">STM32CubeMX </w:t>
      </w:r>
      <w:proofErr w:type="spellStart"/>
      <w:r>
        <w:rPr>
          <w:lang w:val="en-US"/>
        </w:rPr>
        <w:t>programmis</w:t>
      </w:r>
      <w:proofErr w:type="spellEnd"/>
      <w:r>
        <w:rPr>
          <w:lang w:val="en-US"/>
        </w:rPr>
        <w:t xml:space="preserve"> </w:t>
      </w:r>
      <w:proofErr w:type="spellStart"/>
      <w:r>
        <w:rPr>
          <w:lang w:val="en-US"/>
        </w:rPr>
        <w:t>olulised</w:t>
      </w:r>
      <w:proofErr w:type="spellEnd"/>
      <w:r>
        <w:rPr>
          <w:lang w:val="en-US"/>
        </w:rPr>
        <w:t xml:space="preserve"> </w:t>
      </w:r>
      <w:proofErr w:type="spellStart"/>
      <w:r>
        <w:rPr>
          <w:lang w:val="en-US"/>
        </w:rPr>
        <w:t>projekti</w:t>
      </w:r>
      <w:proofErr w:type="spellEnd"/>
      <w:r>
        <w:rPr>
          <w:lang w:val="en-US"/>
        </w:rPr>
        <w:t xml:space="preserve"> </w:t>
      </w:r>
      <w:proofErr w:type="spellStart"/>
      <w:r>
        <w:rPr>
          <w:lang w:val="en-US"/>
        </w:rPr>
        <w:t>seaded</w:t>
      </w:r>
      <w:proofErr w:type="spellEnd"/>
      <w:r w:rsidR="007F649F">
        <w:rPr>
          <w:lang w:val="en-US"/>
        </w:rPr>
        <w:t xml:space="preserve">. IDE </w:t>
      </w:r>
      <w:proofErr w:type="spellStart"/>
      <w:r w:rsidR="007F649F">
        <w:rPr>
          <w:lang w:val="en-US"/>
        </w:rPr>
        <w:t>valik</w:t>
      </w:r>
      <w:proofErr w:type="spellEnd"/>
      <w:r w:rsidR="007F649F">
        <w:rPr>
          <w:lang w:val="en-US"/>
        </w:rPr>
        <w:t xml:space="preserve"> – MDK-ARM V5.</w:t>
      </w:r>
      <w:r w:rsidR="0002242A">
        <w:rPr>
          <w:lang w:val="en-US"/>
        </w:rPr>
        <w:t xml:space="preserve"> </w:t>
      </w:r>
      <w:proofErr w:type="spellStart"/>
      <w:r w:rsidR="0002242A">
        <w:rPr>
          <w:lang w:val="en-US"/>
        </w:rPr>
        <w:t>Koodi</w:t>
      </w:r>
      <w:proofErr w:type="spellEnd"/>
      <w:r w:rsidR="0002242A">
        <w:rPr>
          <w:lang w:val="en-US"/>
        </w:rPr>
        <w:t xml:space="preserve"> </w:t>
      </w:r>
      <w:proofErr w:type="spellStart"/>
      <w:r w:rsidR="0002242A">
        <w:rPr>
          <w:lang w:val="en-US"/>
        </w:rPr>
        <w:t>genereerimise</w:t>
      </w:r>
      <w:proofErr w:type="spellEnd"/>
      <w:r w:rsidR="0002242A">
        <w:rPr>
          <w:lang w:val="en-US"/>
        </w:rPr>
        <w:t xml:space="preserve"> </w:t>
      </w:r>
      <w:proofErr w:type="spellStart"/>
      <w:r w:rsidR="0002242A">
        <w:rPr>
          <w:lang w:val="en-US"/>
        </w:rPr>
        <w:t>alam</w:t>
      </w:r>
      <w:proofErr w:type="spellEnd"/>
      <w:r w:rsidR="0002242A">
        <w:rPr>
          <w:lang w:val="en-US"/>
        </w:rPr>
        <w:t xml:space="preserve"> </w:t>
      </w:r>
      <w:proofErr w:type="spellStart"/>
      <w:r w:rsidR="0002242A">
        <w:rPr>
          <w:lang w:val="en-US"/>
        </w:rPr>
        <w:t>menüüst</w:t>
      </w:r>
      <w:proofErr w:type="spellEnd"/>
      <w:r w:rsidR="0002242A">
        <w:rPr>
          <w:lang w:val="en-US"/>
        </w:rPr>
        <w:t xml:space="preserve"> </w:t>
      </w:r>
      <w:proofErr w:type="spellStart"/>
      <w:r w:rsidR="0002242A">
        <w:rPr>
          <w:lang w:val="en-US"/>
        </w:rPr>
        <w:t>tuleb</w:t>
      </w:r>
      <w:proofErr w:type="spellEnd"/>
      <w:r w:rsidR="0002242A">
        <w:rPr>
          <w:lang w:val="en-US"/>
        </w:rPr>
        <w:t xml:space="preserve"> </w:t>
      </w:r>
      <w:proofErr w:type="spellStart"/>
      <w:r w:rsidR="0002242A">
        <w:rPr>
          <w:lang w:val="en-US"/>
        </w:rPr>
        <w:t>vaadata</w:t>
      </w:r>
      <w:proofErr w:type="spellEnd"/>
      <w:r w:rsidR="0002242A">
        <w:rPr>
          <w:lang w:val="en-US"/>
        </w:rPr>
        <w:t xml:space="preserve">, et </w:t>
      </w:r>
      <w:proofErr w:type="spellStart"/>
      <w:r w:rsidR="0002242A">
        <w:rPr>
          <w:lang w:val="en-US"/>
        </w:rPr>
        <w:t>kasutaja</w:t>
      </w:r>
      <w:proofErr w:type="spellEnd"/>
      <w:r w:rsidR="0002242A">
        <w:rPr>
          <w:lang w:val="en-US"/>
        </w:rPr>
        <w:t xml:space="preserve"> </w:t>
      </w:r>
      <w:proofErr w:type="spellStart"/>
      <w:r w:rsidR="0002242A">
        <w:rPr>
          <w:lang w:val="en-US"/>
        </w:rPr>
        <w:t>kood</w:t>
      </w:r>
      <w:proofErr w:type="spellEnd"/>
      <w:r w:rsidR="0002242A">
        <w:rPr>
          <w:lang w:val="en-US"/>
        </w:rPr>
        <w:t xml:space="preserve"> </w:t>
      </w:r>
      <w:proofErr w:type="spellStart"/>
      <w:r w:rsidR="0002242A">
        <w:rPr>
          <w:lang w:val="en-US"/>
        </w:rPr>
        <w:t>jääks</w:t>
      </w:r>
      <w:proofErr w:type="spellEnd"/>
      <w:r w:rsidR="0002242A">
        <w:rPr>
          <w:lang w:val="en-US"/>
        </w:rPr>
        <w:t xml:space="preserve"> </w:t>
      </w:r>
      <w:proofErr w:type="spellStart"/>
      <w:r w:rsidR="0002242A">
        <w:rPr>
          <w:lang w:val="en-US"/>
        </w:rPr>
        <w:t>alles</w:t>
      </w:r>
      <w:proofErr w:type="spellEnd"/>
      <w:r w:rsidR="0002242A">
        <w:rPr>
          <w:lang w:val="en-US"/>
        </w:rPr>
        <w:t xml:space="preserve"> </w:t>
      </w:r>
      <w:proofErr w:type="spellStart"/>
      <w:r w:rsidR="0002242A">
        <w:rPr>
          <w:lang w:val="en-US"/>
        </w:rPr>
        <w:t>igakord</w:t>
      </w:r>
      <w:proofErr w:type="spellEnd"/>
      <w:r w:rsidR="0002242A">
        <w:rPr>
          <w:lang w:val="en-US"/>
        </w:rPr>
        <w:t xml:space="preserve"> </w:t>
      </w:r>
      <w:proofErr w:type="spellStart"/>
      <w:r w:rsidR="0002242A">
        <w:rPr>
          <w:lang w:val="en-US"/>
        </w:rPr>
        <w:t>kui</w:t>
      </w:r>
      <w:proofErr w:type="spellEnd"/>
      <w:r w:rsidR="0002242A">
        <w:rPr>
          <w:lang w:val="en-US"/>
        </w:rPr>
        <w:t xml:space="preserve"> </w:t>
      </w:r>
      <w:proofErr w:type="spellStart"/>
      <w:r w:rsidR="0002242A">
        <w:rPr>
          <w:lang w:val="en-US"/>
        </w:rPr>
        <w:t>programm</w:t>
      </w:r>
      <w:proofErr w:type="spellEnd"/>
      <w:r w:rsidR="0002242A">
        <w:rPr>
          <w:lang w:val="en-US"/>
        </w:rPr>
        <w:t xml:space="preserve"> </w:t>
      </w:r>
      <w:proofErr w:type="spellStart"/>
      <w:r w:rsidR="00973FBB">
        <w:rPr>
          <w:lang w:val="en-US"/>
        </w:rPr>
        <w:t>genereerib</w:t>
      </w:r>
      <w:proofErr w:type="spellEnd"/>
      <w:r w:rsidR="00973FBB">
        <w:rPr>
          <w:lang w:val="en-US"/>
        </w:rPr>
        <w:t xml:space="preserve"> </w:t>
      </w:r>
      <w:proofErr w:type="spellStart"/>
      <w:r w:rsidR="00973FBB">
        <w:rPr>
          <w:lang w:val="en-US"/>
        </w:rPr>
        <w:t>uue</w:t>
      </w:r>
      <w:proofErr w:type="spellEnd"/>
      <w:r w:rsidR="00973FBB">
        <w:rPr>
          <w:lang w:val="en-US"/>
        </w:rPr>
        <w:t xml:space="preserve"> </w:t>
      </w:r>
      <w:proofErr w:type="spellStart"/>
      <w:r w:rsidR="00973FBB">
        <w:rPr>
          <w:lang w:val="en-US"/>
        </w:rPr>
        <w:t>koodi</w:t>
      </w:r>
      <w:proofErr w:type="spellEnd"/>
      <w:r w:rsidR="00973FBB">
        <w:rPr>
          <w:lang w:val="en-US"/>
        </w:rPr>
        <w:t>.</w:t>
      </w:r>
    </w:p>
    <w:p w:rsidR="00803801" w:rsidRDefault="00BD1B5D" w:rsidP="000227EF">
      <w:pPr>
        <w:pStyle w:val="BodyText"/>
        <w:rPr>
          <w:b/>
        </w:rPr>
      </w:pPr>
      <w:r w:rsidRPr="00EE51CB">
        <w:rPr>
          <w:b/>
        </w:rPr>
        <w:br w:type="column"/>
      </w:r>
      <w:r w:rsidR="00803801" w:rsidRPr="00EE51CB">
        <w:rPr>
          <w:b/>
        </w:rPr>
        <w:lastRenderedPageBreak/>
        <w:t>Arendusplaadi seaded:</w:t>
      </w:r>
    </w:p>
    <w:p w:rsidR="000227EF" w:rsidRDefault="00BA7F79" w:rsidP="006057E9">
      <w:pPr>
        <w:pStyle w:val="BodyText"/>
      </w:pPr>
      <w:r>
        <w:t>Aktiveerida tuleb UART4, USART1, USART2.</w:t>
      </w:r>
      <w:r w:rsidR="005616C3">
        <w:t xml:space="preserve"> (</w:t>
      </w:r>
      <w:r w:rsidR="005616C3" w:rsidRPr="00E4275B">
        <w:rPr>
          <w:color w:val="FF0000"/>
        </w:rPr>
        <w:t>UART4 eemaldada</w:t>
      </w:r>
      <w:r w:rsidR="000E756E">
        <w:rPr>
          <w:color w:val="FF0000"/>
        </w:rPr>
        <w:t>, üldiselt tegele sellega, kui kood on valmis.</w:t>
      </w:r>
      <w:r w:rsidR="005616C3">
        <w:t>)</w:t>
      </w:r>
    </w:p>
    <w:p w:rsidR="006057E9" w:rsidRDefault="006057E9" w:rsidP="006057E9">
      <w:pPr>
        <w:pStyle w:val="BodyText"/>
        <w:keepNext/>
      </w:pPr>
      <w:r>
        <w:rPr>
          <w:noProof/>
          <w:lang w:val="en-US"/>
        </w:rPr>
        <w:drawing>
          <wp:inline distT="0" distB="0" distL="0" distR="0">
            <wp:extent cx="5400675" cy="503110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M32Project.PNG"/>
                    <pic:cNvPicPr/>
                  </pic:nvPicPr>
                  <pic:blipFill>
                    <a:blip r:embed="rId15">
                      <a:extLst>
                        <a:ext uri="{28A0092B-C50C-407E-A947-70E740481C1C}">
                          <a14:useLocalDpi xmlns:a14="http://schemas.microsoft.com/office/drawing/2010/main" val="0"/>
                        </a:ext>
                      </a:extLst>
                    </a:blip>
                    <a:stretch>
                      <a:fillRect/>
                    </a:stretch>
                  </pic:blipFill>
                  <pic:spPr>
                    <a:xfrm>
                      <a:off x="0" y="0"/>
                      <a:ext cx="5400675" cy="5031105"/>
                    </a:xfrm>
                    <a:prstGeom prst="rect">
                      <a:avLst/>
                    </a:prstGeom>
                  </pic:spPr>
                </pic:pic>
              </a:graphicData>
            </a:graphic>
          </wp:inline>
        </w:drawing>
      </w:r>
    </w:p>
    <w:p w:rsidR="006057E9" w:rsidRPr="00EE51CB" w:rsidRDefault="006057E9" w:rsidP="006057E9">
      <w:pPr>
        <w:pStyle w:val="Caption"/>
      </w:pPr>
      <w:bookmarkStart w:id="37" w:name="_Toc482564615"/>
      <w:r>
        <w:t xml:space="preserve">Joonis </w:t>
      </w:r>
      <w:fldSimple w:instr=" SEQ Joonis \* ARABIC ">
        <w:r w:rsidR="003957DE">
          <w:rPr>
            <w:noProof/>
          </w:rPr>
          <w:t>5</w:t>
        </w:r>
      </w:fldSimple>
      <w:r>
        <w:t xml:space="preserve"> - </w:t>
      </w:r>
      <w:r w:rsidRPr="00F37DD0">
        <w:t>STM32CubeMX Projekti vaade</w:t>
      </w:r>
      <w:bookmarkEnd w:id="37"/>
    </w:p>
    <w:p w:rsidR="008504F2" w:rsidRPr="00EE51CB" w:rsidRDefault="00AA2168" w:rsidP="00BA7F79">
      <w:pPr>
        <w:pStyle w:val="Heading4"/>
        <w:numPr>
          <w:ilvl w:val="0"/>
          <w:numId w:val="0"/>
        </w:numPr>
        <w:ind w:left="864" w:hanging="864"/>
        <w:jc w:val="left"/>
        <w:rPr>
          <w:noProof/>
          <w:lang w:val="et-EE"/>
        </w:rPr>
      </w:pPr>
      <w:r w:rsidRPr="00EE51CB">
        <w:rPr>
          <w:noProof/>
          <w:lang w:val="et-EE"/>
        </w:rPr>
        <w:t>USART1 Seadistus</w:t>
      </w:r>
      <w:r w:rsidR="00BA7F79">
        <w:rPr>
          <w:noProof/>
          <w:lang w:val="et-EE"/>
        </w:rPr>
        <w:t>:</w:t>
      </w:r>
    </w:p>
    <w:p w:rsidR="00AA2168" w:rsidRPr="00EE51CB" w:rsidRDefault="00AA2168" w:rsidP="00AA2168">
      <w:pPr>
        <w:pStyle w:val="BodyText"/>
      </w:pPr>
      <w:r w:rsidRPr="00EE51CB">
        <w:t>Vajalikud seaded, et seadistada USART1. USART1 kaudu toimub arendusplaadi ning</w:t>
      </w:r>
      <w:r w:rsidR="00D534B4">
        <w:t xml:space="preserve"> esimese</w:t>
      </w:r>
      <w:r w:rsidRPr="00EE51CB">
        <w:t xml:space="preserve"> sensori vahel andmete saatmine.</w:t>
      </w:r>
      <w:r w:rsidR="00AB6E4C">
        <w:t xml:space="preserve"> </w:t>
      </w:r>
    </w:p>
    <w:p w:rsidR="006C6C87" w:rsidRPr="004221E8" w:rsidRDefault="004221E8" w:rsidP="00AA2168">
      <w:pPr>
        <w:pStyle w:val="BodyText"/>
        <w:rPr>
          <w:b/>
        </w:rPr>
      </w:pPr>
      <w:r w:rsidRPr="004221E8">
        <w:rPr>
          <w:b/>
        </w:rPr>
        <w:t>Seaded</w:t>
      </w:r>
      <w:r w:rsidR="006C6C87" w:rsidRPr="004221E8">
        <w:rPr>
          <w:b/>
        </w:rPr>
        <w:t xml:space="preserve">: </w:t>
      </w:r>
    </w:p>
    <w:p w:rsidR="006C6C87" w:rsidRPr="00EE51CB" w:rsidRDefault="006C6C87" w:rsidP="00234427">
      <w:pPr>
        <w:pStyle w:val="BodyText"/>
        <w:numPr>
          <w:ilvl w:val="0"/>
          <w:numId w:val="10"/>
        </w:numPr>
        <w:spacing w:after="0"/>
      </w:pPr>
      <w:proofErr w:type="spellStart"/>
      <w:r w:rsidRPr="00EE51CB">
        <w:t>Baud</w:t>
      </w:r>
      <w:proofErr w:type="spellEnd"/>
      <w:r w:rsidRPr="00EE51CB">
        <w:t xml:space="preserve"> </w:t>
      </w:r>
      <w:proofErr w:type="spellStart"/>
      <w:r w:rsidRPr="00EE51CB">
        <w:t>rate</w:t>
      </w:r>
      <w:proofErr w:type="spellEnd"/>
      <w:r w:rsidRPr="00EE51CB">
        <w:t xml:space="preserve"> – 115200 </w:t>
      </w:r>
      <w:proofErr w:type="spellStart"/>
      <w:r w:rsidRPr="00EE51CB">
        <w:t>Bits</w:t>
      </w:r>
      <w:proofErr w:type="spellEnd"/>
      <w:r w:rsidRPr="00EE51CB">
        <w:t>/s</w:t>
      </w:r>
    </w:p>
    <w:p w:rsidR="006C6C87" w:rsidRDefault="006C6C87" w:rsidP="00234427">
      <w:pPr>
        <w:pStyle w:val="BodyText"/>
        <w:numPr>
          <w:ilvl w:val="0"/>
          <w:numId w:val="10"/>
        </w:numPr>
        <w:spacing w:after="0"/>
      </w:pPr>
      <w:r w:rsidRPr="00EE51CB">
        <w:t xml:space="preserve">Word </w:t>
      </w:r>
      <w:proofErr w:type="spellStart"/>
      <w:r w:rsidRPr="00EE51CB">
        <w:t>length</w:t>
      </w:r>
      <w:proofErr w:type="spellEnd"/>
      <w:r w:rsidRPr="00EE51CB">
        <w:t xml:space="preserve"> – 8 </w:t>
      </w:r>
      <w:proofErr w:type="spellStart"/>
      <w:r w:rsidRPr="00EE51CB">
        <w:t>Bits</w:t>
      </w:r>
      <w:proofErr w:type="spellEnd"/>
      <w:r w:rsidRPr="00EE51CB">
        <w:t xml:space="preserve"> (</w:t>
      </w:r>
      <w:proofErr w:type="spellStart"/>
      <w:r w:rsidRPr="00EE51CB">
        <w:t>including</w:t>
      </w:r>
      <w:proofErr w:type="spellEnd"/>
      <w:r w:rsidRPr="00EE51CB">
        <w:t xml:space="preserve"> </w:t>
      </w:r>
      <w:proofErr w:type="spellStart"/>
      <w:r w:rsidRPr="00EE51CB">
        <w:t>Parity</w:t>
      </w:r>
      <w:proofErr w:type="spellEnd"/>
      <w:r w:rsidRPr="00EE51CB">
        <w:t>)</w:t>
      </w:r>
    </w:p>
    <w:p w:rsidR="004221E8" w:rsidRDefault="00AB6E4C" w:rsidP="00234427">
      <w:pPr>
        <w:pStyle w:val="BodyText"/>
        <w:numPr>
          <w:ilvl w:val="0"/>
          <w:numId w:val="10"/>
        </w:numPr>
        <w:spacing w:after="0"/>
      </w:pPr>
      <w:proofErr w:type="spellStart"/>
      <w:r>
        <w:t>Parity</w:t>
      </w:r>
      <w:proofErr w:type="spellEnd"/>
      <w:r>
        <w:t xml:space="preserve"> – </w:t>
      </w:r>
      <w:proofErr w:type="spellStart"/>
      <w:r>
        <w:t>None</w:t>
      </w:r>
      <w:proofErr w:type="spellEnd"/>
    </w:p>
    <w:p w:rsidR="00234427" w:rsidRDefault="00AB6E4C" w:rsidP="00234427">
      <w:pPr>
        <w:pStyle w:val="BodyText"/>
        <w:numPr>
          <w:ilvl w:val="0"/>
          <w:numId w:val="10"/>
        </w:numPr>
        <w:spacing w:after="0"/>
      </w:pPr>
      <w:proofErr w:type="spellStart"/>
      <w:r>
        <w:lastRenderedPageBreak/>
        <w:t>Stop</w:t>
      </w:r>
      <w:proofErr w:type="spellEnd"/>
      <w:r>
        <w:t xml:space="preserve"> </w:t>
      </w:r>
      <w:proofErr w:type="spellStart"/>
      <w:r>
        <w:t>Bits</w:t>
      </w:r>
      <w:proofErr w:type="spellEnd"/>
      <w:r>
        <w:t xml:space="preserve"> </w:t>
      </w:r>
      <w:r w:rsidR="00234427">
        <w:t>–</w:t>
      </w:r>
      <w:r>
        <w:t xml:space="preserve"> 1</w:t>
      </w:r>
    </w:p>
    <w:p w:rsidR="008901DA" w:rsidRDefault="00234427" w:rsidP="008901DA">
      <w:pPr>
        <w:pStyle w:val="BodyText"/>
        <w:numPr>
          <w:ilvl w:val="0"/>
          <w:numId w:val="10"/>
        </w:numPr>
      </w:pPr>
      <w:proofErr w:type="spellStart"/>
      <w:r>
        <w:t>Global</w:t>
      </w:r>
      <w:proofErr w:type="spellEnd"/>
      <w:r>
        <w:t xml:space="preserve"> </w:t>
      </w:r>
      <w:proofErr w:type="spellStart"/>
      <w:r>
        <w:t>interrupt</w:t>
      </w:r>
      <w:proofErr w:type="spellEnd"/>
      <w:r>
        <w:t xml:space="preserve"> aktiveerida</w:t>
      </w:r>
    </w:p>
    <w:p w:rsidR="00D534B4" w:rsidRPr="00EE51CB" w:rsidRDefault="00D534B4" w:rsidP="00D534B4">
      <w:pPr>
        <w:pStyle w:val="Heading4"/>
        <w:numPr>
          <w:ilvl w:val="0"/>
          <w:numId w:val="0"/>
        </w:numPr>
        <w:ind w:left="864" w:hanging="864"/>
        <w:jc w:val="left"/>
        <w:rPr>
          <w:noProof/>
          <w:lang w:val="et-EE"/>
        </w:rPr>
      </w:pPr>
      <w:r w:rsidRPr="00EE51CB">
        <w:rPr>
          <w:noProof/>
          <w:lang w:val="et-EE"/>
        </w:rPr>
        <w:t>U</w:t>
      </w:r>
      <w:r>
        <w:rPr>
          <w:noProof/>
          <w:lang w:val="et-EE"/>
        </w:rPr>
        <w:t>SART3</w:t>
      </w:r>
      <w:r w:rsidRPr="00EE51CB">
        <w:rPr>
          <w:noProof/>
          <w:lang w:val="et-EE"/>
        </w:rPr>
        <w:t xml:space="preserve"> Seadistus</w:t>
      </w:r>
      <w:r>
        <w:rPr>
          <w:noProof/>
          <w:lang w:val="et-EE"/>
        </w:rPr>
        <w:t>:</w:t>
      </w:r>
    </w:p>
    <w:p w:rsidR="00D534B4" w:rsidRPr="00EE51CB" w:rsidRDefault="00D534B4" w:rsidP="00D534B4">
      <w:pPr>
        <w:pStyle w:val="BodyText"/>
      </w:pPr>
      <w:r w:rsidRPr="00EE51CB">
        <w:t>Vajalikud seaded, et seadistada USART</w:t>
      </w:r>
      <w:r>
        <w:t>3. USART3</w:t>
      </w:r>
      <w:r w:rsidRPr="00EE51CB">
        <w:t xml:space="preserve"> kaudu toimub arendusplaadi ning </w:t>
      </w:r>
      <w:r>
        <w:t xml:space="preserve">teise </w:t>
      </w:r>
      <w:r w:rsidRPr="00EE51CB">
        <w:t>sensori vahel andmete saatmine.</w:t>
      </w:r>
      <w:r>
        <w:t xml:space="preserve"> </w:t>
      </w:r>
    </w:p>
    <w:p w:rsidR="00D534B4" w:rsidRPr="004221E8" w:rsidRDefault="00D534B4" w:rsidP="00D534B4">
      <w:pPr>
        <w:pStyle w:val="BodyText"/>
        <w:rPr>
          <w:b/>
        </w:rPr>
      </w:pPr>
      <w:r w:rsidRPr="004221E8">
        <w:rPr>
          <w:b/>
        </w:rPr>
        <w:t xml:space="preserve">Seaded: </w:t>
      </w:r>
    </w:p>
    <w:p w:rsidR="00D534B4" w:rsidRPr="00EE51CB" w:rsidRDefault="00D534B4" w:rsidP="00D534B4">
      <w:pPr>
        <w:pStyle w:val="BodyText"/>
        <w:numPr>
          <w:ilvl w:val="0"/>
          <w:numId w:val="10"/>
        </w:numPr>
        <w:spacing w:after="0"/>
      </w:pPr>
      <w:proofErr w:type="spellStart"/>
      <w:r w:rsidRPr="00EE51CB">
        <w:t>Baud</w:t>
      </w:r>
      <w:proofErr w:type="spellEnd"/>
      <w:r w:rsidRPr="00EE51CB">
        <w:t xml:space="preserve"> </w:t>
      </w:r>
      <w:proofErr w:type="spellStart"/>
      <w:r w:rsidRPr="00EE51CB">
        <w:t>rate</w:t>
      </w:r>
      <w:proofErr w:type="spellEnd"/>
      <w:r w:rsidRPr="00EE51CB">
        <w:t xml:space="preserve"> – 115200 </w:t>
      </w:r>
      <w:proofErr w:type="spellStart"/>
      <w:r w:rsidRPr="00EE51CB">
        <w:t>Bits</w:t>
      </w:r>
      <w:proofErr w:type="spellEnd"/>
      <w:r w:rsidRPr="00EE51CB">
        <w:t>/s</w:t>
      </w:r>
    </w:p>
    <w:p w:rsidR="00D534B4" w:rsidRDefault="00D534B4" w:rsidP="00D534B4">
      <w:pPr>
        <w:pStyle w:val="BodyText"/>
        <w:numPr>
          <w:ilvl w:val="0"/>
          <w:numId w:val="10"/>
        </w:numPr>
        <w:spacing w:after="0"/>
      </w:pPr>
      <w:r w:rsidRPr="00EE51CB">
        <w:t xml:space="preserve">Word </w:t>
      </w:r>
      <w:proofErr w:type="spellStart"/>
      <w:r w:rsidRPr="00EE51CB">
        <w:t>length</w:t>
      </w:r>
      <w:proofErr w:type="spellEnd"/>
      <w:r w:rsidRPr="00EE51CB">
        <w:t xml:space="preserve"> – 8 </w:t>
      </w:r>
      <w:proofErr w:type="spellStart"/>
      <w:r w:rsidRPr="00EE51CB">
        <w:t>Bits</w:t>
      </w:r>
      <w:proofErr w:type="spellEnd"/>
      <w:r w:rsidRPr="00EE51CB">
        <w:t xml:space="preserve"> (</w:t>
      </w:r>
      <w:proofErr w:type="spellStart"/>
      <w:r w:rsidRPr="00EE51CB">
        <w:t>including</w:t>
      </w:r>
      <w:proofErr w:type="spellEnd"/>
      <w:r w:rsidRPr="00EE51CB">
        <w:t xml:space="preserve"> </w:t>
      </w:r>
      <w:proofErr w:type="spellStart"/>
      <w:r w:rsidRPr="00EE51CB">
        <w:t>Parity</w:t>
      </w:r>
      <w:proofErr w:type="spellEnd"/>
      <w:r w:rsidRPr="00EE51CB">
        <w:t>)</w:t>
      </w:r>
    </w:p>
    <w:p w:rsidR="00D534B4" w:rsidRDefault="00D534B4" w:rsidP="00D534B4">
      <w:pPr>
        <w:pStyle w:val="BodyText"/>
        <w:numPr>
          <w:ilvl w:val="0"/>
          <w:numId w:val="10"/>
        </w:numPr>
        <w:spacing w:after="0"/>
      </w:pPr>
      <w:proofErr w:type="spellStart"/>
      <w:r>
        <w:t>Parity</w:t>
      </w:r>
      <w:proofErr w:type="spellEnd"/>
      <w:r>
        <w:t xml:space="preserve"> – </w:t>
      </w:r>
      <w:proofErr w:type="spellStart"/>
      <w:r>
        <w:t>None</w:t>
      </w:r>
      <w:proofErr w:type="spellEnd"/>
    </w:p>
    <w:p w:rsidR="00D534B4" w:rsidRDefault="00D534B4" w:rsidP="00D534B4">
      <w:pPr>
        <w:pStyle w:val="BodyText"/>
        <w:numPr>
          <w:ilvl w:val="0"/>
          <w:numId w:val="10"/>
        </w:numPr>
        <w:spacing w:after="0"/>
      </w:pPr>
      <w:proofErr w:type="spellStart"/>
      <w:r>
        <w:t>Stop</w:t>
      </w:r>
      <w:proofErr w:type="spellEnd"/>
      <w:r>
        <w:t xml:space="preserve"> </w:t>
      </w:r>
      <w:proofErr w:type="spellStart"/>
      <w:r>
        <w:t>Bits</w:t>
      </w:r>
      <w:proofErr w:type="spellEnd"/>
      <w:r>
        <w:t xml:space="preserve"> – 1</w:t>
      </w:r>
    </w:p>
    <w:p w:rsidR="00D534B4" w:rsidRDefault="00D534B4" w:rsidP="00D534B4">
      <w:pPr>
        <w:pStyle w:val="BodyText"/>
        <w:numPr>
          <w:ilvl w:val="0"/>
          <w:numId w:val="10"/>
        </w:numPr>
      </w:pPr>
      <w:proofErr w:type="spellStart"/>
      <w:r>
        <w:t>Global</w:t>
      </w:r>
      <w:proofErr w:type="spellEnd"/>
      <w:r>
        <w:t xml:space="preserve"> </w:t>
      </w:r>
      <w:proofErr w:type="spellStart"/>
      <w:r>
        <w:t>interrupt</w:t>
      </w:r>
      <w:proofErr w:type="spellEnd"/>
      <w:r>
        <w:t xml:space="preserve"> aktiveerida</w:t>
      </w:r>
    </w:p>
    <w:p w:rsidR="00D534B4" w:rsidRDefault="00D534B4" w:rsidP="00D534B4">
      <w:pPr>
        <w:pStyle w:val="BodyText"/>
      </w:pPr>
    </w:p>
    <w:p w:rsidR="008901DA" w:rsidRPr="00EE51CB" w:rsidRDefault="008901DA" w:rsidP="008901DA">
      <w:pPr>
        <w:pStyle w:val="Heading4"/>
        <w:numPr>
          <w:ilvl w:val="0"/>
          <w:numId w:val="0"/>
        </w:numPr>
        <w:ind w:left="864" w:hanging="864"/>
        <w:jc w:val="left"/>
        <w:rPr>
          <w:noProof/>
          <w:lang w:val="et-EE"/>
        </w:rPr>
      </w:pPr>
      <w:r>
        <w:rPr>
          <w:noProof/>
          <w:lang w:val="et-EE"/>
        </w:rPr>
        <w:t>USART2</w:t>
      </w:r>
      <w:r w:rsidRPr="00EE51CB">
        <w:rPr>
          <w:noProof/>
          <w:lang w:val="et-EE"/>
        </w:rPr>
        <w:t xml:space="preserve"> Seadistus</w:t>
      </w:r>
      <w:r>
        <w:rPr>
          <w:noProof/>
          <w:lang w:val="et-EE"/>
        </w:rPr>
        <w:t>:</w:t>
      </w:r>
    </w:p>
    <w:p w:rsidR="008901DA" w:rsidRPr="00EE51CB" w:rsidRDefault="008901DA" w:rsidP="00227D2B">
      <w:pPr>
        <w:pStyle w:val="BodyText"/>
      </w:pPr>
      <w:r>
        <w:t>Arendusplaat on võimeline saatma läbi USB ühenduse UART liidesega andmeid. USAR</w:t>
      </w:r>
      <w:r w:rsidR="000C6EE9">
        <w:t>T</w:t>
      </w:r>
      <w:r>
        <w:t xml:space="preserve">2 kasutatakse, et kuvada </w:t>
      </w:r>
      <w:r w:rsidR="000C6EE9">
        <w:t>testimise otstarbel andmeid.</w:t>
      </w:r>
      <w:r>
        <w:t xml:space="preserve"> </w:t>
      </w:r>
    </w:p>
    <w:p w:rsidR="008901DA" w:rsidRPr="004221E8" w:rsidRDefault="008901DA" w:rsidP="008901DA">
      <w:pPr>
        <w:pStyle w:val="BodyText"/>
        <w:rPr>
          <w:b/>
        </w:rPr>
      </w:pPr>
      <w:r w:rsidRPr="004221E8">
        <w:rPr>
          <w:b/>
        </w:rPr>
        <w:t xml:space="preserve">Seaded: </w:t>
      </w:r>
    </w:p>
    <w:p w:rsidR="008901DA" w:rsidRPr="00EE51CB" w:rsidRDefault="008901DA" w:rsidP="008901DA">
      <w:pPr>
        <w:pStyle w:val="BodyText"/>
        <w:numPr>
          <w:ilvl w:val="0"/>
          <w:numId w:val="10"/>
        </w:numPr>
        <w:spacing w:after="0"/>
      </w:pPr>
      <w:proofErr w:type="spellStart"/>
      <w:r w:rsidRPr="00EE51CB">
        <w:t>Baud</w:t>
      </w:r>
      <w:proofErr w:type="spellEnd"/>
      <w:r w:rsidRPr="00EE51CB">
        <w:t xml:space="preserve"> </w:t>
      </w:r>
      <w:proofErr w:type="spellStart"/>
      <w:r w:rsidRPr="00EE51CB">
        <w:t>rate</w:t>
      </w:r>
      <w:proofErr w:type="spellEnd"/>
      <w:r w:rsidRPr="00EE51CB">
        <w:t xml:space="preserve"> – 115200 </w:t>
      </w:r>
      <w:proofErr w:type="spellStart"/>
      <w:r w:rsidRPr="00EE51CB">
        <w:t>Bits</w:t>
      </w:r>
      <w:proofErr w:type="spellEnd"/>
      <w:r w:rsidRPr="00EE51CB">
        <w:t>/s</w:t>
      </w:r>
    </w:p>
    <w:p w:rsidR="008901DA" w:rsidRDefault="008901DA" w:rsidP="008901DA">
      <w:pPr>
        <w:pStyle w:val="BodyText"/>
        <w:numPr>
          <w:ilvl w:val="0"/>
          <w:numId w:val="10"/>
        </w:numPr>
        <w:spacing w:after="0"/>
      </w:pPr>
      <w:r w:rsidRPr="00EE51CB">
        <w:t xml:space="preserve">Word </w:t>
      </w:r>
      <w:proofErr w:type="spellStart"/>
      <w:r w:rsidRPr="00EE51CB">
        <w:t>length</w:t>
      </w:r>
      <w:proofErr w:type="spellEnd"/>
      <w:r w:rsidRPr="00EE51CB">
        <w:t xml:space="preserve"> – 8 </w:t>
      </w:r>
      <w:proofErr w:type="spellStart"/>
      <w:r w:rsidRPr="00EE51CB">
        <w:t>Bits</w:t>
      </w:r>
      <w:proofErr w:type="spellEnd"/>
      <w:r w:rsidRPr="00EE51CB">
        <w:t xml:space="preserve"> (</w:t>
      </w:r>
      <w:proofErr w:type="spellStart"/>
      <w:r w:rsidRPr="00EE51CB">
        <w:t>including</w:t>
      </w:r>
      <w:proofErr w:type="spellEnd"/>
      <w:r w:rsidRPr="00EE51CB">
        <w:t xml:space="preserve"> </w:t>
      </w:r>
      <w:proofErr w:type="spellStart"/>
      <w:r w:rsidRPr="00EE51CB">
        <w:t>Parity</w:t>
      </w:r>
      <w:proofErr w:type="spellEnd"/>
      <w:r w:rsidRPr="00EE51CB">
        <w:t>)</w:t>
      </w:r>
    </w:p>
    <w:p w:rsidR="008901DA" w:rsidRDefault="008901DA" w:rsidP="008901DA">
      <w:pPr>
        <w:pStyle w:val="BodyText"/>
        <w:numPr>
          <w:ilvl w:val="0"/>
          <w:numId w:val="10"/>
        </w:numPr>
        <w:spacing w:after="0"/>
      </w:pPr>
      <w:proofErr w:type="spellStart"/>
      <w:r>
        <w:t>Parity</w:t>
      </w:r>
      <w:proofErr w:type="spellEnd"/>
      <w:r>
        <w:t xml:space="preserve"> – </w:t>
      </w:r>
      <w:proofErr w:type="spellStart"/>
      <w:r>
        <w:t>None</w:t>
      </w:r>
      <w:proofErr w:type="spellEnd"/>
    </w:p>
    <w:p w:rsidR="008901DA" w:rsidRDefault="008901DA" w:rsidP="008901DA">
      <w:pPr>
        <w:pStyle w:val="BodyText"/>
        <w:numPr>
          <w:ilvl w:val="0"/>
          <w:numId w:val="10"/>
        </w:numPr>
        <w:spacing w:after="0"/>
      </w:pPr>
      <w:proofErr w:type="spellStart"/>
      <w:r>
        <w:t>Stop</w:t>
      </w:r>
      <w:proofErr w:type="spellEnd"/>
      <w:r>
        <w:t xml:space="preserve"> </w:t>
      </w:r>
      <w:proofErr w:type="spellStart"/>
      <w:r>
        <w:t>Bits</w:t>
      </w:r>
      <w:proofErr w:type="spellEnd"/>
      <w:r>
        <w:t xml:space="preserve"> – 1</w:t>
      </w:r>
    </w:p>
    <w:p w:rsidR="008901DA" w:rsidRDefault="008901DA" w:rsidP="008901DA">
      <w:pPr>
        <w:pStyle w:val="BodyText"/>
        <w:numPr>
          <w:ilvl w:val="0"/>
          <w:numId w:val="10"/>
        </w:numPr>
      </w:pPr>
      <w:proofErr w:type="spellStart"/>
      <w:r>
        <w:t>Global</w:t>
      </w:r>
      <w:proofErr w:type="spellEnd"/>
      <w:r>
        <w:t xml:space="preserve"> </w:t>
      </w:r>
      <w:proofErr w:type="spellStart"/>
      <w:r>
        <w:t>interrupt</w:t>
      </w:r>
      <w:proofErr w:type="spellEnd"/>
      <w:r>
        <w:t xml:space="preserve"> aktiveerida</w:t>
      </w:r>
    </w:p>
    <w:p w:rsidR="00227D2B" w:rsidRPr="00227D2B" w:rsidRDefault="00227D2B" w:rsidP="00227D2B">
      <w:pPr>
        <w:pStyle w:val="BodyText"/>
        <w:rPr>
          <w:b/>
        </w:rPr>
      </w:pPr>
      <w:r w:rsidRPr="00227D2B">
        <w:rPr>
          <w:b/>
          <w:highlight w:val="green"/>
        </w:rPr>
        <w:t>USART6 juhul, kui Bluetooth tuleb ka.</w:t>
      </w:r>
    </w:p>
    <w:p w:rsidR="008901DA" w:rsidRPr="00EE51CB" w:rsidRDefault="008901DA" w:rsidP="008901DA">
      <w:pPr>
        <w:pStyle w:val="BodyText"/>
        <w:ind w:left="720"/>
      </w:pPr>
    </w:p>
    <w:p w:rsidR="00293E8D" w:rsidRPr="00EE51CB" w:rsidRDefault="00293E8D">
      <w:r w:rsidRPr="00EE51CB">
        <w:br w:type="page"/>
      </w:r>
    </w:p>
    <w:p w:rsidR="00F102C5" w:rsidRPr="00EE51CB" w:rsidRDefault="0007654B" w:rsidP="00AC07C4">
      <w:pPr>
        <w:pStyle w:val="Heading1"/>
      </w:pPr>
      <w:r>
        <w:lastRenderedPageBreak/>
        <w:t>Programm</w:t>
      </w:r>
    </w:p>
    <w:p w:rsidR="00C1216B" w:rsidRDefault="00677CB3" w:rsidP="00C1216B">
      <w:pPr>
        <w:pStyle w:val="BodyText"/>
      </w:pPr>
      <w:r>
        <w:t xml:space="preserve">Programmikood on kirjutatud C keeles. C keel on laialdaselt kasutatud süsteemne </w:t>
      </w:r>
      <w:r w:rsidR="00C47D7D">
        <w:t xml:space="preserve">programmeerimis keel. Keel loodi aastatel 1977 – 1979 paralleelselt operatsiooni süsteemi UNIX-iga. Esialgu kasutati keelt UNIX süsteemi jaoks, kuid tänapäeval on see kujunenud üheks peamiseks arvutitööstuses kasutatavaks programmeerimis keeleks. </w:t>
      </w:r>
      <w:r w:rsidR="00BD27EA">
        <w:t xml:space="preserve">C keele eelisteks on tema kiirus ning vähene mälukasutus. </w:t>
      </w:r>
      <w:r w:rsidR="00BD27EA">
        <w:rPr>
          <w:rStyle w:val="EndnoteReference"/>
        </w:rPr>
        <w:endnoteReference w:id="13"/>
      </w:r>
    </w:p>
    <w:p w:rsidR="008E0B2D" w:rsidRDefault="008E0B2D">
      <w:r>
        <w:br w:type="page"/>
      </w:r>
    </w:p>
    <w:p w:rsidR="00C1216B" w:rsidRDefault="008E0B2D" w:rsidP="00C1216B">
      <w:pPr>
        <w:pStyle w:val="Heading2"/>
      </w:pPr>
      <w:bookmarkStart w:id="38" w:name="_Toc482564601"/>
      <w:r>
        <w:lastRenderedPageBreak/>
        <w:t>Programmi töö</w:t>
      </w:r>
      <w:bookmarkEnd w:id="38"/>
    </w:p>
    <w:p w:rsidR="00077CB7" w:rsidRDefault="00D63654" w:rsidP="00D63654">
      <w:pPr>
        <w:pStyle w:val="BodyText"/>
      </w:pPr>
      <w:r>
        <w:t>Esialgu initsialiseeritakse kõik sisemised seadistused arendusplaadil, seejärel saadetakse konfiguratsiooni seaded sensorile. Peale initsialiseerimist toimub andmete päring sensorilt. Juhul kui andmed olid vigased, küsitakse andmed sensorilt uuesti.</w:t>
      </w:r>
    </w:p>
    <w:p w:rsidR="00077CB7" w:rsidRDefault="00077CB7" w:rsidP="00D63654">
      <w:pPr>
        <w:pStyle w:val="BodyText"/>
      </w:pPr>
      <w:r>
        <w:t xml:space="preserve">Andmete kontroll toimub järgnevalt. Kokku X, Y, Z koordinaatide jaoks tuleb küsida 6 andme baiti. </w:t>
      </w:r>
      <w:r w:rsidR="00EB0A8E">
        <w:t>On võimalik, et sensor saadab</w:t>
      </w:r>
      <w:r w:rsidR="006A1D6A">
        <w:t xml:space="preserve"> hoopis</w:t>
      </w:r>
      <w:r w:rsidR="00EB0A8E">
        <w:t xml:space="preserve"> vea teate, see võib j</w:t>
      </w:r>
      <w:r w:rsidR="006A1D6A">
        <w:t>uhtuda</w:t>
      </w:r>
      <w:r w:rsidR="00400360">
        <w:t xml:space="preserve"> andmete pärimise</w:t>
      </w:r>
      <w:r w:rsidR="006A1D6A">
        <w:t xml:space="preserve"> alguses või </w:t>
      </w:r>
      <w:r w:rsidR="00EB0A8E">
        <w:t>lõpus.</w:t>
      </w:r>
      <w:r w:rsidR="006A1D6A">
        <w:t xml:space="preserve"> </w:t>
      </w:r>
      <w:r w:rsidR="00400360">
        <w:t>Sellest hoolimata vigaste andmete korral, ei tohi neid töödelda</w:t>
      </w:r>
      <w:r w:rsidR="008C5340">
        <w:t>.</w:t>
      </w:r>
    </w:p>
    <w:p w:rsidR="00D63654" w:rsidRDefault="00A24F24" w:rsidP="00D63654">
      <w:pPr>
        <w:pStyle w:val="BodyText"/>
      </w:pPr>
      <w:r>
        <w:t>Kui andmete päring õnnestus</w:t>
      </w:r>
      <w:r w:rsidR="00D63654">
        <w:t xml:space="preserve">, </w:t>
      </w:r>
      <w:r>
        <w:t>toimub andmete töötlus. Et saada loetavad andmeid, tuleb panna 2 baiti kokku.</w:t>
      </w:r>
      <w:r w:rsidR="008E4059">
        <w:t xml:space="preserve"> Täisarv koosneb kahest baidist, kus esimene bait tähistab vähima kaaluga baiti ning teine </w:t>
      </w:r>
      <w:r w:rsidR="0088571D">
        <w:t>bait suurimat.</w:t>
      </w:r>
      <w:r w:rsidR="000302F7">
        <w:t xml:space="preserve"> </w:t>
      </w:r>
      <w:r w:rsidR="00FE4EE0">
        <w:t>Programmi tööd kirjeldab joonis 6.</w:t>
      </w:r>
    </w:p>
    <w:p w:rsidR="0088571D" w:rsidRDefault="0088571D" w:rsidP="00D63654">
      <w:pPr>
        <w:pStyle w:val="BodyText"/>
      </w:pPr>
      <w:r>
        <w:t xml:space="preserve">Näiteks: </w:t>
      </w:r>
      <w:r w:rsidR="000302F7">
        <w:t>MSB – 1111 1110 (</w:t>
      </w:r>
      <w:proofErr w:type="spellStart"/>
      <w:r w:rsidR="000302F7">
        <w:t>OxFE</w:t>
      </w:r>
      <w:proofErr w:type="spellEnd"/>
      <w:r w:rsidR="000302F7">
        <w:t>) . LSB – 0000 0110 (0x06), siis töödeldud kujul on esitatud arvu -506.</w:t>
      </w:r>
    </w:p>
    <w:p w:rsidR="005F4791" w:rsidRDefault="003330C2" w:rsidP="005F4791">
      <w:pPr>
        <w:pStyle w:val="BodyText"/>
        <w:keepNext/>
      </w:pPr>
      <w:r>
        <w:rPr>
          <w:noProof/>
          <w:lang w:val="en-US"/>
        </w:rPr>
        <w:drawing>
          <wp:inline distT="0" distB="0" distL="0" distR="0">
            <wp:extent cx="2667763" cy="430010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16">
                      <a:extLst>
                        <a:ext uri="{28A0092B-C50C-407E-A947-70E740481C1C}">
                          <a14:useLocalDpi xmlns:a14="http://schemas.microsoft.com/office/drawing/2010/main" val="0"/>
                        </a:ext>
                      </a:extLst>
                    </a:blip>
                    <a:stretch>
                      <a:fillRect/>
                    </a:stretch>
                  </pic:blipFill>
                  <pic:spPr>
                    <a:xfrm>
                      <a:off x="0" y="0"/>
                      <a:ext cx="2692195" cy="4339483"/>
                    </a:xfrm>
                    <a:prstGeom prst="rect">
                      <a:avLst/>
                    </a:prstGeom>
                  </pic:spPr>
                </pic:pic>
              </a:graphicData>
            </a:graphic>
          </wp:inline>
        </w:drawing>
      </w:r>
    </w:p>
    <w:p w:rsidR="008E0B2D" w:rsidRDefault="005F4791" w:rsidP="005F4791">
      <w:pPr>
        <w:pStyle w:val="Caption"/>
      </w:pPr>
      <w:bookmarkStart w:id="39" w:name="_Toc482564616"/>
      <w:r>
        <w:t xml:space="preserve">Joonis </w:t>
      </w:r>
      <w:fldSimple w:instr=" SEQ Joonis \* ARABIC ">
        <w:r w:rsidR="003957DE">
          <w:rPr>
            <w:noProof/>
          </w:rPr>
          <w:t>6</w:t>
        </w:r>
      </w:fldSimple>
      <w:r>
        <w:t xml:space="preserve"> - Programmi töö</w:t>
      </w:r>
      <w:bookmarkEnd w:id="39"/>
    </w:p>
    <w:p w:rsidR="0060080A" w:rsidRDefault="0060080A" w:rsidP="005F4791">
      <w:pPr>
        <w:pStyle w:val="BodyText"/>
        <w:keepNext/>
        <w:rPr>
          <w:b/>
          <w:noProof/>
          <w:lang w:val="en-US"/>
        </w:rPr>
      </w:pPr>
      <w:r w:rsidRPr="0060080A">
        <w:rPr>
          <w:b/>
          <w:noProof/>
          <w:lang w:val="en-US"/>
        </w:rPr>
        <w:lastRenderedPageBreak/>
        <w:t>Arendusplaadi initsialiseerimine</w:t>
      </w:r>
      <w:r>
        <w:rPr>
          <w:b/>
          <w:noProof/>
          <w:lang w:val="en-US"/>
        </w:rPr>
        <w:t>:</w:t>
      </w:r>
    </w:p>
    <w:p w:rsidR="005E636E" w:rsidRPr="0018793F" w:rsidRDefault="0018793F" w:rsidP="005F4791">
      <w:pPr>
        <w:pStyle w:val="BodyText"/>
        <w:keepNext/>
        <w:rPr>
          <w:noProof/>
          <w:lang w:val="en-US"/>
        </w:rPr>
      </w:pPr>
      <w:r>
        <w:rPr>
          <w:noProof/>
          <w:lang w:val="en-US"/>
        </w:rPr>
        <w:t>Arendusplaadi initsialiseerimine on näidatud joonisel 7.</w:t>
      </w:r>
    </w:p>
    <w:p w:rsidR="0060080A" w:rsidRDefault="0060080A" w:rsidP="0060080A">
      <w:pPr>
        <w:pStyle w:val="BodyText"/>
        <w:rPr>
          <w:b/>
        </w:rPr>
      </w:pPr>
      <w:proofErr w:type="spellStart"/>
      <w:r>
        <w:rPr>
          <w:b/>
        </w:rPr>
        <w:t>Hal</w:t>
      </w:r>
      <w:proofErr w:type="spellEnd"/>
      <w:r>
        <w:rPr>
          <w:b/>
        </w:rPr>
        <w:t xml:space="preserve"> teegi initsialiseerimine</w:t>
      </w:r>
      <w:r w:rsidRPr="00BF0A5A">
        <w:rPr>
          <w:rStyle w:val="EndnoteReference"/>
        </w:rPr>
        <w:t xml:space="preserve"> </w:t>
      </w:r>
      <w:r>
        <w:rPr>
          <w:rStyle w:val="EndnoteReference"/>
        </w:rPr>
        <w:endnoteReference w:id="14"/>
      </w:r>
    </w:p>
    <w:p w:rsidR="0060080A" w:rsidRDefault="0060080A" w:rsidP="0060080A">
      <w:pPr>
        <w:pStyle w:val="BodyText"/>
      </w:pPr>
      <w:r>
        <w:t>Peab olema esimene funktsioon, mida käivitatakse.</w:t>
      </w:r>
      <w:r w:rsidR="006E34D3">
        <w:t xml:space="preserve"> HAL draiver on disainitud</w:t>
      </w:r>
      <w:r>
        <w:t xml:space="preserve">, et pakkuda rikkaliku </w:t>
      </w:r>
      <w:proofErr w:type="spellStart"/>
      <w:r>
        <w:t>API-si</w:t>
      </w:r>
      <w:proofErr w:type="spellEnd"/>
      <w:r>
        <w:t>, et suhelda aplikatsiooni kõrgemate kihtidega. Iga draiver koosneb funktsioonide hulgast, mis katav</w:t>
      </w:r>
      <w:r w:rsidR="006E34D3">
        <w:t>ad enamus väliseadme funktsioone</w:t>
      </w:r>
      <w:r>
        <w:t xml:space="preserve">. </w:t>
      </w:r>
    </w:p>
    <w:p w:rsidR="0060080A" w:rsidRDefault="0060080A" w:rsidP="00FB6D43">
      <w:pPr>
        <w:pStyle w:val="BodyText"/>
        <w:spacing w:after="0"/>
        <w:rPr>
          <w:b/>
        </w:rPr>
      </w:pPr>
      <w:r w:rsidRPr="00BF0A5A">
        <w:rPr>
          <w:b/>
        </w:rPr>
        <w:t>Näide</w:t>
      </w:r>
    </w:p>
    <w:p w:rsidR="0060080A" w:rsidRDefault="0060080A" w:rsidP="0060080A">
      <w:pPr>
        <w:pStyle w:val="BodyText"/>
      </w:pPr>
      <w:proofErr w:type="spellStart"/>
      <w:r w:rsidRPr="00BF0A5A">
        <w:t>HAL_UART_Abort</w:t>
      </w:r>
      <w:proofErr w:type="spellEnd"/>
      <w:r w:rsidRPr="00BF0A5A">
        <w:t xml:space="preserve"> (</w:t>
      </w:r>
      <w:proofErr w:type="spellStart"/>
      <w:r w:rsidRPr="00BF0A5A">
        <w:t>UART_HandleTypeDef</w:t>
      </w:r>
      <w:proofErr w:type="spellEnd"/>
      <w:r w:rsidRPr="00BF0A5A">
        <w:t xml:space="preserve"> *</w:t>
      </w:r>
      <w:proofErr w:type="spellStart"/>
      <w:r w:rsidRPr="00BF0A5A">
        <w:t>huart</w:t>
      </w:r>
      <w:proofErr w:type="spellEnd"/>
      <w:r w:rsidRPr="00BF0A5A">
        <w:t>)</w:t>
      </w:r>
      <w:r>
        <w:t xml:space="preserve"> – Tühistab käimasolevad edastused.</w:t>
      </w:r>
    </w:p>
    <w:p w:rsidR="0060080A" w:rsidRDefault="0060080A" w:rsidP="0060080A">
      <w:pPr>
        <w:pStyle w:val="BodyText"/>
        <w:rPr>
          <w:b/>
        </w:rPr>
      </w:pPr>
      <w:r w:rsidRPr="00C70715">
        <w:rPr>
          <w:b/>
        </w:rPr>
        <w:t>Süsteemi kella konfiguratsioon:</w:t>
      </w:r>
    </w:p>
    <w:p w:rsidR="0060080A" w:rsidRDefault="0060080A" w:rsidP="0060080A">
      <w:pPr>
        <w:pStyle w:val="BodyText"/>
      </w:pPr>
      <w:r>
        <w:t>Initsialiseerib sisemise väljund pinge. Initsialiseerib CPU, AHB ja ABP siini kellad. Süsteemi kell käsitleb arvutisüsteemis kõiki sünkroniseerimisist.</w:t>
      </w:r>
    </w:p>
    <w:p w:rsidR="0060080A" w:rsidRDefault="0060080A" w:rsidP="0060080A">
      <w:pPr>
        <w:pStyle w:val="BodyText"/>
        <w:rPr>
          <w:b/>
        </w:rPr>
      </w:pPr>
      <w:proofErr w:type="spellStart"/>
      <w:r>
        <w:rPr>
          <w:b/>
        </w:rPr>
        <w:t>Välisseadmete</w:t>
      </w:r>
      <w:proofErr w:type="spellEnd"/>
      <w:r>
        <w:rPr>
          <w:b/>
        </w:rPr>
        <w:t xml:space="preserve"> seadistamine:</w:t>
      </w:r>
    </w:p>
    <w:p w:rsidR="005E636E" w:rsidRDefault="0060080A" w:rsidP="005E636E">
      <w:pPr>
        <w:pStyle w:val="BodyText"/>
      </w:pPr>
      <w:r>
        <w:t>Initsialiseerib kõik konfigureeritud väljundid: GPIO, UART, USART.</w:t>
      </w:r>
    </w:p>
    <w:p w:rsidR="005F4791" w:rsidRDefault="0078434C" w:rsidP="005E636E">
      <w:pPr>
        <w:pStyle w:val="BodyText"/>
      </w:pPr>
      <w:r>
        <w:rPr>
          <w:noProof/>
          <w:lang w:val="en-US"/>
        </w:rPr>
        <w:drawing>
          <wp:inline distT="0" distB="0" distL="0" distR="0">
            <wp:extent cx="1913829" cy="327330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17">
                      <a:extLst>
                        <a:ext uri="{28A0092B-C50C-407E-A947-70E740481C1C}">
                          <a14:useLocalDpi xmlns:a14="http://schemas.microsoft.com/office/drawing/2010/main" val="0"/>
                        </a:ext>
                      </a:extLst>
                    </a:blip>
                    <a:stretch>
                      <a:fillRect/>
                    </a:stretch>
                  </pic:blipFill>
                  <pic:spPr>
                    <a:xfrm>
                      <a:off x="0" y="0"/>
                      <a:ext cx="1939631" cy="3317438"/>
                    </a:xfrm>
                    <a:prstGeom prst="rect">
                      <a:avLst/>
                    </a:prstGeom>
                  </pic:spPr>
                </pic:pic>
              </a:graphicData>
            </a:graphic>
          </wp:inline>
        </w:drawing>
      </w:r>
    </w:p>
    <w:p w:rsidR="00650F0B" w:rsidRDefault="005F4791" w:rsidP="00F35C1A">
      <w:pPr>
        <w:pStyle w:val="Caption"/>
        <w:jc w:val="both"/>
      </w:pPr>
      <w:bookmarkStart w:id="40" w:name="_Toc482564617"/>
      <w:r>
        <w:t xml:space="preserve">Joonis </w:t>
      </w:r>
      <w:fldSimple w:instr=" SEQ Joonis \* ARABIC ">
        <w:r w:rsidR="003957DE">
          <w:rPr>
            <w:noProof/>
          </w:rPr>
          <w:t>7</w:t>
        </w:r>
      </w:fldSimple>
      <w:r>
        <w:t xml:space="preserve"> - Arendusplaadi initsialiseerimine</w:t>
      </w:r>
      <w:bookmarkEnd w:id="40"/>
    </w:p>
    <w:p w:rsidR="00F35C1A" w:rsidRPr="00F35C1A" w:rsidRDefault="00F35C1A" w:rsidP="007D1B91">
      <w:pPr>
        <w:pStyle w:val="BodyText"/>
        <w:rPr>
          <w:b/>
        </w:rPr>
      </w:pPr>
      <w:r w:rsidRPr="00F35C1A">
        <w:rPr>
          <w:b/>
        </w:rPr>
        <w:lastRenderedPageBreak/>
        <w:t>Sensori Initsialiseerimine</w:t>
      </w:r>
      <w:r>
        <w:rPr>
          <w:b/>
        </w:rPr>
        <w:t>:</w:t>
      </w:r>
    </w:p>
    <w:p w:rsidR="007D1B91" w:rsidRPr="007D1B91" w:rsidRDefault="000217CE" w:rsidP="007D1B91">
      <w:pPr>
        <w:pStyle w:val="BodyText"/>
      </w:pPr>
      <w:r>
        <w:t xml:space="preserve">Sensori käivitamisel saadetakse sensorile konfiguratsiooni seaded, mis </w:t>
      </w:r>
      <w:r w:rsidR="00120776">
        <w:t>seadetega</w:t>
      </w:r>
      <w:r>
        <w:t xml:space="preserve"> sensor tööle hakkab.</w:t>
      </w:r>
      <w:r w:rsidR="00570DD9">
        <w:t xml:space="preserve"> Esmalt lülitakse sensor konfiguratsiooni </w:t>
      </w:r>
      <w:r w:rsidR="00120776">
        <w:t>režiimi, seejärel valitakse registrileht 0. Sensorile saadetakse kiirendusanduri vahemik</w:t>
      </w:r>
      <w:r w:rsidR="00FF4BED">
        <w:t xml:space="preserve"> 8G ning seejärel käivitatakse sensor kiirendusanduri režiimis.</w:t>
      </w:r>
      <w:r w:rsidR="00F35C1A">
        <w:t xml:space="preserve"> Sensori initsialiseerimis kirjeldab joonis 8.</w:t>
      </w:r>
    </w:p>
    <w:p w:rsidR="005F4791" w:rsidRDefault="00873EEC" w:rsidP="005F4791">
      <w:pPr>
        <w:pStyle w:val="BodyText"/>
        <w:keepNext/>
      </w:pPr>
      <w:r>
        <w:rPr>
          <w:noProof/>
          <w:lang w:val="en-US"/>
        </w:rPr>
        <w:drawing>
          <wp:inline distT="0" distB="0" distL="0" distR="0">
            <wp:extent cx="3083442" cy="492364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18">
                      <a:extLst>
                        <a:ext uri="{28A0092B-C50C-407E-A947-70E740481C1C}">
                          <a14:useLocalDpi xmlns:a14="http://schemas.microsoft.com/office/drawing/2010/main" val="0"/>
                        </a:ext>
                      </a:extLst>
                    </a:blip>
                    <a:stretch>
                      <a:fillRect/>
                    </a:stretch>
                  </pic:blipFill>
                  <pic:spPr>
                    <a:xfrm>
                      <a:off x="0" y="0"/>
                      <a:ext cx="3098755" cy="4948100"/>
                    </a:xfrm>
                    <a:prstGeom prst="rect">
                      <a:avLst/>
                    </a:prstGeom>
                  </pic:spPr>
                </pic:pic>
              </a:graphicData>
            </a:graphic>
          </wp:inline>
        </w:drawing>
      </w:r>
    </w:p>
    <w:p w:rsidR="00482988" w:rsidRDefault="005F4791" w:rsidP="00482988">
      <w:pPr>
        <w:pStyle w:val="Caption"/>
        <w:jc w:val="both"/>
      </w:pPr>
      <w:bookmarkStart w:id="41" w:name="_Toc482564618"/>
      <w:r>
        <w:t xml:space="preserve">Joonis </w:t>
      </w:r>
      <w:fldSimple w:instr=" SEQ Joonis \* ARABIC ">
        <w:r w:rsidR="003957DE">
          <w:rPr>
            <w:noProof/>
          </w:rPr>
          <w:t>8</w:t>
        </w:r>
      </w:fldSimple>
      <w:r>
        <w:t xml:space="preserve"> - Sensori </w:t>
      </w:r>
      <w:r w:rsidR="001940D4">
        <w:t>initsialiseerimine</w:t>
      </w:r>
      <w:bookmarkEnd w:id="41"/>
    </w:p>
    <w:p w:rsidR="00482988" w:rsidRDefault="00482988">
      <w:pPr>
        <w:rPr>
          <w:bCs/>
          <w:sz w:val="20"/>
          <w:szCs w:val="20"/>
        </w:rPr>
      </w:pPr>
      <w:r>
        <w:br w:type="page"/>
      </w:r>
    </w:p>
    <w:p w:rsidR="00482988" w:rsidRDefault="00482988" w:rsidP="00482988">
      <w:pPr>
        <w:pStyle w:val="BodyText"/>
        <w:rPr>
          <w:b/>
        </w:rPr>
      </w:pPr>
      <w:r w:rsidRPr="00482988">
        <w:rPr>
          <w:b/>
        </w:rPr>
        <w:lastRenderedPageBreak/>
        <w:t>Andmete päring:</w:t>
      </w:r>
    </w:p>
    <w:p w:rsidR="00482988" w:rsidRDefault="00482988" w:rsidP="00482988">
      <w:pPr>
        <w:pStyle w:val="BodyText"/>
      </w:pPr>
      <w:r>
        <w:t>Andmete saamiseks tuleb sensorile saata andmete lugemiseks päring,</w:t>
      </w:r>
      <w:r w:rsidR="00DE376C">
        <w:t xml:space="preserve"> </w:t>
      </w:r>
      <w:r w:rsidR="00AC2F8E">
        <w:t xml:space="preserve"> mis on näidatud</w:t>
      </w:r>
      <w:r>
        <w:t xml:space="preserve"> tabel 5</w:t>
      </w:r>
      <w:r w:rsidR="00AC2F8E">
        <w:t>-es</w:t>
      </w:r>
      <w:r>
        <w:t>.  Sensor saadab selle peale vastuse. Vastus võib endas sisaldada kas õigeid andmeid või viga.</w:t>
      </w:r>
      <w:r w:rsidR="000B3E96">
        <w:t xml:space="preserve"> Õiged andmed on kirjeldatud tabelis 6 ning vigane vastus on kirjeldatud tabelis 7. Andmete päringut kujutab joonis 9.</w:t>
      </w:r>
    </w:p>
    <w:p w:rsidR="00482988" w:rsidRPr="00482988" w:rsidRDefault="00482988" w:rsidP="00482988">
      <w:pPr>
        <w:pStyle w:val="BodyText"/>
        <w:rPr>
          <w:b/>
        </w:rPr>
      </w:pPr>
    </w:p>
    <w:p w:rsidR="005F4791" w:rsidRDefault="00387676" w:rsidP="005F4791">
      <w:pPr>
        <w:pStyle w:val="BodyText"/>
        <w:keepNext/>
      </w:pPr>
      <w:r>
        <w:rPr>
          <w:noProof/>
          <w:lang w:val="en-US"/>
        </w:rPr>
        <w:drawing>
          <wp:inline distT="0" distB="0" distL="0" distR="0">
            <wp:extent cx="3232298" cy="33868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ori_andmete_saatmine.png"/>
                    <pic:cNvPicPr/>
                  </pic:nvPicPr>
                  <pic:blipFill>
                    <a:blip r:embed="rId19">
                      <a:extLst>
                        <a:ext uri="{28A0092B-C50C-407E-A947-70E740481C1C}">
                          <a14:useLocalDpi xmlns:a14="http://schemas.microsoft.com/office/drawing/2010/main" val="0"/>
                        </a:ext>
                      </a:extLst>
                    </a:blip>
                    <a:stretch>
                      <a:fillRect/>
                    </a:stretch>
                  </pic:blipFill>
                  <pic:spPr>
                    <a:xfrm>
                      <a:off x="0" y="0"/>
                      <a:ext cx="3245681" cy="3400827"/>
                    </a:xfrm>
                    <a:prstGeom prst="rect">
                      <a:avLst/>
                    </a:prstGeom>
                  </pic:spPr>
                </pic:pic>
              </a:graphicData>
            </a:graphic>
          </wp:inline>
        </w:drawing>
      </w:r>
    </w:p>
    <w:p w:rsidR="00FB5924" w:rsidRDefault="005F4791" w:rsidP="005F4791">
      <w:pPr>
        <w:pStyle w:val="Caption"/>
        <w:jc w:val="both"/>
      </w:pPr>
      <w:bookmarkStart w:id="42" w:name="_Toc482564619"/>
      <w:r>
        <w:t xml:space="preserve">Joonis </w:t>
      </w:r>
      <w:fldSimple w:instr=" SEQ Joonis \* ARABIC ">
        <w:r w:rsidR="003957DE">
          <w:rPr>
            <w:noProof/>
          </w:rPr>
          <w:t>9</w:t>
        </w:r>
      </w:fldSimple>
      <w:r>
        <w:t xml:space="preserve"> - Andmete päring</w:t>
      </w:r>
      <w:bookmarkEnd w:id="42"/>
    </w:p>
    <w:p w:rsidR="00F35F1C" w:rsidRDefault="00F35F1C">
      <w:r>
        <w:br w:type="page"/>
      </w:r>
    </w:p>
    <w:p w:rsidR="00810A0D" w:rsidRPr="00810A0D" w:rsidRDefault="00810A0D" w:rsidP="00540FEC">
      <w:pPr>
        <w:pStyle w:val="BodyText"/>
        <w:rPr>
          <w:b/>
        </w:rPr>
      </w:pPr>
      <w:r w:rsidRPr="00810A0D">
        <w:rPr>
          <w:b/>
        </w:rPr>
        <w:lastRenderedPageBreak/>
        <w:t>Häirete kontroll</w:t>
      </w:r>
      <w:r>
        <w:rPr>
          <w:b/>
        </w:rPr>
        <w:t>:</w:t>
      </w:r>
    </w:p>
    <w:p w:rsidR="001B1D15" w:rsidRDefault="00BE1D39" w:rsidP="00540FEC">
      <w:pPr>
        <w:pStyle w:val="BodyText"/>
      </w:pPr>
      <w:r>
        <w:t>Peale andmete päringut kontrollitakse, kas andmed olid õiged.</w:t>
      </w:r>
      <w:r w:rsidR="001B1D15">
        <w:t xml:space="preserve"> Õnnestunud lugemise vastus on kirjeldatud tabelis 6. Nurjunud lugemise vastus on kirjeldatud tabelis 7.</w:t>
      </w:r>
    </w:p>
    <w:p w:rsidR="001B1D15" w:rsidRDefault="001B1D15" w:rsidP="00540FEC">
      <w:pPr>
        <w:pStyle w:val="BodyText"/>
      </w:pPr>
      <w:r>
        <w:t>Juhul kui algus bait on 0xBB on tegemist vigadeta andmetega. Juhul kui algus bait on 0xEE on tegemist nurjunud lugemisega. Vigase lugemise korral andmeid ei töödelda.</w:t>
      </w:r>
    </w:p>
    <w:p w:rsidR="00E310AA" w:rsidRDefault="00E310AA" w:rsidP="00E310AA">
      <w:pPr>
        <w:pStyle w:val="BodyText"/>
        <w:keepNext/>
      </w:pPr>
      <w:r>
        <w:rPr>
          <w:noProof/>
          <w:lang w:val="en-US"/>
        </w:rPr>
        <w:drawing>
          <wp:inline distT="0" distB="0" distL="0" distR="0" wp14:anchorId="755CB2DD" wp14:editId="0046B05D">
            <wp:extent cx="3062177" cy="234856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irete_kont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2201" cy="2371596"/>
                    </a:xfrm>
                    <a:prstGeom prst="rect">
                      <a:avLst/>
                    </a:prstGeom>
                  </pic:spPr>
                </pic:pic>
              </a:graphicData>
            </a:graphic>
          </wp:inline>
        </w:drawing>
      </w:r>
    </w:p>
    <w:p w:rsidR="00E310AA" w:rsidRDefault="00E310AA" w:rsidP="00E310AA">
      <w:pPr>
        <w:pStyle w:val="Caption"/>
        <w:jc w:val="both"/>
      </w:pPr>
      <w:bookmarkStart w:id="43" w:name="_Toc482564620"/>
      <w:r>
        <w:t xml:space="preserve">Joonis </w:t>
      </w:r>
      <w:fldSimple w:instr=" SEQ Joonis \* ARABIC ">
        <w:r w:rsidR="003957DE">
          <w:rPr>
            <w:noProof/>
          </w:rPr>
          <w:t>10</w:t>
        </w:r>
      </w:fldSimple>
      <w:r>
        <w:t xml:space="preserve"> - Häirete kontroll</w:t>
      </w:r>
      <w:bookmarkEnd w:id="43"/>
    </w:p>
    <w:p w:rsidR="00512F67" w:rsidRPr="00540FEC" w:rsidRDefault="00512F67" w:rsidP="00540FEC">
      <w:pPr>
        <w:pStyle w:val="BodyText"/>
      </w:pPr>
    </w:p>
    <w:p w:rsidR="0074742D" w:rsidRPr="0074742D" w:rsidRDefault="0074742D" w:rsidP="0074742D">
      <w:pPr>
        <w:pStyle w:val="BodyText"/>
        <w:rPr>
          <w:b/>
        </w:rPr>
      </w:pPr>
      <w:r w:rsidRPr="0074742D">
        <w:rPr>
          <w:b/>
        </w:rPr>
        <w:t>Andmete edastus</w:t>
      </w:r>
      <w:r>
        <w:rPr>
          <w:b/>
        </w:rPr>
        <w:t>:</w:t>
      </w:r>
    </w:p>
    <w:p w:rsidR="00091B56" w:rsidRDefault="006A5A12" w:rsidP="006A5A12">
      <w:pPr>
        <w:pStyle w:val="BodyText"/>
      </w:pPr>
      <w:r>
        <w:t xml:space="preserve">Juhul kui andmed on õiged, siis saadetakse andmed USB </w:t>
      </w:r>
      <w:r w:rsidR="00DC2EA3">
        <w:t>porti.</w:t>
      </w:r>
      <w:r>
        <w:t xml:space="preserve"> Andmeid saab </w:t>
      </w:r>
      <w:r w:rsidR="00CF124E">
        <w:t xml:space="preserve">lugeda kasutades programmi </w:t>
      </w:r>
      <w:proofErr w:type="spellStart"/>
      <w:r w:rsidR="00CF124E">
        <w:t>RealT</w:t>
      </w:r>
      <w:r>
        <w:t>erm</w:t>
      </w:r>
      <w:proofErr w:type="spellEnd"/>
      <w:r w:rsidR="00CF124E">
        <w:rPr>
          <w:rStyle w:val="EndnoteReference"/>
        </w:rPr>
        <w:endnoteReference w:id="15"/>
      </w:r>
      <w:r>
        <w:t>.</w:t>
      </w:r>
    </w:p>
    <w:p w:rsidR="009F45FD" w:rsidRDefault="009F45FD">
      <w:pPr>
        <w:rPr>
          <w:b/>
        </w:rPr>
      </w:pPr>
      <w:r>
        <w:rPr>
          <w:b/>
        </w:rPr>
        <w:br w:type="page"/>
      </w:r>
    </w:p>
    <w:p w:rsidR="001A7C65" w:rsidRDefault="00F56778" w:rsidP="00F102C5">
      <w:pPr>
        <w:pStyle w:val="BodyText"/>
        <w:rPr>
          <w:b/>
          <w:lang w:val="en-US"/>
        </w:rPr>
      </w:pPr>
      <w:r>
        <w:rPr>
          <w:b/>
        </w:rPr>
        <w:lastRenderedPageBreak/>
        <w:t>Kiirendusanduri</w:t>
      </w:r>
      <w:r w:rsidR="00063D3E">
        <w:rPr>
          <w:b/>
        </w:rPr>
        <w:t xml:space="preserve"> kalibreerimine</w:t>
      </w:r>
      <w:r>
        <w:rPr>
          <w:b/>
          <w:lang w:val="en-US"/>
        </w:rPr>
        <w:t>:</w:t>
      </w:r>
    </w:p>
    <w:p w:rsidR="00063D3E" w:rsidRDefault="00063D3E" w:rsidP="00F102C5">
      <w:pPr>
        <w:pStyle w:val="BodyText"/>
        <w:rPr>
          <w:lang w:val="en-US"/>
        </w:rPr>
      </w:pPr>
      <w:proofErr w:type="spellStart"/>
      <w:r>
        <w:rPr>
          <w:lang w:val="en-US"/>
        </w:rPr>
        <w:t>Kiiren</w:t>
      </w:r>
      <w:r w:rsidR="00D62E2E">
        <w:rPr>
          <w:lang w:val="en-US"/>
        </w:rPr>
        <w:t>dusandureid</w:t>
      </w:r>
      <w:proofErr w:type="spellEnd"/>
      <w:r>
        <w:rPr>
          <w:lang w:val="en-US"/>
        </w:rPr>
        <w:t xml:space="preserve"> on </w:t>
      </w:r>
      <w:proofErr w:type="spellStart"/>
      <w:r>
        <w:rPr>
          <w:lang w:val="en-US"/>
        </w:rPr>
        <w:t>võimalik</w:t>
      </w:r>
      <w:proofErr w:type="spellEnd"/>
      <w:r>
        <w:rPr>
          <w:lang w:val="en-US"/>
        </w:rPr>
        <w:t xml:space="preserve"> </w:t>
      </w:r>
      <w:proofErr w:type="spellStart"/>
      <w:r>
        <w:rPr>
          <w:lang w:val="en-US"/>
        </w:rPr>
        <w:t>kalibreerida</w:t>
      </w:r>
      <w:proofErr w:type="spellEnd"/>
      <w:r>
        <w:rPr>
          <w:lang w:val="en-US"/>
        </w:rPr>
        <w:t xml:space="preserve">, </w:t>
      </w:r>
      <w:proofErr w:type="spellStart"/>
      <w:r>
        <w:rPr>
          <w:lang w:val="en-US"/>
        </w:rPr>
        <w:t>selleks</w:t>
      </w:r>
      <w:proofErr w:type="spellEnd"/>
      <w:r w:rsidR="00D62E2E">
        <w:rPr>
          <w:lang w:val="en-US"/>
        </w:rPr>
        <w:t xml:space="preserve"> </w:t>
      </w:r>
      <w:proofErr w:type="spellStart"/>
      <w:r w:rsidR="00D62E2E">
        <w:rPr>
          <w:lang w:val="en-US"/>
        </w:rPr>
        <w:t>tuleb</w:t>
      </w:r>
      <w:proofErr w:type="spellEnd"/>
      <w:r w:rsidR="00D62E2E">
        <w:rPr>
          <w:lang w:val="en-US"/>
        </w:rPr>
        <w:t xml:space="preserve"> </w:t>
      </w:r>
      <w:proofErr w:type="spellStart"/>
      <w:r w:rsidR="00D62E2E">
        <w:rPr>
          <w:lang w:val="en-US"/>
        </w:rPr>
        <w:t>hoida</w:t>
      </w:r>
      <w:proofErr w:type="spellEnd"/>
      <w:r>
        <w:rPr>
          <w:lang w:val="en-US"/>
        </w:rPr>
        <w:t xml:space="preserve"> all</w:t>
      </w:r>
      <w:r w:rsidR="00B43BCA">
        <w:rPr>
          <w:lang w:val="en-US"/>
        </w:rPr>
        <w:t xml:space="preserve"> </w:t>
      </w:r>
      <w:proofErr w:type="spellStart"/>
      <w:r w:rsidR="00B43BCA">
        <w:rPr>
          <w:lang w:val="en-US"/>
        </w:rPr>
        <w:t>sinist</w:t>
      </w:r>
      <w:proofErr w:type="spellEnd"/>
      <w:r w:rsidR="00B43BCA">
        <w:rPr>
          <w:lang w:val="en-US"/>
        </w:rPr>
        <w:t xml:space="preserve"> </w:t>
      </w:r>
      <w:proofErr w:type="spellStart"/>
      <w:r w:rsidR="00B43BCA">
        <w:rPr>
          <w:lang w:val="en-US"/>
        </w:rPr>
        <w:t>nuppu</w:t>
      </w:r>
      <w:proofErr w:type="spellEnd"/>
      <w:r w:rsidR="00D62E2E">
        <w:rPr>
          <w:lang w:val="en-US"/>
        </w:rPr>
        <w:t xml:space="preserve"> </w:t>
      </w:r>
      <w:proofErr w:type="spellStart"/>
      <w:r w:rsidR="00D62E2E">
        <w:rPr>
          <w:lang w:val="en-US"/>
        </w:rPr>
        <w:t>viieks</w:t>
      </w:r>
      <w:proofErr w:type="spellEnd"/>
      <w:r w:rsidR="00D62E2E">
        <w:rPr>
          <w:lang w:val="en-US"/>
        </w:rPr>
        <w:t xml:space="preserve"> </w:t>
      </w:r>
      <w:proofErr w:type="spellStart"/>
      <w:r w:rsidR="00D62E2E">
        <w:rPr>
          <w:lang w:val="en-US"/>
        </w:rPr>
        <w:t>sekundiks</w:t>
      </w:r>
      <w:proofErr w:type="spellEnd"/>
      <w:r w:rsidR="00B43BCA">
        <w:rPr>
          <w:lang w:val="en-US"/>
        </w:rPr>
        <w:t xml:space="preserve">, </w:t>
      </w:r>
      <w:proofErr w:type="spellStart"/>
      <w:r w:rsidR="00B43BCA">
        <w:rPr>
          <w:lang w:val="en-US"/>
        </w:rPr>
        <w:t>mis</w:t>
      </w:r>
      <w:proofErr w:type="spellEnd"/>
      <w:r w:rsidR="00B43BCA">
        <w:rPr>
          <w:lang w:val="en-US"/>
        </w:rPr>
        <w:t xml:space="preserve"> on </w:t>
      </w:r>
      <w:proofErr w:type="spellStart"/>
      <w:r w:rsidR="00B43BCA">
        <w:rPr>
          <w:lang w:val="en-US"/>
        </w:rPr>
        <w:t>näidatud</w:t>
      </w:r>
      <w:proofErr w:type="spellEnd"/>
      <w:r w:rsidR="00B43BCA">
        <w:rPr>
          <w:lang w:val="en-US"/>
        </w:rPr>
        <w:t xml:space="preserve"> </w:t>
      </w:r>
      <w:proofErr w:type="spellStart"/>
      <w:r w:rsidR="00B43BCA">
        <w:rPr>
          <w:lang w:val="en-US"/>
        </w:rPr>
        <w:t>joonisel</w:t>
      </w:r>
      <w:proofErr w:type="spellEnd"/>
      <w:r w:rsidR="00B43BCA">
        <w:rPr>
          <w:lang w:val="en-US"/>
        </w:rPr>
        <w:t xml:space="preserve"> </w:t>
      </w:r>
      <w:r w:rsidR="004C63D9">
        <w:rPr>
          <w:lang w:val="en-US"/>
        </w:rPr>
        <w:t>1</w:t>
      </w:r>
      <w:r w:rsidR="00D62E2E">
        <w:rPr>
          <w:lang w:val="en-US"/>
        </w:rPr>
        <w:t>3 B1</w:t>
      </w:r>
      <w:r>
        <w:rPr>
          <w:lang w:val="en-US"/>
        </w:rPr>
        <w:t>.</w:t>
      </w:r>
    </w:p>
    <w:p w:rsidR="00590D20" w:rsidRDefault="00D62E2E" w:rsidP="00590D20">
      <w:pPr>
        <w:pStyle w:val="BodyText"/>
        <w:rPr>
          <w:lang w:val="en-US"/>
        </w:rPr>
      </w:pPr>
      <w:proofErr w:type="spellStart"/>
      <w:r>
        <w:rPr>
          <w:lang w:val="en-US"/>
        </w:rPr>
        <w:t>Seejärel</w:t>
      </w:r>
      <w:proofErr w:type="spellEnd"/>
      <w:r>
        <w:rPr>
          <w:lang w:val="en-US"/>
        </w:rPr>
        <w:t xml:space="preserve"> on </w:t>
      </w:r>
      <w:proofErr w:type="spellStart"/>
      <w:r>
        <w:rPr>
          <w:lang w:val="en-US"/>
        </w:rPr>
        <w:t>kahesekundiline</w:t>
      </w:r>
      <w:proofErr w:type="spellEnd"/>
      <w:r>
        <w:rPr>
          <w:lang w:val="en-US"/>
        </w:rPr>
        <w:t xml:space="preserve"> auk. </w:t>
      </w:r>
      <w:proofErr w:type="spellStart"/>
      <w:r>
        <w:rPr>
          <w:lang w:val="en-US"/>
        </w:rPr>
        <w:t>Juhul</w:t>
      </w:r>
      <w:proofErr w:type="spellEnd"/>
      <w:r>
        <w:rPr>
          <w:lang w:val="en-US"/>
        </w:rPr>
        <w:t xml:space="preserve"> </w:t>
      </w:r>
      <w:proofErr w:type="spellStart"/>
      <w:r>
        <w:rPr>
          <w:lang w:val="en-US"/>
        </w:rPr>
        <w:t>kui</w:t>
      </w:r>
      <w:proofErr w:type="spellEnd"/>
      <w:r>
        <w:rPr>
          <w:lang w:val="en-US"/>
        </w:rPr>
        <w:t xml:space="preserve"> </w:t>
      </w:r>
      <w:proofErr w:type="spellStart"/>
      <w:r>
        <w:rPr>
          <w:lang w:val="en-US"/>
        </w:rPr>
        <w:t>selle</w:t>
      </w:r>
      <w:proofErr w:type="spellEnd"/>
      <w:r>
        <w:rPr>
          <w:lang w:val="en-US"/>
        </w:rPr>
        <w:t xml:space="preserve"> </w:t>
      </w:r>
      <w:proofErr w:type="spellStart"/>
      <w:r>
        <w:rPr>
          <w:lang w:val="en-US"/>
        </w:rPr>
        <w:t>kahesekundi</w:t>
      </w:r>
      <w:proofErr w:type="spellEnd"/>
      <w:r>
        <w:rPr>
          <w:lang w:val="en-US"/>
        </w:rPr>
        <w:t xml:space="preserve"> </w:t>
      </w:r>
      <w:proofErr w:type="spellStart"/>
      <w:r>
        <w:rPr>
          <w:lang w:val="en-US"/>
        </w:rPr>
        <w:t>jooksul</w:t>
      </w:r>
      <w:proofErr w:type="spellEnd"/>
      <w:r>
        <w:rPr>
          <w:lang w:val="en-US"/>
        </w:rPr>
        <w:t xml:space="preserve"> </w:t>
      </w:r>
      <w:proofErr w:type="spellStart"/>
      <w:r>
        <w:rPr>
          <w:lang w:val="en-US"/>
        </w:rPr>
        <w:t>vajutada</w:t>
      </w:r>
      <w:proofErr w:type="spellEnd"/>
      <w:r>
        <w:rPr>
          <w:lang w:val="en-US"/>
        </w:rPr>
        <w:t xml:space="preserve"> </w:t>
      </w:r>
      <w:proofErr w:type="spellStart"/>
      <w:r>
        <w:rPr>
          <w:lang w:val="en-US"/>
        </w:rPr>
        <w:t>sinist</w:t>
      </w:r>
      <w:proofErr w:type="spellEnd"/>
      <w:r>
        <w:rPr>
          <w:lang w:val="en-US"/>
        </w:rPr>
        <w:t xml:space="preserve"> </w:t>
      </w:r>
      <w:proofErr w:type="spellStart"/>
      <w:r>
        <w:rPr>
          <w:lang w:val="en-US"/>
        </w:rPr>
        <w:t>nuppu</w:t>
      </w:r>
      <w:proofErr w:type="spellEnd"/>
      <w:r>
        <w:rPr>
          <w:lang w:val="en-US"/>
        </w:rPr>
        <w:t xml:space="preserve"> </w:t>
      </w:r>
      <w:proofErr w:type="spellStart"/>
      <w:r>
        <w:rPr>
          <w:lang w:val="en-US"/>
        </w:rPr>
        <w:t>seadistatakse</w:t>
      </w:r>
      <w:proofErr w:type="spellEnd"/>
      <w:r>
        <w:rPr>
          <w:lang w:val="en-US"/>
        </w:rPr>
        <w:t xml:space="preserve"> sensor </w:t>
      </w:r>
      <w:proofErr w:type="spellStart"/>
      <w:r>
        <w:rPr>
          <w:lang w:val="en-US"/>
        </w:rPr>
        <w:t>kahte</w:t>
      </w:r>
      <w:proofErr w:type="spellEnd"/>
      <w:r>
        <w:rPr>
          <w:lang w:val="en-US"/>
        </w:rPr>
        <w:t xml:space="preserve">. </w:t>
      </w:r>
      <w:proofErr w:type="spellStart"/>
      <w:r>
        <w:rPr>
          <w:lang w:val="en-US"/>
        </w:rPr>
        <w:t>Juhul</w:t>
      </w:r>
      <w:proofErr w:type="spellEnd"/>
      <w:r>
        <w:rPr>
          <w:lang w:val="en-US"/>
        </w:rPr>
        <w:t xml:space="preserve"> </w:t>
      </w:r>
      <w:proofErr w:type="spellStart"/>
      <w:r>
        <w:rPr>
          <w:lang w:val="en-US"/>
        </w:rPr>
        <w:t>kui</w:t>
      </w:r>
      <w:proofErr w:type="spellEnd"/>
      <w:r>
        <w:rPr>
          <w:lang w:val="en-US"/>
        </w:rPr>
        <w:t xml:space="preserve"> </w:t>
      </w:r>
      <w:proofErr w:type="spellStart"/>
      <w:r w:rsidR="00590D20">
        <w:rPr>
          <w:lang w:val="en-US"/>
        </w:rPr>
        <w:t>nuppu</w:t>
      </w:r>
      <w:proofErr w:type="spellEnd"/>
      <w:r w:rsidR="00590D20">
        <w:rPr>
          <w:lang w:val="en-US"/>
        </w:rPr>
        <w:t xml:space="preserve"> </w:t>
      </w:r>
      <w:proofErr w:type="spellStart"/>
      <w:r w:rsidR="00590D20">
        <w:rPr>
          <w:lang w:val="en-US"/>
        </w:rPr>
        <w:t>ei</w:t>
      </w:r>
      <w:proofErr w:type="spellEnd"/>
      <w:r w:rsidR="00590D20">
        <w:rPr>
          <w:lang w:val="en-US"/>
        </w:rPr>
        <w:t xml:space="preserve"> </w:t>
      </w:r>
      <w:proofErr w:type="spellStart"/>
      <w:r w:rsidR="00590D20">
        <w:rPr>
          <w:lang w:val="en-US"/>
        </w:rPr>
        <w:t>vajutata</w:t>
      </w:r>
      <w:proofErr w:type="spellEnd"/>
      <w:r w:rsidR="00590D20">
        <w:rPr>
          <w:lang w:val="en-US"/>
        </w:rPr>
        <w:t xml:space="preserve">, </w:t>
      </w:r>
      <w:proofErr w:type="spellStart"/>
      <w:r w:rsidR="00590D20">
        <w:rPr>
          <w:lang w:val="en-US"/>
        </w:rPr>
        <w:t>seadistatakse</w:t>
      </w:r>
      <w:proofErr w:type="spellEnd"/>
      <w:r w:rsidR="00590D20">
        <w:rPr>
          <w:lang w:val="en-US"/>
        </w:rPr>
        <w:t xml:space="preserve"> sensor </w:t>
      </w:r>
      <w:proofErr w:type="spellStart"/>
      <w:r w:rsidR="00590D20">
        <w:rPr>
          <w:lang w:val="en-US"/>
        </w:rPr>
        <w:t>üks</w:t>
      </w:r>
      <w:proofErr w:type="spellEnd"/>
      <w:r w:rsidR="00590D20">
        <w:rPr>
          <w:lang w:val="en-US"/>
        </w:rPr>
        <w:t>.</w:t>
      </w:r>
    </w:p>
    <w:p w:rsidR="007F27B3" w:rsidRDefault="007F27B3" w:rsidP="00590D20">
      <w:pPr>
        <w:pStyle w:val="BodyText"/>
        <w:rPr>
          <w:lang w:val="en-US"/>
        </w:rPr>
      </w:pPr>
      <w:proofErr w:type="spellStart"/>
      <w:r>
        <w:rPr>
          <w:lang w:val="en-US"/>
        </w:rPr>
        <w:t>Tulukest</w:t>
      </w:r>
      <w:proofErr w:type="spellEnd"/>
      <w:r>
        <w:rPr>
          <w:lang w:val="en-US"/>
        </w:rPr>
        <w:t xml:space="preserve"> LD2 </w:t>
      </w:r>
      <w:proofErr w:type="spellStart"/>
      <w:r>
        <w:rPr>
          <w:lang w:val="en-US"/>
        </w:rPr>
        <w:t>ning</w:t>
      </w:r>
      <w:proofErr w:type="spellEnd"/>
      <w:r>
        <w:rPr>
          <w:lang w:val="en-US"/>
        </w:rPr>
        <w:t xml:space="preserve"> </w:t>
      </w:r>
      <w:proofErr w:type="spellStart"/>
      <w:r>
        <w:rPr>
          <w:lang w:val="en-US"/>
        </w:rPr>
        <w:t>nuppu</w:t>
      </w:r>
      <w:proofErr w:type="spellEnd"/>
      <w:r>
        <w:rPr>
          <w:lang w:val="en-US"/>
        </w:rPr>
        <w:t xml:space="preserve"> B1 </w:t>
      </w:r>
      <w:proofErr w:type="spellStart"/>
      <w:r>
        <w:rPr>
          <w:lang w:val="en-US"/>
        </w:rPr>
        <w:t>kasutatakse</w:t>
      </w:r>
      <w:proofErr w:type="spellEnd"/>
      <w:r>
        <w:rPr>
          <w:lang w:val="en-US"/>
        </w:rPr>
        <w:t xml:space="preserve"> </w:t>
      </w:r>
      <w:proofErr w:type="spellStart"/>
      <w:r>
        <w:rPr>
          <w:lang w:val="en-US"/>
        </w:rPr>
        <w:t>seadistamisel</w:t>
      </w:r>
      <w:proofErr w:type="spellEnd"/>
      <w:r>
        <w:rPr>
          <w:lang w:val="en-US"/>
        </w:rPr>
        <w:t xml:space="preserve"> </w:t>
      </w:r>
      <w:proofErr w:type="spellStart"/>
      <w:r>
        <w:rPr>
          <w:lang w:val="en-US"/>
        </w:rPr>
        <w:t>joonis</w:t>
      </w:r>
      <w:proofErr w:type="spellEnd"/>
      <w:r>
        <w:rPr>
          <w:lang w:val="en-US"/>
        </w:rPr>
        <w:t xml:space="preserve"> 13 </w:t>
      </w:r>
      <w:proofErr w:type="spellStart"/>
      <w:r>
        <w:rPr>
          <w:lang w:val="en-US"/>
        </w:rPr>
        <w:t>ning</w:t>
      </w:r>
      <w:proofErr w:type="spellEnd"/>
      <w:r>
        <w:rPr>
          <w:lang w:val="en-US"/>
        </w:rPr>
        <w:t xml:space="preserve"> </w:t>
      </w:r>
      <w:proofErr w:type="spellStart"/>
      <w:r>
        <w:rPr>
          <w:lang w:val="en-US"/>
        </w:rPr>
        <w:t>joonis</w:t>
      </w:r>
      <w:proofErr w:type="spellEnd"/>
      <w:r>
        <w:rPr>
          <w:lang w:val="en-US"/>
        </w:rPr>
        <w:t xml:space="preserve"> 14.</w:t>
      </w:r>
    </w:p>
    <w:p w:rsidR="007F27B3" w:rsidRDefault="007F27B3" w:rsidP="00590D20">
      <w:pPr>
        <w:pStyle w:val="BodyText"/>
        <w:rPr>
          <w:lang w:val="en-US"/>
        </w:rPr>
      </w:pPr>
      <w:proofErr w:type="spellStart"/>
      <w:r>
        <w:rPr>
          <w:lang w:val="en-US"/>
        </w:rPr>
        <w:t>Esialgu</w:t>
      </w:r>
      <w:proofErr w:type="spellEnd"/>
      <w:r>
        <w:rPr>
          <w:lang w:val="en-US"/>
        </w:rPr>
        <w:t xml:space="preserve"> </w:t>
      </w:r>
      <w:proofErr w:type="spellStart"/>
      <w:r>
        <w:rPr>
          <w:lang w:val="en-US"/>
        </w:rPr>
        <w:t>seadistatakse</w:t>
      </w:r>
      <w:proofErr w:type="spellEnd"/>
      <w:r>
        <w:rPr>
          <w:lang w:val="en-US"/>
        </w:rPr>
        <w:t xml:space="preserve"> </w:t>
      </w:r>
      <w:proofErr w:type="spellStart"/>
      <w:r>
        <w:rPr>
          <w:lang w:val="en-US"/>
        </w:rPr>
        <w:t>sensori</w:t>
      </w:r>
      <w:proofErr w:type="spellEnd"/>
      <w:r>
        <w:rPr>
          <w:lang w:val="en-US"/>
        </w:rPr>
        <w:t xml:space="preserve"> X </w:t>
      </w:r>
      <w:proofErr w:type="spellStart"/>
      <w:r>
        <w:rPr>
          <w:lang w:val="en-US"/>
        </w:rPr>
        <w:t>telge</w:t>
      </w:r>
      <w:proofErr w:type="spellEnd"/>
      <w:r>
        <w:rPr>
          <w:lang w:val="en-US"/>
        </w:rPr>
        <w:t xml:space="preserve">. </w:t>
      </w:r>
      <w:proofErr w:type="spellStart"/>
      <w:r>
        <w:rPr>
          <w:lang w:val="en-US"/>
        </w:rPr>
        <w:t>Tuluke</w:t>
      </w:r>
      <w:proofErr w:type="spellEnd"/>
      <w:r>
        <w:rPr>
          <w:lang w:val="en-US"/>
        </w:rPr>
        <w:t xml:space="preserve"> LD2 </w:t>
      </w:r>
      <w:proofErr w:type="spellStart"/>
      <w:r>
        <w:rPr>
          <w:lang w:val="en-US"/>
        </w:rPr>
        <w:t>hakkab</w:t>
      </w:r>
      <w:proofErr w:type="spellEnd"/>
      <w:r>
        <w:rPr>
          <w:lang w:val="en-US"/>
        </w:rPr>
        <w:t xml:space="preserve"> </w:t>
      </w:r>
      <w:proofErr w:type="spellStart"/>
      <w:r>
        <w:rPr>
          <w:lang w:val="en-US"/>
        </w:rPr>
        <w:t>vilkuma</w:t>
      </w:r>
      <w:proofErr w:type="spellEnd"/>
      <w:r>
        <w:rPr>
          <w:lang w:val="en-US"/>
        </w:rPr>
        <w:t xml:space="preserve"> </w:t>
      </w:r>
      <w:proofErr w:type="spellStart"/>
      <w:r>
        <w:rPr>
          <w:lang w:val="en-US"/>
        </w:rPr>
        <w:t>sagedusega</w:t>
      </w:r>
      <w:proofErr w:type="spellEnd"/>
      <w:r>
        <w:rPr>
          <w:lang w:val="en-US"/>
        </w:rPr>
        <w:t xml:space="preserve"> 1000 </w:t>
      </w:r>
      <w:proofErr w:type="spellStart"/>
      <w:r>
        <w:rPr>
          <w:lang w:val="en-US"/>
        </w:rPr>
        <w:t>ms.</w:t>
      </w:r>
      <w:proofErr w:type="spellEnd"/>
      <w:r>
        <w:rPr>
          <w:lang w:val="en-US"/>
        </w:rPr>
        <w:t xml:space="preserve"> Sensor </w:t>
      </w:r>
      <w:proofErr w:type="spellStart"/>
      <w:r>
        <w:rPr>
          <w:lang w:val="en-US"/>
        </w:rPr>
        <w:t>tuleb</w:t>
      </w:r>
      <w:proofErr w:type="spellEnd"/>
      <w:r>
        <w:rPr>
          <w:lang w:val="en-US"/>
        </w:rPr>
        <w:t xml:space="preserve"> </w:t>
      </w:r>
      <w:proofErr w:type="spellStart"/>
      <w:r>
        <w:rPr>
          <w:lang w:val="en-US"/>
        </w:rPr>
        <w:t>paigutada</w:t>
      </w:r>
      <w:proofErr w:type="spellEnd"/>
      <w:r>
        <w:rPr>
          <w:lang w:val="en-US"/>
        </w:rPr>
        <w:t xml:space="preserve"> X </w:t>
      </w:r>
      <w:proofErr w:type="spellStart"/>
      <w:r>
        <w:rPr>
          <w:lang w:val="en-US"/>
        </w:rPr>
        <w:t>telje</w:t>
      </w:r>
      <w:proofErr w:type="spellEnd"/>
      <w:r>
        <w:rPr>
          <w:lang w:val="en-US"/>
        </w:rPr>
        <w:t xml:space="preserve"> </w:t>
      </w:r>
      <w:proofErr w:type="spellStart"/>
      <w:r>
        <w:rPr>
          <w:lang w:val="en-US"/>
        </w:rPr>
        <w:t>suhtes</w:t>
      </w:r>
      <w:proofErr w:type="spellEnd"/>
      <w:r>
        <w:rPr>
          <w:lang w:val="en-US"/>
        </w:rPr>
        <w:t xml:space="preserve"> </w:t>
      </w:r>
      <w:proofErr w:type="spellStart"/>
      <w:r>
        <w:rPr>
          <w:lang w:val="en-US"/>
        </w:rPr>
        <w:t>tasasele</w:t>
      </w:r>
      <w:proofErr w:type="spellEnd"/>
      <w:r>
        <w:rPr>
          <w:lang w:val="en-US"/>
        </w:rPr>
        <w:t xml:space="preserve"> </w:t>
      </w:r>
      <w:proofErr w:type="spellStart"/>
      <w:r>
        <w:rPr>
          <w:lang w:val="en-US"/>
        </w:rPr>
        <w:t>pinnale</w:t>
      </w:r>
      <w:proofErr w:type="spellEnd"/>
      <w:r>
        <w:rPr>
          <w:lang w:val="en-US"/>
        </w:rPr>
        <w:t xml:space="preserve"> </w:t>
      </w:r>
      <w:proofErr w:type="spellStart"/>
      <w:r>
        <w:rPr>
          <w:lang w:val="en-US"/>
        </w:rPr>
        <w:t>ning</w:t>
      </w:r>
      <w:proofErr w:type="spellEnd"/>
      <w:r>
        <w:rPr>
          <w:lang w:val="en-US"/>
        </w:rPr>
        <w:t xml:space="preserve"> </w:t>
      </w:r>
      <w:proofErr w:type="spellStart"/>
      <w:r>
        <w:rPr>
          <w:lang w:val="en-US"/>
        </w:rPr>
        <w:t>seejärel</w:t>
      </w:r>
      <w:proofErr w:type="spellEnd"/>
      <w:r>
        <w:rPr>
          <w:lang w:val="en-US"/>
        </w:rPr>
        <w:t xml:space="preserve"> </w:t>
      </w:r>
      <w:proofErr w:type="spellStart"/>
      <w:r>
        <w:rPr>
          <w:lang w:val="en-US"/>
        </w:rPr>
        <w:t>tuleb</w:t>
      </w:r>
      <w:proofErr w:type="spellEnd"/>
      <w:r>
        <w:rPr>
          <w:lang w:val="en-US"/>
        </w:rPr>
        <w:t xml:space="preserve"> </w:t>
      </w:r>
      <w:proofErr w:type="spellStart"/>
      <w:r>
        <w:rPr>
          <w:lang w:val="en-US"/>
        </w:rPr>
        <w:t>vajutada</w:t>
      </w:r>
      <w:proofErr w:type="spellEnd"/>
      <w:r>
        <w:rPr>
          <w:lang w:val="en-US"/>
        </w:rPr>
        <w:t xml:space="preserve"> </w:t>
      </w:r>
      <w:proofErr w:type="spellStart"/>
      <w:r>
        <w:rPr>
          <w:lang w:val="en-US"/>
        </w:rPr>
        <w:t>sinist</w:t>
      </w:r>
      <w:proofErr w:type="spellEnd"/>
      <w:r>
        <w:rPr>
          <w:lang w:val="en-US"/>
        </w:rPr>
        <w:t xml:space="preserve"> </w:t>
      </w:r>
      <w:proofErr w:type="spellStart"/>
      <w:r>
        <w:rPr>
          <w:lang w:val="en-US"/>
        </w:rPr>
        <w:t>nuppu</w:t>
      </w:r>
      <w:proofErr w:type="spellEnd"/>
      <w:r>
        <w:rPr>
          <w:lang w:val="en-US"/>
        </w:rPr>
        <w:t xml:space="preserve"> B1.</w:t>
      </w:r>
    </w:p>
    <w:p w:rsidR="007F27B3" w:rsidRDefault="007F27B3" w:rsidP="00590D20">
      <w:pPr>
        <w:pStyle w:val="BodyText"/>
        <w:rPr>
          <w:lang w:val="en-US"/>
        </w:rPr>
      </w:pPr>
      <w:proofErr w:type="spellStart"/>
      <w:r>
        <w:rPr>
          <w:lang w:val="en-US"/>
        </w:rPr>
        <w:t>Järgmisena</w:t>
      </w:r>
      <w:proofErr w:type="spellEnd"/>
      <w:r>
        <w:rPr>
          <w:lang w:val="en-US"/>
        </w:rPr>
        <w:t xml:space="preserve"> </w:t>
      </w:r>
      <w:proofErr w:type="spellStart"/>
      <w:r>
        <w:rPr>
          <w:lang w:val="en-US"/>
        </w:rPr>
        <w:t>seadistatakse</w:t>
      </w:r>
      <w:proofErr w:type="spellEnd"/>
      <w:r>
        <w:rPr>
          <w:lang w:val="en-US"/>
        </w:rPr>
        <w:t xml:space="preserve"> </w:t>
      </w:r>
      <w:proofErr w:type="spellStart"/>
      <w:r>
        <w:rPr>
          <w:lang w:val="en-US"/>
        </w:rPr>
        <w:t>sensori</w:t>
      </w:r>
      <w:proofErr w:type="spellEnd"/>
      <w:r>
        <w:rPr>
          <w:lang w:val="en-US"/>
        </w:rPr>
        <w:t xml:space="preserve"> Y </w:t>
      </w:r>
      <w:proofErr w:type="spellStart"/>
      <w:r>
        <w:rPr>
          <w:lang w:val="en-US"/>
        </w:rPr>
        <w:t>telge</w:t>
      </w:r>
      <w:proofErr w:type="spellEnd"/>
      <w:r>
        <w:rPr>
          <w:lang w:val="en-US"/>
        </w:rPr>
        <w:t xml:space="preserve">. </w:t>
      </w:r>
      <w:proofErr w:type="spellStart"/>
      <w:r>
        <w:rPr>
          <w:lang w:val="en-US"/>
        </w:rPr>
        <w:t>Tuluke</w:t>
      </w:r>
      <w:proofErr w:type="spellEnd"/>
      <w:r>
        <w:rPr>
          <w:lang w:val="en-US"/>
        </w:rPr>
        <w:t xml:space="preserve"> LD2 </w:t>
      </w:r>
      <w:proofErr w:type="spellStart"/>
      <w:r>
        <w:rPr>
          <w:lang w:val="en-US"/>
        </w:rPr>
        <w:t>hakkab</w:t>
      </w:r>
      <w:proofErr w:type="spellEnd"/>
      <w:r>
        <w:rPr>
          <w:lang w:val="en-US"/>
        </w:rPr>
        <w:t xml:space="preserve"> </w:t>
      </w:r>
      <w:proofErr w:type="spellStart"/>
      <w:r>
        <w:rPr>
          <w:lang w:val="en-US"/>
        </w:rPr>
        <w:t>vilkuma</w:t>
      </w:r>
      <w:proofErr w:type="spellEnd"/>
      <w:r>
        <w:rPr>
          <w:lang w:val="en-US"/>
        </w:rPr>
        <w:t xml:space="preserve"> </w:t>
      </w:r>
      <w:proofErr w:type="spellStart"/>
      <w:r>
        <w:rPr>
          <w:lang w:val="en-US"/>
        </w:rPr>
        <w:t>sagedusega</w:t>
      </w:r>
      <w:proofErr w:type="spellEnd"/>
      <w:r>
        <w:rPr>
          <w:lang w:val="en-US"/>
        </w:rPr>
        <w:t xml:space="preserve"> 400ms. Sensor </w:t>
      </w:r>
      <w:proofErr w:type="spellStart"/>
      <w:r>
        <w:rPr>
          <w:lang w:val="en-US"/>
        </w:rPr>
        <w:t>tuleb</w:t>
      </w:r>
      <w:proofErr w:type="spellEnd"/>
      <w:r>
        <w:rPr>
          <w:lang w:val="en-US"/>
        </w:rPr>
        <w:t xml:space="preserve"> </w:t>
      </w:r>
      <w:proofErr w:type="spellStart"/>
      <w:r>
        <w:rPr>
          <w:lang w:val="en-US"/>
        </w:rPr>
        <w:t>paigutada</w:t>
      </w:r>
      <w:proofErr w:type="spellEnd"/>
      <w:r>
        <w:rPr>
          <w:lang w:val="en-US"/>
        </w:rPr>
        <w:t xml:space="preserve"> Y </w:t>
      </w:r>
      <w:proofErr w:type="spellStart"/>
      <w:r>
        <w:rPr>
          <w:lang w:val="en-US"/>
        </w:rPr>
        <w:t>telje</w:t>
      </w:r>
      <w:proofErr w:type="spellEnd"/>
      <w:r>
        <w:rPr>
          <w:lang w:val="en-US"/>
        </w:rPr>
        <w:t xml:space="preserve"> </w:t>
      </w:r>
      <w:proofErr w:type="spellStart"/>
      <w:r>
        <w:rPr>
          <w:lang w:val="en-US"/>
        </w:rPr>
        <w:t>suhtes</w:t>
      </w:r>
      <w:proofErr w:type="spellEnd"/>
      <w:r>
        <w:rPr>
          <w:lang w:val="en-US"/>
        </w:rPr>
        <w:t xml:space="preserve"> </w:t>
      </w:r>
      <w:proofErr w:type="spellStart"/>
      <w:r>
        <w:rPr>
          <w:lang w:val="en-US"/>
        </w:rPr>
        <w:t>tasasele pinnale</w:t>
      </w:r>
      <w:proofErr w:type="spellEnd"/>
      <w:r>
        <w:rPr>
          <w:lang w:val="en-US"/>
        </w:rPr>
        <w:t xml:space="preserve"> </w:t>
      </w:r>
      <w:proofErr w:type="spellStart"/>
      <w:r>
        <w:rPr>
          <w:lang w:val="en-US"/>
        </w:rPr>
        <w:t>ning</w:t>
      </w:r>
      <w:proofErr w:type="spellEnd"/>
      <w:r>
        <w:rPr>
          <w:lang w:val="en-US"/>
        </w:rPr>
        <w:t xml:space="preserve"> </w:t>
      </w:r>
      <w:proofErr w:type="spellStart"/>
      <w:r>
        <w:rPr>
          <w:lang w:val="en-US"/>
        </w:rPr>
        <w:t>seejärel</w:t>
      </w:r>
      <w:proofErr w:type="spellEnd"/>
      <w:r>
        <w:rPr>
          <w:lang w:val="en-US"/>
        </w:rPr>
        <w:t xml:space="preserve"> </w:t>
      </w:r>
      <w:proofErr w:type="spellStart"/>
      <w:r>
        <w:rPr>
          <w:lang w:val="en-US"/>
        </w:rPr>
        <w:t>tuleb</w:t>
      </w:r>
      <w:proofErr w:type="spellEnd"/>
      <w:r>
        <w:rPr>
          <w:lang w:val="en-US"/>
        </w:rPr>
        <w:t xml:space="preserve"> </w:t>
      </w:r>
      <w:proofErr w:type="spellStart"/>
      <w:r>
        <w:rPr>
          <w:lang w:val="en-US"/>
        </w:rPr>
        <w:t>vajutada</w:t>
      </w:r>
      <w:proofErr w:type="spellEnd"/>
      <w:r>
        <w:rPr>
          <w:lang w:val="en-US"/>
        </w:rPr>
        <w:t xml:space="preserve"> </w:t>
      </w:r>
      <w:proofErr w:type="spellStart"/>
      <w:r>
        <w:rPr>
          <w:lang w:val="en-US"/>
        </w:rPr>
        <w:t>sinist</w:t>
      </w:r>
      <w:proofErr w:type="spellEnd"/>
      <w:r>
        <w:rPr>
          <w:lang w:val="en-US"/>
        </w:rPr>
        <w:t xml:space="preserve"> </w:t>
      </w:r>
      <w:proofErr w:type="spellStart"/>
      <w:r>
        <w:rPr>
          <w:lang w:val="en-US"/>
        </w:rPr>
        <w:t>nuppu</w:t>
      </w:r>
      <w:proofErr w:type="spellEnd"/>
      <w:r>
        <w:rPr>
          <w:lang w:val="en-US"/>
        </w:rPr>
        <w:t xml:space="preserve"> B1.</w:t>
      </w:r>
    </w:p>
    <w:p w:rsidR="007F27B3" w:rsidRDefault="007F27B3" w:rsidP="00590D20">
      <w:pPr>
        <w:pStyle w:val="BodyText"/>
        <w:rPr>
          <w:lang w:val="en-US"/>
        </w:rPr>
      </w:pPr>
      <w:proofErr w:type="spellStart"/>
      <w:r>
        <w:rPr>
          <w:lang w:val="en-US"/>
        </w:rPr>
        <w:t>Viimasena</w:t>
      </w:r>
      <w:proofErr w:type="spellEnd"/>
      <w:r>
        <w:rPr>
          <w:lang w:val="en-US"/>
        </w:rPr>
        <w:t xml:space="preserve"> </w:t>
      </w:r>
      <w:proofErr w:type="spellStart"/>
      <w:r>
        <w:rPr>
          <w:lang w:val="en-US"/>
        </w:rPr>
        <w:t>seadistatakse</w:t>
      </w:r>
      <w:proofErr w:type="spellEnd"/>
      <w:r>
        <w:rPr>
          <w:lang w:val="en-US"/>
        </w:rPr>
        <w:t xml:space="preserve"> </w:t>
      </w:r>
      <w:proofErr w:type="spellStart"/>
      <w:r>
        <w:rPr>
          <w:lang w:val="en-US"/>
        </w:rPr>
        <w:t>sensori</w:t>
      </w:r>
      <w:proofErr w:type="spellEnd"/>
      <w:r>
        <w:rPr>
          <w:lang w:val="en-US"/>
        </w:rPr>
        <w:t xml:space="preserve"> Z </w:t>
      </w:r>
      <w:proofErr w:type="spellStart"/>
      <w:r>
        <w:rPr>
          <w:lang w:val="en-US"/>
        </w:rPr>
        <w:t>telge</w:t>
      </w:r>
      <w:proofErr w:type="spellEnd"/>
      <w:r>
        <w:rPr>
          <w:lang w:val="en-US"/>
        </w:rPr>
        <w:t xml:space="preserve">. </w:t>
      </w:r>
      <w:proofErr w:type="spellStart"/>
      <w:r>
        <w:rPr>
          <w:lang w:val="en-US"/>
        </w:rPr>
        <w:t>Tuluke</w:t>
      </w:r>
      <w:proofErr w:type="spellEnd"/>
      <w:r>
        <w:rPr>
          <w:lang w:val="en-US"/>
        </w:rPr>
        <w:t xml:space="preserve"> LD2 </w:t>
      </w:r>
      <w:proofErr w:type="spellStart"/>
      <w:r>
        <w:rPr>
          <w:lang w:val="en-US"/>
        </w:rPr>
        <w:t>hakkab</w:t>
      </w:r>
      <w:proofErr w:type="spellEnd"/>
      <w:r>
        <w:rPr>
          <w:lang w:val="en-US"/>
        </w:rPr>
        <w:t xml:space="preserve"> </w:t>
      </w:r>
      <w:proofErr w:type="spellStart"/>
      <w:r>
        <w:rPr>
          <w:lang w:val="en-US"/>
        </w:rPr>
        <w:t>vilkuma</w:t>
      </w:r>
      <w:proofErr w:type="spellEnd"/>
      <w:r>
        <w:rPr>
          <w:lang w:val="en-US"/>
        </w:rPr>
        <w:t xml:space="preserve"> </w:t>
      </w:r>
      <w:proofErr w:type="spellStart"/>
      <w:r>
        <w:rPr>
          <w:lang w:val="en-US"/>
        </w:rPr>
        <w:t>sagedusega</w:t>
      </w:r>
      <w:proofErr w:type="spellEnd"/>
      <w:r>
        <w:rPr>
          <w:lang w:val="en-US"/>
        </w:rPr>
        <w:t xml:space="preserve"> 100 </w:t>
      </w:r>
      <w:proofErr w:type="spellStart"/>
      <w:r>
        <w:rPr>
          <w:lang w:val="en-US"/>
        </w:rPr>
        <w:t>ms.</w:t>
      </w:r>
      <w:proofErr w:type="spellEnd"/>
      <w:r>
        <w:rPr>
          <w:lang w:val="en-US"/>
        </w:rPr>
        <w:t xml:space="preserve"> Sensor </w:t>
      </w:r>
      <w:proofErr w:type="spellStart"/>
      <w:r>
        <w:rPr>
          <w:lang w:val="en-US"/>
        </w:rPr>
        <w:t>tuleb</w:t>
      </w:r>
      <w:proofErr w:type="spellEnd"/>
      <w:r>
        <w:rPr>
          <w:lang w:val="en-US"/>
        </w:rPr>
        <w:t xml:space="preserve"> </w:t>
      </w:r>
      <w:proofErr w:type="spellStart"/>
      <w:r>
        <w:rPr>
          <w:lang w:val="en-US"/>
        </w:rPr>
        <w:t>paigutada</w:t>
      </w:r>
      <w:proofErr w:type="spellEnd"/>
      <w:r>
        <w:rPr>
          <w:lang w:val="en-US"/>
        </w:rPr>
        <w:t xml:space="preserve"> Z </w:t>
      </w:r>
      <w:proofErr w:type="spellStart"/>
      <w:r>
        <w:rPr>
          <w:lang w:val="en-US"/>
        </w:rPr>
        <w:t>telje</w:t>
      </w:r>
      <w:proofErr w:type="spellEnd"/>
      <w:r>
        <w:rPr>
          <w:lang w:val="en-US"/>
        </w:rPr>
        <w:t xml:space="preserve"> </w:t>
      </w:r>
      <w:proofErr w:type="spellStart"/>
      <w:r>
        <w:rPr>
          <w:lang w:val="en-US"/>
        </w:rPr>
        <w:t>suhtes</w:t>
      </w:r>
      <w:proofErr w:type="spellEnd"/>
      <w:r>
        <w:rPr>
          <w:lang w:val="en-US"/>
        </w:rPr>
        <w:t xml:space="preserve"> </w:t>
      </w:r>
      <w:proofErr w:type="spellStart"/>
      <w:r>
        <w:rPr>
          <w:lang w:val="en-US"/>
        </w:rPr>
        <w:t>tasasele</w:t>
      </w:r>
      <w:proofErr w:type="spellEnd"/>
      <w:r>
        <w:rPr>
          <w:lang w:val="en-US"/>
        </w:rPr>
        <w:t xml:space="preserve"> </w:t>
      </w:r>
      <w:proofErr w:type="spellStart"/>
      <w:r>
        <w:rPr>
          <w:lang w:val="en-US"/>
        </w:rPr>
        <w:t>pinnale</w:t>
      </w:r>
      <w:proofErr w:type="spellEnd"/>
      <w:r>
        <w:rPr>
          <w:lang w:val="en-US"/>
        </w:rPr>
        <w:t xml:space="preserve"> </w:t>
      </w:r>
      <w:proofErr w:type="spellStart"/>
      <w:r>
        <w:rPr>
          <w:lang w:val="en-US"/>
        </w:rPr>
        <w:t>ning</w:t>
      </w:r>
      <w:proofErr w:type="spellEnd"/>
      <w:r>
        <w:rPr>
          <w:lang w:val="en-US"/>
        </w:rPr>
        <w:t xml:space="preserve"> </w:t>
      </w:r>
      <w:proofErr w:type="spellStart"/>
      <w:r>
        <w:rPr>
          <w:lang w:val="en-US"/>
        </w:rPr>
        <w:t>seejärel</w:t>
      </w:r>
      <w:proofErr w:type="spellEnd"/>
      <w:r>
        <w:rPr>
          <w:lang w:val="en-US"/>
        </w:rPr>
        <w:t xml:space="preserve"> </w:t>
      </w:r>
      <w:proofErr w:type="spellStart"/>
      <w:r>
        <w:rPr>
          <w:lang w:val="en-US"/>
        </w:rPr>
        <w:t>tuleb</w:t>
      </w:r>
      <w:proofErr w:type="spellEnd"/>
      <w:r>
        <w:rPr>
          <w:lang w:val="en-US"/>
        </w:rPr>
        <w:t xml:space="preserve"> </w:t>
      </w:r>
      <w:proofErr w:type="spellStart"/>
      <w:r>
        <w:rPr>
          <w:lang w:val="en-US"/>
        </w:rPr>
        <w:t>vajutada</w:t>
      </w:r>
      <w:proofErr w:type="spellEnd"/>
      <w:r>
        <w:rPr>
          <w:lang w:val="en-US"/>
        </w:rPr>
        <w:t xml:space="preserve"> </w:t>
      </w:r>
      <w:proofErr w:type="spellStart"/>
      <w:r>
        <w:rPr>
          <w:lang w:val="en-US"/>
        </w:rPr>
        <w:t>sinist</w:t>
      </w:r>
      <w:proofErr w:type="spellEnd"/>
      <w:r>
        <w:rPr>
          <w:lang w:val="en-US"/>
        </w:rPr>
        <w:t xml:space="preserve"> </w:t>
      </w:r>
      <w:proofErr w:type="spellStart"/>
      <w:r>
        <w:rPr>
          <w:lang w:val="en-US"/>
        </w:rPr>
        <w:t>nuppu</w:t>
      </w:r>
      <w:proofErr w:type="spellEnd"/>
      <w:r>
        <w:rPr>
          <w:lang w:val="en-US"/>
        </w:rPr>
        <w:t xml:space="preserve"> B1.</w:t>
      </w:r>
    </w:p>
    <w:p w:rsidR="00590D20" w:rsidRPr="004A7048" w:rsidRDefault="007F27B3" w:rsidP="00590D20">
      <w:pPr>
        <w:pStyle w:val="BodyText"/>
        <w:rPr>
          <w:lang w:val="en-US"/>
        </w:rPr>
      </w:pPr>
      <w:proofErr w:type="spellStart"/>
      <w:r>
        <w:rPr>
          <w:lang w:val="en-US"/>
        </w:rPr>
        <w:t>Järgnevalt</w:t>
      </w:r>
      <w:proofErr w:type="spellEnd"/>
      <w:r>
        <w:rPr>
          <w:lang w:val="en-US"/>
        </w:rPr>
        <w:t xml:space="preserve"> </w:t>
      </w:r>
      <w:proofErr w:type="spellStart"/>
      <w:r>
        <w:rPr>
          <w:lang w:val="en-US"/>
        </w:rPr>
        <w:t>saadetakse</w:t>
      </w:r>
      <w:proofErr w:type="spellEnd"/>
      <w:r>
        <w:rPr>
          <w:lang w:val="en-US"/>
        </w:rPr>
        <w:t xml:space="preserve"> </w:t>
      </w:r>
      <w:proofErr w:type="spellStart"/>
      <w:r>
        <w:rPr>
          <w:lang w:val="en-US"/>
        </w:rPr>
        <w:t>sensorile</w:t>
      </w:r>
      <w:proofErr w:type="spellEnd"/>
      <w:r>
        <w:rPr>
          <w:lang w:val="en-US"/>
        </w:rPr>
        <w:t xml:space="preserve"> </w:t>
      </w:r>
      <w:proofErr w:type="spellStart"/>
      <w:r>
        <w:rPr>
          <w:lang w:val="en-US"/>
        </w:rPr>
        <w:t>andmed</w:t>
      </w:r>
      <w:proofErr w:type="spellEnd"/>
      <w:r>
        <w:rPr>
          <w:lang w:val="en-US"/>
        </w:rPr>
        <w:t xml:space="preserve"> </w:t>
      </w:r>
      <w:proofErr w:type="spellStart"/>
      <w:r>
        <w:rPr>
          <w:lang w:val="en-US"/>
        </w:rPr>
        <w:t>kalibreerimis</w:t>
      </w:r>
      <w:proofErr w:type="spellEnd"/>
      <w:r>
        <w:rPr>
          <w:lang w:val="en-US"/>
        </w:rPr>
        <w:t xml:space="preserve"> </w:t>
      </w:r>
      <w:proofErr w:type="spellStart"/>
      <w:r>
        <w:rPr>
          <w:lang w:val="en-US"/>
        </w:rPr>
        <w:t>andmed</w:t>
      </w:r>
      <w:proofErr w:type="spellEnd"/>
      <w:r>
        <w:rPr>
          <w:lang w:val="en-US"/>
        </w:rPr>
        <w:t xml:space="preserve"> </w:t>
      </w:r>
      <w:proofErr w:type="spellStart"/>
      <w:r>
        <w:rPr>
          <w:lang w:val="en-US"/>
        </w:rPr>
        <w:t>ning</w:t>
      </w:r>
      <w:proofErr w:type="spellEnd"/>
      <w:r>
        <w:rPr>
          <w:lang w:val="en-US"/>
        </w:rPr>
        <w:t xml:space="preserve"> sensor on </w:t>
      </w:r>
      <w:proofErr w:type="spellStart"/>
      <w:r>
        <w:rPr>
          <w:lang w:val="en-US"/>
        </w:rPr>
        <w:t>seadistatud</w:t>
      </w:r>
      <w:proofErr w:type="spellEnd"/>
      <w:r>
        <w:rPr>
          <w:lang w:val="en-US"/>
        </w:rPr>
        <w:t>.</w:t>
      </w:r>
    </w:p>
    <w:p w:rsidR="004C6340" w:rsidRPr="00DD77C9" w:rsidRDefault="001A7C65" w:rsidP="00590D20">
      <w:pPr>
        <w:pStyle w:val="BodyText"/>
        <w:rPr>
          <w:b/>
        </w:rPr>
      </w:pPr>
      <w:r w:rsidRPr="00DD77C9">
        <w:rPr>
          <w:b/>
        </w:rPr>
        <w:t>Testimine</w:t>
      </w:r>
      <w:r w:rsidR="004C0D04" w:rsidRPr="00DD77C9">
        <w:rPr>
          <w:b/>
        </w:rPr>
        <w:t>:</w:t>
      </w:r>
    </w:p>
    <w:p w:rsidR="009A458C" w:rsidRPr="009A458C" w:rsidRDefault="00B34377" w:rsidP="009A458C">
      <w:pPr>
        <w:pStyle w:val="BodyText"/>
      </w:pPr>
      <w:r>
        <w:t xml:space="preserve">Andmete kuvamiseks on kaks võimalust. Üheks on ühendada arendusplaat USB kaabliga arvuti külge ning kasutada programmi </w:t>
      </w:r>
      <w:proofErr w:type="spellStart"/>
      <w:r>
        <w:t>RealTerm</w:t>
      </w:r>
      <w:proofErr w:type="spellEnd"/>
      <w:r>
        <w:t>, et jälgida andmeid.</w:t>
      </w:r>
    </w:p>
    <w:p w:rsidR="009A458C" w:rsidRDefault="009A458C" w:rsidP="009A458C">
      <w:pPr>
        <w:pStyle w:val="BodyText"/>
        <w:rPr>
          <w:b/>
          <w:sz w:val="28"/>
        </w:rPr>
      </w:pPr>
      <w:proofErr w:type="spellStart"/>
      <w:r w:rsidRPr="00091B56">
        <w:rPr>
          <w:b/>
        </w:rPr>
        <w:t>Realterm</w:t>
      </w:r>
      <w:proofErr w:type="spellEnd"/>
      <w:r w:rsidRPr="00091B56">
        <w:rPr>
          <w:b/>
        </w:rPr>
        <w:t xml:space="preserve"> seaded</w:t>
      </w:r>
      <w:r w:rsidRPr="00091B56">
        <w:rPr>
          <w:b/>
          <w:sz w:val="28"/>
        </w:rPr>
        <w:t>:</w:t>
      </w:r>
    </w:p>
    <w:p w:rsidR="009A458C" w:rsidRPr="009F45FD" w:rsidRDefault="009A458C" w:rsidP="009A458C">
      <w:pPr>
        <w:pStyle w:val="BodyText"/>
        <w:rPr>
          <w:sz w:val="28"/>
        </w:rPr>
      </w:pPr>
      <w:proofErr w:type="spellStart"/>
      <w:r>
        <w:t>Realterm</w:t>
      </w:r>
      <w:proofErr w:type="spellEnd"/>
      <w:r>
        <w:t xml:space="preserve"> seaded on näidatud joonisel 11 ja joonisel 12.</w:t>
      </w:r>
    </w:p>
    <w:p w:rsidR="009A458C" w:rsidRDefault="009A458C" w:rsidP="009A458C">
      <w:pPr>
        <w:pStyle w:val="BodyText"/>
        <w:keepNext/>
      </w:pPr>
      <w:r>
        <w:rPr>
          <w:b/>
          <w:noProof/>
          <w:sz w:val="28"/>
          <w:lang w:val="en-US"/>
        </w:rPr>
        <w:lastRenderedPageBreak/>
        <w:drawing>
          <wp:inline distT="0" distB="0" distL="0" distR="0" wp14:anchorId="1FC6B798" wp14:editId="257E0103">
            <wp:extent cx="4953000" cy="317446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term.PNG"/>
                    <pic:cNvPicPr/>
                  </pic:nvPicPr>
                  <pic:blipFill>
                    <a:blip r:embed="rId21">
                      <a:extLst>
                        <a:ext uri="{28A0092B-C50C-407E-A947-70E740481C1C}">
                          <a14:useLocalDpi xmlns:a14="http://schemas.microsoft.com/office/drawing/2010/main" val="0"/>
                        </a:ext>
                      </a:extLst>
                    </a:blip>
                    <a:stretch>
                      <a:fillRect/>
                    </a:stretch>
                  </pic:blipFill>
                  <pic:spPr>
                    <a:xfrm>
                      <a:off x="0" y="0"/>
                      <a:ext cx="4974504" cy="3188244"/>
                    </a:xfrm>
                    <a:prstGeom prst="rect">
                      <a:avLst/>
                    </a:prstGeom>
                  </pic:spPr>
                </pic:pic>
              </a:graphicData>
            </a:graphic>
          </wp:inline>
        </w:drawing>
      </w:r>
    </w:p>
    <w:p w:rsidR="009A458C" w:rsidRDefault="009A458C" w:rsidP="009A458C">
      <w:pPr>
        <w:pStyle w:val="Caption"/>
      </w:pPr>
      <w:bookmarkStart w:id="44" w:name="_Toc482564621"/>
      <w:r>
        <w:t xml:space="preserve">Joonis </w:t>
      </w:r>
      <w:fldSimple w:instr=" SEQ Joonis \* ARABIC ">
        <w:r w:rsidR="003957DE">
          <w:rPr>
            <w:noProof/>
          </w:rPr>
          <w:t>11</w:t>
        </w:r>
      </w:fldSimple>
      <w:r>
        <w:t xml:space="preserve"> - </w:t>
      </w:r>
      <w:proofErr w:type="spellStart"/>
      <w:r>
        <w:t>Realterm</w:t>
      </w:r>
      <w:proofErr w:type="spellEnd"/>
      <w:r>
        <w:t xml:space="preserve"> Port seaded</w:t>
      </w:r>
      <w:bookmarkEnd w:id="44"/>
    </w:p>
    <w:p w:rsidR="009A458C" w:rsidRPr="009F45FD" w:rsidRDefault="009A458C" w:rsidP="009A458C"/>
    <w:p w:rsidR="009A458C" w:rsidRDefault="009A458C" w:rsidP="009A458C">
      <w:pPr>
        <w:pStyle w:val="BodyText"/>
        <w:keepNext/>
      </w:pPr>
      <w:r>
        <w:rPr>
          <w:b/>
          <w:noProof/>
          <w:sz w:val="28"/>
          <w:lang w:val="en-US"/>
        </w:rPr>
        <w:drawing>
          <wp:inline distT="0" distB="0" distL="0" distR="0" wp14:anchorId="6DF98BCE" wp14:editId="19755520">
            <wp:extent cx="4964737" cy="31819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term_2.PNG"/>
                    <pic:cNvPicPr/>
                  </pic:nvPicPr>
                  <pic:blipFill>
                    <a:blip r:embed="rId22">
                      <a:extLst>
                        <a:ext uri="{28A0092B-C50C-407E-A947-70E740481C1C}">
                          <a14:useLocalDpi xmlns:a14="http://schemas.microsoft.com/office/drawing/2010/main" val="0"/>
                        </a:ext>
                      </a:extLst>
                    </a:blip>
                    <a:stretch>
                      <a:fillRect/>
                    </a:stretch>
                  </pic:blipFill>
                  <pic:spPr>
                    <a:xfrm>
                      <a:off x="0" y="0"/>
                      <a:ext cx="4998222" cy="3203446"/>
                    </a:xfrm>
                    <a:prstGeom prst="rect">
                      <a:avLst/>
                    </a:prstGeom>
                  </pic:spPr>
                </pic:pic>
              </a:graphicData>
            </a:graphic>
          </wp:inline>
        </w:drawing>
      </w:r>
    </w:p>
    <w:p w:rsidR="009A458C" w:rsidRDefault="009A458C" w:rsidP="009A458C">
      <w:pPr>
        <w:pStyle w:val="Caption"/>
      </w:pPr>
      <w:bookmarkStart w:id="45" w:name="_Toc482564622"/>
      <w:r>
        <w:t xml:space="preserve">Joonis </w:t>
      </w:r>
      <w:fldSimple w:instr=" SEQ Joonis \* ARABIC ">
        <w:r w:rsidR="003957DE">
          <w:rPr>
            <w:noProof/>
          </w:rPr>
          <w:t>12</w:t>
        </w:r>
      </w:fldSimple>
      <w:r>
        <w:t xml:space="preserve"> - </w:t>
      </w:r>
      <w:proofErr w:type="spellStart"/>
      <w:r>
        <w:t>Realterm</w:t>
      </w:r>
      <w:proofErr w:type="spellEnd"/>
      <w:r>
        <w:t xml:space="preserve"> Displei seaded</w:t>
      </w:r>
      <w:bookmarkEnd w:id="45"/>
    </w:p>
    <w:p w:rsidR="009A458C" w:rsidRDefault="009A458C" w:rsidP="00F102C5">
      <w:pPr>
        <w:pStyle w:val="BodyText"/>
      </w:pPr>
    </w:p>
    <w:p w:rsidR="00ED5B57" w:rsidRDefault="00ED5B57">
      <w:r>
        <w:br w:type="page"/>
      </w:r>
    </w:p>
    <w:p w:rsidR="00ED5B57" w:rsidRDefault="00ED5B57" w:rsidP="00F102C5">
      <w:pPr>
        <w:pStyle w:val="BodyText"/>
      </w:pPr>
      <w:r>
        <w:lastRenderedPageBreak/>
        <w:t xml:space="preserve">Normaal tingimustes peaksid andmed jääma -981 ja 981 vahemiku. Nagu näidatud joonisel </w:t>
      </w:r>
      <w:r w:rsidR="0098392E">
        <w:t>13.</w:t>
      </w:r>
    </w:p>
    <w:p w:rsidR="0098392E" w:rsidRDefault="0098392E" w:rsidP="0098392E">
      <w:pPr>
        <w:pStyle w:val="BodyText"/>
        <w:keepNext/>
      </w:pPr>
      <w:r>
        <w:rPr>
          <w:noProof/>
          <w:lang w:val="en-US"/>
        </w:rPr>
        <w:drawing>
          <wp:inline distT="0" distB="0" distL="0" distR="0">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3">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ED5B57" w:rsidRDefault="0098392E" w:rsidP="0098392E">
      <w:pPr>
        <w:pStyle w:val="Caption"/>
      </w:pPr>
      <w:bookmarkStart w:id="46" w:name="_Toc482564623"/>
      <w:r>
        <w:t xml:space="preserve">Joonis </w:t>
      </w:r>
      <w:fldSimple w:instr=" SEQ Joonis \* ARABIC ">
        <w:r w:rsidR="003957DE">
          <w:rPr>
            <w:noProof/>
          </w:rPr>
          <w:t>13</w:t>
        </w:r>
      </w:fldSimple>
      <w:r>
        <w:t xml:space="preserve"> - Paigal olek</w:t>
      </w:r>
      <w:bookmarkEnd w:id="46"/>
    </w:p>
    <w:p w:rsidR="00BA091F" w:rsidRDefault="0098392E" w:rsidP="00F102C5">
      <w:pPr>
        <w:pStyle w:val="BodyText"/>
      </w:pPr>
      <w:r>
        <w:t>Kui toimub liikumine näiteks laev kõigub, siis andmed peaksid jääma -2000 ja 2000 vahele. Nagu näidatud joonisel 14.</w:t>
      </w:r>
    </w:p>
    <w:p w:rsidR="0098392E" w:rsidRDefault="0098392E" w:rsidP="0098392E">
      <w:pPr>
        <w:pStyle w:val="BodyText"/>
        <w:keepNext/>
      </w:pPr>
      <w:r>
        <w:rPr>
          <w:noProof/>
          <w:lang w:val="en-US"/>
        </w:rPr>
        <w:drawing>
          <wp:inline distT="0" distB="0" distL="0" distR="0">
            <wp:extent cx="4538134" cy="290856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ikumisel.png"/>
                    <pic:cNvPicPr/>
                  </pic:nvPicPr>
                  <pic:blipFill>
                    <a:blip r:embed="rId24">
                      <a:extLst>
                        <a:ext uri="{28A0092B-C50C-407E-A947-70E740481C1C}">
                          <a14:useLocalDpi xmlns:a14="http://schemas.microsoft.com/office/drawing/2010/main" val="0"/>
                        </a:ext>
                      </a:extLst>
                    </a:blip>
                    <a:stretch>
                      <a:fillRect/>
                    </a:stretch>
                  </pic:blipFill>
                  <pic:spPr>
                    <a:xfrm>
                      <a:off x="0" y="0"/>
                      <a:ext cx="4557399" cy="2920915"/>
                    </a:xfrm>
                    <a:prstGeom prst="rect">
                      <a:avLst/>
                    </a:prstGeom>
                  </pic:spPr>
                </pic:pic>
              </a:graphicData>
            </a:graphic>
          </wp:inline>
        </w:drawing>
      </w:r>
    </w:p>
    <w:p w:rsidR="0098392E" w:rsidRDefault="0098392E" w:rsidP="0098392E">
      <w:pPr>
        <w:pStyle w:val="Caption"/>
      </w:pPr>
      <w:bookmarkStart w:id="47" w:name="_Toc482564624"/>
      <w:r>
        <w:t xml:space="preserve">Joonis </w:t>
      </w:r>
      <w:fldSimple w:instr=" SEQ Joonis \* ARABIC ">
        <w:r w:rsidR="003957DE">
          <w:rPr>
            <w:noProof/>
          </w:rPr>
          <w:t>14</w:t>
        </w:r>
      </w:fldSimple>
      <w:r>
        <w:t xml:space="preserve"> - Liikumine</w:t>
      </w:r>
      <w:bookmarkEnd w:id="47"/>
    </w:p>
    <w:p w:rsidR="0098392E" w:rsidRDefault="0098392E">
      <w:r>
        <w:br w:type="page"/>
      </w:r>
    </w:p>
    <w:p w:rsidR="0098392E" w:rsidRDefault="0098392E" w:rsidP="00F102C5">
      <w:pPr>
        <w:pStyle w:val="BodyText"/>
      </w:pPr>
      <w:r>
        <w:lastRenderedPageBreak/>
        <w:t>Kui toimub</w:t>
      </w:r>
      <w:r w:rsidR="003957DE">
        <w:t xml:space="preserve"> tugevam kokkupõrge peaksid andmed olema -2000 ja 8000 vahemikus.</w:t>
      </w:r>
      <w:r>
        <w:t xml:space="preserve"> Nagu näitab joonis </w:t>
      </w:r>
      <w:r w:rsidR="003957DE">
        <w:t>15</w:t>
      </w:r>
      <w:r>
        <w:t>.</w:t>
      </w:r>
    </w:p>
    <w:p w:rsidR="003957DE" w:rsidRDefault="003957DE" w:rsidP="003957DE">
      <w:pPr>
        <w:pStyle w:val="BodyText"/>
        <w:keepNext/>
      </w:pPr>
      <w:r>
        <w:rPr>
          <w:noProof/>
          <w:lang w:val="en-US"/>
        </w:rPr>
        <w:drawing>
          <wp:inline distT="0" distB="0" distL="0" distR="0">
            <wp:extent cx="4699000" cy="301001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gevam.PNG"/>
                    <pic:cNvPicPr/>
                  </pic:nvPicPr>
                  <pic:blipFill>
                    <a:blip r:embed="rId25">
                      <a:extLst>
                        <a:ext uri="{28A0092B-C50C-407E-A947-70E740481C1C}">
                          <a14:useLocalDpi xmlns:a14="http://schemas.microsoft.com/office/drawing/2010/main" val="0"/>
                        </a:ext>
                      </a:extLst>
                    </a:blip>
                    <a:stretch>
                      <a:fillRect/>
                    </a:stretch>
                  </pic:blipFill>
                  <pic:spPr>
                    <a:xfrm>
                      <a:off x="0" y="0"/>
                      <a:ext cx="4737354" cy="3034579"/>
                    </a:xfrm>
                    <a:prstGeom prst="rect">
                      <a:avLst/>
                    </a:prstGeom>
                  </pic:spPr>
                </pic:pic>
              </a:graphicData>
            </a:graphic>
          </wp:inline>
        </w:drawing>
      </w:r>
    </w:p>
    <w:p w:rsidR="003957DE" w:rsidRDefault="003957DE" w:rsidP="003957DE">
      <w:pPr>
        <w:pStyle w:val="Caption"/>
      </w:pPr>
      <w:bookmarkStart w:id="48" w:name="_Toc482564625"/>
      <w:r>
        <w:t xml:space="preserve">Joonis </w:t>
      </w:r>
      <w:fldSimple w:instr=" SEQ Joonis \* ARABIC ">
        <w:r>
          <w:rPr>
            <w:noProof/>
          </w:rPr>
          <w:t>15</w:t>
        </w:r>
      </w:fldSimple>
      <w:r>
        <w:t>- Tugevam põrutus</w:t>
      </w:r>
      <w:bookmarkEnd w:id="48"/>
    </w:p>
    <w:p w:rsidR="0098392E" w:rsidRDefault="0098392E" w:rsidP="00F102C5">
      <w:pPr>
        <w:pStyle w:val="BodyText"/>
      </w:pPr>
    </w:p>
    <w:p w:rsidR="0098392E" w:rsidRDefault="0098392E" w:rsidP="00F102C5">
      <w:pPr>
        <w:pStyle w:val="BodyText"/>
      </w:pPr>
    </w:p>
    <w:p w:rsidR="0098392E" w:rsidRPr="00EE51CB" w:rsidRDefault="0098392E" w:rsidP="00F102C5">
      <w:pPr>
        <w:pStyle w:val="BodyText"/>
        <w:sectPr w:rsidR="0098392E" w:rsidRPr="00EE51CB" w:rsidSect="003C451D">
          <w:footnotePr>
            <w:numRestart w:val="eachPage"/>
          </w:footnotePr>
          <w:pgSz w:w="11907" w:h="16840" w:code="9"/>
          <w:pgMar w:top="1418" w:right="1701" w:bottom="1418" w:left="1701" w:header="709" w:footer="851" w:gutter="0"/>
          <w:cols w:space="708"/>
        </w:sectPr>
      </w:pPr>
    </w:p>
    <w:p w:rsidR="009F4718" w:rsidRPr="00EE51CB" w:rsidRDefault="009F4718" w:rsidP="005F0ABD">
      <w:pPr>
        <w:pStyle w:val="Heading1"/>
      </w:pPr>
      <w:bookmarkStart w:id="49" w:name="_Toc227485537"/>
      <w:bookmarkStart w:id="50" w:name="_Toc371596367"/>
      <w:bookmarkStart w:id="51" w:name="_Toc437263088"/>
      <w:bookmarkStart w:id="52" w:name="_Toc437856793"/>
      <w:r w:rsidRPr="00EE51CB">
        <w:lastRenderedPageBreak/>
        <w:t>Kokkuvõte</w:t>
      </w:r>
      <w:bookmarkEnd w:id="49"/>
      <w:bookmarkEnd w:id="50"/>
      <w:bookmarkEnd w:id="51"/>
      <w:bookmarkEnd w:id="52"/>
    </w:p>
    <w:p w:rsidR="009F4718" w:rsidRPr="00EE51CB" w:rsidRDefault="000027AE" w:rsidP="00F170B9">
      <w:pPr>
        <w:pStyle w:val="BodyText"/>
      </w:pPr>
      <w:r w:rsidRPr="00EE51CB">
        <w:fldChar w:fldCharType="begin"/>
      </w:r>
      <w:r w:rsidR="009F4718" w:rsidRPr="00EE51CB">
        <w:instrText>MACROBUTTON NoMacro [</w:instrText>
      </w:r>
      <w:r w:rsidR="00340917" w:rsidRPr="00EE51CB">
        <w:instrText>Kokkuvõtte tekst</w:instrText>
      </w:r>
      <w:r w:rsidR="009F4718" w:rsidRPr="00EE51CB">
        <w:instrText>]</w:instrText>
      </w:r>
      <w:r w:rsidRPr="00EE51CB">
        <w:fldChar w:fldCharType="end"/>
      </w:r>
    </w:p>
    <w:p w:rsidR="00081F28" w:rsidRPr="00EE51CB" w:rsidRDefault="00081F28" w:rsidP="00F170B9">
      <w:pPr>
        <w:pStyle w:val="BodyText"/>
      </w:pPr>
    </w:p>
    <w:p w:rsidR="0016246C" w:rsidRPr="00EE51CB" w:rsidRDefault="0016246C" w:rsidP="00AC07C4"/>
    <w:p w:rsidR="0016246C" w:rsidRPr="00EE51CB" w:rsidRDefault="0016246C" w:rsidP="00AC07C4">
      <w:pPr>
        <w:sectPr w:rsidR="0016246C" w:rsidRPr="00EE51CB" w:rsidSect="003C451D">
          <w:footnotePr>
            <w:numRestart w:val="eachPage"/>
          </w:footnotePr>
          <w:pgSz w:w="11907" w:h="16840" w:code="9"/>
          <w:pgMar w:top="1418" w:right="1701" w:bottom="1418" w:left="1701" w:header="709" w:footer="851" w:gutter="0"/>
          <w:cols w:space="708"/>
        </w:sectPr>
      </w:pPr>
    </w:p>
    <w:p w:rsidR="009F4718" w:rsidRPr="00EE51CB" w:rsidRDefault="009F4718" w:rsidP="00340917">
      <w:pPr>
        <w:pStyle w:val="Headingunnumber"/>
      </w:pPr>
      <w:bookmarkStart w:id="53" w:name="_Toc227485539"/>
      <w:bookmarkStart w:id="54" w:name="_Toc371596369"/>
      <w:bookmarkStart w:id="55" w:name="_Toc437263090"/>
      <w:bookmarkStart w:id="56" w:name="_Toc437856795"/>
      <w:r w:rsidRPr="00EE51CB">
        <w:lastRenderedPageBreak/>
        <w:t>Kasutatud kirjandus</w:t>
      </w:r>
      <w:bookmarkEnd w:id="53"/>
      <w:bookmarkEnd w:id="54"/>
      <w:bookmarkEnd w:id="55"/>
      <w:bookmarkEnd w:id="56"/>
    </w:p>
    <w:p w:rsidR="009F4718" w:rsidRPr="00EE51CB" w:rsidRDefault="009F4718" w:rsidP="0083056E">
      <w:pPr>
        <w:pStyle w:val="BodyText"/>
      </w:pPr>
      <w:r w:rsidRPr="00EE51CB">
        <w:rPr>
          <w:b/>
          <w:bCs/>
          <w:noProof/>
        </w:rPr>
        <w:t>There are no sources in the current document.</w:t>
      </w:r>
    </w:p>
    <w:p w:rsidR="0016246C" w:rsidRPr="00EE51CB" w:rsidRDefault="0016246C" w:rsidP="00AC07C4"/>
    <w:p w:rsidR="0016246C" w:rsidRPr="00EE51CB" w:rsidRDefault="0016246C" w:rsidP="00AC07C4">
      <w:pPr>
        <w:sectPr w:rsidR="0016246C" w:rsidRPr="00EE51CB" w:rsidSect="003C451D">
          <w:footnotePr>
            <w:numRestart w:val="eachPage"/>
          </w:footnotePr>
          <w:pgSz w:w="11907" w:h="16840" w:code="9"/>
          <w:pgMar w:top="1418" w:right="1701" w:bottom="1418" w:left="1701" w:header="709" w:footer="851" w:gutter="0"/>
          <w:cols w:space="708"/>
        </w:sectPr>
      </w:pPr>
    </w:p>
    <w:p w:rsidR="009F4718" w:rsidRDefault="009F4718" w:rsidP="00340917">
      <w:pPr>
        <w:pStyle w:val="Headingunnumber"/>
      </w:pPr>
      <w:bookmarkStart w:id="57" w:name="_Toc227485540"/>
      <w:bookmarkStart w:id="58" w:name="_Toc371596370"/>
      <w:bookmarkStart w:id="59" w:name="_Toc437263091"/>
      <w:bookmarkStart w:id="60" w:name="_Toc437856796"/>
      <w:r w:rsidRPr="00EE51CB">
        <w:lastRenderedPageBreak/>
        <w:t>Lisa 1</w:t>
      </w:r>
      <w:bookmarkEnd w:id="57"/>
      <w:bookmarkEnd w:id="58"/>
      <w:bookmarkEnd w:id="59"/>
      <w:bookmarkEnd w:id="60"/>
      <w:r w:rsidR="00AC07C4" w:rsidRPr="00EE51CB">
        <w:t xml:space="preserve"> – </w:t>
      </w:r>
      <w:r w:rsidR="00091695">
        <w:t>Registri leht</w:t>
      </w:r>
    </w:p>
    <w:p w:rsidR="00D62E2E" w:rsidRDefault="004C63D9" w:rsidP="00D62E2E">
      <w:pPr>
        <w:pStyle w:val="BodyText"/>
        <w:keepNext/>
      </w:pPr>
      <w:r>
        <w:rPr>
          <w:noProof/>
          <w:lang w:val="en-US"/>
        </w:rPr>
        <w:drawing>
          <wp:inline distT="0" distB="0" distL="0" distR="0" wp14:anchorId="5C7FA00D" wp14:editId="272BE85E">
            <wp:extent cx="5400675" cy="428498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ndusplaa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4284980"/>
                    </a:xfrm>
                    <a:prstGeom prst="rect">
                      <a:avLst/>
                    </a:prstGeom>
                  </pic:spPr>
                </pic:pic>
              </a:graphicData>
            </a:graphic>
          </wp:inline>
        </w:drawing>
      </w:r>
    </w:p>
    <w:p w:rsidR="004C63D9" w:rsidRDefault="00D62E2E" w:rsidP="00D62E2E">
      <w:pPr>
        <w:pStyle w:val="Caption"/>
      </w:pPr>
      <w:bookmarkStart w:id="61" w:name="_Toc482564626"/>
      <w:r>
        <w:t xml:space="preserve">Joonis </w:t>
      </w:r>
      <w:fldSimple w:instr=" SEQ Joonis \* ARABIC ">
        <w:r w:rsidR="003957DE">
          <w:rPr>
            <w:noProof/>
          </w:rPr>
          <w:t>16</w:t>
        </w:r>
      </w:fldSimple>
      <w:r>
        <w:t xml:space="preserve"> - Arendusplaadi pilt</w:t>
      </w:r>
      <w:bookmarkEnd w:id="61"/>
    </w:p>
    <w:p w:rsidR="004A7048" w:rsidRDefault="004A7048" w:rsidP="004A7048">
      <w:pPr>
        <w:keepNext/>
      </w:pPr>
      <w:r>
        <w:rPr>
          <w:noProof/>
          <w:lang w:val="en-US"/>
        </w:rPr>
        <w:lastRenderedPageBreak/>
        <w:drawing>
          <wp:inline distT="0" distB="0" distL="0" distR="0">
            <wp:extent cx="5400675" cy="43503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endusplaattuluk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4350385"/>
                    </a:xfrm>
                    <a:prstGeom prst="rect">
                      <a:avLst/>
                    </a:prstGeom>
                  </pic:spPr>
                </pic:pic>
              </a:graphicData>
            </a:graphic>
          </wp:inline>
        </w:drawing>
      </w:r>
    </w:p>
    <w:p w:rsidR="00BA091F" w:rsidRPr="00BA091F" w:rsidRDefault="004A7048" w:rsidP="00BA091F">
      <w:pPr>
        <w:pStyle w:val="Caption"/>
      </w:pPr>
      <w:bookmarkStart w:id="62" w:name="_Toc482564627"/>
      <w:r>
        <w:t xml:space="preserve">Joonis </w:t>
      </w:r>
      <w:fldSimple w:instr=" SEQ Joonis \* ARABIC ">
        <w:r w:rsidR="003957DE">
          <w:rPr>
            <w:noProof/>
          </w:rPr>
          <w:t>17</w:t>
        </w:r>
      </w:fldSimple>
      <w:r>
        <w:t xml:space="preserve">- </w:t>
      </w:r>
      <w:proofErr w:type="spellStart"/>
      <w:r>
        <w:t>Led</w:t>
      </w:r>
      <w:proofErr w:type="spellEnd"/>
      <w:r>
        <w:t xml:space="preserve"> tuluke</w:t>
      </w:r>
      <w:bookmarkEnd w:id="62"/>
    </w:p>
    <w:p w:rsidR="00091695" w:rsidRPr="00EE51CB" w:rsidRDefault="00091695" w:rsidP="00091695">
      <w:pPr>
        <w:pStyle w:val="BodyText"/>
        <w:rPr>
          <w:b/>
        </w:rPr>
      </w:pPr>
      <w:r w:rsidRPr="00EE51CB">
        <w:rPr>
          <w:b/>
        </w:rPr>
        <w:t>Registri leht 0:</w:t>
      </w:r>
    </w:p>
    <w:tbl>
      <w:tblPr>
        <w:tblStyle w:val="TableGrid"/>
        <w:tblW w:w="0" w:type="auto"/>
        <w:tblLook w:val="04A0" w:firstRow="1" w:lastRow="0" w:firstColumn="1" w:lastColumn="0" w:noHBand="0" w:noVBand="1"/>
      </w:tblPr>
      <w:tblGrid>
        <w:gridCol w:w="1863"/>
        <w:gridCol w:w="2810"/>
      </w:tblGrid>
      <w:tr w:rsidR="00091695" w:rsidRPr="00EE51CB" w:rsidTr="005A685A">
        <w:tc>
          <w:tcPr>
            <w:tcW w:w="1863" w:type="dxa"/>
            <w:shd w:val="clear" w:color="auto" w:fill="FBE4D5" w:themeFill="accent2" w:themeFillTint="33"/>
          </w:tcPr>
          <w:p w:rsidR="00091695" w:rsidRPr="00EE51CB" w:rsidRDefault="00091695" w:rsidP="005A685A">
            <w:pPr>
              <w:rPr>
                <w:b/>
              </w:rPr>
            </w:pPr>
            <w:r w:rsidRPr="00EE51CB">
              <w:rPr>
                <w:b/>
              </w:rPr>
              <w:t>Registri aadress</w:t>
            </w:r>
          </w:p>
        </w:tc>
        <w:tc>
          <w:tcPr>
            <w:tcW w:w="2810" w:type="dxa"/>
            <w:shd w:val="clear" w:color="auto" w:fill="FBE4D5" w:themeFill="accent2" w:themeFillTint="33"/>
          </w:tcPr>
          <w:p w:rsidR="00091695" w:rsidRPr="00EE51CB" w:rsidRDefault="00091695" w:rsidP="005A685A">
            <w:pPr>
              <w:rPr>
                <w:b/>
              </w:rPr>
            </w:pPr>
            <w:r w:rsidRPr="00EE51CB">
              <w:rPr>
                <w:b/>
              </w:rPr>
              <w:t>Registri nimi</w:t>
            </w:r>
          </w:p>
        </w:tc>
      </w:tr>
      <w:tr w:rsidR="00091695" w:rsidRPr="00EE51CB" w:rsidTr="005A685A">
        <w:tc>
          <w:tcPr>
            <w:tcW w:w="1863" w:type="dxa"/>
          </w:tcPr>
          <w:p w:rsidR="00091695" w:rsidRPr="00EE51CB" w:rsidRDefault="00091695" w:rsidP="005A685A">
            <w:r w:rsidRPr="00EE51CB">
              <w:t>7F-6B</w:t>
            </w:r>
          </w:p>
        </w:tc>
        <w:tc>
          <w:tcPr>
            <w:tcW w:w="2810" w:type="dxa"/>
          </w:tcPr>
          <w:p w:rsidR="00091695" w:rsidRPr="00EE51CB" w:rsidRDefault="00091695" w:rsidP="005A685A">
            <w:proofErr w:type="spellStart"/>
            <w:r w:rsidRPr="00EE51CB">
              <w:t>Reserved</w:t>
            </w:r>
            <w:proofErr w:type="spellEnd"/>
          </w:p>
        </w:tc>
      </w:tr>
      <w:tr w:rsidR="00091695" w:rsidRPr="00EE51CB" w:rsidTr="005A685A">
        <w:tc>
          <w:tcPr>
            <w:tcW w:w="1863" w:type="dxa"/>
          </w:tcPr>
          <w:p w:rsidR="00091695" w:rsidRPr="00EE51CB" w:rsidRDefault="00091695" w:rsidP="005A685A">
            <w:r w:rsidRPr="00EE51CB">
              <w:t>6A</w:t>
            </w:r>
          </w:p>
        </w:tc>
        <w:tc>
          <w:tcPr>
            <w:tcW w:w="2810" w:type="dxa"/>
          </w:tcPr>
          <w:p w:rsidR="00091695" w:rsidRPr="00EE51CB" w:rsidRDefault="00091695" w:rsidP="005A685A">
            <w:r w:rsidRPr="00EE51CB">
              <w:t>MAG_RADIUS_MSB</w:t>
            </w:r>
          </w:p>
        </w:tc>
      </w:tr>
      <w:tr w:rsidR="00091695" w:rsidRPr="00EE51CB" w:rsidTr="005A685A">
        <w:tc>
          <w:tcPr>
            <w:tcW w:w="1863" w:type="dxa"/>
          </w:tcPr>
          <w:p w:rsidR="00091695" w:rsidRPr="00EE51CB" w:rsidRDefault="00091695" w:rsidP="005A685A">
            <w:r w:rsidRPr="00EE51CB">
              <w:t>69</w:t>
            </w:r>
          </w:p>
        </w:tc>
        <w:tc>
          <w:tcPr>
            <w:tcW w:w="2810" w:type="dxa"/>
          </w:tcPr>
          <w:p w:rsidR="00091695" w:rsidRPr="00EE51CB" w:rsidRDefault="00091695" w:rsidP="005A685A">
            <w:r w:rsidRPr="00EE51CB">
              <w:t>MAG_RADIUS_LSB</w:t>
            </w:r>
          </w:p>
        </w:tc>
      </w:tr>
      <w:tr w:rsidR="00091695" w:rsidRPr="00EE51CB" w:rsidTr="005A685A">
        <w:tc>
          <w:tcPr>
            <w:tcW w:w="1863" w:type="dxa"/>
          </w:tcPr>
          <w:p w:rsidR="00091695" w:rsidRPr="00EE51CB" w:rsidRDefault="00091695" w:rsidP="005A685A">
            <w:r w:rsidRPr="00EE51CB">
              <w:t>68</w:t>
            </w:r>
          </w:p>
        </w:tc>
        <w:tc>
          <w:tcPr>
            <w:tcW w:w="2810" w:type="dxa"/>
          </w:tcPr>
          <w:p w:rsidR="00091695" w:rsidRPr="00EE51CB" w:rsidRDefault="00091695" w:rsidP="005A685A">
            <w:r w:rsidRPr="00EE51CB">
              <w:t>ACC_RADIUS_MSB</w:t>
            </w:r>
          </w:p>
        </w:tc>
      </w:tr>
      <w:tr w:rsidR="00091695" w:rsidRPr="00EE51CB" w:rsidTr="005A685A">
        <w:tc>
          <w:tcPr>
            <w:tcW w:w="1863" w:type="dxa"/>
          </w:tcPr>
          <w:p w:rsidR="00091695" w:rsidRPr="00EE51CB" w:rsidRDefault="00091695" w:rsidP="005A685A">
            <w:r w:rsidRPr="00EE51CB">
              <w:t>67</w:t>
            </w:r>
          </w:p>
        </w:tc>
        <w:tc>
          <w:tcPr>
            <w:tcW w:w="2810" w:type="dxa"/>
          </w:tcPr>
          <w:p w:rsidR="00091695" w:rsidRPr="00EE51CB" w:rsidRDefault="00091695" w:rsidP="005A685A">
            <w:r w:rsidRPr="00EE51CB">
              <w:t>ACC_RADIUS_LSB</w:t>
            </w:r>
          </w:p>
        </w:tc>
      </w:tr>
      <w:tr w:rsidR="00091695" w:rsidRPr="00EE51CB" w:rsidTr="005A685A">
        <w:tc>
          <w:tcPr>
            <w:tcW w:w="1863" w:type="dxa"/>
          </w:tcPr>
          <w:p w:rsidR="00091695" w:rsidRPr="00EE51CB" w:rsidRDefault="00091695" w:rsidP="005A685A">
            <w:r w:rsidRPr="00EE51CB">
              <w:t>66</w:t>
            </w:r>
          </w:p>
        </w:tc>
        <w:tc>
          <w:tcPr>
            <w:tcW w:w="2810" w:type="dxa"/>
          </w:tcPr>
          <w:p w:rsidR="00091695" w:rsidRPr="00EE51CB" w:rsidRDefault="00091695" w:rsidP="005A685A">
            <w:r w:rsidRPr="00EE51CB">
              <w:t>GYR_OFFSET_Z_MSB</w:t>
            </w:r>
          </w:p>
        </w:tc>
      </w:tr>
      <w:tr w:rsidR="00091695" w:rsidRPr="00EE51CB" w:rsidTr="005A685A">
        <w:tc>
          <w:tcPr>
            <w:tcW w:w="1863" w:type="dxa"/>
          </w:tcPr>
          <w:p w:rsidR="00091695" w:rsidRPr="00EE51CB" w:rsidRDefault="00091695" w:rsidP="005A685A">
            <w:r w:rsidRPr="00EE51CB">
              <w:t>65</w:t>
            </w:r>
          </w:p>
        </w:tc>
        <w:tc>
          <w:tcPr>
            <w:tcW w:w="2810" w:type="dxa"/>
          </w:tcPr>
          <w:p w:rsidR="00091695" w:rsidRPr="00EE51CB" w:rsidRDefault="00091695" w:rsidP="005A685A">
            <w:r w:rsidRPr="00EE51CB">
              <w:t>GYR_OFFSET_Z_LSB</w:t>
            </w:r>
          </w:p>
        </w:tc>
      </w:tr>
      <w:tr w:rsidR="00091695" w:rsidRPr="00EE51CB" w:rsidTr="005A685A">
        <w:tc>
          <w:tcPr>
            <w:tcW w:w="1863" w:type="dxa"/>
          </w:tcPr>
          <w:p w:rsidR="00091695" w:rsidRPr="00EE51CB" w:rsidRDefault="00091695" w:rsidP="005A685A">
            <w:r w:rsidRPr="00EE51CB">
              <w:t>64</w:t>
            </w:r>
          </w:p>
        </w:tc>
        <w:tc>
          <w:tcPr>
            <w:tcW w:w="2810" w:type="dxa"/>
          </w:tcPr>
          <w:p w:rsidR="00091695" w:rsidRPr="00EE51CB" w:rsidRDefault="00091695" w:rsidP="005A685A">
            <w:r w:rsidRPr="00EE51CB">
              <w:t>GYR_OFFSET_Y_MSB</w:t>
            </w:r>
          </w:p>
        </w:tc>
      </w:tr>
      <w:tr w:rsidR="00091695" w:rsidRPr="00EE51CB" w:rsidTr="005A685A">
        <w:tc>
          <w:tcPr>
            <w:tcW w:w="1863" w:type="dxa"/>
          </w:tcPr>
          <w:p w:rsidR="00091695" w:rsidRPr="00EE51CB" w:rsidRDefault="00091695" w:rsidP="005A685A">
            <w:r w:rsidRPr="00EE51CB">
              <w:t>63</w:t>
            </w:r>
          </w:p>
        </w:tc>
        <w:tc>
          <w:tcPr>
            <w:tcW w:w="2810" w:type="dxa"/>
          </w:tcPr>
          <w:p w:rsidR="00091695" w:rsidRPr="00EE51CB" w:rsidRDefault="00091695" w:rsidP="005A685A">
            <w:r w:rsidRPr="00EE51CB">
              <w:t>GYT_OFFSET_Y_LSB</w:t>
            </w:r>
          </w:p>
        </w:tc>
      </w:tr>
      <w:tr w:rsidR="00091695" w:rsidRPr="00EE51CB" w:rsidTr="005A685A">
        <w:tc>
          <w:tcPr>
            <w:tcW w:w="1863" w:type="dxa"/>
          </w:tcPr>
          <w:p w:rsidR="00091695" w:rsidRPr="00EE51CB" w:rsidRDefault="00091695" w:rsidP="005A685A">
            <w:r w:rsidRPr="00EE51CB">
              <w:t>62</w:t>
            </w:r>
          </w:p>
        </w:tc>
        <w:tc>
          <w:tcPr>
            <w:tcW w:w="2810" w:type="dxa"/>
          </w:tcPr>
          <w:p w:rsidR="00091695" w:rsidRPr="00EE51CB" w:rsidRDefault="00091695" w:rsidP="005A685A">
            <w:r w:rsidRPr="00EE51CB">
              <w:t>GYR_OFFSET_ X_MSB</w:t>
            </w:r>
          </w:p>
        </w:tc>
      </w:tr>
      <w:tr w:rsidR="00091695" w:rsidRPr="00EE51CB" w:rsidTr="005A685A">
        <w:tc>
          <w:tcPr>
            <w:tcW w:w="1863" w:type="dxa"/>
          </w:tcPr>
          <w:p w:rsidR="00091695" w:rsidRPr="00EE51CB" w:rsidRDefault="00091695" w:rsidP="005A685A">
            <w:r w:rsidRPr="00EE51CB">
              <w:t>61</w:t>
            </w:r>
          </w:p>
        </w:tc>
        <w:tc>
          <w:tcPr>
            <w:tcW w:w="2810" w:type="dxa"/>
          </w:tcPr>
          <w:p w:rsidR="00091695" w:rsidRPr="00EE51CB" w:rsidRDefault="00091695" w:rsidP="005A685A">
            <w:r w:rsidRPr="00EE51CB">
              <w:t>GYR_OFFSET_X_LSB</w:t>
            </w:r>
          </w:p>
        </w:tc>
      </w:tr>
      <w:tr w:rsidR="00091695" w:rsidRPr="00EE51CB" w:rsidTr="005A685A">
        <w:tc>
          <w:tcPr>
            <w:tcW w:w="1863" w:type="dxa"/>
          </w:tcPr>
          <w:p w:rsidR="00091695" w:rsidRPr="00EE51CB" w:rsidRDefault="00091695" w:rsidP="005A685A">
            <w:r w:rsidRPr="00EE51CB">
              <w:t>60</w:t>
            </w:r>
          </w:p>
        </w:tc>
        <w:tc>
          <w:tcPr>
            <w:tcW w:w="2810" w:type="dxa"/>
          </w:tcPr>
          <w:p w:rsidR="00091695" w:rsidRPr="00EE51CB" w:rsidRDefault="00091695" w:rsidP="005A685A">
            <w:r w:rsidRPr="00EE51CB">
              <w:t>MAG_OFFSET_Z_MSB</w:t>
            </w:r>
          </w:p>
        </w:tc>
      </w:tr>
      <w:tr w:rsidR="00091695" w:rsidRPr="00EE51CB" w:rsidTr="005A685A">
        <w:tc>
          <w:tcPr>
            <w:tcW w:w="1863" w:type="dxa"/>
          </w:tcPr>
          <w:p w:rsidR="00091695" w:rsidRPr="00EE51CB" w:rsidRDefault="00091695" w:rsidP="005A685A">
            <w:r w:rsidRPr="00EE51CB">
              <w:t>5F</w:t>
            </w:r>
          </w:p>
        </w:tc>
        <w:tc>
          <w:tcPr>
            <w:tcW w:w="2810" w:type="dxa"/>
          </w:tcPr>
          <w:p w:rsidR="00091695" w:rsidRPr="00EE51CB" w:rsidRDefault="00091695" w:rsidP="005A685A">
            <w:r w:rsidRPr="00EE51CB">
              <w:t>MAG_OFFSET_Z_LSB</w:t>
            </w:r>
          </w:p>
        </w:tc>
      </w:tr>
      <w:tr w:rsidR="00091695" w:rsidRPr="00EE51CB" w:rsidTr="005A685A">
        <w:tc>
          <w:tcPr>
            <w:tcW w:w="1863" w:type="dxa"/>
          </w:tcPr>
          <w:p w:rsidR="00091695" w:rsidRPr="00EE51CB" w:rsidRDefault="00091695" w:rsidP="005A685A">
            <w:r w:rsidRPr="00EE51CB">
              <w:t>5E</w:t>
            </w:r>
          </w:p>
        </w:tc>
        <w:tc>
          <w:tcPr>
            <w:tcW w:w="2810" w:type="dxa"/>
          </w:tcPr>
          <w:p w:rsidR="00091695" w:rsidRPr="00EE51CB" w:rsidRDefault="00091695" w:rsidP="005A685A">
            <w:r w:rsidRPr="00EE51CB">
              <w:t>MAG_OFFSET_Y_MSB</w:t>
            </w:r>
          </w:p>
        </w:tc>
      </w:tr>
      <w:tr w:rsidR="00091695" w:rsidRPr="00EE51CB" w:rsidTr="005A685A">
        <w:tc>
          <w:tcPr>
            <w:tcW w:w="1863" w:type="dxa"/>
          </w:tcPr>
          <w:p w:rsidR="00091695" w:rsidRPr="00EE51CB" w:rsidRDefault="00091695" w:rsidP="005A685A">
            <w:r w:rsidRPr="00EE51CB">
              <w:t>5D</w:t>
            </w:r>
          </w:p>
        </w:tc>
        <w:tc>
          <w:tcPr>
            <w:tcW w:w="2810" w:type="dxa"/>
          </w:tcPr>
          <w:p w:rsidR="00091695" w:rsidRPr="00EE51CB" w:rsidRDefault="00091695" w:rsidP="005A685A">
            <w:r w:rsidRPr="00EE51CB">
              <w:t>MAG_OFFSET_Y_LSB</w:t>
            </w:r>
          </w:p>
        </w:tc>
      </w:tr>
      <w:tr w:rsidR="00091695" w:rsidRPr="00EE51CB" w:rsidTr="005A685A">
        <w:tc>
          <w:tcPr>
            <w:tcW w:w="1863" w:type="dxa"/>
          </w:tcPr>
          <w:p w:rsidR="00091695" w:rsidRPr="00EE51CB" w:rsidRDefault="00091695" w:rsidP="005A685A">
            <w:r w:rsidRPr="00EE51CB">
              <w:t>5C</w:t>
            </w:r>
          </w:p>
        </w:tc>
        <w:tc>
          <w:tcPr>
            <w:tcW w:w="2810" w:type="dxa"/>
          </w:tcPr>
          <w:p w:rsidR="00091695" w:rsidRPr="00EE51CB" w:rsidRDefault="00091695" w:rsidP="005A685A">
            <w:r w:rsidRPr="00EE51CB">
              <w:t>MAG_OFFSET_X_MSB</w:t>
            </w:r>
          </w:p>
        </w:tc>
      </w:tr>
      <w:tr w:rsidR="00091695" w:rsidRPr="00EE51CB" w:rsidTr="005A685A">
        <w:tc>
          <w:tcPr>
            <w:tcW w:w="1863" w:type="dxa"/>
          </w:tcPr>
          <w:p w:rsidR="00091695" w:rsidRPr="00EE51CB" w:rsidRDefault="00091695" w:rsidP="005A685A">
            <w:r w:rsidRPr="00EE51CB">
              <w:t>5B</w:t>
            </w:r>
          </w:p>
        </w:tc>
        <w:tc>
          <w:tcPr>
            <w:tcW w:w="2810" w:type="dxa"/>
          </w:tcPr>
          <w:p w:rsidR="00091695" w:rsidRPr="00EE51CB" w:rsidRDefault="00091695" w:rsidP="005A685A">
            <w:r w:rsidRPr="00EE51CB">
              <w:t>MAG_OFFSET_X_LSB</w:t>
            </w:r>
          </w:p>
        </w:tc>
      </w:tr>
      <w:tr w:rsidR="00091695" w:rsidRPr="00EE51CB" w:rsidTr="005A685A">
        <w:tc>
          <w:tcPr>
            <w:tcW w:w="1863" w:type="dxa"/>
          </w:tcPr>
          <w:p w:rsidR="00091695" w:rsidRPr="00EE51CB" w:rsidRDefault="00091695" w:rsidP="005A685A">
            <w:r w:rsidRPr="00EE51CB">
              <w:t>5A</w:t>
            </w:r>
          </w:p>
        </w:tc>
        <w:tc>
          <w:tcPr>
            <w:tcW w:w="2810" w:type="dxa"/>
          </w:tcPr>
          <w:p w:rsidR="00091695" w:rsidRPr="00EE51CB" w:rsidRDefault="00091695" w:rsidP="005A685A">
            <w:r w:rsidRPr="00EE51CB">
              <w:t>ACC_OFFSET_Z_MSB</w:t>
            </w:r>
          </w:p>
        </w:tc>
      </w:tr>
      <w:tr w:rsidR="00091695" w:rsidRPr="00EE51CB" w:rsidTr="005A685A">
        <w:tc>
          <w:tcPr>
            <w:tcW w:w="1863" w:type="dxa"/>
          </w:tcPr>
          <w:p w:rsidR="00091695" w:rsidRPr="00EE51CB" w:rsidRDefault="00091695" w:rsidP="005A685A">
            <w:r w:rsidRPr="00EE51CB">
              <w:t>59</w:t>
            </w:r>
          </w:p>
        </w:tc>
        <w:tc>
          <w:tcPr>
            <w:tcW w:w="2810" w:type="dxa"/>
          </w:tcPr>
          <w:p w:rsidR="00091695" w:rsidRPr="00EE51CB" w:rsidRDefault="00091695" w:rsidP="005A685A">
            <w:r w:rsidRPr="00EE51CB">
              <w:t>ACC_OFFSET_Z_LSB</w:t>
            </w:r>
          </w:p>
        </w:tc>
      </w:tr>
      <w:tr w:rsidR="00091695" w:rsidRPr="00EE51CB" w:rsidTr="005A685A">
        <w:tc>
          <w:tcPr>
            <w:tcW w:w="1863" w:type="dxa"/>
          </w:tcPr>
          <w:p w:rsidR="00091695" w:rsidRPr="00EE51CB" w:rsidRDefault="00091695" w:rsidP="005A685A">
            <w:r w:rsidRPr="00EE51CB">
              <w:lastRenderedPageBreak/>
              <w:t>58</w:t>
            </w:r>
          </w:p>
        </w:tc>
        <w:tc>
          <w:tcPr>
            <w:tcW w:w="2810" w:type="dxa"/>
          </w:tcPr>
          <w:p w:rsidR="00091695" w:rsidRPr="00EE51CB" w:rsidRDefault="00091695" w:rsidP="005A685A">
            <w:r w:rsidRPr="00EE51CB">
              <w:t>ACC_OFFSET_Y_MSB</w:t>
            </w:r>
          </w:p>
        </w:tc>
      </w:tr>
      <w:tr w:rsidR="00091695" w:rsidRPr="00EE51CB" w:rsidTr="005A685A">
        <w:tc>
          <w:tcPr>
            <w:tcW w:w="1863" w:type="dxa"/>
          </w:tcPr>
          <w:p w:rsidR="00091695" w:rsidRPr="00EE51CB" w:rsidRDefault="00091695" w:rsidP="005A685A">
            <w:r w:rsidRPr="00EE51CB">
              <w:t>57</w:t>
            </w:r>
          </w:p>
        </w:tc>
        <w:tc>
          <w:tcPr>
            <w:tcW w:w="2810" w:type="dxa"/>
          </w:tcPr>
          <w:p w:rsidR="00091695" w:rsidRPr="00EE51CB" w:rsidRDefault="00091695" w:rsidP="005A685A">
            <w:r w:rsidRPr="00EE51CB">
              <w:t>ACC_OFFSET_Y_LSB</w:t>
            </w:r>
          </w:p>
        </w:tc>
      </w:tr>
      <w:tr w:rsidR="00091695" w:rsidRPr="00EE51CB" w:rsidTr="005A685A">
        <w:tc>
          <w:tcPr>
            <w:tcW w:w="1863" w:type="dxa"/>
          </w:tcPr>
          <w:p w:rsidR="00091695" w:rsidRPr="00EE51CB" w:rsidRDefault="00091695" w:rsidP="005A685A">
            <w:r w:rsidRPr="00EE51CB">
              <w:t>56</w:t>
            </w:r>
          </w:p>
        </w:tc>
        <w:tc>
          <w:tcPr>
            <w:tcW w:w="2810" w:type="dxa"/>
          </w:tcPr>
          <w:p w:rsidR="00091695" w:rsidRPr="00EE51CB" w:rsidRDefault="00091695" w:rsidP="005A685A">
            <w:r w:rsidRPr="00EE51CB">
              <w:t>ACC_OFFSET_X_MSB</w:t>
            </w:r>
          </w:p>
        </w:tc>
      </w:tr>
      <w:tr w:rsidR="00091695" w:rsidRPr="00EE51CB" w:rsidTr="005A685A">
        <w:tc>
          <w:tcPr>
            <w:tcW w:w="1863" w:type="dxa"/>
          </w:tcPr>
          <w:p w:rsidR="00091695" w:rsidRPr="00EE51CB" w:rsidRDefault="00091695" w:rsidP="005A685A">
            <w:r w:rsidRPr="00EE51CB">
              <w:t>55</w:t>
            </w:r>
          </w:p>
        </w:tc>
        <w:tc>
          <w:tcPr>
            <w:tcW w:w="2810" w:type="dxa"/>
          </w:tcPr>
          <w:p w:rsidR="00091695" w:rsidRPr="00EE51CB" w:rsidRDefault="00091695" w:rsidP="005A685A">
            <w:r w:rsidRPr="00EE51CB">
              <w:t>ACC_OFFSET_X_LSB</w:t>
            </w:r>
          </w:p>
        </w:tc>
      </w:tr>
      <w:tr w:rsidR="00091695" w:rsidRPr="00EE51CB" w:rsidTr="005A685A">
        <w:tc>
          <w:tcPr>
            <w:tcW w:w="1863" w:type="dxa"/>
          </w:tcPr>
          <w:p w:rsidR="00091695" w:rsidRPr="00EE51CB" w:rsidRDefault="00091695" w:rsidP="005A685A">
            <w:r w:rsidRPr="00EE51CB">
              <w:t>43 – 54</w:t>
            </w:r>
          </w:p>
        </w:tc>
        <w:tc>
          <w:tcPr>
            <w:tcW w:w="2810" w:type="dxa"/>
          </w:tcPr>
          <w:p w:rsidR="00091695" w:rsidRPr="00EE51CB" w:rsidRDefault="00091695" w:rsidP="005A685A">
            <w:proofErr w:type="spellStart"/>
            <w:r w:rsidRPr="00EE51CB">
              <w:t>Reserved</w:t>
            </w:r>
            <w:proofErr w:type="spellEnd"/>
          </w:p>
        </w:tc>
      </w:tr>
      <w:tr w:rsidR="00091695" w:rsidRPr="00EE51CB" w:rsidTr="005A685A">
        <w:tc>
          <w:tcPr>
            <w:tcW w:w="1863" w:type="dxa"/>
          </w:tcPr>
          <w:p w:rsidR="00091695" w:rsidRPr="00EE51CB" w:rsidRDefault="00091695" w:rsidP="005A685A">
            <w:r w:rsidRPr="00EE51CB">
              <w:t>42</w:t>
            </w:r>
          </w:p>
        </w:tc>
        <w:tc>
          <w:tcPr>
            <w:tcW w:w="2810" w:type="dxa"/>
          </w:tcPr>
          <w:p w:rsidR="00091695" w:rsidRPr="00EE51CB" w:rsidRDefault="00091695" w:rsidP="005A685A">
            <w:r w:rsidRPr="00EE51CB">
              <w:t>AXIS_MAP_SIGN</w:t>
            </w:r>
          </w:p>
        </w:tc>
      </w:tr>
      <w:tr w:rsidR="00091695" w:rsidRPr="00EE51CB" w:rsidTr="005A685A">
        <w:tc>
          <w:tcPr>
            <w:tcW w:w="1863" w:type="dxa"/>
          </w:tcPr>
          <w:p w:rsidR="00091695" w:rsidRPr="00EE51CB" w:rsidRDefault="00091695" w:rsidP="005A685A">
            <w:r w:rsidRPr="00EE51CB">
              <w:t>41</w:t>
            </w:r>
          </w:p>
        </w:tc>
        <w:tc>
          <w:tcPr>
            <w:tcW w:w="2810" w:type="dxa"/>
          </w:tcPr>
          <w:p w:rsidR="00091695" w:rsidRPr="00EE51CB" w:rsidRDefault="00091695" w:rsidP="005A685A">
            <w:r w:rsidRPr="00EE51CB">
              <w:t>AXIS_MAP_CONFIG</w:t>
            </w:r>
          </w:p>
        </w:tc>
      </w:tr>
      <w:tr w:rsidR="00091695" w:rsidRPr="00EE51CB" w:rsidTr="005A685A">
        <w:tc>
          <w:tcPr>
            <w:tcW w:w="1863" w:type="dxa"/>
          </w:tcPr>
          <w:p w:rsidR="00091695" w:rsidRPr="00EE51CB" w:rsidRDefault="00091695" w:rsidP="005A685A">
            <w:r w:rsidRPr="00EE51CB">
              <w:t>40</w:t>
            </w:r>
          </w:p>
        </w:tc>
        <w:tc>
          <w:tcPr>
            <w:tcW w:w="2810" w:type="dxa"/>
          </w:tcPr>
          <w:p w:rsidR="00091695" w:rsidRPr="00EE51CB" w:rsidRDefault="00091695" w:rsidP="005A685A">
            <w:r w:rsidRPr="00EE51CB">
              <w:t>TEMP_SOURCE</w:t>
            </w:r>
          </w:p>
        </w:tc>
      </w:tr>
      <w:tr w:rsidR="00091695" w:rsidRPr="00EE51CB" w:rsidTr="005A685A">
        <w:tc>
          <w:tcPr>
            <w:tcW w:w="1863" w:type="dxa"/>
          </w:tcPr>
          <w:p w:rsidR="00091695" w:rsidRPr="00EE51CB" w:rsidRDefault="00091695" w:rsidP="005A685A">
            <w:r w:rsidRPr="00EE51CB">
              <w:t>3F</w:t>
            </w:r>
          </w:p>
        </w:tc>
        <w:tc>
          <w:tcPr>
            <w:tcW w:w="2810" w:type="dxa"/>
          </w:tcPr>
          <w:p w:rsidR="00091695" w:rsidRPr="00EE51CB" w:rsidRDefault="00091695" w:rsidP="005A685A">
            <w:r w:rsidRPr="00EE51CB">
              <w:t>SYS_TRIGGER</w:t>
            </w:r>
          </w:p>
        </w:tc>
      </w:tr>
      <w:tr w:rsidR="00091695" w:rsidRPr="00EE51CB" w:rsidTr="005A685A">
        <w:tc>
          <w:tcPr>
            <w:tcW w:w="1863" w:type="dxa"/>
          </w:tcPr>
          <w:p w:rsidR="00091695" w:rsidRPr="00EE51CB" w:rsidRDefault="00091695" w:rsidP="005A685A">
            <w:r w:rsidRPr="00EE51CB">
              <w:t>3E</w:t>
            </w:r>
          </w:p>
        </w:tc>
        <w:tc>
          <w:tcPr>
            <w:tcW w:w="2810" w:type="dxa"/>
          </w:tcPr>
          <w:p w:rsidR="00091695" w:rsidRPr="00EE51CB" w:rsidRDefault="00091695" w:rsidP="005A685A">
            <w:r w:rsidRPr="00EE51CB">
              <w:t>PWR_MODE</w:t>
            </w:r>
          </w:p>
        </w:tc>
      </w:tr>
      <w:tr w:rsidR="00091695" w:rsidRPr="00EE51CB" w:rsidTr="005A685A">
        <w:tc>
          <w:tcPr>
            <w:tcW w:w="1863" w:type="dxa"/>
          </w:tcPr>
          <w:p w:rsidR="00091695" w:rsidRPr="00EE51CB" w:rsidRDefault="00091695" w:rsidP="005A685A">
            <w:r w:rsidRPr="00EE51CB">
              <w:t>3D</w:t>
            </w:r>
          </w:p>
        </w:tc>
        <w:tc>
          <w:tcPr>
            <w:tcW w:w="2810" w:type="dxa"/>
          </w:tcPr>
          <w:p w:rsidR="00091695" w:rsidRPr="00EE51CB" w:rsidRDefault="00091695" w:rsidP="005A685A">
            <w:r w:rsidRPr="00EE51CB">
              <w:t>OPR_MODE</w:t>
            </w:r>
          </w:p>
        </w:tc>
      </w:tr>
      <w:tr w:rsidR="00091695" w:rsidRPr="00EE51CB" w:rsidTr="005A685A">
        <w:tc>
          <w:tcPr>
            <w:tcW w:w="1863" w:type="dxa"/>
          </w:tcPr>
          <w:p w:rsidR="00091695" w:rsidRPr="00EE51CB" w:rsidRDefault="00091695" w:rsidP="005A685A">
            <w:r w:rsidRPr="00EE51CB">
              <w:t>3C</w:t>
            </w:r>
          </w:p>
        </w:tc>
        <w:tc>
          <w:tcPr>
            <w:tcW w:w="2810" w:type="dxa"/>
          </w:tcPr>
          <w:p w:rsidR="00091695" w:rsidRPr="00EE51CB" w:rsidRDefault="00091695" w:rsidP="005A685A">
            <w:proofErr w:type="spellStart"/>
            <w:r w:rsidRPr="00EE51CB">
              <w:t>Reserved</w:t>
            </w:r>
            <w:proofErr w:type="spellEnd"/>
          </w:p>
        </w:tc>
      </w:tr>
      <w:tr w:rsidR="00091695" w:rsidRPr="00EE51CB" w:rsidTr="005A685A">
        <w:tc>
          <w:tcPr>
            <w:tcW w:w="1863" w:type="dxa"/>
          </w:tcPr>
          <w:p w:rsidR="00091695" w:rsidRPr="00EE51CB" w:rsidRDefault="00091695" w:rsidP="005A685A">
            <w:r w:rsidRPr="00EE51CB">
              <w:t>3B</w:t>
            </w:r>
          </w:p>
        </w:tc>
        <w:tc>
          <w:tcPr>
            <w:tcW w:w="2810" w:type="dxa"/>
          </w:tcPr>
          <w:p w:rsidR="00091695" w:rsidRPr="00EE51CB" w:rsidRDefault="00091695" w:rsidP="005A685A">
            <w:r w:rsidRPr="00EE51CB">
              <w:t>UNIT_SEL</w:t>
            </w:r>
          </w:p>
        </w:tc>
      </w:tr>
      <w:tr w:rsidR="00091695" w:rsidRPr="00EE51CB" w:rsidTr="005A685A">
        <w:tc>
          <w:tcPr>
            <w:tcW w:w="1863" w:type="dxa"/>
          </w:tcPr>
          <w:p w:rsidR="00091695" w:rsidRPr="00EE51CB" w:rsidRDefault="00091695" w:rsidP="005A685A">
            <w:r w:rsidRPr="00EE51CB">
              <w:t>3A</w:t>
            </w:r>
          </w:p>
        </w:tc>
        <w:tc>
          <w:tcPr>
            <w:tcW w:w="2810" w:type="dxa"/>
          </w:tcPr>
          <w:p w:rsidR="00091695" w:rsidRPr="00EE51CB" w:rsidRDefault="00091695" w:rsidP="005A685A">
            <w:r w:rsidRPr="00EE51CB">
              <w:t>SYS_ERR</w:t>
            </w:r>
          </w:p>
        </w:tc>
      </w:tr>
    </w:tbl>
    <w:p w:rsidR="00091695" w:rsidRPr="00EE51CB" w:rsidRDefault="00091695" w:rsidP="00091695">
      <w:r w:rsidRPr="00EE51CB">
        <w:br w:type="page"/>
      </w:r>
    </w:p>
    <w:tbl>
      <w:tblPr>
        <w:tblStyle w:val="TableGrid"/>
        <w:tblW w:w="0" w:type="auto"/>
        <w:tblLook w:val="04A0" w:firstRow="1" w:lastRow="0" w:firstColumn="1" w:lastColumn="0" w:noHBand="0" w:noVBand="1"/>
      </w:tblPr>
      <w:tblGrid>
        <w:gridCol w:w="1863"/>
        <w:gridCol w:w="2810"/>
      </w:tblGrid>
      <w:tr w:rsidR="00091695" w:rsidRPr="00EE51CB" w:rsidTr="005A685A">
        <w:trPr>
          <w:trHeight w:val="255"/>
        </w:trPr>
        <w:tc>
          <w:tcPr>
            <w:tcW w:w="1863" w:type="dxa"/>
            <w:shd w:val="clear" w:color="auto" w:fill="FBE4D5" w:themeFill="accent2" w:themeFillTint="33"/>
          </w:tcPr>
          <w:p w:rsidR="00091695" w:rsidRPr="00EE51CB" w:rsidRDefault="00091695" w:rsidP="005A685A">
            <w:pPr>
              <w:rPr>
                <w:b/>
              </w:rPr>
            </w:pPr>
            <w:r w:rsidRPr="00EE51CB">
              <w:rPr>
                <w:b/>
              </w:rPr>
              <w:lastRenderedPageBreak/>
              <w:t>Registri aadress</w:t>
            </w:r>
          </w:p>
        </w:tc>
        <w:tc>
          <w:tcPr>
            <w:tcW w:w="2810" w:type="dxa"/>
            <w:shd w:val="clear" w:color="auto" w:fill="FBE4D5" w:themeFill="accent2" w:themeFillTint="33"/>
          </w:tcPr>
          <w:p w:rsidR="00091695" w:rsidRPr="00EE51CB" w:rsidRDefault="00091695" w:rsidP="005A685A">
            <w:pPr>
              <w:rPr>
                <w:b/>
              </w:rPr>
            </w:pPr>
            <w:r w:rsidRPr="00EE51CB">
              <w:rPr>
                <w:b/>
              </w:rPr>
              <w:t>Registri nimi</w:t>
            </w:r>
          </w:p>
        </w:tc>
      </w:tr>
      <w:tr w:rsidR="00091695" w:rsidRPr="00EE51CB" w:rsidTr="005A685A">
        <w:tc>
          <w:tcPr>
            <w:tcW w:w="1863" w:type="dxa"/>
          </w:tcPr>
          <w:p w:rsidR="00091695" w:rsidRPr="00EE51CB" w:rsidRDefault="00091695" w:rsidP="005A685A">
            <w:r w:rsidRPr="00EE51CB">
              <w:t>39</w:t>
            </w:r>
          </w:p>
        </w:tc>
        <w:tc>
          <w:tcPr>
            <w:tcW w:w="2810" w:type="dxa"/>
          </w:tcPr>
          <w:p w:rsidR="00091695" w:rsidRPr="00EE51CB" w:rsidRDefault="00091695" w:rsidP="005A685A">
            <w:r w:rsidRPr="00EE51CB">
              <w:t>SYS_STATUS</w:t>
            </w:r>
          </w:p>
        </w:tc>
      </w:tr>
      <w:tr w:rsidR="00091695" w:rsidRPr="00EE51CB" w:rsidTr="005A685A">
        <w:tc>
          <w:tcPr>
            <w:tcW w:w="1863" w:type="dxa"/>
          </w:tcPr>
          <w:p w:rsidR="00091695" w:rsidRPr="00EE51CB" w:rsidRDefault="00091695" w:rsidP="005A685A">
            <w:r w:rsidRPr="00EE51CB">
              <w:t>38</w:t>
            </w:r>
          </w:p>
        </w:tc>
        <w:tc>
          <w:tcPr>
            <w:tcW w:w="2810" w:type="dxa"/>
          </w:tcPr>
          <w:p w:rsidR="00091695" w:rsidRPr="00EE51CB" w:rsidRDefault="00091695" w:rsidP="005A685A">
            <w:r w:rsidRPr="00EE51CB">
              <w:t>SYS_CLK_STATUS</w:t>
            </w:r>
          </w:p>
        </w:tc>
      </w:tr>
      <w:tr w:rsidR="00091695" w:rsidRPr="00EE51CB" w:rsidTr="005A685A">
        <w:tc>
          <w:tcPr>
            <w:tcW w:w="1863" w:type="dxa"/>
          </w:tcPr>
          <w:p w:rsidR="00091695" w:rsidRPr="00EE51CB" w:rsidRDefault="00091695" w:rsidP="005A685A">
            <w:r w:rsidRPr="00EE51CB">
              <w:t>37</w:t>
            </w:r>
          </w:p>
        </w:tc>
        <w:tc>
          <w:tcPr>
            <w:tcW w:w="2810" w:type="dxa"/>
          </w:tcPr>
          <w:p w:rsidR="00091695" w:rsidRPr="00EE51CB" w:rsidRDefault="00091695" w:rsidP="005A685A">
            <w:r w:rsidRPr="00EE51CB">
              <w:t>INT_STA</w:t>
            </w:r>
          </w:p>
        </w:tc>
      </w:tr>
      <w:tr w:rsidR="00091695" w:rsidRPr="00EE51CB" w:rsidTr="005A685A">
        <w:tc>
          <w:tcPr>
            <w:tcW w:w="1863" w:type="dxa"/>
          </w:tcPr>
          <w:p w:rsidR="00091695" w:rsidRPr="00EE51CB" w:rsidRDefault="00091695" w:rsidP="005A685A">
            <w:r w:rsidRPr="00EE51CB">
              <w:t>36</w:t>
            </w:r>
          </w:p>
        </w:tc>
        <w:tc>
          <w:tcPr>
            <w:tcW w:w="2810" w:type="dxa"/>
          </w:tcPr>
          <w:p w:rsidR="00091695" w:rsidRPr="00EE51CB" w:rsidRDefault="00091695" w:rsidP="005A685A">
            <w:r w:rsidRPr="00EE51CB">
              <w:t>ST_RESULT</w:t>
            </w:r>
          </w:p>
        </w:tc>
      </w:tr>
      <w:tr w:rsidR="00091695" w:rsidRPr="00EE51CB" w:rsidTr="005A685A">
        <w:tc>
          <w:tcPr>
            <w:tcW w:w="1863" w:type="dxa"/>
          </w:tcPr>
          <w:p w:rsidR="00091695" w:rsidRPr="00EE51CB" w:rsidRDefault="00091695" w:rsidP="005A685A">
            <w:r w:rsidRPr="00EE51CB">
              <w:t>35</w:t>
            </w:r>
          </w:p>
        </w:tc>
        <w:tc>
          <w:tcPr>
            <w:tcW w:w="2810" w:type="dxa"/>
          </w:tcPr>
          <w:p w:rsidR="00091695" w:rsidRPr="00EE51CB" w:rsidRDefault="00091695" w:rsidP="005A685A">
            <w:r w:rsidRPr="00EE51CB">
              <w:t>CALIB_STAT</w:t>
            </w:r>
          </w:p>
        </w:tc>
      </w:tr>
      <w:tr w:rsidR="00091695" w:rsidRPr="00EE51CB" w:rsidTr="005A685A">
        <w:tc>
          <w:tcPr>
            <w:tcW w:w="1863" w:type="dxa"/>
          </w:tcPr>
          <w:p w:rsidR="00091695" w:rsidRPr="00EE51CB" w:rsidRDefault="00091695" w:rsidP="005A685A">
            <w:r w:rsidRPr="00EE51CB">
              <w:t>34</w:t>
            </w:r>
          </w:p>
        </w:tc>
        <w:tc>
          <w:tcPr>
            <w:tcW w:w="2810" w:type="dxa"/>
          </w:tcPr>
          <w:p w:rsidR="00091695" w:rsidRPr="00EE51CB" w:rsidRDefault="00091695" w:rsidP="005A685A">
            <w:r w:rsidRPr="00EE51CB">
              <w:t>TEMP</w:t>
            </w:r>
          </w:p>
        </w:tc>
      </w:tr>
      <w:tr w:rsidR="00091695" w:rsidRPr="00EE51CB" w:rsidTr="005A685A">
        <w:tc>
          <w:tcPr>
            <w:tcW w:w="1863" w:type="dxa"/>
          </w:tcPr>
          <w:p w:rsidR="00091695" w:rsidRPr="00EE51CB" w:rsidRDefault="00091695" w:rsidP="005A685A">
            <w:r w:rsidRPr="00EE51CB">
              <w:t>33</w:t>
            </w:r>
          </w:p>
        </w:tc>
        <w:tc>
          <w:tcPr>
            <w:tcW w:w="2810" w:type="dxa"/>
          </w:tcPr>
          <w:p w:rsidR="00091695" w:rsidRPr="00EE51CB" w:rsidRDefault="00091695" w:rsidP="005A685A">
            <w:proofErr w:type="spellStart"/>
            <w:r w:rsidRPr="00EE51CB">
              <w:t>GRV_Data_Z_MSB</w:t>
            </w:r>
            <w:proofErr w:type="spellEnd"/>
          </w:p>
        </w:tc>
      </w:tr>
      <w:tr w:rsidR="00091695" w:rsidRPr="00EE51CB" w:rsidTr="005A685A">
        <w:tc>
          <w:tcPr>
            <w:tcW w:w="1863" w:type="dxa"/>
          </w:tcPr>
          <w:p w:rsidR="00091695" w:rsidRPr="00EE51CB" w:rsidRDefault="00091695" w:rsidP="005A685A">
            <w:r w:rsidRPr="00EE51CB">
              <w:t>32</w:t>
            </w:r>
          </w:p>
        </w:tc>
        <w:tc>
          <w:tcPr>
            <w:tcW w:w="2810" w:type="dxa"/>
          </w:tcPr>
          <w:p w:rsidR="00091695" w:rsidRPr="00EE51CB" w:rsidRDefault="00091695" w:rsidP="005A685A">
            <w:proofErr w:type="spellStart"/>
            <w:r w:rsidRPr="00EE51CB">
              <w:t>GRV_Data_Z_LSB</w:t>
            </w:r>
            <w:proofErr w:type="spellEnd"/>
          </w:p>
        </w:tc>
      </w:tr>
      <w:tr w:rsidR="00091695" w:rsidRPr="00EE51CB" w:rsidTr="005A685A">
        <w:tc>
          <w:tcPr>
            <w:tcW w:w="1863" w:type="dxa"/>
          </w:tcPr>
          <w:p w:rsidR="00091695" w:rsidRPr="00EE51CB" w:rsidRDefault="00091695" w:rsidP="005A685A">
            <w:r w:rsidRPr="00EE51CB">
              <w:t>31</w:t>
            </w:r>
          </w:p>
        </w:tc>
        <w:tc>
          <w:tcPr>
            <w:tcW w:w="2810" w:type="dxa"/>
          </w:tcPr>
          <w:p w:rsidR="00091695" w:rsidRPr="00EE51CB" w:rsidRDefault="00091695" w:rsidP="005A685A">
            <w:proofErr w:type="spellStart"/>
            <w:r w:rsidRPr="00EE51CB">
              <w:t>GRV_Data_Y_MSB</w:t>
            </w:r>
            <w:proofErr w:type="spellEnd"/>
          </w:p>
        </w:tc>
      </w:tr>
      <w:tr w:rsidR="00091695" w:rsidRPr="00EE51CB" w:rsidTr="005A685A">
        <w:tc>
          <w:tcPr>
            <w:tcW w:w="1863" w:type="dxa"/>
          </w:tcPr>
          <w:p w:rsidR="00091695" w:rsidRPr="00EE51CB" w:rsidRDefault="00091695" w:rsidP="005A685A">
            <w:r w:rsidRPr="00EE51CB">
              <w:t>30</w:t>
            </w:r>
          </w:p>
        </w:tc>
        <w:tc>
          <w:tcPr>
            <w:tcW w:w="2810" w:type="dxa"/>
          </w:tcPr>
          <w:p w:rsidR="00091695" w:rsidRPr="00EE51CB" w:rsidRDefault="00091695" w:rsidP="005A685A">
            <w:proofErr w:type="spellStart"/>
            <w:r w:rsidRPr="00EE51CB">
              <w:t>GRV_Data_Y_LSB</w:t>
            </w:r>
            <w:proofErr w:type="spellEnd"/>
          </w:p>
        </w:tc>
      </w:tr>
      <w:tr w:rsidR="00091695" w:rsidRPr="00EE51CB" w:rsidTr="005A685A">
        <w:tc>
          <w:tcPr>
            <w:tcW w:w="1863" w:type="dxa"/>
          </w:tcPr>
          <w:p w:rsidR="00091695" w:rsidRPr="00EE51CB" w:rsidRDefault="00091695" w:rsidP="005A685A">
            <w:r w:rsidRPr="00EE51CB">
              <w:t>2F</w:t>
            </w:r>
          </w:p>
        </w:tc>
        <w:tc>
          <w:tcPr>
            <w:tcW w:w="2810" w:type="dxa"/>
          </w:tcPr>
          <w:p w:rsidR="00091695" w:rsidRPr="00EE51CB" w:rsidRDefault="00091695" w:rsidP="005A685A">
            <w:proofErr w:type="spellStart"/>
            <w:r w:rsidRPr="00EE51CB">
              <w:t>GRV_Data_X_MSB</w:t>
            </w:r>
            <w:proofErr w:type="spellEnd"/>
          </w:p>
        </w:tc>
      </w:tr>
      <w:tr w:rsidR="00091695" w:rsidRPr="00EE51CB" w:rsidTr="005A685A">
        <w:tc>
          <w:tcPr>
            <w:tcW w:w="1863" w:type="dxa"/>
          </w:tcPr>
          <w:p w:rsidR="00091695" w:rsidRPr="00EE51CB" w:rsidRDefault="00091695" w:rsidP="005A685A">
            <w:r w:rsidRPr="00EE51CB">
              <w:t>2E</w:t>
            </w:r>
          </w:p>
        </w:tc>
        <w:tc>
          <w:tcPr>
            <w:tcW w:w="2810" w:type="dxa"/>
          </w:tcPr>
          <w:p w:rsidR="00091695" w:rsidRPr="00EE51CB" w:rsidRDefault="00091695" w:rsidP="005A685A">
            <w:proofErr w:type="spellStart"/>
            <w:r w:rsidRPr="00EE51CB">
              <w:t>GRV_Data_X_LSB</w:t>
            </w:r>
            <w:proofErr w:type="spellEnd"/>
          </w:p>
        </w:tc>
      </w:tr>
      <w:tr w:rsidR="00091695" w:rsidRPr="00EE51CB" w:rsidTr="005A685A">
        <w:tc>
          <w:tcPr>
            <w:tcW w:w="1863" w:type="dxa"/>
          </w:tcPr>
          <w:p w:rsidR="00091695" w:rsidRPr="00EE51CB" w:rsidRDefault="00091695" w:rsidP="005A685A">
            <w:r w:rsidRPr="00EE51CB">
              <w:t>2D</w:t>
            </w:r>
          </w:p>
        </w:tc>
        <w:tc>
          <w:tcPr>
            <w:tcW w:w="2810" w:type="dxa"/>
          </w:tcPr>
          <w:p w:rsidR="00091695" w:rsidRPr="00EE51CB" w:rsidRDefault="00091695" w:rsidP="005A685A">
            <w:proofErr w:type="spellStart"/>
            <w:r w:rsidRPr="00EE51CB">
              <w:t>LIA_Data_Z_MBS</w:t>
            </w:r>
            <w:proofErr w:type="spellEnd"/>
          </w:p>
        </w:tc>
      </w:tr>
      <w:tr w:rsidR="00091695" w:rsidRPr="00EE51CB" w:rsidTr="005A685A">
        <w:tc>
          <w:tcPr>
            <w:tcW w:w="1863" w:type="dxa"/>
          </w:tcPr>
          <w:p w:rsidR="00091695" w:rsidRPr="00EE51CB" w:rsidRDefault="00091695" w:rsidP="005A685A">
            <w:r w:rsidRPr="00EE51CB">
              <w:t>2C</w:t>
            </w:r>
          </w:p>
        </w:tc>
        <w:tc>
          <w:tcPr>
            <w:tcW w:w="2810" w:type="dxa"/>
          </w:tcPr>
          <w:p w:rsidR="00091695" w:rsidRPr="00EE51CB" w:rsidRDefault="00091695" w:rsidP="005A685A">
            <w:proofErr w:type="spellStart"/>
            <w:r w:rsidRPr="00EE51CB">
              <w:t>LIA_Data_Z_LSB</w:t>
            </w:r>
            <w:proofErr w:type="spellEnd"/>
          </w:p>
        </w:tc>
      </w:tr>
      <w:tr w:rsidR="00091695" w:rsidRPr="00EE51CB" w:rsidTr="005A685A">
        <w:tc>
          <w:tcPr>
            <w:tcW w:w="1863" w:type="dxa"/>
          </w:tcPr>
          <w:p w:rsidR="00091695" w:rsidRPr="00EE51CB" w:rsidRDefault="00091695" w:rsidP="005A685A">
            <w:r w:rsidRPr="00EE51CB">
              <w:t>2B</w:t>
            </w:r>
          </w:p>
        </w:tc>
        <w:tc>
          <w:tcPr>
            <w:tcW w:w="2810" w:type="dxa"/>
          </w:tcPr>
          <w:p w:rsidR="00091695" w:rsidRPr="00EE51CB" w:rsidRDefault="00091695" w:rsidP="005A685A">
            <w:proofErr w:type="spellStart"/>
            <w:r w:rsidRPr="00EE51CB">
              <w:t>LIA_Data_Y_MBS</w:t>
            </w:r>
            <w:proofErr w:type="spellEnd"/>
          </w:p>
        </w:tc>
      </w:tr>
      <w:tr w:rsidR="00091695" w:rsidRPr="00EE51CB" w:rsidTr="005A685A">
        <w:tc>
          <w:tcPr>
            <w:tcW w:w="1863" w:type="dxa"/>
          </w:tcPr>
          <w:p w:rsidR="00091695" w:rsidRPr="00EE51CB" w:rsidRDefault="00091695" w:rsidP="005A685A">
            <w:r w:rsidRPr="00EE51CB">
              <w:t>2A</w:t>
            </w:r>
          </w:p>
        </w:tc>
        <w:tc>
          <w:tcPr>
            <w:tcW w:w="2810" w:type="dxa"/>
          </w:tcPr>
          <w:p w:rsidR="00091695" w:rsidRPr="00EE51CB" w:rsidRDefault="00091695" w:rsidP="005A685A">
            <w:proofErr w:type="spellStart"/>
            <w:r w:rsidRPr="00EE51CB">
              <w:t>LIA_Data_Y_LSB</w:t>
            </w:r>
            <w:proofErr w:type="spellEnd"/>
          </w:p>
        </w:tc>
      </w:tr>
      <w:tr w:rsidR="00091695" w:rsidRPr="00EE51CB" w:rsidTr="005A685A">
        <w:tc>
          <w:tcPr>
            <w:tcW w:w="1863" w:type="dxa"/>
          </w:tcPr>
          <w:p w:rsidR="00091695" w:rsidRPr="00EE51CB" w:rsidRDefault="00091695" w:rsidP="005A685A">
            <w:r w:rsidRPr="00EE51CB">
              <w:t>29</w:t>
            </w:r>
          </w:p>
        </w:tc>
        <w:tc>
          <w:tcPr>
            <w:tcW w:w="2810" w:type="dxa"/>
          </w:tcPr>
          <w:p w:rsidR="00091695" w:rsidRPr="00EE51CB" w:rsidRDefault="00091695" w:rsidP="005A685A">
            <w:proofErr w:type="spellStart"/>
            <w:r w:rsidRPr="00EE51CB">
              <w:t>LIA_Data_X_MBS</w:t>
            </w:r>
            <w:proofErr w:type="spellEnd"/>
          </w:p>
        </w:tc>
      </w:tr>
      <w:tr w:rsidR="00091695" w:rsidRPr="00EE51CB" w:rsidTr="005A685A">
        <w:tc>
          <w:tcPr>
            <w:tcW w:w="1863" w:type="dxa"/>
          </w:tcPr>
          <w:p w:rsidR="00091695" w:rsidRPr="00EE51CB" w:rsidRDefault="00091695" w:rsidP="005A685A">
            <w:r w:rsidRPr="00EE51CB">
              <w:t>28</w:t>
            </w:r>
          </w:p>
        </w:tc>
        <w:tc>
          <w:tcPr>
            <w:tcW w:w="2810" w:type="dxa"/>
          </w:tcPr>
          <w:p w:rsidR="00091695" w:rsidRPr="00EE51CB" w:rsidRDefault="00091695" w:rsidP="005A685A">
            <w:proofErr w:type="spellStart"/>
            <w:r w:rsidRPr="00EE51CB">
              <w:t>LIA_Data_X_LSB</w:t>
            </w:r>
            <w:proofErr w:type="spellEnd"/>
          </w:p>
        </w:tc>
      </w:tr>
      <w:tr w:rsidR="00091695" w:rsidRPr="00EE51CB" w:rsidTr="005A685A">
        <w:tc>
          <w:tcPr>
            <w:tcW w:w="1863" w:type="dxa"/>
          </w:tcPr>
          <w:p w:rsidR="00091695" w:rsidRPr="00EE51CB" w:rsidRDefault="00091695" w:rsidP="005A685A">
            <w:r w:rsidRPr="00EE51CB">
              <w:t>27</w:t>
            </w:r>
          </w:p>
        </w:tc>
        <w:tc>
          <w:tcPr>
            <w:tcW w:w="2810" w:type="dxa"/>
          </w:tcPr>
          <w:p w:rsidR="00091695" w:rsidRPr="00EE51CB" w:rsidRDefault="00091695" w:rsidP="005A685A">
            <w:proofErr w:type="spellStart"/>
            <w:r w:rsidRPr="00EE51CB">
              <w:t>QUA_Data_Z_MSB</w:t>
            </w:r>
            <w:proofErr w:type="spellEnd"/>
          </w:p>
        </w:tc>
      </w:tr>
      <w:tr w:rsidR="00091695" w:rsidRPr="00EE51CB" w:rsidTr="005A685A">
        <w:tc>
          <w:tcPr>
            <w:tcW w:w="1863" w:type="dxa"/>
          </w:tcPr>
          <w:p w:rsidR="00091695" w:rsidRPr="00EE51CB" w:rsidRDefault="00091695" w:rsidP="005A685A">
            <w:r w:rsidRPr="00EE51CB">
              <w:t>26</w:t>
            </w:r>
          </w:p>
        </w:tc>
        <w:tc>
          <w:tcPr>
            <w:tcW w:w="2810" w:type="dxa"/>
          </w:tcPr>
          <w:p w:rsidR="00091695" w:rsidRPr="00EE51CB" w:rsidRDefault="00091695" w:rsidP="005A685A">
            <w:proofErr w:type="spellStart"/>
            <w:r w:rsidRPr="00EE51CB">
              <w:t>QUA_Data_Z_LSB</w:t>
            </w:r>
            <w:proofErr w:type="spellEnd"/>
          </w:p>
        </w:tc>
      </w:tr>
      <w:tr w:rsidR="00091695" w:rsidRPr="00EE51CB" w:rsidTr="005A685A">
        <w:tc>
          <w:tcPr>
            <w:tcW w:w="1863" w:type="dxa"/>
          </w:tcPr>
          <w:p w:rsidR="00091695" w:rsidRPr="00EE51CB" w:rsidRDefault="00091695" w:rsidP="005A685A">
            <w:r w:rsidRPr="00EE51CB">
              <w:t>25</w:t>
            </w:r>
          </w:p>
        </w:tc>
        <w:tc>
          <w:tcPr>
            <w:tcW w:w="2810" w:type="dxa"/>
          </w:tcPr>
          <w:p w:rsidR="00091695" w:rsidRPr="00EE51CB" w:rsidRDefault="00091695" w:rsidP="005A685A">
            <w:proofErr w:type="spellStart"/>
            <w:r w:rsidRPr="00EE51CB">
              <w:t>QUA_Data_Y_MSB</w:t>
            </w:r>
            <w:proofErr w:type="spellEnd"/>
          </w:p>
        </w:tc>
      </w:tr>
      <w:tr w:rsidR="00091695" w:rsidRPr="00EE51CB" w:rsidTr="005A685A">
        <w:tc>
          <w:tcPr>
            <w:tcW w:w="1863" w:type="dxa"/>
          </w:tcPr>
          <w:p w:rsidR="00091695" w:rsidRPr="00EE51CB" w:rsidRDefault="00091695" w:rsidP="005A685A">
            <w:r w:rsidRPr="00EE51CB">
              <w:t>24</w:t>
            </w:r>
          </w:p>
        </w:tc>
        <w:tc>
          <w:tcPr>
            <w:tcW w:w="2810" w:type="dxa"/>
          </w:tcPr>
          <w:p w:rsidR="00091695" w:rsidRPr="00EE51CB" w:rsidRDefault="00091695" w:rsidP="005A685A">
            <w:proofErr w:type="spellStart"/>
            <w:r w:rsidRPr="00EE51CB">
              <w:t>QUA_Data_Y_LSB</w:t>
            </w:r>
            <w:proofErr w:type="spellEnd"/>
          </w:p>
        </w:tc>
      </w:tr>
      <w:tr w:rsidR="00091695" w:rsidRPr="00EE51CB" w:rsidTr="005A685A">
        <w:tc>
          <w:tcPr>
            <w:tcW w:w="1863" w:type="dxa"/>
          </w:tcPr>
          <w:p w:rsidR="00091695" w:rsidRPr="00EE51CB" w:rsidRDefault="00091695" w:rsidP="005A685A">
            <w:r w:rsidRPr="00EE51CB">
              <w:t>23</w:t>
            </w:r>
          </w:p>
        </w:tc>
        <w:tc>
          <w:tcPr>
            <w:tcW w:w="2810" w:type="dxa"/>
          </w:tcPr>
          <w:p w:rsidR="00091695" w:rsidRPr="00EE51CB" w:rsidRDefault="00091695" w:rsidP="005A685A">
            <w:proofErr w:type="spellStart"/>
            <w:r w:rsidRPr="00EE51CB">
              <w:t>QUA_Data_X_MSB</w:t>
            </w:r>
            <w:proofErr w:type="spellEnd"/>
          </w:p>
        </w:tc>
      </w:tr>
      <w:tr w:rsidR="00091695" w:rsidRPr="00EE51CB" w:rsidTr="005A685A">
        <w:tc>
          <w:tcPr>
            <w:tcW w:w="1863" w:type="dxa"/>
          </w:tcPr>
          <w:p w:rsidR="00091695" w:rsidRPr="00EE51CB" w:rsidRDefault="00091695" w:rsidP="005A685A">
            <w:r w:rsidRPr="00EE51CB">
              <w:t>22</w:t>
            </w:r>
          </w:p>
        </w:tc>
        <w:tc>
          <w:tcPr>
            <w:tcW w:w="2810" w:type="dxa"/>
          </w:tcPr>
          <w:p w:rsidR="00091695" w:rsidRPr="00EE51CB" w:rsidRDefault="00091695" w:rsidP="005A685A">
            <w:proofErr w:type="spellStart"/>
            <w:r w:rsidRPr="00EE51CB">
              <w:t>QUA_Data_X_LSB</w:t>
            </w:r>
            <w:proofErr w:type="spellEnd"/>
          </w:p>
        </w:tc>
      </w:tr>
      <w:tr w:rsidR="00091695" w:rsidRPr="00EE51CB" w:rsidTr="005A685A">
        <w:tc>
          <w:tcPr>
            <w:tcW w:w="1863" w:type="dxa"/>
          </w:tcPr>
          <w:p w:rsidR="00091695" w:rsidRPr="00EE51CB" w:rsidRDefault="00091695" w:rsidP="005A685A">
            <w:r w:rsidRPr="00EE51CB">
              <w:t>21</w:t>
            </w:r>
          </w:p>
        </w:tc>
        <w:tc>
          <w:tcPr>
            <w:tcW w:w="2810" w:type="dxa"/>
          </w:tcPr>
          <w:p w:rsidR="00091695" w:rsidRPr="00EE51CB" w:rsidRDefault="00091695" w:rsidP="005A685A">
            <w:proofErr w:type="spellStart"/>
            <w:r w:rsidRPr="00EE51CB">
              <w:t>QUA_Data_W_MSB</w:t>
            </w:r>
            <w:proofErr w:type="spellEnd"/>
          </w:p>
        </w:tc>
      </w:tr>
      <w:tr w:rsidR="00091695" w:rsidRPr="00EE51CB" w:rsidTr="005A685A">
        <w:tc>
          <w:tcPr>
            <w:tcW w:w="1863" w:type="dxa"/>
          </w:tcPr>
          <w:p w:rsidR="00091695" w:rsidRPr="00EE51CB" w:rsidRDefault="00091695" w:rsidP="005A685A">
            <w:r w:rsidRPr="00EE51CB">
              <w:t>20</w:t>
            </w:r>
          </w:p>
        </w:tc>
        <w:tc>
          <w:tcPr>
            <w:tcW w:w="2810" w:type="dxa"/>
          </w:tcPr>
          <w:p w:rsidR="00091695" w:rsidRPr="00EE51CB" w:rsidRDefault="00091695" w:rsidP="005A685A">
            <w:proofErr w:type="spellStart"/>
            <w:r w:rsidRPr="00EE51CB">
              <w:t>QUA_Data_W_LSB</w:t>
            </w:r>
            <w:proofErr w:type="spellEnd"/>
          </w:p>
        </w:tc>
      </w:tr>
      <w:tr w:rsidR="00091695" w:rsidRPr="00EE51CB" w:rsidTr="005A685A">
        <w:tc>
          <w:tcPr>
            <w:tcW w:w="1863" w:type="dxa"/>
          </w:tcPr>
          <w:p w:rsidR="00091695" w:rsidRPr="00EE51CB" w:rsidRDefault="00091695" w:rsidP="005A685A">
            <w:r w:rsidRPr="00EE51CB">
              <w:t>1F</w:t>
            </w:r>
          </w:p>
        </w:tc>
        <w:tc>
          <w:tcPr>
            <w:tcW w:w="2810" w:type="dxa"/>
          </w:tcPr>
          <w:p w:rsidR="00091695" w:rsidRPr="00EE51CB" w:rsidRDefault="00091695" w:rsidP="005A685A">
            <w:proofErr w:type="spellStart"/>
            <w:r w:rsidRPr="00EE51CB">
              <w:t>EUL_Pitch_MSB</w:t>
            </w:r>
            <w:proofErr w:type="spellEnd"/>
          </w:p>
        </w:tc>
      </w:tr>
      <w:tr w:rsidR="00091695" w:rsidRPr="00EE51CB" w:rsidTr="005A685A">
        <w:tc>
          <w:tcPr>
            <w:tcW w:w="1863" w:type="dxa"/>
          </w:tcPr>
          <w:p w:rsidR="00091695" w:rsidRPr="00EE51CB" w:rsidRDefault="00091695" w:rsidP="005A685A">
            <w:r w:rsidRPr="00EE51CB">
              <w:t>1E</w:t>
            </w:r>
          </w:p>
        </w:tc>
        <w:tc>
          <w:tcPr>
            <w:tcW w:w="2810" w:type="dxa"/>
          </w:tcPr>
          <w:p w:rsidR="00091695" w:rsidRPr="00EE51CB" w:rsidRDefault="00091695" w:rsidP="005A685A">
            <w:proofErr w:type="spellStart"/>
            <w:r w:rsidRPr="00EE51CB">
              <w:t>EUL_Pitch_LSB</w:t>
            </w:r>
            <w:proofErr w:type="spellEnd"/>
          </w:p>
        </w:tc>
      </w:tr>
      <w:tr w:rsidR="00091695" w:rsidRPr="00EE51CB" w:rsidTr="005A685A">
        <w:tc>
          <w:tcPr>
            <w:tcW w:w="1863" w:type="dxa"/>
          </w:tcPr>
          <w:p w:rsidR="00091695" w:rsidRPr="00EE51CB" w:rsidRDefault="00091695" w:rsidP="005A685A">
            <w:r w:rsidRPr="00EE51CB">
              <w:t>1D</w:t>
            </w:r>
          </w:p>
        </w:tc>
        <w:tc>
          <w:tcPr>
            <w:tcW w:w="2810" w:type="dxa"/>
          </w:tcPr>
          <w:p w:rsidR="00091695" w:rsidRPr="00EE51CB" w:rsidRDefault="00091695" w:rsidP="005A685A">
            <w:proofErr w:type="spellStart"/>
            <w:r w:rsidRPr="00EE51CB">
              <w:t>EUL_Roll_MSB</w:t>
            </w:r>
            <w:proofErr w:type="spellEnd"/>
          </w:p>
        </w:tc>
      </w:tr>
      <w:tr w:rsidR="00091695" w:rsidRPr="00EE51CB" w:rsidTr="005A685A">
        <w:tc>
          <w:tcPr>
            <w:tcW w:w="1863" w:type="dxa"/>
          </w:tcPr>
          <w:p w:rsidR="00091695" w:rsidRPr="00EE51CB" w:rsidRDefault="00091695" w:rsidP="005A685A">
            <w:r w:rsidRPr="00EE51CB">
              <w:t>1C</w:t>
            </w:r>
          </w:p>
        </w:tc>
        <w:tc>
          <w:tcPr>
            <w:tcW w:w="2810" w:type="dxa"/>
          </w:tcPr>
          <w:p w:rsidR="00091695" w:rsidRPr="00EE51CB" w:rsidRDefault="00091695" w:rsidP="005A685A">
            <w:proofErr w:type="spellStart"/>
            <w:r w:rsidRPr="00EE51CB">
              <w:t>EUL_Roll_LSB</w:t>
            </w:r>
            <w:proofErr w:type="spellEnd"/>
          </w:p>
        </w:tc>
      </w:tr>
      <w:tr w:rsidR="00091695" w:rsidRPr="00EE51CB" w:rsidTr="005A685A">
        <w:tc>
          <w:tcPr>
            <w:tcW w:w="1863" w:type="dxa"/>
          </w:tcPr>
          <w:p w:rsidR="00091695" w:rsidRPr="00EE51CB" w:rsidRDefault="00091695" w:rsidP="005A685A">
            <w:r w:rsidRPr="00EE51CB">
              <w:t>1B</w:t>
            </w:r>
          </w:p>
        </w:tc>
        <w:tc>
          <w:tcPr>
            <w:tcW w:w="2810" w:type="dxa"/>
          </w:tcPr>
          <w:p w:rsidR="00091695" w:rsidRPr="00EE51CB" w:rsidRDefault="00091695" w:rsidP="005A685A">
            <w:proofErr w:type="spellStart"/>
            <w:r w:rsidRPr="00EE51CB">
              <w:t>EUL_Heading_MSB</w:t>
            </w:r>
            <w:proofErr w:type="spellEnd"/>
          </w:p>
        </w:tc>
      </w:tr>
      <w:tr w:rsidR="00091695" w:rsidRPr="00EE51CB" w:rsidTr="005A685A">
        <w:tc>
          <w:tcPr>
            <w:tcW w:w="1863" w:type="dxa"/>
          </w:tcPr>
          <w:p w:rsidR="00091695" w:rsidRPr="00EE51CB" w:rsidRDefault="00091695" w:rsidP="005A685A">
            <w:r w:rsidRPr="00EE51CB">
              <w:t>1A</w:t>
            </w:r>
          </w:p>
        </w:tc>
        <w:tc>
          <w:tcPr>
            <w:tcW w:w="2810" w:type="dxa"/>
          </w:tcPr>
          <w:p w:rsidR="00091695" w:rsidRPr="00EE51CB" w:rsidRDefault="00091695" w:rsidP="005A685A">
            <w:proofErr w:type="spellStart"/>
            <w:r w:rsidRPr="00EE51CB">
              <w:t>EUL_Heading_LSB</w:t>
            </w:r>
            <w:proofErr w:type="spellEnd"/>
          </w:p>
        </w:tc>
      </w:tr>
      <w:tr w:rsidR="00091695" w:rsidRPr="00EE51CB" w:rsidTr="005A685A">
        <w:tc>
          <w:tcPr>
            <w:tcW w:w="1863" w:type="dxa"/>
          </w:tcPr>
          <w:p w:rsidR="00091695" w:rsidRPr="00EE51CB" w:rsidRDefault="00091695" w:rsidP="005A685A">
            <w:r w:rsidRPr="00EE51CB">
              <w:t>19</w:t>
            </w:r>
          </w:p>
        </w:tc>
        <w:tc>
          <w:tcPr>
            <w:tcW w:w="2810" w:type="dxa"/>
          </w:tcPr>
          <w:p w:rsidR="00091695" w:rsidRPr="00EE51CB" w:rsidRDefault="00091695" w:rsidP="005A685A">
            <w:r w:rsidRPr="00EE51CB">
              <w:t>GYR_DATA_Z_MSB</w:t>
            </w:r>
          </w:p>
        </w:tc>
      </w:tr>
      <w:tr w:rsidR="00091695" w:rsidRPr="00EE51CB" w:rsidTr="005A685A">
        <w:tc>
          <w:tcPr>
            <w:tcW w:w="1863" w:type="dxa"/>
          </w:tcPr>
          <w:p w:rsidR="00091695" w:rsidRPr="00EE51CB" w:rsidRDefault="00091695" w:rsidP="005A685A">
            <w:r w:rsidRPr="00EE51CB">
              <w:t>18</w:t>
            </w:r>
          </w:p>
        </w:tc>
        <w:tc>
          <w:tcPr>
            <w:tcW w:w="2810" w:type="dxa"/>
          </w:tcPr>
          <w:p w:rsidR="00091695" w:rsidRPr="00EE51CB" w:rsidRDefault="00091695" w:rsidP="005A685A">
            <w:r w:rsidRPr="00EE51CB">
              <w:t>GYR_DATA_Z_LSB</w:t>
            </w:r>
          </w:p>
        </w:tc>
      </w:tr>
      <w:tr w:rsidR="00091695" w:rsidRPr="00EE51CB" w:rsidTr="005A685A">
        <w:tc>
          <w:tcPr>
            <w:tcW w:w="1863" w:type="dxa"/>
          </w:tcPr>
          <w:p w:rsidR="00091695" w:rsidRPr="00EE51CB" w:rsidRDefault="00091695" w:rsidP="005A685A">
            <w:r w:rsidRPr="00EE51CB">
              <w:t>17</w:t>
            </w:r>
          </w:p>
        </w:tc>
        <w:tc>
          <w:tcPr>
            <w:tcW w:w="2810" w:type="dxa"/>
          </w:tcPr>
          <w:p w:rsidR="00091695" w:rsidRPr="00EE51CB" w:rsidRDefault="00091695" w:rsidP="005A685A">
            <w:r w:rsidRPr="00EE51CB">
              <w:t>GYR_DATA_Y_MSB</w:t>
            </w:r>
          </w:p>
        </w:tc>
      </w:tr>
      <w:tr w:rsidR="00091695" w:rsidRPr="00EE51CB" w:rsidTr="005A685A">
        <w:tc>
          <w:tcPr>
            <w:tcW w:w="1863" w:type="dxa"/>
          </w:tcPr>
          <w:p w:rsidR="00091695" w:rsidRPr="00EE51CB" w:rsidRDefault="00091695" w:rsidP="005A685A">
            <w:r w:rsidRPr="00EE51CB">
              <w:t>16</w:t>
            </w:r>
          </w:p>
        </w:tc>
        <w:tc>
          <w:tcPr>
            <w:tcW w:w="2810" w:type="dxa"/>
          </w:tcPr>
          <w:p w:rsidR="00091695" w:rsidRPr="00EE51CB" w:rsidRDefault="00091695" w:rsidP="005A685A">
            <w:r w:rsidRPr="00EE51CB">
              <w:t>GYR_DATA_Y_LSB</w:t>
            </w:r>
          </w:p>
        </w:tc>
      </w:tr>
      <w:tr w:rsidR="00091695" w:rsidRPr="00EE51CB" w:rsidTr="005A685A">
        <w:tc>
          <w:tcPr>
            <w:tcW w:w="1863" w:type="dxa"/>
          </w:tcPr>
          <w:p w:rsidR="00091695" w:rsidRPr="00EE51CB" w:rsidRDefault="00091695" w:rsidP="005A685A">
            <w:r w:rsidRPr="00EE51CB">
              <w:t>15</w:t>
            </w:r>
          </w:p>
        </w:tc>
        <w:tc>
          <w:tcPr>
            <w:tcW w:w="2810" w:type="dxa"/>
          </w:tcPr>
          <w:p w:rsidR="00091695" w:rsidRPr="00EE51CB" w:rsidRDefault="00091695" w:rsidP="005A685A">
            <w:r w:rsidRPr="00EE51CB">
              <w:t>GYR_DATA_X_MSB</w:t>
            </w:r>
          </w:p>
        </w:tc>
      </w:tr>
      <w:tr w:rsidR="00091695" w:rsidRPr="00EE51CB" w:rsidTr="005A685A">
        <w:tc>
          <w:tcPr>
            <w:tcW w:w="1863" w:type="dxa"/>
          </w:tcPr>
          <w:p w:rsidR="00091695" w:rsidRPr="00EE51CB" w:rsidRDefault="00091695" w:rsidP="005A685A">
            <w:r w:rsidRPr="00EE51CB">
              <w:t>14</w:t>
            </w:r>
          </w:p>
        </w:tc>
        <w:tc>
          <w:tcPr>
            <w:tcW w:w="2810" w:type="dxa"/>
          </w:tcPr>
          <w:p w:rsidR="00091695" w:rsidRPr="00EE51CB" w:rsidRDefault="00091695" w:rsidP="005A685A">
            <w:r w:rsidRPr="00EE51CB">
              <w:t>GYR_DATA_X_LSB</w:t>
            </w:r>
          </w:p>
        </w:tc>
      </w:tr>
      <w:tr w:rsidR="00091695" w:rsidRPr="00EE51CB" w:rsidTr="005A685A">
        <w:tc>
          <w:tcPr>
            <w:tcW w:w="1863" w:type="dxa"/>
          </w:tcPr>
          <w:p w:rsidR="00091695" w:rsidRPr="00EE51CB" w:rsidRDefault="00091695" w:rsidP="005A685A">
            <w:r w:rsidRPr="00EE51CB">
              <w:t>13</w:t>
            </w:r>
          </w:p>
        </w:tc>
        <w:tc>
          <w:tcPr>
            <w:tcW w:w="2810" w:type="dxa"/>
          </w:tcPr>
          <w:p w:rsidR="00091695" w:rsidRPr="00EE51CB" w:rsidRDefault="00091695" w:rsidP="005A685A">
            <w:r w:rsidRPr="00EE51CB">
              <w:t>MAG_DATA_Z_MSB</w:t>
            </w:r>
          </w:p>
        </w:tc>
      </w:tr>
      <w:tr w:rsidR="00091695" w:rsidRPr="00EE51CB" w:rsidTr="005A685A">
        <w:tc>
          <w:tcPr>
            <w:tcW w:w="1863" w:type="dxa"/>
          </w:tcPr>
          <w:p w:rsidR="00091695" w:rsidRPr="00EE51CB" w:rsidRDefault="00091695" w:rsidP="005A685A">
            <w:r w:rsidRPr="00EE51CB">
              <w:t>12</w:t>
            </w:r>
          </w:p>
        </w:tc>
        <w:tc>
          <w:tcPr>
            <w:tcW w:w="2810" w:type="dxa"/>
          </w:tcPr>
          <w:p w:rsidR="00091695" w:rsidRPr="00EE51CB" w:rsidRDefault="00091695" w:rsidP="005A685A">
            <w:r w:rsidRPr="00EE51CB">
              <w:t>MAG_DATA_Z_LSB</w:t>
            </w:r>
          </w:p>
        </w:tc>
      </w:tr>
      <w:tr w:rsidR="00091695" w:rsidRPr="00EE51CB" w:rsidTr="005A685A">
        <w:tc>
          <w:tcPr>
            <w:tcW w:w="1863" w:type="dxa"/>
          </w:tcPr>
          <w:p w:rsidR="00091695" w:rsidRPr="00EE51CB" w:rsidRDefault="00091695" w:rsidP="005A685A">
            <w:r w:rsidRPr="00EE51CB">
              <w:t>11</w:t>
            </w:r>
          </w:p>
        </w:tc>
        <w:tc>
          <w:tcPr>
            <w:tcW w:w="2810" w:type="dxa"/>
          </w:tcPr>
          <w:p w:rsidR="00091695" w:rsidRPr="00EE51CB" w:rsidRDefault="00091695" w:rsidP="005A685A">
            <w:r w:rsidRPr="00EE51CB">
              <w:t>MAG_DATA_Y_MSB</w:t>
            </w:r>
          </w:p>
        </w:tc>
      </w:tr>
      <w:tr w:rsidR="00091695" w:rsidRPr="00EE51CB" w:rsidTr="005A685A">
        <w:tc>
          <w:tcPr>
            <w:tcW w:w="1863" w:type="dxa"/>
          </w:tcPr>
          <w:p w:rsidR="00091695" w:rsidRPr="00EE51CB" w:rsidRDefault="00091695" w:rsidP="005A685A">
            <w:r w:rsidRPr="00EE51CB">
              <w:t>10</w:t>
            </w:r>
          </w:p>
        </w:tc>
        <w:tc>
          <w:tcPr>
            <w:tcW w:w="2810" w:type="dxa"/>
          </w:tcPr>
          <w:p w:rsidR="00091695" w:rsidRPr="00EE51CB" w:rsidRDefault="00091695" w:rsidP="005A685A">
            <w:r w:rsidRPr="00EE51CB">
              <w:t>MAG_DATA_Y_LSB</w:t>
            </w:r>
          </w:p>
        </w:tc>
      </w:tr>
      <w:tr w:rsidR="00091695" w:rsidRPr="00EE51CB" w:rsidTr="005A685A">
        <w:tc>
          <w:tcPr>
            <w:tcW w:w="1863" w:type="dxa"/>
          </w:tcPr>
          <w:p w:rsidR="00091695" w:rsidRPr="00EE51CB" w:rsidRDefault="00091695" w:rsidP="005A685A">
            <w:r w:rsidRPr="00EE51CB">
              <w:t>F</w:t>
            </w:r>
          </w:p>
        </w:tc>
        <w:tc>
          <w:tcPr>
            <w:tcW w:w="2810" w:type="dxa"/>
          </w:tcPr>
          <w:p w:rsidR="00091695" w:rsidRPr="00EE51CB" w:rsidRDefault="00091695" w:rsidP="005A685A">
            <w:r w:rsidRPr="00EE51CB">
              <w:t>MAG_DATA_X_MSB</w:t>
            </w:r>
          </w:p>
        </w:tc>
      </w:tr>
      <w:tr w:rsidR="00091695" w:rsidRPr="00EE51CB" w:rsidTr="005A685A">
        <w:tc>
          <w:tcPr>
            <w:tcW w:w="1863" w:type="dxa"/>
          </w:tcPr>
          <w:p w:rsidR="00091695" w:rsidRPr="00EE51CB" w:rsidRDefault="00091695" w:rsidP="005A685A">
            <w:r w:rsidRPr="00EE51CB">
              <w:t>E</w:t>
            </w:r>
          </w:p>
        </w:tc>
        <w:tc>
          <w:tcPr>
            <w:tcW w:w="2810" w:type="dxa"/>
          </w:tcPr>
          <w:p w:rsidR="00091695" w:rsidRPr="00EE51CB" w:rsidRDefault="00091695" w:rsidP="005A685A">
            <w:r w:rsidRPr="00EE51CB">
              <w:t>MAG_DATA_X_LSB</w:t>
            </w:r>
          </w:p>
        </w:tc>
      </w:tr>
      <w:tr w:rsidR="00091695" w:rsidRPr="00EE51CB" w:rsidTr="005A685A">
        <w:tc>
          <w:tcPr>
            <w:tcW w:w="1863" w:type="dxa"/>
          </w:tcPr>
          <w:p w:rsidR="00091695" w:rsidRPr="00EE51CB" w:rsidRDefault="00091695" w:rsidP="005A685A">
            <w:r w:rsidRPr="00EE51CB">
              <w:t>D</w:t>
            </w:r>
          </w:p>
        </w:tc>
        <w:tc>
          <w:tcPr>
            <w:tcW w:w="2810" w:type="dxa"/>
          </w:tcPr>
          <w:p w:rsidR="00091695" w:rsidRPr="00EE51CB" w:rsidRDefault="00091695" w:rsidP="005A685A">
            <w:r w:rsidRPr="00EE51CB">
              <w:t>ACC_DATA_Z_MSB</w:t>
            </w:r>
          </w:p>
        </w:tc>
      </w:tr>
    </w:tbl>
    <w:p w:rsidR="00091695" w:rsidRPr="00EE51CB" w:rsidRDefault="00091695" w:rsidP="00091695">
      <w:r w:rsidRPr="00EE51CB">
        <w:br w:type="page"/>
      </w:r>
    </w:p>
    <w:tbl>
      <w:tblPr>
        <w:tblStyle w:val="TableGrid"/>
        <w:tblW w:w="0" w:type="auto"/>
        <w:tblLook w:val="04A0" w:firstRow="1" w:lastRow="0" w:firstColumn="1" w:lastColumn="0" w:noHBand="0" w:noVBand="1"/>
      </w:tblPr>
      <w:tblGrid>
        <w:gridCol w:w="1908"/>
        <w:gridCol w:w="2790"/>
      </w:tblGrid>
      <w:tr w:rsidR="00091695" w:rsidRPr="00EE51CB" w:rsidTr="005A685A">
        <w:tc>
          <w:tcPr>
            <w:tcW w:w="1908" w:type="dxa"/>
            <w:shd w:val="clear" w:color="auto" w:fill="FBE4D5" w:themeFill="accent2" w:themeFillTint="33"/>
          </w:tcPr>
          <w:p w:rsidR="00091695" w:rsidRPr="00EE51CB" w:rsidRDefault="00091695" w:rsidP="005A685A">
            <w:pPr>
              <w:rPr>
                <w:b/>
              </w:rPr>
            </w:pPr>
            <w:r w:rsidRPr="00EE51CB">
              <w:rPr>
                <w:b/>
              </w:rPr>
              <w:lastRenderedPageBreak/>
              <w:t>Registri aadress</w:t>
            </w:r>
          </w:p>
        </w:tc>
        <w:tc>
          <w:tcPr>
            <w:tcW w:w="2790" w:type="dxa"/>
            <w:shd w:val="clear" w:color="auto" w:fill="FBE4D5" w:themeFill="accent2" w:themeFillTint="33"/>
          </w:tcPr>
          <w:p w:rsidR="00091695" w:rsidRPr="00EE51CB" w:rsidRDefault="00091695" w:rsidP="005A685A">
            <w:pPr>
              <w:rPr>
                <w:b/>
              </w:rPr>
            </w:pPr>
            <w:r w:rsidRPr="00EE51CB">
              <w:rPr>
                <w:b/>
              </w:rPr>
              <w:t>Registri nimi</w:t>
            </w:r>
          </w:p>
        </w:tc>
      </w:tr>
      <w:tr w:rsidR="00091695" w:rsidRPr="00EE51CB" w:rsidTr="005A685A">
        <w:tc>
          <w:tcPr>
            <w:tcW w:w="1908" w:type="dxa"/>
          </w:tcPr>
          <w:p w:rsidR="00091695" w:rsidRPr="00EE51CB" w:rsidRDefault="00091695" w:rsidP="005A685A">
            <w:r w:rsidRPr="00EE51CB">
              <w:t>C</w:t>
            </w:r>
          </w:p>
        </w:tc>
        <w:tc>
          <w:tcPr>
            <w:tcW w:w="2790" w:type="dxa"/>
          </w:tcPr>
          <w:p w:rsidR="00091695" w:rsidRPr="00EE51CB" w:rsidRDefault="00091695" w:rsidP="005A685A">
            <w:r w:rsidRPr="00EE51CB">
              <w:t>ACC_DATA_Z_LSB</w:t>
            </w:r>
          </w:p>
        </w:tc>
      </w:tr>
      <w:tr w:rsidR="00091695" w:rsidRPr="00EE51CB" w:rsidTr="005A685A">
        <w:tc>
          <w:tcPr>
            <w:tcW w:w="1908" w:type="dxa"/>
          </w:tcPr>
          <w:p w:rsidR="00091695" w:rsidRPr="00EE51CB" w:rsidRDefault="00091695" w:rsidP="005A685A">
            <w:r w:rsidRPr="00EE51CB">
              <w:t>B</w:t>
            </w:r>
          </w:p>
        </w:tc>
        <w:tc>
          <w:tcPr>
            <w:tcW w:w="2790" w:type="dxa"/>
          </w:tcPr>
          <w:p w:rsidR="00091695" w:rsidRPr="00EE51CB" w:rsidRDefault="00091695" w:rsidP="005A685A">
            <w:r w:rsidRPr="00EE51CB">
              <w:t>ACC_DATA_Y_MSB</w:t>
            </w:r>
          </w:p>
        </w:tc>
      </w:tr>
      <w:tr w:rsidR="00091695" w:rsidRPr="00EE51CB" w:rsidTr="005A685A">
        <w:tc>
          <w:tcPr>
            <w:tcW w:w="1908" w:type="dxa"/>
          </w:tcPr>
          <w:p w:rsidR="00091695" w:rsidRPr="00EE51CB" w:rsidRDefault="00091695" w:rsidP="005A685A">
            <w:r w:rsidRPr="00EE51CB">
              <w:t>A</w:t>
            </w:r>
          </w:p>
        </w:tc>
        <w:tc>
          <w:tcPr>
            <w:tcW w:w="2790" w:type="dxa"/>
          </w:tcPr>
          <w:p w:rsidR="00091695" w:rsidRPr="00EE51CB" w:rsidRDefault="00091695" w:rsidP="005A685A">
            <w:r w:rsidRPr="00EE51CB">
              <w:t>ACC_DATA_Y_LSB</w:t>
            </w:r>
          </w:p>
        </w:tc>
      </w:tr>
      <w:tr w:rsidR="00091695" w:rsidRPr="00EE51CB" w:rsidTr="005A685A">
        <w:tc>
          <w:tcPr>
            <w:tcW w:w="1908" w:type="dxa"/>
          </w:tcPr>
          <w:p w:rsidR="00091695" w:rsidRPr="00EE51CB" w:rsidRDefault="00091695" w:rsidP="005A685A">
            <w:r w:rsidRPr="00EE51CB">
              <w:t>9</w:t>
            </w:r>
          </w:p>
        </w:tc>
        <w:tc>
          <w:tcPr>
            <w:tcW w:w="2790" w:type="dxa"/>
          </w:tcPr>
          <w:p w:rsidR="00091695" w:rsidRPr="00EE51CB" w:rsidRDefault="00091695" w:rsidP="005A685A">
            <w:r w:rsidRPr="00EE51CB">
              <w:t>ACC_DATA_X_MSB</w:t>
            </w:r>
          </w:p>
        </w:tc>
      </w:tr>
      <w:tr w:rsidR="00091695" w:rsidRPr="00EE51CB" w:rsidTr="005A685A">
        <w:tc>
          <w:tcPr>
            <w:tcW w:w="1908" w:type="dxa"/>
          </w:tcPr>
          <w:p w:rsidR="00091695" w:rsidRPr="00EE51CB" w:rsidRDefault="00091695" w:rsidP="005A685A">
            <w:r w:rsidRPr="00EE51CB">
              <w:t>8</w:t>
            </w:r>
          </w:p>
        </w:tc>
        <w:tc>
          <w:tcPr>
            <w:tcW w:w="2790" w:type="dxa"/>
          </w:tcPr>
          <w:p w:rsidR="00091695" w:rsidRPr="00EE51CB" w:rsidRDefault="00091695" w:rsidP="005A685A">
            <w:r w:rsidRPr="00EE51CB">
              <w:t>ACC_DATA_X_LSB</w:t>
            </w:r>
          </w:p>
        </w:tc>
      </w:tr>
      <w:tr w:rsidR="00091695" w:rsidRPr="00EE51CB" w:rsidTr="005A685A">
        <w:tc>
          <w:tcPr>
            <w:tcW w:w="1908" w:type="dxa"/>
          </w:tcPr>
          <w:p w:rsidR="00091695" w:rsidRPr="00EE51CB" w:rsidRDefault="00091695" w:rsidP="005A685A">
            <w:r w:rsidRPr="00EE51CB">
              <w:t xml:space="preserve">7 </w:t>
            </w:r>
          </w:p>
        </w:tc>
        <w:tc>
          <w:tcPr>
            <w:tcW w:w="2790" w:type="dxa"/>
          </w:tcPr>
          <w:p w:rsidR="00091695" w:rsidRPr="00EE51CB" w:rsidRDefault="00091695" w:rsidP="005A685A">
            <w:r w:rsidRPr="00EE51CB">
              <w:t>Page ID</w:t>
            </w:r>
          </w:p>
        </w:tc>
      </w:tr>
      <w:tr w:rsidR="00091695" w:rsidRPr="00EE51CB" w:rsidTr="005A685A">
        <w:tc>
          <w:tcPr>
            <w:tcW w:w="1908" w:type="dxa"/>
          </w:tcPr>
          <w:p w:rsidR="00091695" w:rsidRPr="00EE51CB" w:rsidRDefault="00091695" w:rsidP="005A685A">
            <w:r w:rsidRPr="00EE51CB">
              <w:t>6</w:t>
            </w:r>
          </w:p>
        </w:tc>
        <w:tc>
          <w:tcPr>
            <w:tcW w:w="2790" w:type="dxa"/>
          </w:tcPr>
          <w:p w:rsidR="00091695" w:rsidRPr="00EE51CB" w:rsidRDefault="00091695" w:rsidP="005A685A">
            <w:proofErr w:type="spellStart"/>
            <w:r w:rsidRPr="00EE51CB">
              <w:t>BL_Rev_ID</w:t>
            </w:r>
            <w:proofErr w:type="spellEnd"/>
          </w:p>
        </w:tc>
      </w:tr>
      <w:tr w:rsidR="00091695" w:rsidRPr="00EE51CB" w:rsidTr="005A685A">
        <w:tc>
          <w:tcPr>
            <w:tcW w:w="1908" w:type="dxa"/>
          </w:tcPr>
          <w:p w:rsidR="00091695" w:rsidRPr="00EE51CB" w:rsidRDefault="00091695" w:rsidP="005A685A">
            <w:r w:rsidRPr="00EE51CB">
              <w:t>5</w:t>
            </w:r>
          </w:p>
        </w:tc>
        <w:tc>
          <w:tcPr>
            <w:tcW w:w="2790" w:type="dxa"/>
          </w:tcPr>
          <w:p w:rsidR="00091695" w:rsidRPr="00EE51CB" w:rsidRDefault="00091695" w:rsidP="005A685A">
            <w:r w:rsidRPr="00EE51CB">
              <w:t>SW_REV_ID_MSB</w:t>
            </w:r>
          </w:p>
        </w:tc>
      </w:tr>
      <w:tr w:rsidR="00091695" w:rsidRPr="00EE51CB" w:rsidTr="005A685A">
        <w:tc>
          <w:tcPr>
            <w:tcW w:w="1908" w:type="dxa"/>
          </w:tcPr>
          <w:p w:rsidR="00091695" w:rsidRPr="00EE51CB" w:rsidRDefault="00091695" w:rsidP="005A685A">
            <w:r w:rsidRPr="00EE51CB">
              <w:t>4</w:t>
            </w:r>
          </w:p>
        </w:tc>
        <w:tc>
          <w:tcPr>
            <w:tcW w:w="2790" w:type="dxa"/>
          </w:tcPr>
          <w:p w:rsidR="00091695" w:rsidRPr="00EE51CB" w:rsidRDefault="00091695" w:rsidP="005A685A">
            <w:r w:rsidRPr="00EE51CB">
              <w:t>SW_REV_ID_LSB</w:t>
            </w:r>
          </w:p>
        </w:tc>
      </w:tr>
      <w:tr w:rsidR="00091695" w:rsidRPr="00EE51CB" w:rsidTr="005A685A">
        <w:tc>
          <w:tcPr>
            <w:tcW w:w="1908" w:type="dxa"/>
          </w:tcPr>
          <w:p w:rsidR="00091695" w:rsidRPr="00EE51CB" w:rsidRDefault="00091695" w:rsidP="005A685A">
            <w:r w:rsidRPr="00EE51CB">
              <w:t>3</w:t>
            </w:r>
          </w:p>
        </w:tc>
        <w:tc>
          <w:tcPr>
            <w:tcW w:w="2790" w:type="dxa"/>
          </w:tcPr>
          <w:p w:rsidR="00091695" w:rsidRPr="00EE51CB" w:rsidRDefault="00091695" w:rsidP="005A685A">
            <w:r w:rsidRPr="00EE51CB">
              <w:t>GYR_ID</w:t>
            </w:r>
          </w:p>
        </w:tc>
      </w:tr>
      <w:tr w:rsidR="00091695" w:rsidRPr="00EE51CB" w:rsidTr="005A685A">
        <w:tc>
          <w:tcPr>
            <w:tcW w:w="1908" w:type="dxa"/>
          </w:tcPr>
          <w:p w:rsidR="00091695" w:rsidRPr="00EE51CB" w:rsidRDefault="00091695" w:rsidP="005A685A">
            <w:r w:rsidRPr="00EE51CB">
              <w:t>2</w:t>
            </w:r>
          </w:p>
        </w:tc>
        <w:tc>
          <w:tcPr>
            <w:tcW w:w="2790" w:type="dxa"/>
          </w:tcPr>
          <w:p w:rsidR="00091695" w:rsidRPr="00EE51CB" w:rsidRDefault="00091695" w:rsidP="005A685A">
            <w:r w:rsidRPr="00EE51CB">
              <w:t>MAG_ID</w:t>
            </w:r>
          </w:p>
        </w:tc>
      </w:tr>
      <w:tr w:rsidR="00091695" w:rsidRPr="00EE51CB" w:rsidTr="005A685A">
        <w:tc>
          <w:tcPr>
            <w:tcW w:w="1908" w:type="dxa"/>
          </w:tcPr>
          <w:p w:rsidR="00091695" w:rsidRPr="00EE51CB" w:rsidRDefault="00091695" w:rsidP="005A685A">
            <w:r w:rsidRPr="00EE51CB">
              <w:t>1</w:t>
            </w:r>
          </w:p>
        </w:tc>
        <w:tc>
          <w:tcPr>
            <w:tcW w:w="2790" w:type="dxa"/>
          </w:tcPr>
          <w:p w:rsidR="00091695" w:rsidRPr="00EE51CB" w:rsidRDefault="00091695" w:rsidP="005A685A">
            <w:r w:rsidRPr="00EE51CB">
              <w:t>ACC_ID</w:t>
            </w:r>
          </w:p>
        </w:tc>
      </w:tr>
      <w:tr w:rsidR="00091695" w:rsidRPr="00EE51CB" w:rsidTr="005A685A">
        <w:tc>
          <w:tcPr>
            <w:tcW w:w="1908" w:type="dxa"/>
          </w:tcPr>
          <w:p w:rsidR="00091695" w:rsidRPr="00EE51CB" w:rsidRDefault="00091695" w:rsidP="005A685A">
            <w:r w:rsidRPr="00EE51CB">
              <w:t>0</w:t>
            </w:r>
          </w:p>
        </w:tc>
        <w:tc>
          <w:tcPr>
            <w:tcW w:w="2790" w:type="dxa"/>
          </w:tcPr>
          <w:p w:rsidR="00091695" w:rsidRPr="00EE51CB" w:rsidRDefault="00091695" w:rsidP="005A685A">
            <w:r w:rsidRPr="00EE51CB">
              <w:t>CHIP_ID</w:t>
            </w:r>
          </w:p>
        </w:tc>
      </w:tr>
    </w:tbl>
    <w:p w:rsidR="00091695" w:rsidRPr="00EE51CB" w:rsidRDefault="00091695" w:rsidP="00091695">
      <w:pPr>
        <w:spacing w:after="240"/>
        <w:rPr>
          <w:b/>
        </w:rPr>
      </w:pPr>
    </w:p>
    <w:p w:rsidR="00091695" w:rsidRPr="00EE51CB" w:rsidRDefault="00091695" w:rsidP="00091695">
      <w:pPr>
        <w:spacing w:after="240"/>
        <w:jc w:val="both"/>
        <w:rPr>
          <w:b/>
        </w:rPr>
      </w:pPr>
      <w:r w:rsidRPr="00EE51CB">
        <w:rPr>
          <w:b/>
        </w:rPr>
        <w:t>Registri leht 1:</w:t>
      </w:r>
    </w:p>
    <w:tbl>
      <w:tblPr>
        <w:tblStyle w:val="TableGrid"/>
        <w:tblW w:w="0" w:type="auto"/>
        <w:tblLook w:val="04A0" w:firstRow="1" w:lastRow="0" w:firstColumn="1" w:lastColumn="0" w:noHBand="0" w:noVBand="1"/>
      </w:tblPr>
      <w:tblGrid>
        <w:gridCol w:w="1908"/>
        <w:gridCol w:w="2790"/>
      </w:tblGrid>
      <w:tr w:rsidR="00091695" w:rsidRPr="00EE51CB" w:rsidTr="005A685A">
        <w:tc>
          <w:tcPr>
            <w:tcW w:w="1908" w:type="dxa"/>
            <w:shd w:val="clear" w:color="auto" w:fill="FBE4D5" w:themeFill="accent2" w:themeFillTint="33"/>
          </w:tcPr>
          <w:p w:rsidR="00091695" w:rsidRPr="00EE51CB" w:rsidRDefault="00091695" w:rsidP="005A685A">
            <w:pPr>
              <w:rPr>
                <w:b/>
              </w:rPr>
            </w:pPr>
            <w:r w:rsidRPr="00EE51CB">
              <w:rPr>
                <w:b/>
              </w:rPr>
              <w:t>Registri aadress</w:t>
            </w:r>
          </w:p>
        </w:tc>
        <w:tc>
          <w:tcPr>
            <w:tcW w:w="2790" w:type="dxa"/>
            <w:shd w:val="clear" w:color="auto" w:fill="FBE4D5" w:themeFill="accent2" w:themeFillTint="33"/>
          </w:tcPr>
          <w:p w:rsidR="00091695" w:rsidRPr="00EE51CB" w:rsidRDefault="00091695" w:rsidP="005A685A">
            <w:pPr>
              <w:rPr>
                <w:b/>
              </w:rPr>
            </w:pPr>
            <w:r w:rsidRPr="00EE51CB">
              <w:rPr>
                <w:b/>
              </w:rPr>
              <w:t>Registri nimi</w:t>
            </w:r>
          </w:p>
        </w:tc>
      </w:tr>
      <w:tr w:rsidR="00091695" w:rsidRPr="00EE51CB" w:rsidTr="005A685A">
        <w:tc>
          <w:tcPr>
            <w:tcW w:w="1908" w:type="dxa"/>
          </w:tcPr>
          <w:p w:rsidR="00091695" w:rsidRPr="00EE51CB" w:rsidRDefault="00091695" w:rsidP="005A685A">
            <w:r w:rsidRPr="00EE51CB">
              <w:t>7F – 60</w:t>
            </w:r>
          </w:p>
        </w:tc>
        <w:tc>
          <w:tcPr>
            <w:tcW w:w="2790" w:type="dxa"/>
          </w:tcPr>
          <w:p w:rsidR="00091695" w:rsidRPr="00EE51CB" w:rsidRDefault="00091695" w:rsidP="005A685A">
            <w:proofErr w:type="spellStart"/>
            <w:r w:rsidRPr="00EE51CB">
              <w:t>Reserved</w:t>
            </w:r>
            <w:proofErr w:type="spellEnd"/>
          </w:p>
        </w:tc>
      </w:tr>
      <w:tr w:rsidR="00091695" w:rsidRPr="00EE51CB" w:rsidTr="005A685A">
        <w:tc>
          <w:tcPr>
            <w:tcW w:w="1908" w:type="dxa"/>
          </w:tcPr>
          <w:p w:rsidR="00091695" w:rsidRPr="00EE51CB" w:rsidRDefault="00091695" w:rsidP="005A685A">
            <w:r w:rsidRPr="00EE51CB">
              <w:t>5F – 50</w:t>
            </w:r>
          </w:p>
        </w:tc>
        <w:tc>
          <w:tcPr>
            <w:tcW w:w="2790" w:type="dxa"/>
          </w:tcPr>
          <w:p w:rsidR="00091695" w:rsidRPr="00EE51CB" w:rsidRDefault="00091695" w:rsidP="005A685A">
            <w:r w:rsidRPr="00EE51CB">
              <w:t>UNIQUE_ID</w:t>
            </w:r>
          </w:p>
        </w:tc>
      </w:tr>
      <w:tr w:rsidR="00091695" w:rsidRPr="00EE51CB" w:rsidTr="005A685A">
        <w:tc>
          <w:tcPr>
            <w:tcW w:w="1908" w:type="dxa"/>
          </w:tcPr>
          <w:p w:rsidR="00091695" w:rsidRPr="00EE51CB" w:rsidRDefault="00091695" w:rsidP="005A685A">
            <w:r w:rsidRPr="00EE51CB">
              <w:t>4F – 20</w:t>
            </w:r>
          </w:p>
        </w:tc>
        <w:tc>
          <w:tcPr>
            <w:tcW w:w="2790" w:type="dxa"/>
          </w:tcPr>
          <w:p w:rsidR="00091695" w:rsidRPr="00EE51CB" w:rsidRDefault="00091695" w:rsidP="005A685A">
            <w:proofErr w:type="spellStart"/>
            <w:r w:rsidRPr="00EE51CB">
              <w:t>Reserved</w:t>
            </w:r>
            <w:proofErr w:type="spellEnd"/>
          </w:p>
        </w:tc>
      </w:tr>
      <w:tr w:rsidR="00091695" w:rsidRPr="00EE51CB" w:rsidTr="005A685A">
        <w:tc>
          <w:tcPr>
            <w:tcW w:w="1908" w:type="dxa"/>
          </w:tcPr>
          <w:p w:rsidR="00091695" w:rsidRPr="00EE51CB" w:rsidRDefault="00091695" w:rsidP="005A685A">
            <w:r w:rsidRPr="00EE51CB">
              <w:t>1F</w:t>
            </w:r>
          </w:p>
        </w:tc>
        <w:tc>
          <w:tcPr>
            <w:tcW w:w="2790" w:type="dxa"/>
          </w:tcPr>
          <w:p w:rsidR="00091695" w:rsidRPr="00EE51CB" w:rsidRDefault="00091695" w:rsidP="005A685A">
            <w:r w:rsidRPr="00EE51CB">
              <w:t>GYR_AM_SET</w:t>
            </w:r>
          </w:p>
        </w:tc>
      </w:tr>
      <w:tr w:rsidR="00091695" w:rsidRPr="00EE51CB" w:rsidTr="005A685A">
        <w:tc>
          <w:tcPr>
            <w:tcW w:w="1908" w:type="dxa"/>
          </w:tcPr>
          <w:p w:rsidR="00091695" w:rsidRPr="00EE51CB" w:rsidRDefault="00091695" w:rsidP="005A685A">
            <w:r w:rsidRPr="00EE51CB">
              <w:t>1E</w:t>
            </w:r>
          </w:p>
        </w:tc>
        <w:tc>
          <w:tcPr>
            <w:tcW w:w="2790" w:type="dxa"/>
          </w:tcPr>
          <w:p w:rsidR="00091695" w:rsidRPr="00EE51CB" w:rsidRDefault="00091695" w:rsidP="005A685A">
            <w:r w:rsidRPr="00EE51CB">
              <w:t>GYR_AM_THRES</w:t>
            </w:r>
          </w:p>
        </w:tc>
      </w:tr>
      <w:tr w:rsidR="00091695" w:rsidRPr="00EE51CB" w:rsidTr="005A685A">
        <w:tc>
          <w:tcPr>
            <w:tcW w:w="1908" w:type="dxa"/>
          </w:tcPr>
          <w:p w:rsidR="00091695" w:rsidRPr="00EE51CB" w:rsidRDefault="00091695" w:rsidP="005A685A">
            <w:r w:rsidRPr="00EE51CB">
              <w:t>1D</w:t>
            </w:r>
          </w:p>
        </w:tc>
        <w:tc>
          <w:tcPr>
            <w:tcW w:w="2790" w:type="dxa"/>
          </w:tcPr>
          <w:p w:rsidR="00091695" w:rsidRPr="00EE51CB" w:rsidRDefault="00091695" w:rsidP="005A685A">
            <w:r w:rsidRPr="00EE51CB">
              <w:t>GYR_DUR_Z</w:t>
            </w:r>
          </w:p>
        </w:tc>
      </w:tr>
      <w:tr w:rsidR="00091695" w:rsidRPr="00EE51CB" w:rsidTr="005A685A">
        <w:tc>
          <w:tcPr>
            <w:tcW w:w="1908" w:type="dxa"/>
          </w:tcPr>
          <w:p w:rsidR="00091695" w:rsidRPr="00EE51CB" w:rsidRDefault="00091695" w:rsidP="005A685A">
            <w:r w:rsidRPr="00EE51CB">
              <w:t>1C</w:t>
            </w:r>
          </w:p>
        </w:tc>
        <w:tc>
          <w:tcPr>
            <w:tcW w:w="2790" w:type="dxa"/>
          </w:tcPr>
          <w:p w:rsidR="00091695" w:rsidRPr="00EE51CB" w:rsidRDefault="00091695" w:rsidP="005A685A">
            <w:r w:rsidRPr="00EE51CB">
              <w:t>GYR_HR_Z_SET</w:t>
            </w:r>
          </w:p>
        </w:tc>
      </w:tr>
      <w:tr w:rsidR="00091695" w:rsidRPr="00EE51CB" w:rsidTr="005A685A">
        <w:tc>
          <w:tcPr>
            <w:tcW w:w="1908" w:type="dxa"/>
          </w:tcPr>
          <w:p w:rsidR="00091695" w:rsidRPr="00EE51CB" w:rsidRDefault="00091695" w:rsidP="005A685A">
            <w:r w:rsidRPr="00EE51CB">
              <w:t>1B</w:t>
            </w:r>
          </w:p>
        </w:tc>
        <w:tc>
          <w:tcPr>
            <w:tcW w:w="2790" w:type="dxa"/>
          </w:tcPr>
          <w:p w:rsidR="00091695" w:rsidRPr="00EE51CB" w:rsidRDefault="00091695" w:rsidP="005A685A">
            <w:r w:rsidRPr="00EE51CB">
              <w:t>GYR_DUR_Y</w:t>
            </w:r>
          </w:p>
        </w:tc>
      </w:tr>
      <w:tr w:rsidR="00091695" w:rsidRPr="00EE51CB" w:rsidTr="005A685A">
        <w:tc>
          <w:tcPr>
            <w:tcW w:w="1908" w:type="dxa"/>
          </w:tcPr>
          <w:p w:rsidR="00091695" w:rsidRPr="00EE51CB" w:rsidRDefault="00091695" w:rsidP="005A685A">
            <w:r w:rsidRPr="00EE51CB">
              <w:t>1A</w:t>
            </w:r>
          </w:p>
        </w:tc>
        <w:tc>
          <w:tcPr>
            <w:tcW w:w="2790" w:type="dxa"/>
          </w:tcPr>
          <w:p w:rsidR="00091695" w:rsidRPr="00EE51CB" w:rsidRDefault="00091695" w:rsidP="005A685A">
            <w:r w:rsidRPr="00EE51CB">
              <w:t>GYR_HR_Y_SET</w:t>
            </w:r>
          </w:p>
        </w:tc>
      </w:tr>
      <w:tr w:rsidR="00091695" w:rsidRPr="00EE51CB" w:rsidTr="005A685A">
        <w:tc>
          <w:tcPr>
            <w:tcW w:w="1908" w:type="dxa"/>
          </w:tcPr>
          <w:p w:rsidR="00091695" w:rsidRPr="00EE51CB" w:rsidRDefault="00091695" w:rsidP="005A685A">
            <w:r w:rsidRPr="00EE51CB">
              <w:t>19</w:t>
            </w:r>
          </w:p>
        </w:tc>
        <w:tc>
          <w:tcPr>
            <w:tcW w:w="2790" w:type="dxa"/>
          </w:tcPr>
          <w:p w:rsidR="00091695" w:rsidRPr="00EE51CB" w:rsidRDefault="00091695" w:rsidP="005A685A">
            <w:r w:rsidRPr="00EE51CB">
              <w:t>GYR_DUR_X</w:t>
            </w:r>
          </w:p>
        </w:tc>
      </w:tr>
      <w:tr w:rsidR="00091695" w:rsidRPr="00EE51CB" w:rsidTr="005A685A">
        <w:tc>
          <w:tcPr>
            <w:tcW w:w="1908" w:type="dxa"/>
          </w:tcPr>
          <w:p w:rsidR="00091695" w:rsidRPr="00EE51CB" w:rsidRDefault="00091695" w:rsidP="005A685A">
            <w:r w:rsidRPr="00EE51CB">
              <w:t>18</w:t>
            </w:r>
          </w:p>
        </w:tc>
        <w:tc>
          <w:tcPr>
            <w:tcW w:w="2790" w:type="dxa"/>
          </w:tcPr>
          <w:p w:rsidR="00091695" w:rsidRPr="00EE51CB" w:rsidRDefault="00091695" w:rsidP="005A685A">
            <w:r w:rsidRPr="00EE51CB">
              <w:t>GYR_HR_X_SET</w:t>
            </w:r>
          </w:p>
        </w:tc>
      </w:tr>
      <w:tr w:rsidR="00091695" w:rsidRPr="00EE51CB" w:rsidTr="005A685A">
        <w:tc>
          <w:tcPr>
            <w:tcW w:w="1908" w:type="dxa"/>
          </w:tcPr>
          <w:p w:rsidR="00091695" w:rsidRPr="00EE51CB" w:rsidRDefault="00091695" w:rsidP="005A685A">
            <w:r w:rsidRPr="00EE51CB">
              <w:t>17</w:t>
            </w:r>
          </w:p>
        </w:tc>
        <w:tc>
          <w:tcPr>
            <w:tcW w:w="2790" w:type="dxa"/>
          </w:tcPr>
          <w:p w:rsidR="00091695" w:rsidRPr="00EE51CB" w:rsidRDefault="00091695" w:rsidP="005A685A">
            <w:r w:rsidRPr="00EE51CB">
              <w:t>GYR_INT_SETING</w:t>
            </w:r>
          </w:p>
        </w:tc>
      </w:tr>
      <w:tr w:rsidR="00091695" w:rsidRPr="00EE51CB" w:rsidTr="005A685A">
        <w:tc>
          <w:tcPr>
            <w:tcW w:w="1908" w:type="dxa"/>
          </w:tcPr>
          <w:p w:rsidR="00091695" w:rsidRPr="00EE51CB" w:rsidRDefault="00091695" w:rsidP="005A685A">
            <w:r w:rsidRPr="00EE51CB">
              <w:t>16</w:t>
            </w:r>
          </w:p>
        </w:tc>
        <w:tc>
          <w:tcPr>
            <w:tcW w:w="2790" w:type="dxa"/>
          </w:tcPr>
          <w:p w:rsidR="00091695" w:rsidRPr="00EE51CB" w:rsidRDefault="00091695" w:rsidP="005A685A">
            <w:r w:rsidRPr="00EE51CB">
              <w:t>ACC_NM_SET</w:t>
            </w:r>
          </w:p>
        </w:tc>
      </w:tr>
      <w:tr w:rsidR="00091695" w:rsidRPr="00EE51CB" w:rsidTr="005A685A">
        <w:tc>
          <w:tcPr>
            <w:tcW w:w="1908" w:type="dxa"/>
          </w:tcPr>
          <w:p w:rsidR="00091695" w:rsidRPr="00EE51CB" w:rsidRDefault="00091695" w:rsidP="005A685A">
            <w:r w:rsidRPr="00EE51CB">
              <w:t>15</w:t>
            </w:r>
          </w:p>
        </w:tc>
        <w:tc>
          <w:tcPr>
            <w:tcW w:w="2790" w:type="dxa"/>
          </w:tcPr>
          <w:p w:rsidR="00091695" w:rsidRPr="00EE51CB" w:rsidRDefault="00091695" w:rsidP="005A685A">
            <w:r w:rsidRPr="00EE51CB">
              <w:t>ACC_NM_THRE</w:t>
            </w:r>
          </w:p>
        </w:tc>
      </w:tr>
      <w:tr w:rsidR="00091695" w:rsidRPr="00EE51CB" w:rsidTr="005A685A">
        <w:tc>
          <w:tcPr>
            <w:tcW w:w="1908" w:type="dxa"/>
          </w:tcPr>
          <w:p w:rsidR="00091695" w:rsidRPr="00EE51CB" w:rsidRDefault="00091695" w:rsidP="005A685A">
            <w:r w:rsidRPr="00EE51CB">
              <w:t>14</w:t>
            </w:r>
          </w:p>
        </w:tc>
        <w:tc>
          <w:tcPr>
            <w:tcW w:w="2790" w:type="dxa"/>
          </w:tcPr>
          <w:p w:rsidR="00091695" w:rsidRPr="00EE51CB" w:rsidRDefault="00091695" w:rsidP="005A685A">
            <w:r w:rsidRPr="00EE51CB">
              <w:t>ACC_HG_THRES</w:t>
            </w:r>
          </w:p>
        </w:tc>
      </w:tr>
      <w:tr w:rsidR="00091695" w:rsidRPr="00EE51CB" w:rsidTr="005A685A">
        <w:tc>
          <w:tcPr>
            <w:tcW w:w="1908" w:type="dxa"/>
          </w:tcPr>
          <w:p w:rsidR="00091695" w:rsidRPr="00EE51CB" w:rsidRDefault="00091695" w:rsidP="005A685A">
            <w:r w:rsidRPr="00EE51CB">
              <w:t>13</w:t>
            </w:r>
          </w:p>
        </w:tc>
        <w:tc>
          <w:tcPr>
            <w:tcW w:w="2790" w:type="dxa"/>
          </w:tcPr>
          <w:p w:rsidR="00091695" w:rsidRPr="00EE51CB" w:rsidRDefault="00091695" w:rsidP="005A685A">
            <w:r w:rsidRPr="00EE51CB">
              <w:t>ACC_HG_DURATION</w:t>
            </w:r>
          </w:p>
        </w:tc>
      </w:tr>
      <w:tr w:rsidR="00091695" w:rsidRPr="00EE51CB" w:rsidTr="005A685A">
        <w:tc>
          <w:tcPr>
            <w:tcW w:w="1908" w:type="dxa"/>
          </w:tcPr>
          <w:p w:rsidR="00091695" w:rsidRPr="00EE51CB" w:rsidRDefault="00091695" w:rsidP="005A685A">
            <w:r w:rsidRPr="00EE51CB">
              <w:t>12</w:t>
            </w:r>
          </w:p>
        </w:tc>
        <w:tc>
          <w:tcPr>
            <w:tcW w:w="2790" w:type="dxa"/>
          </w:tcPr>
          <w:p w:rsidR="00091695" w:rsidRPr="00EE51CB" w:rsidRDefault="00091695" w:rsidP="005A685A">
            <w:proofErr w:type="spellStart"/>
            <w:r w:rsidRPr="00EE51CB">
              <w:t>ACC_INT_Settings</w:t>
            </w:r>
            <w:proofErr w:type="spellEnd"/>
          </w:p>
        </w:tc>
      </w:tr>
      <w:tr w:rsidR="00091695" w:rsidRPr="00EE51CB" w:rsidTr="005A685A">
        <w:tc>
          <w:tcPr>
            <w:tcW w:w="1908" w:type="dxa"/>
          </w:tcPr>
          <w:p w:rsidR="00091695" w:rsidRPr="00EE51CB" w:rsidRDefault="00091695" w:rsidP="005A685A">
            <w:r w:rsidRPr="00EE51CB">
              <w:t>11</w:t>
            </w:r>
          </w:p>
        </w:tc>
        <w:tc>
          <w:tcPr>
            <w:tcW w:w="2790" w:type="dxa"/>
          </w:tcPr>
          <w:p w:rsidR="00091695" w:rsidRPr="00EE51CB" w:rsidRDefault="00091695" w:rsidP="005A685A">
            <w:r w:rsidRPr="00EE51CB">
              <w:t>ACC_AM_THRES</w:t>
            </w:r>
          </w:p>
        </w:tc>
      </w:tr>
      <w:tr w:rsidR="00091695" w:rsidRPr="00EE51CB" w:rsidTr="005A685A">
        <w:tc>
          <w:tcPr>
            <w:tcW w:w="1908" w:type="dxa"/>
          </w:tcPr>
          <w:p w:rsidR="00091695" w:rsidRPr="00EE51CB" w:rsidRDefault="00091695" w:rsidP="005A685A">
            <w:r w:rsidRPr="00EE51CB">
              <w:t>10</w:t>
            </w:r>
          </w:p>
        </w:tc>
        <w:tc>
          <w:tcPr>
            <w:tcW w:w="2790" w:type="dxa"/>
          </w:tcPr>
          <w:p w:rsidR="00091695" w:rsidRPr="00EE51CB" w:rsidRDefault="00091695" w:rsidP="005A685A">
            <w:r w:rsidRPr="00EE51CB">
              <w:t>INT_EN</w:t>
            </w:r>
          </w:p>
        </w:tc>
      </w:tr>
      <w:tr w:rsidR="00091695" w:rsidRPr="00EE51CB" w:rsidTr="005A685A">
        <w:tc>
          <w:tcPr>
            <w:tcW w:w="1908" w:type="dxa"/>
          </w:tcPr>
          <w:p w:rsidR="00091695" w:rsidRPr="00EE51CB" w:rsidRDefault="00091695" w:rsidP="005A685A">
            <w:r w:rsidRPr="00EE51CB">
              <w:t>F</w:t>
            </w:r>
          </w:p>
        </w:tc>
        <w:tc>
          <w:tcPr>
            <w:tcW w:w="2790" w:type="dxa"/>
          </w:tcPr>
          <w:p w:rsidR="00091695" w:rsidRPr="00EE51CB" w:rsidRDefault="00091695" w:rsidP="005A685A">
            <w:r w:rsidRPr="00EE51CB">
              <w:t>INT_MSK</w:t>
            </w:r>
          </w:p>
        </w:tc>
      </w:tr>
      <w:tr w:rsidR="00091695" w:rsidRPr="00EE51CB" w:rsidTr="005A685A">
        <w:tc>
          <w:tcPr>
            <w:tcW w:w="1908" w:type="dxa"/>
          </w:tcPr>
          <w:p w:rsidR="00091695" w:rsidRPr="00EE51CB" w:rsidRDefault="00091695" w:rsidP="005A685A">
            <w:r w:rsidRPr="00EE51CB">
              <w:t>E</w:t>
            </w:r>
          </w:p>
        </w:tc>
        <w:tc>
          <w:tcPr>
            <w:tcW w:w="2790" w:type="dxa"/>
          </w:tcPr>
          <w:p w:rsidR="00091695" w:rsidRPr="00EE51CB" w:rsidRDefault="00091695" w:rsidP="005A685A">
            <w:proofErr w:type="spellStart"/>
            <w:r w:rsidRPr="00EE51CB">
              <w:t>Reserved</w:t>
            </w:r>
            <w:proofErr w:type="spellEnd"/>
          </w:p>
        </w:tc>
      </w:tr>
      <w:tr w:rsidR="00091695" w:rsidRPr="00EE51CB" w:rsidTr="005A685A">
        <w:tc>
          <w:tcPr>
            <w:tcW w:w="1908" w:type="dxa"/>
          </w:tcPr>
          <w:p w:rsidR="00091695" w:rsidRPr="00EE51CB" w:rsidRDefault="00091695" w:rsidP="005A685A">
            <w:r w:rsidRPr="00EE51CB">
              <w:t>D</w:t>
            </w:r>
          </w:p>
        </w:tc>
        <w:tc>
          <w:tcPr>
            <w:tcW w:w="2790" w:type="dxa"/>
          </w:tcPr>
          <w:p w:rsidR="00091695" w:rsidRPr="00EE51CB" w:rsidRDefault="00091695" w:rsidP="005A685A">
            <w:proofErr w:type="spellStart"/>
            <w:r w:rsidRPr="00EE51CB">
              <w:t>GYR_Sleep_Config</w:t>
            </w:r>
            <w:proofErr w:type="spellEnd"/>
          </w:p>
        </w:tc>
      </w:tr>
      <w:tr w:rsidR="00091695" w:rsidRPr="00EE51CB" w:rsidTr="005A685A">
        <w:tc>
          <w:tcPr>
            <w:tcW w:w="1908" w:type="dxa"/>
          </w:tcPr>
          <w:p w:rsidR="00091695" w:rsidRPr="00EE51CB" w:rsidRDefault="00091695" w:rsidP="005A685A">
            <w:r w:rsidRPr="00EE51CB">
              <w:t>C</w:t>
            </w:r>
          </w:p>
        </w:tc>
        <w:tc>
          <w:tcPr>
            <w:tcW w:w="2790" w:type="dxa"/>
          </w:tcPr>
          <w:p w:rsidR="00091695" w:rsidRPr="00EE51CB" w:rsidRDefault="00091695" w:rsidP="005A685A">
            <w:proofErr w:type="spellStart"/>
            <w:r w:rsidRPr="00EE51CB">
              <w:t>ACC_Sleep_Config</w:t>
            </w:r>
            <w:proofErr w:type="spellEnd"/>
          </w:p>
        </w:tc>
      </w:tr>
      <w:tr w:rsidR="00091695" w:rsidRPr="00EE51CB" w:rsidTr="005A685A">
        <w:tc>
          <w:tcPr>
            <w:tcW w:w="1908" w:type="dxa"/>
          </w:tcPr>
          <w:p w:rsidR="00091695" w:rsidRPr="00EE51CB" w:rsidRDefault="00091695" w:rsidP="005A685A">
            <w:r w:rsidRPr="00EE51CB">
              <w:t>B</w:t>
            </w:r>
          </w:p>
        </w:tc>
        <w:tc>
          <w:tcPr>
            <w:tcW w:w="2790" w:type="dxa"/>
          </w:tcPr>
          <w:p w:rsidR="00091695" w:rsidRPr="00EE51CB" w:rsidRDefault="00091695" w:rsidP="005A685A">
            <w:r w:rsidRPr="00EE51CB">
              <w:t>GYR_Config_1</w:t>
            </w:r>
          </w:p>
        </w:tc>
      </w:tr>
      <w:tr w:rsidR="00091695" w:rsidRPr="00EE51CB" w:rsidTr="005A685A">
        <w:tc>
          <w:tcPr>
            <w:tcW w:w="1908" w:type="dxa"/>
          </w:tcPr>
          <w:p w:rsidR="00091695" w:rsidRPr="00EE51CB" w:rsidRDefault="00091695" w:rsidP="005A685A">
            <w:r w:rsidRPr="00EE51CB">
              <w:t>A</w:t>
            </w:r>
          </w:p>
        </w:tc>
        <w:tc>
          <w:tcPr>
            <w:tcW w:w="2790" w:type="dxa"/>
          </w:tcPr>
          <w:p w:rsidR="00091695" w:rsidRPr="00EE51CB" w:rsidRDefault="00091695" w:rsidP="005A685A">
            <w:r w:rsidRPr="00EE51CB">
              <w:t>GYR_Config_0</w:t>
            </w:r>
          </w:p>
        </w:tc>
      </w:tr>
      <w:tr w:rsidR="00091695" w:rsidRPr="00EE51CB" w:rsidTr="005A685A">
        <w:tc>
          <w:tcPr>
            <w:tcW w:w="1908" w:type="dxa"/>
          </w:tcPr>
          <w:p w:rsidR="00091695" w:rsidRPr="00EE51CB" w:rsidRDefault="00091695" w:rsidP="005A685A">
            <w:r w:rsidRPr="00EE51CB">
              <w:t>9</w:t>
            </w:r>
          </w:p>
        </w:tc>
        <w:tc>
          <w:tcPr>
            <w:tcW w:w="2790" w:type="dxa"/>
          </w:tcPr>
          <w:p w:rsidR="00091695" w:rsidRPr="00EE51CB" w:rsidRDefault="00091695" w:rsidP="005A685A">
            <w:proofErr w:type="spellStart"/>
            <w:r w:rsidRPr="00EE51CB">
              <w:t>MAG_Config</w:t>
            </w:r>
            <w:proofErr w:type="spellEnd"/>
          </w:p>
        </w:tc>
      </w:tr>
      <w:tr w:rsidR="00091695" w:rsidRPr="00EE51CB" w:rsidTr="005A685A">
        <w:tc>
          <w:tcPr>
            <w:tcW w:w="1908" w:type="dxa"/>
          </w:tcPr>
          <w:p w:rsidR="00091695" w:rsidRPr="00EE51CB" w:rsidRDefault="00091695" w:rsidP="005A685A">
            <w:r w:rsidRPr="00EE51CB">
              <w:t>8</w:t>
            </w:r>
          </w:p>
        </w:tc>
        <w:tc>
          <w:tcPr>
            <w:tcW w:w="2790" w:type="dxa"/>
          </w:tcPr>
          <w:p w:rsidR="00091695" w:rsidRPr="00EE51CB" w:rsidRDefault="00091695" w:rsidP="005A685A">
            <w:proofErr w:type="spellStart"/>
            <w:r w:rsidRPr="00EE51CB">
              <w:t>ACC_Config</w:t>
            </w:r>
            <w:proofErr w:type="spellEnd"/>
          </w:p>
        </w:tc>
      </w:tr>
      <w:tr w:rsidR="00091695" w:rsidRPr="00EE51CB" w:rsidTr="005A685A">
        <w:tc>
          <w:tcPr>
            <w:tcW w:w="1908" w:type="dxa"/>
          </w:tcPr>
          <w:p w:rsidR="00091695" w:rsidRPr="00EE51CB" w:rsidRDefault="00091695" w:rsidP="005A685A">
            <w:r w:rsidRPr="00EE51CB">
              <w:t>7</w:t>
            </w:r>
          </w:p>
        </w:tc>
        <w:tc>
          <w:tcPr>
            <w:tcW w:w="2790" w:type="dxa"/>
          </w:tcPr>
          <w:p w:rsidR="00091695" w:rsidRPr="00EE51CB" w:rsidRDefault="00091695" w:rsidP="005A685A">
            <w:r w:rsidRPr="00EE51CB">
              <w:t>Page ID</w:t>
            </w:r>
          </w:p>
        </w:tc>
      </w:tr>
      <w:tr w:rsidR="00091695" w:rsidRPr="00EE51CB" w:rsidTr="005A685A">
        <w:tc>
          <w:tcPr>
            <w:tcW w:w="1908" w:type="dxa"/>
          </w:tcPr>
          <w:p w:rsidR="00091695" w:rsidRPr="00EE51CB" w:rsidRDefault="00091695" w:rsidP="005A685A">
            <w:r w:rsidRPr="00EE51CB">
              <w:t xml:space="preserve">6 - 0 </w:t>
            </w:r>
          </w:p>
        </w:tc>
        <w:tc>
          <w:tcPr>
            <w:tcW w:w="2790" w:type="dxa"/>
          </w:tcPr>
          <w:p w:rsidR="00091695" w:rsidRPr="00EE51CB" w:rsidRDefault="00091695" w:rsidP="005A685A">
            <w:proofErr w:type="spellStart"/>
            <w:r w:rsidRPr="00EE51CB">
              <w:t>Reserved</w:t>
            </w:r>
            <w:proofErr w:type="spellEnd"/>
          </w:p>
        </w:tc>
      </w:tr>
    </w:tbl>
    <w:p w:rsidR="00091695" w:rsidRPr="00091695" w:rsidRDefault="00091695" w:rsidP="00091695">
      <w:pPr>
        <w:pStyle w:val="BodyText"/>
      </w:pPr>
    </w:p>
    <w:p w:rsidR="00CD4999" w:rsidRPr="00EE51CB" w:rsidRDefault="00CD4999" w:rsidP="00CD4999">
      <w:pPr>
        <w:pStyle w:val="BodyText"/>
      </w:pPr>
    </w:p>
    <w:sectPr w:rsidR="00CD4999" w:rsidRPr="00EE51CB"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D31" w:rsidRDefault="00BD5D31">
      <w:r>
        <w:separator/>
      </w:r>
    </w:p>
    <w:p w:rsidR="00BD5D31" w:rsidRDefault="00BD5D31"/>
  </w:endnote>
  <w:endnote w:type="continuationSeparator" w:id="0">
    <w:p w:rsidR="00BD5D31" w:rsidRDefault="00BD5D31">
      <w:r>
        <w:continuationSeparator/>
      </w:r>
    </w:p>
    <w:p w:rsidR="00BD5D31" w:rsidRDefault="00BD5D31"/>
  </w:endnote>
  <w:endnote w:id="1">
    <w:p w:rsidR="004A7048" w:rsidRPr="00E810B7" w:rsidRDefault="004A7048">
      <w:pPr>
        <w:pStyle w:val="EndnoteText"/>
        <w:rPr>
          <w:lang w:val="en-US"/>
        </w:rPr>
      </w:pPr>
      <w:r>
        <w:rPr>
          <w:rStyle w:val="EndnoteReference"/>
        </w:rPr>
        <w:endnoteRef/>
      </w:r>
      <w:r>
        <w:t xml:space="preserve"> </w:t>
      </w:r>
      <w:r w:rsidRPr="00E810B7">
        <w:t>http://www.st.com/en/microcontrollers/stm32f446.html?querycriteria=productId=LN1875</w:t>
      </w:r>
    </w:p>
  </w:endnote>
  <w:endnote w:id="2">
    <w:p w:rsidR="004A7048" w:rsidRPr="00CA1DFF" w:rsidRDefault="004A7048">
      <w:pPr>
        <w:pStyle w:val="EndnoteText"/>
        <w:rPr>
          <w:lang w:val="en-US"/>
        </w:rPr>
      </w:pPr>
      <w:r>
        <w:rPr>
          <w:rStyle w:val="EndnoteReference"/>
        </w:rPr>
        <w:endnoteRef/>
      </w:r>
      <w:r>
        <w:t xml:space="preserve"> </w:t>
      </w:r>
      <w:r w:rsidRPr="00CA1DFF">
        <w:t>http://ieeexplore.ieee.org/stamp/stamp.jsp?arnumber=1617246</w:t>
      </w:r>
    </w:p>
  </w:endnote>
  <w:endnote w:id="3">
    <w:p w:rsidR="004A7048" w:rsidRPr="00A36F8F" w:rsidRDefault="004A7048" w:rsidP="00C93683">
      <w:pPr>
        <w:pStyle w:val="EndnoteText"/>
        <w:rPr>
          <w:lang w:val="en-US"/>
        </w:rPr>
      </w:pPr>
      <w:r>
        <w:rPr>
          <w:rStyle w:val="EndnoteReference"/>
        </w:rPr>
        <w:endnoteRef/>
      </w:r>
      <w:r>
        <w:t xml:space="preserve"> </w:t>
      </w:r>
      <w:r w:rsidRPr="00A36F8F">
        <w:t>https://www.eol.ucar.edu/isf/facilities/isa/internal/CrossBow/DataSheets/mica2dot.pdf</w:t>
      </w:r>
    </w:p>
  </w:endnote>
  <w:endnote w:id="4">
    <w:p w:rsidR="004A7048" w:rsidRPr="003036EF" w:rsidRDefault="004A7048">
      <w:pPr>
        <w:pStyle w:val="EndnoteText"/>
        <w:rPr>
          <w:lang w:val="en-US"/>
        </w:rPr>
      </w:pPr>
      <w:r>
        <w:rPr>
          <w:rStyle w:val="EndnoteReference"/>
        </w:rPr>
        <w:endnoteRef/>
      </w:r>
      <w:r>
        <w:t xml:space="preserve"> </w:t>
      </w:r>
      <w:r w:rsidRPr="003036EF">
        <w:t>http://ieeexplore.ieee.org/stamp/stamp.jsp?arnumber=5226903</w:t>
      </w:r>
    </w:p>
  </w:endnote>
  <w:endnote w:id="5">
    <w:p w:rsidR="004A7048" w:rsidRPr="00E97CD6" w:rsidRDefault="004A7048">
      <w:pPr>
        <w:pStyle w:val="EndnoteText"/>
        <w:rPr>
          <w:lang w:val="en-US"/>
        </w:rPr>
      </w:pPr>
      <w:r>
        <w:rPr>
          <w:rStyle w:val="EndnoteReference"/>
        </w:rPr>
        <w:endnoteRef/>
      </w:r>
      <w:r>
        <w:t xml:space="preserve"> </w:t>
      </w:r>
      <w:r w:rsidRPr="00E97CD6">
        <w:t>https://www.lifeline.philips.com/safety-solutions/gosafe.html</w:t>
      </w:r>
    </w:p>
  </w:endnote>
  <w:endnote w:id="6">
    <w:p w:rsidR="004A7048" w:rsidRPr="00881059" w:rsidRDefault="004A7048">
      <w:pPr>
        <w:pStyle w:val="EndnoteText"/>
        <w:rPr>
          <w:lang w:val="en-US"/>
        </w:rPr>
      </w:pPr>
      <w:r>
        <w:rPr>
          <w:rStyle w:val="EndnoteReference"/>
        </w:rPr>
        <w:endnoteRef/>
      </w:r>
      <w:r>
        <w:t xml:space="preserve"> </w:t>
      </w:r>
      <w:r w:rsidRPr="00881059">
        <w:t>https://www.shimmersensing.com/products/</w:t>
      </w:r>
    </w:p>
  </w:endnote>
  <w:endnote w:id="7">
    <w:p w:rsidR="004A7048" w:rsidRPr="00A100EF" w:rsidRDefault="004A7048" w:rsidP="00D23E95">
      <w:pPr>
        <w:pStyle w:val="EndnoteText"/>
        <w:rPr>
          <w:lang w:val="en-US"/>
        </w:rPr>
      </w:pPr>
      <w:r>
        <w:rPr>
          <w:rStyle w:val="EndnoteReference"/>
        </w:rPr>
        <w:endnoteRef/>
      </w:r>
      <w:r>
        <w:t xml:space="preserve"> </w:t>
      </w:r>
      <w:r w:rsidRPr="00A100EF">
        <w:t>https://www.bosch-sensortec.com/bst/products/all_products/bno055</w:t>
      </w:r>
    </w:p>
  </w:endnote>
  <w:endnote w:id="8">
    <w:p w:rsidR="004A7048" w:rsidRPr="00C919B7" w:rsidRDefault="004A7048" w:rsidP="00796A34">
      <w:pPr>
        <w:pStyle w:val="EndnoteText"/>
        <w:rPr>
          <w:lang w:val="en-US"/>
        </w:rPr>
      </w:pPr>
      <w:r>
        <w:rPr>
          <w:rStyle w:val="EndnoteReference"/>
        </w:rPr>
        <w:endnoteRef/>
      </w:r>
      <w:r>
        <w:t xml:space="preserve"> </w:t>
      </w:r>
      <w:r w:rsidRPr="00C919B7">
        <w:t>https://www.arm.com/products/processors/cortex-m/cortex-m4-processor.php</w:t>
      </w:r>
    </w:p>
  </w:endnote>
  <w:endnote w:id="9">
    <w:p w:rsidR="004A7048" w:rsidRPr="000123E9" w:rsidRDefault="004A7048" w:rsidP="00796A34">
      <w:pPr>
        <w:pStyle w:val="EndnoteText"/>
        <w:rPr>
          <w:lang w:val="en-US"/>
        </w:rPr>
      </w:pPr>
      <w:r>
        <w:rPr>
          <w:rStyle w:val="EndnoteReference"/>
        </w:rPr>
        <w:endnoteRef/>
      </w:r>
      <w:r>
        <w:t xml:space="preserve"> </w:t>
      </w:r>
      <w:r w:rsidRPr="000123E9">
        <w:t>https://ae-bst.resource.bosch.com/media/_tech/media/datasheets/BST_BNO055_DS000_14.pdf</w:t>
      </w:r>
    </w:p>
  </w:endnote>
  <w:endnote w:id="10">
    <w:p w:rsidR="004A7048" w:rsidRPr="00357035" w:rsidRDefault="004A7048" w:rsidP="00A85E6C">
      <w:pPr>
        <w:pStyle w:val="EndnoteText"/>
        <w:rPr>
          <w:lang w:val="en-US"/>
        </w:rPr>
      </w:pPr>
      <w:r>
        <w:rPr>
          <w:rStyle w:val="EndnoteReference"/>
        </w:rPr>
        <w:endnoteRef/>
      </w:r>
      <w:r>
        <w:t xml:space="preserve"> </w:t>
      </w:r>
      <w:r w:rsidRPr="00357035">
        <w:t>https://ae-bst.resource.bosch.com/media/_tech/media/datasheets/BST_BNO055_DS000_14.pdf</w:t>
      </w:r>
    </w:p>
  </w:endnote>
  <w:endnote w:id="11">
    <w:p w:rsidR="004A7048" w:rsidRPr="00F678C5" w:rsidRDefault="004A7048">
      <w:pPr>
        <w:pStyle w:val="EndnoteText"/>
        <w:rPr>
          <w:lang w:val="en-US"/>
        </w:rPr>
      </w:pPr>
      <w:r>
        <w:rPr>
          <w:rStyle w:val="EndnoteReference"/>
        </w:rPr>
        <w:endnoteRef/>
      </w:r>
      <w:r>
        <w:t xml:space="preserve"> </w:t>
      </w:r>
      <w:r w:rsidRPr="00F678C5">
        <w:t>http://www.ftdichip.com/Support/Documents/TechnicalNotes/TN_111%20What%20is%20UART.pdf</w:t>
      </w:r>
    </w:p>
  </w:endnote>
  <w:endnote w:id="12">
    <w:p w:rsidR="004A7048" w:rsidRPr="008E5A13" w:rsidRDefault="004A7048" w:rsidP="00A85E6C">
      <w:pPr>
        <w:pStyle w:val="EndnoteText"/>
        <w:rPr>
          <w:lang w:val="en-US"/>
        </w:rPr>
      </w:pPr>
      <w:r>
        <w:rPr>
          <w:rStyle w:val="EndnoteReference"/>
        </w:rPr>
        <w:endnoteRef/>
      </w:r>
      <w:r>
        <w:t xml:space="preserve"> </w:t>
      </w:r>
      <w:r w:rsidRPr="008E5A13">
        <w:t>https://ae-bst.resource.bosch.com/media/_tech/media/datasheets/BST_BNO055_DS000_14.pdf</w:t>
      </w:r>
    </w:p>
  </w:endnote>
  <w:endnote w:id="13">
    <w:p w:rsidR="004A7048" w:rsidRPr="00BD27EA" w:rsidRDefault="004A7048">
      <w:pPr>
        <w:pStyle w:val="EndnoteText"/>
        <w:rPr>
          <w:lang w:val="en-US"/>
        </w:rPr>
      </w:pPr>
      <w:r>
        <w:rPr>
          <w:rStyle w:val="EndnoteReference"/>
        </w:rPr>
        <w:endnoteRef/>
      </w:r>
      <w:r>
        <w:t xml:space="preserve"> </w:t>
      </w:r>
      <w:r w:rsidRPr="00BD27EA">
        <w:t>https://www.bell-labs.com/usr/dmr/www/chist.pdf</w:t>
      </w:r>
    </w:p>
  </w:endnote>
  <w:endnote w:id="14">
    <w:p w:rsidR="004A7048" w:rsidRPr="00140296" w:rsidRDefault="004A7048" w:rsidP="0060080A">
      <w:pPr>
        <w:pStyle w:val="EndnoteText"/>
        <w:rPr>
          <w:lang w:val="en-US"/>
        </w:rPr>
      </w:pPr>
      <w:r>
        <w:rPr>
          <w:rStyle w:val="EndnoteReference"/>
        </w:rPr>
        <w:endnoteRef/>
      </w:r>
      <w:r>
        <w:t xml:space="preserve"> </w:t>
      </w:r>
      <w:r w:rsidRPr="00140296">
        <w:t>http://www.st.com/content/ccc/resource/technical/document/user_manual/2f/71/ba/b8/75/54/47/cf/DM00105879.pdf/files/DM00105879.pdf/jcr:content/translations/en.DM00105879.pdf</w:t>
      </w:r>
    </w:p>
  </w:endnote>
  <w:endnote w:id="15">
    <w:p w:rsidR="004A7048" w:rsidRPr="00CF124E" w:rsidRDefault="004A7048">
      <w:pPr>
        <w:pStyle w:val="EndnoteText"/>
        <w:rPr>
          <w:lang w:val="en-US"/>
        </w:rPr>
      </w:pPr>
      <w:r>
        <w:rPr>
          <w:rStyle w:val="EndnoteReference"/>
        </w:rPr>
        <w:endnoteRef/>
      </w:r>
      <w:r>
        <w:t xml:space="preserve"> </w:t>
      </w:r>
      <w:r w:rsidRPr="00CF124E">
        <w:t>https://realterm.sourceforge.io/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048" w:rsidRDefault="004A7048"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048" w:rsidRDefault="004A7048" w:rsidP="003C451D">
    <w:pPr>
      <w:pStyle w:val="Footer"/>
      <w:jc w:val="center"/>
    </w:pPr>
    <w:r>
      <w:fldChar w:fldCharType="begin"/>
    </w:r>
    <w:r>
      <w:instrText>PAGE   \* MERGEFORMAT</w:instrText>
    </w:r>
    <w:r>
      <w:fldChar w:fldCharType="separate"/>
    </w:r>
    <w:r w:rsidR="00E266EB">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048" w:rsidRDefault="004A7048"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E266EB">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D31" w:rsidRDefault="00BD5D31">
      <w:r>
        <w:separator/>
      </w:r>
    </w:p>
    <w:p w:rsidR="00BD5D31" w:rsidRDefault="00BD5D31"/>
  </w:footnote>
  <w:footnote w:type="continuationSeparator" w:id="0">
    <w:p w:rsidR="00BD5D31" w:rsidRDefault="00BD5D31">
      <w:r>
        <w:continuationSeparator/>
      </w:r>
    </w:p>
    <w:p w:rsidR="00BD5D31" w:rsidRDefault="00BD5D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8C012D"/>
    <w:multiLevelType w:val="hybridMultilevel"/>
    <w:tmpl w:val="A288C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A33F89"/>
    <w:multiLevelType w:val="hybridMultilevel"/>
    <w:tmpl w:val="6CAEEB6C"/>
    <w:lvl w:ilvl="0" w:tplc="6CBC0970">
      <w:start w:val="1"/>
      <w:numFmt w:val="decimal"/>
      <w:lvlText w:val="%1.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55760"/>
    <w:multiLevelType w:val="hybridMultilevel"/>
    <w:tmpl w:val="B08EED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2930EB3"/>
    <w:multiLevelType w:val="hybridMultilevel"/>
    <w:tmpl w:val="3284512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15:restartNumberingAfterBreak="0">
    <w:nsid w:val="2EAC3DA5"/>
    <w:multiLevelType w:val="hybridMultilevel"/>
    <w:tmpl w:val="6858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747A6"/>
    <w:multiLevelType w:val="hybridMultilevel"/>
    <w:tmpl w:val="D03AF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E3B59"/>
    <w:multiLevelType w:val="hybridMultilevel"/>
    <w:tmpl w:val="16FAC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D4F14"/>
    <w:multiLevelType w:val="hybridMultilevel"/>
    <w:tmpl w:val="1184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E21D1"/>
    <w:multiLevelType w:val="hybridMultilevel"/>
    <w:tmpl w:val="1298D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45162513"/>
    <w:multiLevelType w:val="hybridMultilevel"/>
    <w:tmpl w:val="FC108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4F1B17DA"/>
    <w:multiLevelType w:val="hybridMultilevel"/>
    <w:tmpl w:val="8536CA2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8" w15:restartNumberingAfterBreak="0">
    <w:nsid w:val="4F301FF1"/>
    <w:multiLevelType w:val="hybridMultilevel"/>
    <w:tmpl w:val="4E88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04660"/>
    <w:multiLevelType w:val="hybridMultilevel"/>
    <w:tmpl w:val="0BD68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1C5E2F"/>
    <w:multiLevelType w:val="multilevel"/>
    <w:tmpl w:val="119E3B68"/>
    <w:lvl w:ilvl="0">
      <w:start w:val="1"/>
      <w:numFmt w:val="decimal"/>
      <w:lvlText w:val="%1.1."/>
      <w:lvlJc w:val="left"/>
      <w:pPr>
        <w:ind w:left="360" w:hanging="36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DA29CB"/>
    <w:multiLevelType w:val="hybridMultilevel"/>
    <w:tmpl w:val="0876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D550F"/>
    <w:multiLevelType w:val="hybridMultilevel"/>
    <w:tmpl w:val="DBA4A62C"/>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33" w15:restartNumberingAfterBreak="0">
    <w:nsid w:val="641A7BCA"/>
    <w:multiLevelType w:val="hybridMultilevel"/>
    <w:tmpl w:val="A822A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37719"/>
    <w:multiLevelType w:val="hybridMultilevel"/>
    <w:tmpl w:val="A630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B7B17"/>
    <w:multiLevelType w:val="hybridMultilevel"/>
    <w:tmpl w:val="847E659A"/>
    <w:lvl w:ilvl="0" w:tplc="0CCE8F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36FF7"/>
    <w:multiLevelType w:val="hybridMultilevel"/>
    <w:tmpl w:val="6D061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9B493E"/>
    <w:multiLevelType w:val="hybridMultilevel"/>
    <w:tmpl w:val="049AFE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6D5C2E01"/>
    <w:multiLevelType w:val="hybridMultilevel"/>
    <w:tmpl w:val="139C9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7C2101"/>
    <w:multiLevelType w:val="hybridMultilevel"/>
    <w:tmpl w:val="B26A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1" w15:restartNumberingAfterBreak="0">
    <w:nsid w:val="7736220D"/>
    <w:multiLevelType w:val="hybridMultilevel"/>
    <w:tmpl w:val="60FAF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DFF6279"/>
    <w:multiLevelType w:val="hybridMultilevel"/>
    <w:tmpl w:val="463854AC"/>
    <w:lvl w:ilvl="0" w:tplc="FE42E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7"/>
  </w:num>
  <w:num w:numId="4">
    <w:abstractNumId w:val="24"/>
  </w:num>
  <w:num w:numId="5">
    <w:abstractNumId w:val="24"/>
  </w:num>
  <w:num w:numId="6">
    <w:abstractNumId w:val="10"/>
  </w:num>
  <w:num w:numId="7">
    <w:abstractNumId w:val="11"/>
  </w:num>
  <w:num w:numId="8">
    <w:abstractNumId w:val="21"/>
  </w:num>
  <w:num w:numId="9">
    <w:abstractNumId w:val="36"/>
  </w:num>
  <w:num w:numId="10">
    <w:abstractNumId w:val="19"/>
  </w:num>
  <w:num w:numId="11">
    <w:abstractNumId w:val="41"/>
  </w:num>
  <w:num w:numId="12">
    <w:abstractNumId w:val="39"/>
  </w:num>
  <w:num w:numId="13">
    <w:abstractNumId w:val="37"/>
  </w:num>
  <w:num w:numId="14">
    <w:abstractNumId w:val="27"/>
  </w:num>
  <w:num w:numId="15">
    <w:abstractNumId w:val="15"/>
  </w:num>
  <w:num w:numId="16">
    <w:abstractNumId w:val="35"/>
  </w:num>
  <w:num w:numId="17">
    <w:abstractNumId w:val="18"/>
  </w:num>
  <w:num w:numId="18">
    <w:abstractNumId w:val="34"/>
  </w:num>
  <w:num w:numId="19">
    <w:abstractNumId w:val="28"/>
  </w:num>
  <w:num w:numId="20">
    <w:abstractNumId w:val="33"/>
  </w:num>
  <w:num w:numId="21">
    <w:abstractNumId w:val="29"/>
  </w:num>
  <w:num w:numId="22">
    <w:abstractNumId w:val="17"/>
  </w:num>
  <w:num w:numId="23">
    <w:abstractNumId w:val="16"/>
  </w:num>
  <w:num w:numId="24">
    <w:abstractNumId w:val="9"/>
  </w:num>
  <w:num w:numId="25">
    <w:abstractNumId w:val="14"/>
  </w:num>
  <w:num w:numId="26">
    <w:abstractNumId w:val="30"/>
  </w:num>
  <w:num w:numId="27">
    <w:abstractNumId w:val="43"/>
  </w:num>
  <w:num w:numId="28">
    <w:abstractNumId w:val="22"/>
  </w:num>
  <w:num w:numId="29">
    <w:abstractNumId w:val="3"/>
    <w:lvlOverride w:ilvl="0">
      <w:startOverride w:val="1"/>
    </w:lvlOverride>
  </w:num>
  <w:num w:numId="30">
    <w:abstractNumId w:val="3"/>
    <w:lvlOverride w:ilvl="0">
      <w:startOverride w:val="1"/>
    </w:lvlOverride>
  </w:num>
  <w:num w:numId="31">
    <w:abstractNumId w:val="42"/>
  </w:num>
  <w:num w:numId="32">
    <w:abstractNumId w:val="25"/>
  </w:num>
  <w:num w:numId="33">
    <w:abstractNumId w:val="8"/>
  </w:num>
  <w:num w:numId="34">
    <w:abstractNumId w:val="6"/>
  </w:num>
  <w:num w:numId="35">
    <w:abstractNumId w:val="5"/>
  </w:num>
  <w:num w:numId="36">
    <w:abstractNumId w:val="4"/>
  </w:num>
  <w:num w:numId="37">
    <w:abstractNumId w:val="2"/>
  </w:num>
  <w:num w:numId="38">
    <w:abstractNumId w:val="1"/>
  </w:num>
  <w:num w:numId="39">
    <w:abstractNumId w:val="0"/>
  </w:num>
  <w:num w:numId="40">
    <w:abstractNumId w:val="7"/>
    <w:lvlOverride w:ilvl="0">
      <w:startOverride w:val="1"/>
    </w:lvlOverride>
  </w:num>
  <w:num w:numId="41">
    <w:abstractNumId w:val="26"/>
  </w:num>
  <w:num w:numId="42">
    <w:abstractNumId w:val="24"/>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3">
    <w:abstractNumId w:val="12"/>
  </w:num>
  <w:num w:numId="44">
    <w:abstractNumId w:val="40"/>
  </w:num>
  <w:num w:numId="45">
    <w:abstractNumId w:val="23"/>
  </w:num>
  <w:num w:numId="46">
    <w:abstractNumId w:val="32"/>
  </w:num>
  <w:num w:numId="47">
    <w:abstractNumId w:val="38"/>
  </w:num>
  <w:num w:numId="48">
    <w:abstractNumId w:val="31"/>
  </w:num>
  <w:num w:numId="49">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removePersonalInformation/>
  <w:removeDateAndTim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1A79"/>
    <w:rsid w:val="000027AE"/>
    <w:rsid w:val="000102BA"/>
    <w:rsid w:val="000123E9"/>
    <w:rsid w:val="00013F71"/>
    <w:rsid w:val="0001641B"/>
    <w:rsid w:val="000217CE"/>
    <w:rsid w:val="0002242A"/>
    <w:rsid w:val="000227EF"/>
    <w:rsid w:val="000302F7"/>
    <w:rsid w:val="00032391"/>
    <w:rsid w:val="00033DCD"/>
    <w:rsid w:val="00036A1D"/>
    <w:rsid w:val="00040213"/>
    <w:rsid w:val="00041028"/>
    <w:rsid w:val="000443C4"/>
    <w:rsid w:val="00044645"/>
    <w:rsid w:val="0005156C"/>
    <w:rsid w:val="0005164D"/>
    <w:rsid w:val="000534D0"/>
    <w:rsid w:val="00053E39"/>
    <w:rsid w:val="00056CD5"/>
    <w:rsid w:val="0005766D"/>
    <w:rsid w:val="000602CF"/>
    <w:rsid w:val="00060340"/>
    <w:rsid w:val="00061A4D"/>
    <w:rsid w:val="00063D3E"/>
    <w:rsid w:val="000649A2"/>
    <w:rsid w:val="000650B0"/>
    <w:rsid w:val="00066683"/>
    <w:rsid w:val="000740BB"/>
    <w:rsid w:val="00074A05"/>
    <w:rsid w:val="0007654B"/>
    <w:rsid w:val="00077CB7"/>
    <w:rsid w:val="00077F56"/>
    <w:rsid w:val="00081F28"/>
    <w:rsid w:val="00082093"/>
    <w:rsid w:val="00084533"/>
    <w:rsid w:val="00090C09"/>
    <w:rsid w:val="00091695"/>
    <w:rsid w:val="00091B56"/>
    <w:rsid w:val="000939B4"/>
    <w:rsid w:val="000A5C8B"/>
    <w:rsid w:val="000A639F"/>
    <w:rsid w:val="000A7367"/>
    <w:rsid w:val="000B0C08"/>
    <w:rsid w:val="000B2055"/>
    <w:rsid w:val="000B3E96"/>
    <w:rsid w:val="000B4E24"/>
    <w:rsid w:val="000B4EFD"/>
    <w:rsid w:val="000B55E9"/>
    <w:rsid w:val="000C25C2"/>
    <w:rsid w:val="000C4940"/>
    <w:rsid w:val="000C5067"/>
    <w:rsid w:val="000C6947"/>
    <w:rsid w:val="000C6992"/>
    <w:rsid w:val="000C6EE9"/>
    <w:rsid w:val="000D0F5E"/>
    <w:rsid w:val="000D190D"/>
    <w:rsid w:val="000D3032"/>
    <w:rsid w:val="000D4FF0"/>
    <w:rsid w:val="000D5446"/>
    <w:rsid w:val="000E67EB"/>
    <w:rsid w:val="000E756E"/>
    <w:rsid w:val="000F005B"/>
    <w:rsid w:val="00100BBC"/>
    <w:rsid w:val="00103233"/>
    <w:rsid w:val="00110873"/>
    <w:rsid w:val="00111B4C"/>
    <w:rsid w:val="001120BE"/>
    <w:rsid w:val="00114BEE"/>
    <w:rsid w:val="00117362"/>
    <w:rsid w:val="00117755"/>
    <w:rsid w:val="00117ADC"/>
    <w:rsid w:val="00120776"/>
    <w:rsid w:val="0012262C"/>
    <w:rsid w:val="00126E04"/>
    <w:rsid w:val="001309DB"/>
    <w:rsid w:val="0013558D"/>
    <w:rsid w:val="001400AC"/>
    <w:rsid w:val="00140296"/>
    <w:rsid w:val="0014429D"/>
    <w:rsid w:val="00146808"/>
    <w:rsid w:val="0014795F"/>
    <w:rsid w:val="00150112"/>
    <w:rsid w:val="001509EB"/>
    <w:rsid w:val="00151837"/>
    <w:rsid w:val="00153B81"/>
    <w:rsid w:val="00153E03"/>
    <w:rsid w:val="00157829"/>
    <w:rsid w:val="00157D2C"/>
    <w:rsid w:val="0016246C"/>
    <w:rsid w:val="00167F2B"/>
    <w:rsid w:val="00170FCC"/>
    <w:rsid w:val="0017373E"/>
    <w:rsid w:val="00177AD7"/>
    <w:rsid w:val="00180953"/>
    <w:rsid w:val="00181CAC"/>
    <w:rsid w:val="0018793F"/>
    <w:rsid w:val="00191460"/>
    <w:rsid w:val="0019223F"/>
    <w:rsid w:val="001940D4"/>
    <w:rsid w:val="001961AF"/>
    <w:rsid w:val="00197455"/>
    <w:rsid w:val="001A1440"/>
    <w:rsid w:val="001A1C92"/>
    <w:rsid w:val="001A2780"/>
    <w:rsid w:val="001A6E85"/>
    <w:rsid w:val="001A70D0"/>
    <w:rsid w:val="001A751D"/>
    <w:rsid w:val="001A7C65"/>
    <w:rsid w:val="001A7E2C"/>
    <w:rsid w:val="001B1D15"/>
    <w:rsid w:val="001C3BCD"/>
    <w:rsid w:val="001D001F"/>
    <w:rsid w:val="001D6501"/>
    <w:rsid w:val="001D7364"/>
    <w:rsid w:val="001E2E41"/>
    <w:rsid w:val="001E35FA"/>
    <w:rsid w:val="001F1ABF"/>
    <w:rsid w:val="001F3DA2"/>
    <w:rsid w:val="001F4EC4"/>
    <w:rsid w:val="001F53D9"/>
    <w:rsid w:val="001F5859"/>
    <w:rsid w:val="001F7804"/>
    <w:rsid w:val="001F7E33"/>
    <w:rsid w:val="002026E3"/>
    <w:rsid w:val="00202FBC"/>
    <w:rsid w:val="002067A9"/>
    <w:rsid w:val="00214208"/>
    <w:rsid w:val="002217FC"/>
    <w:rsid w:val="00227889"/>
    <w:rsid w:val="00227D2B"/>
    <w:rsid w:val="00234427"/>
    <w:rsid w:val="00236ABA"/>
    <w:rsid w:val="00240B77"/>
    <w:rsid w:val="0024159F"/>
    <w:rsid w:val="00242368"/>
    <w:rsid w:val="0024295E"/>
    <w:rsid w:val="00245CF9"/>
    <w:rsid w:val="00250378"/>
    <w:rsid w:val="002519FF"/>
    <w:rsid w:val="002521DC"/>
    <w:rsid w:val="0025544D"/>
    <w:rsid w:val="00260E53"/>
    <w:rsid w:val="002640E8"/>
    <w:rsid w:val="00265AB4"/>
    <w:rsid w:val="00266D88"/>
    <w:rsid w:val="00273290"/>
    <w:rsid w:val="00275E34"/>
    <w:rsid w:val="00280909"/>
    <w:rsid w:val="0028263E"/>
    <w:rsid w:val="00284397"/>
    <w:rsid w:val="00284B63"/>
    <w:rsid w:val="00286EDD"/>
    <w:rsid w:val="00287B0C"/>
    <w:rsid w:val="00287E3C"/>
    <w:rsid w:val="00290339"/>
    <w:rsid w:val="0029059F"/>
    <w:rsid w:val="00293E8D"/>
    <w:rsid w:val="002968D2"/>
    <w:rsid w:val="002A530A"/>
    <w:rsid w:val="002A734E"/>
    <w:rsid w:val="002B240D"/>
    <w:rsid w:val="002B55AC"/>
    <w:rsid w:val="002B714B"/>
    <w:rsid w:val="002B7F3E"/>
    <w:rsid w:val="002C05CB"/>
    <w:rsid w:val="002C10A6"/>
    <w:rsid w:val="002C4622"/>
    <w:rsid w:val="002D06C2"/>
    <w:rsid w:val="002D3C66"/>
    <w:rsid w:val="002D4D68"/>
    <w:rsid w:val="002D5B12"/>
    <w:rsid w:val="002E4826"/>
    <w:rsid w:val="002E6BAA"/>
    <w:rsid w:val="002F133A"/>
    <w:rsid w:val="002F1ABE"/>
    <w:rsid w:val="002F2282"/>
    <w:rsid w:val="002F5DDF"/>
    <w:rsid w:val="00300FE4"/>
    <w:rsid w:val="0030218A"/>
    <w:rsid w:val="0030355C"/>
    <w:rsid w:val="003036EF"/>
    <w:rsid w:val="00306263"/>
    <w:rsid w:val="00307555"/>
    <w:rsid w:val="003117A3"/>
    <w:rsid w:val="003144FC"/>
    <w:rsid w:val="0031697D"/>
    <w:rsid w:val="00321FD8"/>
    <w:rsid w:val="00322BB3"/>
    <w:rsid w:val="003330C2"/>
    <w:rsid w:val="003334F9"/>
    <w:rsid w:val="003351D4"/>
    <w:rsid w:val="00336E6B"/>
    <w:rsid w:val="00340917"/>
    <w:rsid w:val="00340B7F"/>
    <w:rsid w:val="00341C48"/>
    <w:rsid w:val="00344986"/>
    <w:rsid w:val="00346229"/>
    <w:rsid w:val="00347691"/>
    <w:rsid w:val="00356254"/>
    <w:rsid w:val="00357035"/>
    <w:rsid w:val="00363560"/>
    <w:rsid w:val="00364E46"/>
    <w:rsid w:val="00374CC6"/>
    <w:rsid w:val="00383E5C"/>
    <w:rsid w:val="00384EC6"/>
    <w:rsid w:val="00385967"/>
    <w:rsid w:val="00387676"/>
    <w:rsid w:val="00387813"/>
    <w:rsid w:val="00387AD9"/>
    <w:rsid w:val="003911EB"/>
    <w:rsid w:val="003957DE"/>
    <w:rsid w:val="00397FAE"/>
    <w:rsid w:val="003A55EE"/>
    <w:rsid w:val="003A64F5"/>
    <w:rsid w:val="003A7B82"/>
    <w:rsid w:val="003B01A5"/>
    <w:rsid w:val="003B3A5A"/>
    <w:rsid w:val="003B49C0"/>
    <w:rsid w:val="003C2329"/>
    <w:rsid w:val="003C451D"/>
    <w:rsid w:val="003C5C93"/>
    <w:rsid w:val="003C69E7"/>
    <w:rsid w:val="003C715A"/>
    <w:rsid w:val="003C7AD4"/>
    <w:rsid w:val="003C7D8B"/>
    <w:rsid w:val="003D0238"/>
    <w:rsid w:val="003D15F1"/>
    <w:rsid w:val="003D1A6F"/>
    <w:rsid w:val="003D2F1D"/>
    <w:rsid w:val="003D3ED2"/>
    <w:rsid w:val="003D697B"/>
    <w:rsid w:val="003E0C74"/>
    <w:rsid w:val="003F60E7"/>
    <w:rsid w:val="00400360"/>
    <w:rsid w:val="004022F7"/>
    <w:rsid w:val="00403E80"/>
    <w:rsid w:val="0040413D"/>
    <w:rsid w:val="00406FA5"/>
    <w:rsid w:val="00411F1D"/>
    <w:rsid w:val="0041383E"/>
    <w:rsid w:val="004143FC"/>
    <w:rsid w:val="004221E8"/>
    <w:rsid w:val="004223A1"/>
    <w:rsid w:val="00424CFF"/>
    <w:rsid w:val="00430022"/>
    <w:rsid w:val="00430159"/>
    <w:rsid w:val="00432F97"/>
    <w:rsid w:val="00437B36"/>
    <w:rsid w:val="00440443"/>
    <w:rsid w:val="0044720D"/>
    <w:rsid w:val="00450132"/>
    <w:rsid w:val="004505D8"/>
    <w:rsid w:val="0045591C"/>
    <w:rsid w:val="00457177"/>
    <w:rsid w:val="0045768D"/>
    <w:rsid w:val="00457D3F"/>
    <w:rsid w:val="00462D0E"/>
    <w:rsid w:val="00465620"/>
    <w:rsid w:val="0046769E"/>
    <w:rsid w:val="0046774C"/>
    <w:rsid w:val="0047034B"/>
    <w:rsid w:val="00470A80"/>
    <w:rsid w:val="00471328"/>
    <w:rsid w:val="00471D10"/>
    <w:rsid w:val="00480A07"/>
    <w:rsid w:val="00482484"/>
    <w:rsid w:val="00482988"/>
    <w:rsid w:val="0048783C"/>
    <w:rsid w:val="004920B8"/>
    <w:rsid w:val="00492A9A"/>
    <w:rsid w:val="00495CFB"/>
    <w:rsid w:val="004A316B"/>
    <w:rsid w:val="004A529E"/>
    <w:rsid w:val="004A5341"/>
    <w:rsid w:val="004A7048"/>
    <w:rsid w:val="004A72A3"/>
    <w:rsid w:val="004B0868"/>
    <w:rsid w:val="004B0C84"/>
    <w:rsid w:val="004B1937"/>
    <w:rsid w:val="004B25AC"/>
    <w:rsid w:val="004B2ACE"/>
    <w:rsid w:val="004B4AC8"/>
    <w:rsid w:val="004B6CF6"/>
    <w:rsid w:val="004C0D04"/>
    <w:rsid w:val="004C6340"/>
    <w:rsid w:val="004C63D9"/>
    <w:rsid w:val="004D1559"/>
    <w:rsid w:val="004D2639"/>
    <w:rsid w:val="004D3393"/>
    <w:rsid w:val="004D4AF4"/>
    <w:rsid w:val="004D6375"/>
    <w:rsid w:val="004D7789"/>
    <w:rsid w:val="004E12B2"/>
    <w:rsid w:val="004E465E"/>
    <w:rsid w:val="004E58AE"/>
    <w:rsid w:val="004E6E93"/>
    <w:rsid w:val="004F14D1"/>
    <w:rsid w:val="004F3C5E"/>
    <w:rsid w:val="004F4D18"/>
    <w:rsid w:val="004F5F89"/>
    <w:rsid w:val="004F70AC"/>
    <w:rsid w:val="00501EA2"/>
    <w:rsid w:val="00506736"/>
    <w:rsid w:val="00511D41"/>
    <w:rsid w:val="005120C0"/>
    <w:rsid w:val="00512F67"/>
    <w:rsid w:val="00515B18"/>
    <w:rsid w:val="00516EC5"/>
    <w:rsid w:val="00523048"/>
    <w:rsid w:val="0052361C"/>
    <w:rsid w:val="005238A1"/>
    <w:rsid w:val="00526429"/>
    <w:rsid w:val="0054095B"/>
    <w:rsid w:val="00540F52"/>
    <w:rsid w:val="00540FEC"/>
    <w:rsid w:val="0054151C"/>
    <w:rsid w:val="00543158"/>
    <w:rsid w:val="00544029"/>
    <w:rsid w:val="00551509"/>
    <w:rsid w:val="005560A0"/>
    <w:rsid w:val="00560E2E"/>
    <w:rsid w:val="005616C3"/>
    <w:rsid w:val="005635A0"/>
    <w:rsid w:val="00564C78"/>
    <w:rsid w:val="005662BA"/>
    <w:rsid w:val="00570DD9"/>
    <w:rsid w:val="00580B33"/>
    <w:rsid w:val="00583F3C"/>
    <w:rsid w:val="00587BEA"/>
    <w:rsid w:val="00590D20"/>
    <w:rsid w:val="00591374"/>
    <w:rsid w:val="005935E5"/>
    <w:rsid w:val="00593DF7"/>
    <w:rsid w:val="00596A9D"/>
    <w:rsid w:val="005A2094"/>
    <w:rsid w:val="005A685A"/>
    <w:rsid w:val="005A6D40"/>
    <w:rsid w:val="005B04D9"/>
    <w:rsid w:val="005B32C7"/>
    <w:rsid w:val="005B58CB"/>
    <w:rsid w:val="005C2263"/>
    <w:rsid w:val="005C3605"/>
    <w:rsid w:val="005D13A3"/>
    <w:rsid w:val="005D7D0D"/>
    <w:rsid w:val="005E2075"/>
    <w:rsid w:val="005E33CA"/>
    <w:rsid w:val="005E47D5"/>
    <w:rsid w:val="005E636E"/>
    <w:rsid w:val="005F0ABD"/>
    <w:rsid w:val="005F1114"/>
    <w:rsid w:val="005F37BD"/>
    <w:rsid w:val="005F4791"/>
    <w:rsid w:val="005F6568"/>
    <w:rsid w:val="0060080A"/>
    <w:rsid w:val="00605004"/>
    <w:rsid w:val="006057E9"/>
    <w:rsid w:val="006074A3"/>
    <w:rsid w:val="00611285"/>
    <w:rsid w:val="006170B0"/>
    <w:rsid w:val="00620732"/>
    <w:rsid w:val="00621CC9"/>
    <w:rsid w:val="00622656"/>
    <w:rsid w:val="00626054"/>
    <w:rsid w:val="006329EE"/>
    <w:rsid w:val="00634612"/>
    <w:rsid w:val="00634B48"/>
    <w:rsid w:val="00635F08"/>
    <w:rsid w:val="00637918"/>
    <w:rsid w:val="00642E52"/>
    <w:rsid w:val="00643269"/>
    <w:rsid w:val="0064442D"/>
    <w:rsid w:val="006472E4"/>
    <w:rsid w:val="006503FC"/>
    <w:rsid w:val="00650F0B"/>
    <w:rsid w:val="006516C1"/>
    <w:rsid w:val="00651D09"/>
    <w:rsid w:val="00653C07"/>
    <w:rsid w:val="006578F0"/>
    <w:rsid w:val="00661A2C"/>
    <w:rsid w:val="00666A63"/>
    <w:rsid w:val="00670A94"/>
    <w:rsid w:val="00670BC6"/>
    <w:rsid w:val="00672277"/>
    <w:rsid w:val="00674432"/>
    <w:rsid w:val="00674D4A"/>
    <w:rsid w:val="00674FBC"/>
    <w:rsid w:val="00675BCB"/>
    <w:rsid w:val="00677CB3"/>
    <w:rsid w:val="00683C5C"/>
    <w:rsid w:val="00686027"/>
    <w:rsid w:val="00690EBB"/>
    <w:rsid w:val="00692B62"/>
    <w:rsid w:val="0069503B"/>
    <w:rsid w:val="006A0F7A"/>
    <w:rsid w:val="006A1D6A"/>
    <w:rsid w:val="006A316B"/>
    <w:rsid w:val="006A4490"/>
    <w:rsid w:val="006A5474"/>
    <w:rsid w:val="006A5A12"/>
    <w:rsid w:val="006B1020"/>
    <w:rsid w:val="006B4F07"/>
    <w:rsid w:val="006B56CE"/>
    <w:rsid w:val="006C1427"/>
    <w:rsid w:val="006C1A9D"/>
    <w:rsid w:val="006C3899"/>
    <w:rsid w:val="006C4519"/>
    <w:rsid w:val="006C4D2F"/>
    <w:rsid w:val="006C6C87"/>
    <w:rsid w:val="006C7CC5"/>
    <w:rsid w:val="006D1223"/>
    <w:rsid w:val="006D1CFE"/>
    <w:rsid w:val="006D2796"/>
    <w:rsid w:val="006D457D"/>
    <w:rsid w:val="006D700C"/>
    <w:rsid w:val="006D769E"/>
    <w:rsid w:val="006D7C72"/>
    <w:rsid w:val="006E0C63"/>
    <w:rsid w:val="006E34D3"/>
    <w:rsid w:val="006F53C3"/>
    <w:rsid w:val="006F6055"/>
    <w:rsid w:val="0070454E"/>
    <w:rsid w:val="00706F3A"/>
    <w:rsid w:val="00710BC5"/>
    <w:rsid w:val="0071125D"/>
    <w:rsid w:val="0071165F"/>
    <w:rsid w:val="007125AD"/>
    <w:rsid w:val="00712D46"/>
    <w:rsid w:val="007133E0"/>
    <w:rsid w:val="00716799"/>
    <w:rsid w:val="00727C2B"/>
    <w:rsid w:val="00735965"/>
    <w:rsid w:val="007370C2"/>
    <w:rsid w:val="00742AFC"/>
    <w:rsid w:val="0074434C"/>
    <w:rsid w:val="007446C7"/>
    <w:rsid w:val="00744C3C"/>
    <w:rsid w:val="0074742D"/>
    <w:rsid w:val="007506E7"/>
    <w:rsid w:val="00751BC5"/>
    <w:rsid w:val="0076342C"/>
    <w:rsid w:val="00765228"/>
    <w:rsid w:val="0076734C"/>
    <w:rsid w:val="00772166"/>
    <w:rsid w:val="00774125"/>
    <w:rsid w:val="007773DD"/>
    <w:rsid w:val="007774EF"/>
    <w:rsid w:val="007819C5"/>
    <w:rsid w:val="0078434C"/>
    <w:rsid w:val="007851CD"/>
    <w:rsid w:val="00793578"/>
    <w:rsid w:val="00793A41"/>
    <w:rsid w:val="00796A34"/>
    <w:rsid w:val="007972AA"/>
    <w:rsid w:val="007A070C"/>
    <w:rsid w:val="007A09AB"/>
    <w:rsid w:val="007A25A0"/>
    <w:rsid w:val="007A6FF9"/>
    <w:rsid w:val="007A73BB"/>
    <w:rsid w:val="007B24E5"/>
    <w:rsid w:val="007B413D"/>
    <w:rsid w:val="007B4BF5"/>
    <w:rsid w:val="007B5F3C"/>
    <w:rsid w:val="007B71E8"/>
    <w:rsid w:val="007B7880"/>
    <w:rsid w:val="007C0D9E"/>
    <w:rsid w:val="007C387A"/>
    <w:rsid w:val="007C6F60"/>
    <w:rsid w:val="007C7F93"/>
    <w:rsid w:val="007D060A"/>
    <w:rsid w:val="007D1504"/>
    <w:rsid w:val="007D1B91"/>
    <w:rsid w:val="007E00C9"/>
    <w:rsid w:val="007E46A7"/>
    <w:rsid w:val="007E6243"/>
    <w:rsid w:val="007E6A49"/>
    <w:rsid w:val="007F27B3"/>
    <w:rsid w:val="007F5026"/>
    <w:rsid w:val="007F649F"/>
    <w:rsid w:val="007F68BE"/>
    <w:rsid w:val="007F7E59"/>
    <w:rsid w:val="00800702"/>
    <w:rsid w:val="0080330E"/>
    <w:rsid w:val="00803801"/>
    <w:rsid w:val="0080621A"/>
    <w:rsid w:val="00807980"/>
    <w:rsid w:val="00810A0D"/>
    <w:rsid w:val="008114A8"/>
    <w:rsid w:val="00811891"/>
    <w:rsid w:val="00811A33"/>
    <w:rsid w:val="00817EBD"/>
    <w:rsid w:val="0082627A"/>
    <w:rsid w:val="00826B09"/>
    <w:rsid w:val="0083056E"/>
    <w:rsid w:val="0083195D"/>
    <w:rsid w:val="008353AF"/>
    <w:rsid w:val="00837823"/>
    <w:rsid w:val="00842E43"/>
    <w:rsid w:val="008466A4"/>
    <w:rsid w:val="008504F2"/>
    <w:rsid w:val="00855F58"/>
    <w:rsid w:val="00856503"/>
    <w:rsid w:val="00856603"/>
    <w:rsid w:val="008621BF"/>
    <w:rsid w:val="008636A1"/>
    <w:rsid w:val="008639A0"/>
    <w:rsid w:val="008718C0"/>
    <w:rsid w:val="0087269A"/>
    <w:rsid w:val="00873EEC"/>
    <w:rsid w:val="00876704"/>
    <w:rsid w:val="00880EA3"/>
    <w:rsid w:val="00881059"/>
    <w:rsid w:val="0088571D"/>
    <w:rsid w:val="00886663"/>
    <w:rsid w:val="00887C3F"/>
    <w:rsid w:val="008901DA"/>
    <w:rsid w:val="008A012E"/>
    <w:rsid w:val="008A02F7"/>
    <w:rsid w:val="008A0580"/>
    <w:rsid w:val="008A6D44"/>
    <w:rsid w:val="008B0D9D"/>
    <w:rsid w:val="008B10E5"/>
    <w:rsid w:val="008B3AC2"/>
    <w:rsid w:val="008B6319"/>
    <w:rsid w:val="008B768F"/>
    <w:rsid w:val="008C1209"/>
    <w:rsid w:val="008C38FD"/>
    <w:rsid w:val="008C51BE"/>
    <w:rsid w:val="008C51C6"/>
    <w:rsid w:val="008C5340"/>
    <w:rsid w:val="008C61B4"/>
    <w:rsid w:val="008D0C09"/>
    <w:rsid w:val="008D63E3"/>
    <w:rsid w:val="008D6F90"/>
    <w:rsid w:val="008D7D5D"/>
    <w:rsid w:val="008E0B2D"/>
    <w:rsid w:val="008E1778"/>
    <w:rsid w:val="008E4059"/>
    <w:rsid w:val="008E5A13"/>
    <w:rsid w:val="008E5D66"/>
    <w:rsid w:val="008F1BCC"/>
    <w:rsid w:val="008F2EB9"/>
    <w:rsid w:val="008F3975"/>
    <w:rsid w:val="00904584"/>
    <w:rsid w:val="00905880"/>
    <w:rsid w:val="00906D7B"/>
    <w:rsid w:val="00912D5E"/>
    <w:rsid w:val="00913202"/>
    <w:rsid w:val="00916C60"/>
    <w:rsid w:val="0092108E"/>
    <w:rsid w:val="00921871"/>
    <w:rsid w:val="00922B85"/>
    <w:rsid w:val="009240A9"/>
    <w:rsid w:val="009252C2"/>
    <w:rsid w:val="00927DED"/>
    <w:rsid w:val="00930A10"/>
    <w:rsid w:val="009338F2"/>
    <w:rsid w:val="00933B4A"/>
    <w:rsid w:val="0093622F"/>
    <w:rsid w:val="00936DE0"/>
    <w:rsid w:val="00936E8B"/>
    <w:rsid w:val="009478F0"/>
    <w:rsid w:val="00951C40"/>
    <w:rsid w:val="00954C3F"/>
    <w:rsid w:val="00955B42"/>
    <w:rsid w:val="00955DEC"/>
    <w:rsid w:val="009569D6"/>
    <w:rsid w:val="00963592"/>
    <w:rsid w:val="00967A22"/>
    <w:rsid w:val="009704C6"/>
    <w:rsid w:val="00972DEA"/>
    <w:rsid w:val="00972F6A"/>
    <w:rsid w:val="00973FBB"/>
    <w:rsid w:val="00975446"/>
    <w:rsid w:val="0098392E"/>
    <w:rsid w:val="00984472"/>
    <w:rsid w:val="00995687"/>
    <w:rsid w:val="009963BC"/>
    <w:rsid w:val="009A0CA6"/>
    <w:rsid w:val="009A458C"/>
    <w:rsid w:val="009B17D3"/>
    <w:rsid w:val="009B20CC"/>
    <w:rsid w:val="009B2457"/>
    <w:rsid w:val="009B2464"/>
    <w:rsid w:val="009B63D7"/>
    <w:rsid w:val="009B6735"/>
    <w:rsid w:val="009C01BF"/>
    <w:rsid w:val="009C049D"/>
    <w:rsid w:val="009D3891"/>
    <w:rsid w:val="009D746A"/>
    <w:rsid w:val="009E2203"/>
    <w:rsid w:val="009E5229"/>
    <w:rsid w:val="009F343D"/>
    <w:rsid w:val="009F3BC9"/>
    <w:rsid w:val="009F3E6C"/>
    <w:rsid w:val="009F45FD"/>
    <w:rsid w:val="009F4718"/>
    <w:rsid w:val="009F5850"/>
    <w:rsid w:val="009F7772"/>
    <w:rsid w:val="00A000B0"/>
    <w:rsid w:val="00A00874"/>
    <w:rsid w:val="00A015AA"/>
    <w:rsid w:val="00A05CC2"/>
    <w:rsid w:val="00A06696"/>
    <w:rsid w:val="00A06F0F"/>
    <w:rsid w:val="00A100EF"/>
    <w:rsid w:val="00A1153E"/>
    <w:rsid w:val="00A14100"/>
    <w:rsid w:val="00A1618F"/>
    <w:rsid w:val="00A166E1"/>
    <w:rsid w:val="00A178DC"/>
    <w:rsid w:val="00A23DF4"/>
    <w:rsid w:val="00A248BF"/>
    <w:rsid w:val="00A24F24"/>
    <w:rsid w:val="00A274A5"/>
    <w:rsid w:val="00A275BF"/>
    <w:rsid w:val="00A336E6"/>
    <w:rsid w:val="00A36F8F"/>
    <w:rsid w:val="00A43686"/>
    <w:rsid w:val="00A465AB"/>
    <w:rsid w:val="00A50A59"/>
    <w:rsid w:val="00A50D75"/>
    <w:rsid w:val="00A557C8"/>
    <w:rsid w:val="00A72DAD"/>
    <w:rsid w:val="00A73D6F"/>
    <w:rsid w:val="00A74338"/>
    <w:rsid w:val="00A74F26"/>
    <w:rsid w:val="00A760C6"/>
    <w:rsid w:val="00A76F95"/>
    <w:rsid w:val="00A800F0"/>
    <w:rsid w:val="00A85E6C"/>
    <w:rsid w:val="00A86A94"/>
    <w:rsid w:val="00A904D4"/>
    <w:rsid w:val="00A91350"/>
    <w:rsid w:val="00A92D34"/>
    <w:rsid w:val="00A96F9E"/>
    <w:rsid w:val="00AA2168"/>
    <w:rsid w:val="00AA366E"/>
    <w:rsid w:val="00AA6089"/>
    <w:rsid w:val="00AA720C"/>
    <w:rsid w:val="00AA73FA"/>
    <w:rsid w:val="00AB239C"/>
    <w:rsid w:val="00AB3ACD"/>
    <w:rsid w:val="00AB4AF2"/>
    <w:rsid w:val="00AB4CFF"/>
    <w:rsid w:val="00AB54FF"/>
    <w:rsid w:val="00AB6E4C"/>
    <w:rsid w:val="00AC07C4"/>
    <w:rsid w:val="00AC2F8E"/>
    <w:rsid w:val="00AC3352"/>
    <w:rsid w:val="00AC50E7"/>
    <w:rsid w:val="00AC7777"/>
    <w:rsid w:val="00AD0367"/>
    <w:rsid w:val="00AD0D04"/>
    <w:rsid w:val="00AD10D4"/>
    <w:rsid w:val="00AD45BC"/>
    <w:rsid w:val="00AD6150"/>
    <w:rsid w:val="00AD6819"/>
    <w:rsid w:val="00AD6CC9"/>
    <w:rsid w:val="00AD7BA1"/>
    <w:rsid w:val="00AE31D3"/>
    <w:rsid w:val="00AE5FF9"/>
    <w:rsid w:val="00AF1A75"/>
    <w:rsid w:val="00AF1C86"/>
    <w:rsid w:val="00AF524D"/>
    <w:rsid w:val="00B0025F"/>
    <w:rsid w:val="00B0182F"/>
    <w:rsid w:val="00B051E8"/>
    <w:rsid w:val="00B14AC8"/>
    <w:rsid w:val="00B156EC"/>
    <w:rsid w:val="00B21CEB"/>
    <w:rsid w:val="00B22969"/>
    <w:rsid w:val="00B229A0"/>
    <w:rsid w:val="00B2400B"/>
    <w:rsid w:val="00B24E4E"/>
    <w:rsid w:val="00B30A57"/>
    <w:rsid w:val="00B31C63"/>
    <w:rsid w:val="00B3315B"/>
    <w:rsid w:val="00B34377"/>
    <w:rsid w:val="00B436AE"/>
    <w:rsid w:val="00B43BCA"/>
    <w:rsid w:val="00B46727"/>
    <w:rsid w:val="00B50374"/>
    <w:rsid w:val="00B515B9"/>
    <w:rsid w:val="00B51A73"/>
    <w:rsid w:val="00B52870"/>
    <w:rsid w:val="00B609EA"/>
    <w:rsid w:val="00B62F29"/>
    <w:rsid w:val="00B65064"/>
    <w:rsid w:val="00B7033C"/>
    <w:rsid w:val="00B70E04"/>
    <w:rsid w:val="00B71226"/>
    <w:rsid w:val="00B74CEC"/>
    <w:rsid w:val="00B75B28"/>
    <w:rsid w:val="00B75BFB"/>
    <w:rsid w:val="00B812DB"/>
    <w:rsid w:val="00B8338D"/>
    <w:rsid w:val="00B84085"/>
    <w:rsid w:val="00B843E2"/>
    <w:rsid w:val="00B85B6D"/>
    <w:rsid w:val="00B93A41"/>
    <w:rsid w:val="00B94299"/>
    <w:rsid w:val="00BA091F"/>
    <w:rsid w:val="00BA1B01"/>
    <w:rsid w:val="00BA2763"/>
    <w:rsid w:val="00BA27D6"/>
    <w:rsid w:val="00BA7F79"/>
    <w:rsid w:val="00BB039C"/>
    <w:rsid w:val="00BB1583"/>
    <w:rsid w:val="00BB5488"/>
    <w:rsid w:val="00BB5F29"/>
    <w:rsid w:val="00BB7D26"/>
    <w:rsid w:val="00BC1D64"/>
    <w:rsid w:val="00BC4B87"/>
    <w:rsid w:val="00BD1B5D"/>
    <w:rsid w:val="00BD27EA"/>
    <w:rsid w:val="00BD5D31"/>
    <w:rsid w:val="00BD6655"/>
    <w:rsid w:val="00BD7026"/>
    <w:rsid w:val="00BE1D39"/>
    <w:rsid w:val="00BE1EBA"/>
    <w:rsid w:val="00BE348F"/>
    <w:rsid w:val="00BE3DF9"/>
    <w:rsid w:val="00BE3FB9"/>
    <w:rsid w:val="00BE4EEE"/>
    <w:rsid w:val="00BE5B4C"/>
    <w:rsid w:val="00BE674C"/>
    <w:rsid w:val="00BE6BD9"/>
    <w:rsid w:val="00BE7F9E"/>
    <w:rsid w:val="00BF00C4"/>
    <w:rsid w:val="00BF0A5A"/>
    <w:rsid w:val="00BF4EF9"/>
    <w:rsid w:val="00C1216B"/>
    <w:rsid w:val="00C13578"/>
    <w:rsid w:val="00C171E7"/>
    <w:rsid w:val="00C21D1E"/>
    <w:rsid w:val="00C239DE"/>
    <w:rsid w:val="00C4294D"/>
    <w:rsid w:val="00C4388D"/>
    <w:rsid w:val="00C46B5D"/>
    <w:rsid w:val="00C46B96"/>
    <w:rsid w:val="00C47D7D"/>
    <w:rsid w:val="00C52982"/>
    <w:rsid w:val="00C53614"/>
    <w:rsid w:val="00C560A5"/>
    <w:rsid w:val="00C7020D"/>
    <w:rsid w:val="00C70715"/>
    <w:rsid w:val="00C71C2E"/>
    <w:rsid w:val="00C7206D"/>
    <w:rsid w:val="00C731B5"/>
    <w:rsid w:val="00C77099"/>
    <w:rsid w:val="00C773F6"/>
    <w:rsid w:val="00C77959"/>
    <w:rsid w:val="00C814A1"/>
    <w:rsid w:val="00C84468"/>
    <w:rsid w:val="00C844DF"/>
    <w:rsid w:val="00C84515"/>
    <w:rsid w:val="00C876CC"/>
    <w:rsid w:val="00C90581"/>
    <w:rsid w:val="00C919B7"/>
    <w:rsid w:val="00C929A6"/>
    <w:rsid w:val="00C93683"/>
    <w:rsid w:val="00C9739C"/>
    <w:rsid w:val="00CA1DFF"/>
    <w:rsid w:val="00CA4B10"/>
    <w:rsid w:val="00CA7FE7"/>
    <w:rsid w:val="00CB1741"/>
    <w:rsid w:val="00CB314A"/>
    <w:rsid w:val="00CB39D1"/>
    <w:rsid w:val="00CB526C"/>
    <w:rsid w:val="00CC0B65"/>
    <w:rsid w:val="00CC514E"/>
    <w:rsid w:val="00CC5BA6"/>
    <w:rsid w:val="00CC63CD"/>
    <w:rsid w:val="00CC6C78"/>
    <w:rsid w:val="00CD4999"/>
    <w:rsid w:val="00CD627E"/>
    <w:rsid w:val="00CD64FA"/>
    <w:rsid w:val="00CD6F2E"/>
    <w:rsid w:val="00CE27DE"/>
    <w:rsid w:val="00CE714E"/>
    <w:rsid w:val="00CF124E"/>
    <w:rsid w:val="00CF7C22"/>
    <w:rsid w:val="00D01251"/>
    <w:rsid w:val="00D048FB"/>
    <w:rsid w:val="00D04F9B"/>
    <w:rsid w:val="00D10350"/>
    <w:rsid w:val="00D10FA3"/>
    <w:rsid w:val="00D11393"/>
    <w:rsid w:val="00D15352"/>
    <w:rsid w:val="00D17897"/>
    <w:rsid w:val="00D23E95"/>
    <w:rsid w:val="00D33AC6"/>
    <w:rsid w:val="00D3594C"/>
    <w:rsid w:val="00D36BA8"/>
    <w:rsid w:val="00D40258"/>
    <w:rsid w:val="00D429AF"/>
    <w:rsid w:val="00D5300C"/>
    <w:rsid w:val="00D534B4"/>
    <w:rsid w:val="00D53B32"/>
    <w:rsid w:val="00D62E2E"/>
    <w:rsid w:val="00D63654"/>
    <w:rsid w:val="00D63AA4"/>
    <w:rsid w:val="00D66C1E"/>
    <w:rsid w:val="00D67C15"/>
    <w:rsid w:val="00D70BA0"/>
    <w:rsid w:val="00D71D91"/>
    <w:rsid w:val="00D80EB0"/>
    <w:rsid w:val="00D817FF"/>
    <w:rsid w:val="00D8445B"/>
    <w:rsid w:val="00D86E77"/>
    <w:rsid w:val="00D94E60"/>
    <w:rsid w:val="00D95409"/>
    <w:rsid w:val="00D9619B"/>
    <w:rsid w:val="00D97F0A"/>
    <w:rsid w:val="00DA2683"/>
    <w:rsid w:val="00DA6544"/>
    <w:rsid w:val="00DA6828"/>
    <w:rsid w:val="00DB04FF"/>
    <w:rsid w:val="00DB1B6B"/>
    <w:rsid w:val="00DB71A8"/>
    <w:rsid w:val="00DC2EA3"/>
    <w:rsid w:val="00DC64CF"/>
    <w:rsid w:val="00DD118F"/>
    <w:rsid w:val="00DD29EB"/>
    <w:rsid w:val="00DD362C"/>
    <w:rsid w:val="00DD644E"/>
    <w:rsid w:val="00DD77C9"/>
    <w:rsid w:val="00DE25A0"/>
    <w:rsid w:val="00DE376C"/>
    <w:rsid w:val="00DE4DB9"/>
    <w:rsid w:val="00DE6FE9"/>
    <w:rsid w:val="00DF01EF"/>
    <w:rsid w:val="00DF1147"/>
    <w:rsid w:val="00DF1EFC"/>
    <w:rsid w:val="00DF2DA1"/>
    <w:rsid w:val="00DF7F99"/>
    <w:rsid w:val="00E055C5"/>
    <w:rsid w:val="00E06B10"/>
    <w:rsid w:val="00E11B5B"/>
    <w:rsid w:val="00E151C1"/>
    <w:rsid w:val="00E178D3"/>
    <w:rsid w:val="00E255A3"/>
    <w:rsid w:val="00E266EB"/>
    <w:rsid w:val="00E27005"/>
    <w:rsid w:val="00E310AA"/>
    <w:rsid w:val="00E40A82"/>
    <w:rsid w:val="00E4275B"/>
    <w:rsid w:val="00E515D7"/>
    <w:rsid w:val="00E527E7"/>
    <w:rsid w:val="00E52B7E"/>
    <w:rsid w:val="00E555B7"/>
    <w:rsid w:val="00E55C3D"/>
    <w:rsid w:val="00E55CF0"/>
    <w:rsid w:val="00E576C2"/>
    <w:rsid w:val="00E577F5"/>
    <w:rsid w:val="00E609E4"/>
    <w:rsid w:val="00E61018"/>
    <w:rsid w:val="00E61873"/>
    <w:rsid w:val="00E62EF9"/>
    <w:rsid w:val="00E6373A"/>
    <w:rsid w:val="00E737B5"/>
    <w:rsid w:val="00E73DAD"/>
    <w:rsid w:val="00E73EA1"/>
    <w:rsid w:val="00E7783E"/>
    <w:rsid w:val="00E80102"/>
    <w:rsid w:val="00E810B7"/>
    <w:rsid w:val="00E9035F"/>
    <w:rsid w:val="00E97CD6"/>
    <w:rsid w:val="00EA1898"/>
    <w:rsid w:val="00EA3DC4"/>
    <w:rsid w:val="00EA4EEC"/>
    <w:rsid w:val="00EB02C7"/>
    <w:rsid w:val="00EB0A8E"/>
    <w:rsid w:val="00EB2E10"/>
    <w:rsid w:val="00EB3D3D"/>
    <w:rsid w:val="00EB4FBE"/>
    <w:rsid w:val="00EB59B0"/>
    <w:rsid w:val="00EB7BA8"/>
    <w:rsid w:val="00EC2121"/>
    <w:rsid w:val="00EC22EC"/>
    <w:rsid w:val="00EC4407"/>
    <w:rsid w:val="00ED0DB3"/>
    <w:rsid w:val="00ED1A1A"/>
    <w:rsid w:val="00ED5B57"/>
    <w:rsid w:val="00ED76DC"/>
    <w:rsid w:val="00ED7732"/>
    <w:rsid w:val="00EE0656"/>
    <w:rsid w:val="00EE1643"/>
    <w:rsid w:val="00EE51CB"/>
    <w:rsid w:val="00EE5EA6"/>
    <w:rsid w:val="00EE68E2"/>
    <w:rsid w:val="00EE6C46"/>
    <w:rsid w:val="00EF0385"/>
    <w:rsid w:val="00EF0731"/>
    <w:rsid w:val="00EF0F1C"/>
    <w:rsid w:val="00EF4E08"/>
    <w:rsid w:val="00EF7646"/>
    <w:rsid w:val="00EF7A20"/>
    <w:rsid w:val="00F00C59"/>
    <w:rsid w:val="00F014C3"/>
    <w:rsid w:val="00F04D02"/>
    <w:rsid w:val="00F079E1"/>
    <w:rsid w:val="00F102C5"/>
    <w:rsid w:val="00F1295F"/>
    <w:rsid w:val="00F14977"/>
    <w:rsid w:val="00F14E36"/>
    <w:rsid w:val="00F155D7"/>
    <w:rsid w:val="00F1560B"/>
    <w:rsid w:val="00F170B9"/>
    <w:rsid w:val="00F24E06"/>
    <w:rsid w:val="00F279CB"/>
    <w:rsid w:val="00F30304"/>
    <w:rsid w:val="00F35C1A"/>
    <w:rsid w:val="00F35F1C"/>
    <w:rsid w:val="00F37487"/>
    <w:rsid w:val="00F44CEF"/>
    <w:rsid w:val="00F50623"/>
    <w:rsid w:val="00F559E2"/>
    <w:rsid w:val="00F56778"/>
    <w:rsid w:val="00F617C9"/>
    <w:rsid w:val="00F63B8A"/>
    <w:rsid w:val="00F655C1"/>
    <w:rsid w:val="00F678C5"/>
    <w:rsid w:val="00F73BE7"/>
    <w:rsid w:val="00F7472B"/>
    <w:rsid w:val="00F74C58"/>
    <w:rsid w:val="00F826CC"/>
    <w:rsid w:val="00F87036"/>
    <w:rsid w:val="00F87B21"/>
    <w:rsid w:val="00F95038"/>
    <w:rsid w:val="00F961A7"/>
    <w:rsid w:val="00F979D3"/>
    <w:rsid w:val="00FA02FC"/>
    <w:rsid w:val="00FA3E97"/>
    <w:rsid w:val="00FA3EAF"/>
    <w:rsid w:val="00FA5C92"/>
    <w:rsid w:val="00FA7B20"/>
    <w:rsid w:val="00FB0BEC"/>
    <w:rsid w:val="00FB5924"/>
    <w:rsid w:val="00FB5C3F"/>
    <w:rsid w:val="00FB6D43"/>
    <w:rsid w:val="00FC3765"/>
    <w:rsid w:val="00FC3DE1"/>
    <w:rsid w:val="00FC40D1"/>
    <w:rsid w:val="00FC4F35"/>
    <w:rsid w:val="00FC74B4"/>
    <w:rsid w:val="00FC7DD0"/>
    <w:rsid w:val="00FD370F"/>
    <w:rsid w:val="00FD38FB"/>
    <w:rsid w:val="00FD545F"/>
    <w:rsid w:val="00FD67CB"/>
    <w:rsid w:val="00FE0CB7"/>
    <w:rsid w:val="00FE4EE0"/>
    <w:rsid w:val="00FE5B5C"/>
    <w:rsid w:val="00FE70D2"/>
    <w:rsid w:val="00FE74A8"/>
    <w:rsid w:val="00FF0A17"/>
    <w:rsid w:val="00FF3F1B"/>
    <w:rsid w:val="00FF404E"/>
    <w:rsid w:val="00FF4BED"/>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BF4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A7048"/>
    <w:rPr>
      <w:sz w:val="24"/>
      <w:szCs w:val="24"/>
      <w:lang w:eastAsia="en-US"/>
    </w:rPr>
  </w:style>
  <w:style w:type="paragraph" w:styleId="Heading1">
    <w:name w:val="heading 1"/>
    <w:basedOn w:val="BodyText"/>
    <w:next w:val="BodyText"/>
    <w:qFormat/>
    <w:rsid w:val="004A7048"/>
    <w:pPr>
      <w:keepNext/>
      <w:numPr>
        <w:numId w:val="4"/>
      </w:numPr>
      <w:spacing w:before="1200" w:after="360"/>
      <w:jc w:val="left"/>
      <w:outlineLvl w:val="0"/>
    </w:pPr>
    <w:rPr>
      <w:b/>
      <w:bCs/>
      <w:kern w:val="32"/>
      <w:sz w:val="32"/>
      <w:szCs w:val="32"/>
    </w:rPr>
  </w:style>
  <w:style w:type="paragraph" w:styleId="Heading2">
    <w:name w:val="heading 2"/>
    <w:basedOn w:val="Normal"/>
    <w:next w:val="BodyText"/>
    <w:qFormat/>
    <w:rsid w:val="004A7048"/>
    <w:pPr>
      <w:keepNext/>
      <w:numPr>
        <w:ilvl w:val="1"/>
        <w:numId w:val="4"/>
      </w:numPr>
      <w:spacing w:before="480" w:after="120" w:line="360" w:lineRule="auto"/>
      <w:outlineLvl w:val="1"/>
    </w:pPr>
    <w:rPr>
      <w:b/>
      <w:sz w:val="28"/>
      <w:szCs w:val="20"/>
    </w:rPr>
  </w:style>
  <w:style w:type="paragraph" w:styleId="Heading3">
    <w:name w:val="heading 3"/>
    <w:basedOn w:val="Normal"/>
    <w:next w:val="BodyText"/>
    <w:qFormat/>
    <w:rsid w:val="004A7048"/>
    <w:pPr>
      <w:keepNext/>
      <w:numPr>
        <w:ilvl w:val="2"/>
        <w:numId w:val="4"/>
      </w:numPr>
      <w:spacing w:before="240" w:after="120" w:line="360" w:lineRule="auto"/>
      <w:outlineLvl w:val="2"/>
    </w:pPr>
    <w:rPr>
      <w:rFonts w:cs="Arial"/>
      <w:b/>
      <w:bCs/>
      <w:szCs w:val="26"/>
    </w:rPr>
  </w:style>
  <w:style w:type="paragraph" w:styleId="Heading4">
    <w:name w:val="heading 4"/>
    <w:basedOn w:val="Normal"/>
    <w:next w:val="BodyText"/>
    <w:qFormat/>
    <w:rsid w:val="004A7048"/>
    <w:pPr>
      <w:keepNext/>
      <w:numPr>
        <w:ilvl w:val="3"/>
        <w:numId w:val="4"/>
      </w:numPr>
      <w:spacing w:line="360" w:lineRule="auto"/>
      <w:jc w:val="center"/>
      <w:outlineLvl w:val="3"/>
    </w:pPr>
    <w:rPr>
      <w:b/>
      <w:szCs w:val="20"/>
      <w:lang w:val="en-GB"/>
    </w:rPr>
  </w:style>
  <w:style w:type="paragraph" w:styleId="Heading5">
    <w:name w:val="heading 5"/>
    <w:basedOn w:val="Normal"/>
    <w:next w:val="Normal"/>
    <w:qFormat/>
    <w:rsid w:val="004A7048"/>
    <w:pPr>
      <w:keepNext/>
      <w:numPr>
        <w:ilvl w:val="4"/>
        <w:numId w:val="4"/>
      </w:numPr>
      <w:jc w:val="center"/>
      <w:outlineLvl w:val="4"/>
    </w:pPr>
    <w:rPr>
      <w:b/>
      <w:szCs w:val="20"/>
    </w:rPr>
  </w:style>
  <w:style w:type="paragraph" w:styleId="Heading6">
    <w:name w:val="heading 6"/>
    <w:basedOn w:val="Normal"/>
    <w:next w:val="Normal"/>
    <w:qFormat/>
    <w:rsid w:val="004A7048"/>
    <w:pPr>
      <w:keepNext/>
      <w:numPr>
        <w:ilvl w:val="5"/>
        <w:numId w:val="4"/>
      </w:numPr>
      <w:jc w:val="center"/>
      <w:outlineLvl w:val="5"/>
    </w:pPr>
    <w:rPr>
      <w:b/>
      <w:szCs w:val="20"/>
      <w:lang w:val="en-GB"/>
    </w:rPr>
  </w:style>
  <w:style w:type="paragraph" w:styleId="Heading7">
    <w:name w:val="heading 7"/>
    <w:basedOn w:val="Normal"/>
    <w:next w:val="Normal"/>
    <w:qFormat/>
    <w:rsid w:val="004A7048"/>
    <w:pPr>
      <w:keepNext/>
      <w:numPr>
        <w:ilvl w:val="6"/>
        <w:numId w:val="4"/>
      </w:numPr>
      <w:jc w:val="center"/>
      <w:outlineLvl w:val="6"/>
    </w:pPr>
    <w:rPr>
      <w:b/>
      <w:szCs w:val="20"/>
    </w:rPr>
  </w:style>
  <w:style w:type="paragraph" w:styleId="Heading8">
    <w:name w:val="heading 8"/>
    <w:basedOn w:val="Normal"/>
    <w:next w:val="Normal"/>
    <w:qFormat/>
    <w:rsid w:val="004A7048"/>
    <w:pPr>
      <w:keepNext/>
      <w:numPr>
        <w:ilvl w:val="7"/>
        <w:numId w:val="4"/>
      </w:numPr>
      <w:outlineLvl w:val="7"/>
    </w:pPr>
    <w:rPr>
      <w:b/>
      <w:i/>
      <w:szCs w:val="20"/>
    </w:rPr>
  </w:style>
  <w:style w:type="paragraph" w:styleId="Heading9">
    <w:name w:val="heading 9"/>
    <w:basedOn w:val="Normal"/>
    <w:next w:val="Normal"/>
    <w:link w:val="Heading9Char"/>
    <w:semiHidden/>
    <w:unhideWhenUsed/>
    <w:qFormat/>
    <w:rsid w:val="004A7048"/>
    <w:pPr>
      <w:keepNext/>
      <w:keepLines/>
      <w:numPr>
        <w:ilvl w:val="8"/>
        <w:numId w:val="4"/>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4A70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A7048"/>
  </w:style>
  <w:style w:type="paragraph" w:styleId="BodyText">
    <w:name w:val="Body Text"/>
    <w:basedOn w:val="Normal"/>
    <w:link w:val="BodyTextChar"/>
    <w:rsid w:val="004A7048"/>
    <w:pPr>
      <w:spacing w:after="240" w:line="360" w:lineRule="auto"/>
      <w:jc w:val="both"/>
    </w:pPr>
  </w:style>
  <w:style w:type="character" w:customStyle="1" w:styleId="BodyTextChar">
    <w:name w:val="Body Text Char"/>
    <w:link w:val="BodyText"/>
    <w:rsid w:val="004A7048"/>
    <w:rPr>
      <w:sz w:val="24"/>
      <w:szCs w:val="24"/>
      <w:lang w:eastAsia="en-US"/>
    </w:rPr>
  </w:style>
  <w:style w:type="character" w:customStyle="1" w:styleId="Heading9Char">
    <w:name w:val="Heading 9 Char"/>
    <w:link w:val="Heading9"/>
    <w:semiHidden/>
    <w:rsid w:val="004A7048"/>
    <w:rPr>
      <w:rFonts w:ascii="Cambria" w:hAnsi="Cambria"/>
      <w:i/>
      <w:iCs/>
      <w:color w:val="272727"/>
      <w:sz w:val="21"/>
      <w:szCs w:val="21"/>
      <w:lang w:eastAsia="en-US"/>
    </w:rPr>
  </w:style>
  <w:style w:type="paragraph" w:customStyle="1" w:styleId="StyleRight">
    <w:name w:val="Style Right"/>
    <w:basedOn w:val="Normal"/>
    <w:rsid w:val="004A7048"/>
    <w:pPr>
      <w:jc w:val="right"/>
    </w:pPr>
    <w:rPr>
      <w:szCs w:val="20"/>
    </w:rPr>
  </w:style>
  <w:style w:type="paragraph" w:styleId="ListBullet2">
    <w:name w:val="List Bullet 2"/>
    <w:basedOn w:val="Normal"/>
    <w:autoRedefine/>
    <w:rsid w:val="004A7048"/>
    <w:pPr>
      <w:numPr>
        <w:numId w:val="1"/>
      </w:numPr>
    </w:pPr>
  </w:style>
  <w:style w:type="paragraph" w:styleId="Footer">
    <w:name w:val="footer"/>
    <w:basedOn w:val="Normal"/>
    <w:link w:val="FooterChar"/>
    <w:uiPriority w:val="99"/>
    <w:rsid w:val="004A7048"/>
    <w:pPr>
      <w:tabs>
        <w:tab w:val="center" w:pos="4320"/>
        <w:tab w:val="right" w:pos="8640"/>
      </w:tabs>
    </w:pPr>
  </w:style>
  <w:style w:type="character" w:customStyle="1" w:styleId="FooterChar">
    <w:name w:val="Footer Char"/>
    <w:link w:val="Footer"/>
    <w:uiPriority w:val="99"/>
    <w:rsid w:val="004A7048"/>
    <w:rPr>
      <w:sz w:val="24"/>
      <w:szCs w:val="24"/>
      <w:lang w:eastAsia="en-US"/>
    </w:rPr>
  </w:style>
  <w:style w:type="character" w:styleId="PageNumber">
    <w:name w:val="page number"/>
    <w:basedOn w:val="DefaultParagraphFont"/>
    <w:rsid w:val="004A7048"/>
  </w:style>
  <w:style w:type="paragraph" w:styleId="BalloonText">
    <w:name w:val="Balloon Text"/>
    <w:basedOn w:val="Normal"/>
    <w:semiHidden/>
    <w:rsid w:val="004A7048"/>
    <w:rPr>
      <w:rFonts w:ascii="Tahoma" w:hAnsi="Tahoma" w:cs="Tahoma"/>
      <w:sz w:val="16"/>
      <w:szCs w:val="16"/>
    </w:rPr>
  </w:style>
  <w:style w:type="paragraph" w:styleId="ListNumber2">
    <w:name w:val="List Number 2"/>
    <w:basedOn w:val="Normal"/>
    <w:rsid w:val="004A7048"/>
    <w:pPr>
      <w:numPr>
        <w:numId w:val="29"/>
      </w:numPr>
    </w:pPr>
  </w:style>
  <w:style w:type="paragraph" w:styleId="Header">
    <w:name w:val="header"/>
    <w:basedOn w:val="Normal"/>
    <w:rsid w:val="004A7048"/>
    <w:pPr>
      <w:tabs>
        <w:tab w:val="center" w:pos="4536"/>
        <w:tab w:val="right" w:pos="9072"/>
      </w:tabs>
    </w:pPr>
  </w:style>
  <w:style w:type="paragraph" w:styleId="TOC1">
    <w:name w:val="toc 1"/>
    <w:basedOn w:val="Normal"/>
    <w:next w:val="Normal"/>
    <w:autoRedefine/>
    <w:uiPriority w:val="39"/>
    <w:rsid w:val="004A7048"/>
    <w:pPr>
      <w:spacing w:line="360" w:lineRule="auto"/>
    </w:pPr>
  </w:style>
  <w:style w:type="paragraph" w:styleId="TOC2">
    <w:name w:val="toc 2"/>
    <w:basedOn w:val="Normal"/>
    <w:next w:val="Normal"/>
    <w:autoRedefine/>
    <w:uiPriority w:val="39"/>
    <w:rsid w:val="004A7048"/>
    <w:pPr>
      <w:spacing w:line="360" w:lineRule="auto"/>
      <w:ind w:left="238"/>
    </w:pPr>
  </w:style>
  <w:style w:type="character" w:styleId="Hyperlink">
    <w:name w:val="Hyperlink"/>
    <w:uiPriority w:val="99"/>
    <w:rsid w:val="004A7048"/>
    <w:rPr>
      <w:color w:val="auto"/>
      <w:u w:val="none"/>
    </w:rPr>
  </w:style>
  <w:style w:type="paragraph" w:customStyle="1" w:styleId="Equation">
    <w:name w:val="Equation"/>
    <w:basedOn w:val="Normal"/>
    <w:qFormat/>
    <w:rsid w:val="004A7048"/>
    <w:pPr>
      <w:tabs>
        <w:tab w:val="right" w:pos="8392"/>
      </w:tabs>
      <w:spacing w:after="240"/>
    </w:pPr>
  </w:style>
  <w:style w:type="paragraph" w:styleId="TOC3">
    <w:name w:val="toc 3"/>
    <w:basedOn w:val="Normal"/>
    <w:next w:val="Normal"/>
    <w:autoRedefine/>
    <w:uiPriority w:val="39"/>
    <w:rsid w:val="004A7048"/>
    <w:pPr>
      <w:spacing w:line="360" w:lineRule="auto"/>
      <w:ind w:left="482"/>
    </w:pPr>
  </w:style>
  <w:style w:type="table" w:styleId="TableGrid">
    <w:name w:val="Table Grid"/>
    <w:basedOn w:val="TableNormal"/>
    <w:uiPriority w:val="59"/>
    <w:rsid w:val="004A70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A7048"/>
    <w:pPr>
      <w:spacing w:before="120" w:after="120" w:line="276" w:lineRule="auto"/>
      <w:jc w:val="center"/>
    </w:pPr>
    <w:rPr>
      <w:bCs/>
      <w:sz w:val="20"/>
      <w:szCs w:val="20"/>
    </w:rPr>
  </w:style>
  <w:style w:type="paragraph" w:customStyle="1" w:styleId="Tabel">
    <w:name w:val="Tabel"/>
    <w:basedOn w:val="BodyText"/>
    <w:rsid w:val="004A7048"/>
    <w:pPr>
      <w:spacing w:after="0"/>
    </w:pPr>
  </w:style>
  <w:style w:type="paragraph" w:styleId="TableofAuthorities">
    <w:name w:val="table of authorities"/>
    <w:basedOn w:val="Normal"/>
    <w:next w:val="Normal"/>
    <w:semiHidden/>
    <w:rsid w:val="004A7048"/>
    <w:pPr>
      <w:ind w:left="240" w:hanging="240"/>
    </w:pPr>
  </w:style>
  <w:style w:type="paragraph" w:styleId="TableofFigures">
    <w:name w:val="table of figures"/>
    <w:basedOn w:val="Normal"/>
    <w:next w:val="Normal"/>
    <w:uiPriority w:val="99"/>
    <w:rsid w:val="004A7048"/>
    <w:pPr>
      <w:spacing w:line="360" w:lineRule="auto"/>
    </w:pPr>
  </w:style>
  <w:style w:type="paragraph" w:styleId="TOAHeading">
    <w:name w:val="toa heading"/>
    <w:basedOn w:val="Normal"/>
    <w:next w:val="Normal"/>
    <w:semiHidden/>
    <w:rsid w:val="004A7048"/>
    <w:pPr>
      <w:spacing w:before="120" w:line="360" w:lineRule="auto"/>
    </w:pPr>
    <w:rPr>
      <w:rFonts w:cs="Arial"/>
      <w:b/>
      <w:bCs/>
    </w:rPr>
  </w:style>
  <w:style w:type="paragraph" w:styleId="ListNumber">
    <w:name w:val="List Number"/>
    <w:basedOn w:val="Normal"/>
    <w:rsid w:val="004A7048"/>
    <w:pPr>
      <w:numPr>
        <w:numId w:val="3"/>
      </w:numPr>
      <w:spacing w:after="240" w:line="360" w:lineRule="auto"/>
      <w:ind w:left="357" w:hanging="357"/>
      <w:contextualSpacing/>
      <w:jc w:val="both"/>
    </w:pPr>
  </w:style>
  <w:style w:type="paragraph" w:styleId="Bibliography">
    <w:name w:val="Bibliography"/>
    <w:basedOn w:val="Normal"/>
    <w:next w:val="Normal"/>
    <w:uiPriority w:val="37"/>
    <w:unhideWhenUsed/>
    <w:rsid w:val="004A7048"/>
  </w:style>
  <w:style w:type="paragraph" w:customStyle="1" w:styleId="Headingunnumber">
    <w:name w:val="Heading_unnumber"/>
    <w:basedOn w:val="Heading1"/>
    <w:next w:val="BodyText"/>
    <w:qFormat/>
    <w:rsid w:val="004A7048"/>
    <w:pPr>
      <w:numPr>
        <w:numId w:val="0"/>
      </w:numPr>
    </w:pPr>
  </w:style>
  <w:style w:type="paragraph" w:styleId="ListBullet">
    <w:name w:val="List Bullet"/>
    <w:basedOn w:val="Normal"/>
    <w:unhideWhenUsed/>
    <w:rsid w:val="004A7048"/>
    <w:pPr>
      <w:numPr>
        <w:numId w:val="6"/>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4A7048"/>
    <w:rPr>
      <w:vertAlign w:val="superscript"/>
    </w:rPr>
  </w:style>
  <w:style w:type="paragraph" w:styleId="FootnoteText">
    <w:name w:val="footnote text"/>
    <w:basedOn w:val="Normal"/>
    <w:link w:val="FootnoteTextChar"/>
    <w:semiHidden/>
    <w:unhideWhenUsed/>
    <w:rsid w:val="004A7048"/>
    <w:pPr>
      <w:spacing w:before="120" w:line="276" w:lineRule="auto"/>
    </w:pPr>
    <w:rPr>
      <w:sz w:val="20"/>
      <w:szCs w:val="20"/>
    </w:rPr>
  </w:style>
  <w:style w:type="character" w:customStyle="1" w:styleId="FootnoteTextChar">
    <w:name w:val="Footnote Text Char"/>
    <w:link w:val="FootnoteText"/>
    <w:semiHidden/>
    <w:rsid w:val="004A7048"/>
    <w:rPr>
      <w:lang w:eastAsia="en-US"/>
    </w:rPr>
  </w:style>
  <w:style w:type="paragraph" w:customStyle="1" w:styleId="Tablehead">
    <w:name w:val="Table_head"/>
    <w:basedOn w:val="Normal"/>
    <w:qFormat/>
    <w:rsid w:val="004A7048"/>
    <w:pPr>
      <w:spacing w:before="60" w:after="60" w:line="276" w:lineRule="auto"/>
    </w:pPr>
    <w:rPr>
      <w:b/>
      <w:sz w:val="22"/>
    </w:rPr>
  </w:style>
  <w:style w:type="paragraph" w:customStyle="1" w:styleId="Tabletext">
    <w:name w:val="Table_text"/>
    <w:basedOn w:val="Normal"/>
    <w:qFormat/>
    <w:rsid w:val="004A7048"/>
    <w:pPr>
      <w:spacing w:before="60" w:after="60" w:line="276" w:lineRule="auto"/>
    </w:pPr>
    <w:rPr>
      <w:sz w:val="22"/>
    </w:rPr>
  </w:style>
  <w:style w:type="paragraph" w:customStyle="1" w:styleId="Programcode">
    <w:name w:val="Program_code"/>
    <w:basedOn w:val="Normal"/>
    <w:qFormat/>
    <w:rsid w:val="004A7048"/>
    <w:pPr>
      <w:keepNext/>
      <w:keepLines/>
      <w:spacing w:before="40" w:after="40"/>
    </w:pPr>
    <w:rPr>
      <w:rFonts w:ascii="Consolas" w:hAnsi="Consolas"/>
      <w:sz w:val="20"/>
    </w:rPr>
  </w:style>
  <w:style w:type="paragraph" w:customStyle="1" w:styleId="Listbibliogr">
    <w:name w:val="List_bibliogr"/>
    <w:basedOn w:val="Tabletext"/>
    <w:qFormat/>
    <w:rsid w:val="004A7048"/>
    <w:pPr>
      <w:numPr>
        <w:numId w:val="7"/>
      </w:numPr>
      <w:spacing w:before="40" w:after="40"/>
    </w:pPr>
    <w:rPr>
      <w:noProof/>
      <w:lang w:val="en-GB"/>
    </w:rPr>
  </w:style>
  <w:style w:type="paragraph" w:customStyle="1" w:styleId="Figure">
    <w:name w:val="Figure"/>
    <w:basedOn w:val="Normal"/>
    <w:qFormat/>
    <w:rsid w:val="004A7048"/>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4A7048"/>
    <w:pPr>
      <w:numPr>
        <w:numId w:val="0"/>
      </w:numPr>
      <w:jc w:val="center"/>
    </w:pPr>
  </w:style>
  <w:style w:type="paragraph" w:customStyle="1" w:styleId="Headingtitle">
    <w:name w:val="Heading_title"/>
    <w:basedOn w:val="Normal"/>
    <w:qFormat/>
    <w:rsid w:val="004A7048"/>
    <w:pPr>
      <w:jc w:val="center"/>
    </w:pPr>
    <w:rPr>
      <w:b/>
      <w:bCs/>
      <w:caps/>
      <w:sz w:val="40"/>
    </w:rPr>
  </w:style>
  <w:style w:type="paragraph" w:customStyle="1" w:styleId="University">
    <w:name w:val="University"/>
    <w:basedOn w:val="BodyText"/>
    <w:qFormat/>
    <w:rsid w:val="004A7048"/>
    <w:pPr>
      <w:spacing w:after="80" w:line="240" w:lineRule="auto"/>
      <w:jc w:val="center"/>
    </w:pPr>
    <w:rPr>
      <w:caps/>
    </w:rPr>
  </w:style>
  <w:style w:type="paragraph" w:customStyle="1" w:styleId="Captionmultiline">
    <w:name w:val="Caption_multiline"/>
    <w:basedOn w:val="Caption"/>
    <w:qFormat/>
    <w:rsid w:val="004A7048"/>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Chicago">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1</b:RefOrder>
  </b:Source>
</b:Sources>
</file>

<file path=customXml/itemProps1.xml><?xml version="1.0" encoding="utf-8"?>
<ds:datastoreItem xmlns:ds="http://schemas.openxmlformats.org/officeDocument/2006/customXml" ds:itemID="{D1BB5617-4133-4296-A336-D92F0DEE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44</Pages>
  <Words>3986</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26654</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2017-05-05T20:44:00Z</dcterms:created>
  <dcterms:modified xsi:type="dcterms:W3CDTF">2017-05-14T19:34:00Z</dcterms:modified>
</cp:coreProperties>
</file>