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proofErr w:type="spellStart"/>
            <w:r w:rsidRPr="00B45014">
              <w:t>Jörgen</w:t>
            </w:r>
            <w:proofErr w:type="spellEnd"/>
            <w:r w:rsidRPr="00B45014">
              <w:t xml:space="preserve"> </w:t>
            </w:r>
            <w:proofErr w:type="spellStart"/>
            <w:r w:rsidRPr="00B45014">
              <w:t>Vedom</w:t>
            </w:r>
            <w:proofErr w:type="spellEnd"/>
            <w:r w:rsidRPr="00B45014">
              <w:t xml:space="preserve">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proofErr w:type="spellStart"/>
            <w:r w:rsidRPr="00B45014">
              <w:t>Mairo</w:t>
            </w:r>
            <w:proofErr w:type="spellEnd"/>
            <w:r w:rsidRPr="00B45014">
              <w:t xml:space="preserve">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B45014" w:rsidRDefault="009F4718" w:rsidP="0040413D">
      <w:pPr>
        <w:pStyle w:val="Headingcenter"/>
      </w:pPr>
      <w:r w:rsidRPr="00B45014">
        <w:lastRenderedPageBreak/>
        <w:t>Autorideklaratsioon</w:t>
      </w:r>
      <w:bookmarkEnd w:id="1"/>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proofErr w:type="spellStart"/>
      <w:r w:rsidR="0014429D" w:rsidRPr="00B45014">
        <w:t>Jörgen</w:t>
      </w:r>
      <w:proofErr w:type="spellEnd"/>
      <w:r w:rsidR="0014429D" w:rsidRPr="00B45014">
        <w:t xml:space="preserve"> </w:t>
      </w:r>
      <w:proofErr w:type="spellStart"/>
      <w:r w:rsidR="0014429D" w:rsidRPr="00B45014">
        <w:t>Vedom</w:t>
      </w:r>
      <w:proofErr w:type="spellEnd"/>
    </w:p>
    <w:p w:rsidR="009F4718" w:rsidRPr="00B45014" w:rsidRDefault="0014429D" w:rsidP="00D10445">
      <w:pPr>
        <w:pStyle w:val="tekst"/>
      </w:pPr>
      <w:r w:rsidRPr="00B45014">
        <w:t>16.04.2017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 w:name="_Toc437263080"/>
      <w:r w:rsidRPr="00B45014">
        <w:lastRenderedPageBreak/>
        <w:t>Annotatsioon</w:t>
      </w:r>
      <w:bookmarkEnd w:id="2"/>
    </w:p>
    <w:p w:rsidR="009F4718" w:rsidRPr="00B45014" w:rsidRDefault="000027AE" w:rsidP="00D10445">
      <w:pPr>
        <w:pStyle w:val="tekst"/>
      </w:pPr>
      <w:r w:rsidRPr="00B45014">
        <w:fldChar w:fldCharType="begin"/>
      </w:r>
      <w:r w:rsidR="009F4718" w:rsidRPr="00B45014">
        <w:instrText>MACROBUTTON NoMacro [</w:instrText>
      </w:r>
      <w:r w:rsidR="00EF0731" w:rsidRPr="00B45014">
        <w:instrText>Annotatsiooni tekst</w:instrText>
      </w:r>
      <w:r w:rsidR="009F4718" w:rsidRPr="00B45014">
        <w:instrText>]</w:instrText>
      </w:r>
      <w:r w:rsidRPr="00B45014">
        <w:fldChar w:fldCharType="end"/>
      </w:r>
    </w:p>
    <w:p w:rsidR="008C51BE" w:rsidRPr="00B45014" w:rsidRDefault="009F4718" w:rsidP="00D10445">
      <w:pPr>
        <w:pStyle w:val="tekst"/>
      </w:pPr>
      <w:r w:rsidRPr="00B45014">
        <w:t xml:space="preserve">Lõputöö on kirjutatud </w:t>
      </w:r>
      <w:r w:rsidR="000027AE" w:rsidRPr="00B45014">
        <w:fldChar w:fldCharType="begin"/>
      </w:r>
      <w:r w:rsidRPr="00B45014">
        <w:instrText>MACROBUTTON NoMacro [mis keeles]</w:instrText>
      </w:r>
      <w:r w:rsidR="000027AE" w:rsidRPr="00B45014">
        <w:fldChar w:fldCharType="end"/>
      </w:r>
      <w:r w:rsidRPr="00B45014">
        <w:t xml:space="preserve"> keeles ning sisaldab teksti </w:t>
      </w:r>
      <w:r w:rsidR="000027AE" w:rsidRPr="00B45014">
        <w:fldChar w:fldCharType="begin"/>
      </w:r>
      <w:r w:rsidRPr="00B45014">
        <w:instrText>MACROBUTTON NoMacro [lehekülgede arv töö põhiosas]</w:instrText>
      </w:r>
      <w:r w:rsidR="000027AE" w:rsidRPr="00B45014">
        <w:fldChar w:fldCharType="end"/>
      </w:r>
      <w:r w:rsidRPr="00B45014">
        <w:t xml:space="preserve"> leheküljel, </w:t>
      </w:r>
      <w:r w:rsidR="000027AE" w:rsidRPr="00B45014">
        <w:fldChar w:fldCharType="begin"/>
      </w:r>
      <w:r w:rsidRPr="00B45014">
        <w:instrText>MACROBUTTON NoMacro [peatükkide arv]</w:instrText>
      </w:r>
      <w:r w:rsidR="000027AE" w:rsidRPr="00B45014">
        <w:fldChar w:fldCharType="end"/>
      </w:r>
      <w:r w:rsidRPr="00B45014">
        <w:t xml:space="preserve"> peatükki, </w:t>
      </w:r>
      <w:r w:rsidR="000027AE" w:rsidRPr="00B45014">
        <w:fldChar w:fldCharType="begin"/>
      </w:r>
      <w:r w:rsidRPr="00B45014">
        <w:instrText>MACROBUTTON NoMacro [jooniste arv]</w:instrText>
      </w:r>
      <w:r w:rsidR="000027AE" w:rsidRPr="00B45014">
        <w:fldChar w:fldCharType="end"/>
      </w:r>
      <w:r w:rsidRPr="00B45014">
        <w:t xml:space="preserve"> joonist, </w:t>
      </w:r>
      <w:r w:rsidR="000027AE" w:rsidRPr="00B45014">
        <w:fldChar w:fldCharType="begin"/>
      </w:r>
      <w:r w:rsidRPr="00B45014">
        <w:instrText>MACROBUTTON NoMacro [tabelite arv]</w:instrText>
      </w:r>
      <w:r w:rsidR="000027AE" w:rsidRPr="00B45014">
        <w:fldChar w:fldCharType="end"/>
      </w:r>
      <w:r w:rsidRPr="00B45014">
        <w:t xml:space="preserve"> tabelit.</w:t>
      </w:r>
    </w:p>
    <w:p w:rsidR="009F4718" w:rsidRPr="00B45014" w:rsidRDefault="009F4718"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3" w:name="_Toc437263081"/>
      <w:proofErr w:type="spellStart"/>
      <w:r w:rsidRPr="00B45014">
        <w:lastRenderedPageBreak/>
        <w:t>Abstract</w:t>
      </w:r>
      <w:bookmarkEnd w:id="3"/>
      <w:proofErr w:type="spellEnd"/>
      <w:r w:rsidR="0005164D" w:rsidRPr="00B45014">
        <w:br/>
      </w:r>
      <w:r w:rsidR="000027AE" w:rsidRPr="00B45014">
        <w:rPr>
          <w:b w:val="0"/>
          <w:sz w:val="28"/>
        </w:rPr>
        <w:fldChar w:fldCharType="begin"/>
      </w:r>
      <w:r w:rsidRPr="00B45014">
        <w:rPr>
          <w:sz w:val="28"/>
        </w:rPr>
        <w:instrText xml:space="preserve">MACROBUTTON NoMacro [Töö </w:instrText>
      </w:r>
      <w:r w:rsidR="002B240D" w:rsidRPr="00B45014">
        <w:rPr>
          <w:sz w:val="28"/>
        </w:rPr>
        <w:instrText>ingliskeelne</w:instrText>
      </w:r>
      <w:r w:rsidRPr="00B45014">
        <w:rPr>
          <w:sz w:val="28"/>
        </w:rPr>
        <w:instrText xml:space="preserve"> pealkiri]</w:instrText>
      </w:r>
      <w:r w:rsidR="000027AE" w:rsidRPr="00B45014">
        <w:rPr>
          <w:b w:val="0"/>
          <w:sz w:val="28"/>
        </w:rPr>
        <w:fldChar w:fldCharType="end"/>
      </w:r>
    </w:p>
    <w:p w:rsidR="009F4718" w:rsidRPr="00B45014" w:rsidRDefault="000027AE" w:rsidP="00D10445">
      <w:pPr>
        <w:pStyle w:val="tekst"/>
      </w:pPr>
      <w:r w:rsidRPr="00B45014">
        <w:fldChar w:fldCharType="begin"/>
      </w:r>
      <w:r w:rsidR="009F4718" w:rsidRPr="00B45014">
        <w:instrText>MACROBUTTON NoMacro [</w:instrText>
      </w:r>
      <w:r w:rsidR="00EF0731" w:rsidRPr="00B45014">
        <w:instrText>Text</w:instrText>
      </w:r>
      <w:r w:rsidR="009F4718" w:rsidRPr="00B45014">
        <w:instrText>]</w:instrText>
      </w:r>
      <w:r w:rsidRPr="00B45014">
        <w:fldChar w:fldCharType="end"/>
      </w:r>
    </w:p>
    <w:p w:rsidR="009F4718" w:rsidRPr="00B45014" w:rsidRDefault="009F4718" w:rsidP="00D10445">
      <w:pPr>
        <w:pStyle w:val="tekst"/>
      </w:pPr>
      <w:proofErr w:type="spellStart"/>
      <w:r w:rsidRPr="00B45014">
        <w:t>The</w:t>
      </w:r>
      <w:proofErr w:type="spellEnd"/>
      <w:r w:rsidRPr="00B45014">
        <w:t xml:space="preserve"> </w:t>
      </w:r>
      <w:proofErr w:type="spellStart"/>
      <w:r w:rsidRPr="00B45014">
        <w:t>thesis</w:t>
      </w:r>
      <w:proofErr w:type="spellEnd"/>
      <w:r w:rsidRPr="00B45014">
        <w:t xml:space="preserve"> </w:t>
      </w:r>
      <w:proofErr w:type="spellStart"/>
      <w:r w:rsidRPr="00B45014">
        <w:t>is</w:t>
      </w:r>
      <w:proofErr w:type="spellEnd"/>
      <w:r w:rsidRPr="00B45014">
        <w:t xml:space="preserve"> in </w:t>
      </w:r>
      <w:r w:rsidR="000027AE" w:rsidRPr="00B45014">
        <w:fldChar w:fldCharType="begin"/>
      </w:r>
      <w:r w:rsidRPr="00B45014">
        <w:instrText>MACROBUTTON NoMacro [language]</w:instrText>
      </w:r>
      <w:r w:rsidR="000027AE" w:rsidRPr="00B45014">
        <w:fldChar w:fldCharType="end"/>
      </w:r>
      <w:r w:rsidRPr="00B45014">
        <w:t xml:space="preserve"> and </w:t>
      </w:r>
      <w:proofErr w:type="spellStart"/>
      <w:r w:rsidRPr="00B45014">
        <w:t>contains</w:t>
      </w:r>
      <w:proofErr w:type="spellEnd"/>
      <w:r w:rsidRPr="00B45014">
        <w:t xml:space="preserve"> </w:t>
      </w:r>
      <w:r w:rsidR="000027AE" w:rsidRPr="00B45014">
        <w:fldChar w:fldCharType="begin"/>
      </w:r>
      <w:r w:rsidRPr="00B45014">
        <w:instrText>MACROBUTTON NoMacro [pages]</w:instrText>
      </w:r>
      <w:r w:rsidR="000027AE" w:rsidRPr="00B45014">
        <w:fldChar w:fldCharType="end"/>
      </w:r>
      <w:r w:rsidRPr="00B45014">
        <w:t xml:space="preserve"> pages of </w:t>
      </w:r>
      <w:proofErr w:type="spellStart"/>
      <w:r w:rsidRPr="00B45014">
        <w:t>text</w:t>
      </w:r>
      <w:proofErr w:type="spellEnd"/>
      <w:r w:rsidRPr="00B45014">
        <w:t xml:space="preserve">, </w:t>
      </w:r>
      <w:r w:rsidR="000027AE" w:rsidRPr="00B45014">
        <w:fldChar w:fldCharType="begin"/>
      </w:r>
      <w:r w:rsidRPr="00B45014">
        <w:instrText>MACROBUTTON NoMacro [chapters]</w:instrText>
      </w:r>
      <w:r w:rsidR="000027AE" w:rsidRPr="00B45014">
        <w:fldChar w:fldCharType="end"/>
      </w:r>
      <w:r w:rsidRPr="00B45014">
        <w:t xml:space="preserve"> </w:t>
      </w:r>
      <w:proofErr w:type="spellStart"/>
      <w:r w:rsidRPr="00B45014">
        <w:t>chapters</w:t>
      </w:r>
      <w:proofErr w:type="spellEnd"/>
      <w:r w:rsidRPr="00B45014">
        <w:t xml:space="preserve">, </w:t>
      </w:r>
      <w:r w:rsidR="000027AE" w:rsidRPr="00B45014">
        <w:fldChar w:fldCharType="begin"/>
      </w:r>
      <w:r w:rsidRPr="00B45014">
        <w:instrText>MACROBUTTON NoMacro [figures]</w:instrText>
      </w:r>
      <w:r w:rsidR="000027AE" w:rsidRPr="00B45014">
        <w:fldChar w:fldCharType="end"/>
      </w:r>
      <w:r w:rsidRPr="00B45014">
        <w:t xml:space="preserve"> </w:t>
      </w:r>
      <w:proofErr w:type="spellStart"/>
      <w:r w:rsidRPr="00B45014">
        <w:t>figures</w:t>
      </w:r>
      <w:proofErr w:type="spellEnd"/>
      <w:r w:rsidRPr="00B45014">
        <w:t xml:space="preserve">, </w:t>
      </w:r>
      <w:r w:rsidR="000027AE" w:rsidRPr="00B45014">
        <w:fldChar w:fldCharType="begin"/>
      </w:r>
      <w:r w:rsidRPr="00B45014">
        <w:instrText>MACROBUTTON NoMacro [tables]</w:instrText>
      </w:r>
      <w:r w:rsidR="000027AE" w:rsidRPr="00B45014">
        <w:fldChar w:fldCharType="end"/>
      </w:r>
      <w:r w:rsidRPr="00B45014">
        <w:t xml:space="preserve"> </w:t>
      </w:r>
      <w:proofErr w:type="spellStart"/>
      <w:r w:rsidRPr="00B45014">
        <w:t>tables</w:t>
      </w:r>
      <w:proofErr w:type="spellEnd"/>
      <w:r w:rsidRPr="00B45014">
        <w:t xml:space="preserve">. </w:t>
      </w:r>
    </w:p>
    <w:p w:rsidR="00A557C8" w:rsidRPr="00B45014" w:rsidRDefault="00A557C8"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4" w:name="_Toc437263082"/>
      <w:r w:rsidRPr="00B45014">
        <w:lastRenderedPageBreak/>
        <w:t>Lühendite ja mõistete sõnastik</w:t>
      </w:r>
      <w:bookmarkEnd w:id="4"/>
    </w:p>
    <w:tbl>
      <w:tblPr>
        <w:tblW w:w="0" w:type="auto"/>
        <w:tblLook w:val="04A0" w:firstRow="1" w:lastRow="0" w:firstColumn="1" w:lastColumn="0" w:noHBand="0" w:noVBand="1"/>
      </w:tblPr>
      <w:tblGrid>
        <w:gridCol w:w="2616"/>
        <w:gridCol w:w="5889"/>
      </w:tblGrid>
      <w:tr w:rsidR="00EF0731" w:rsidRPr="00B45014" w:rsidTr="00EB2E10">
        <w:trPr>
          <w:trHeight w:val="397"/>
        </w:trPr>
        <w:tc>
          <w:tcPr>
            <w:tcW w:w="2616" w:type="dxa"/>
            <w:shd w:val="clear" w:color="auto" w:fill="auto"/>
          </w:tcPr>
          <w:p w:rsidR="00EF0731" w:rsidRPr="00B45014" w:rsidRDefault="00EF0731" w:rsidP="00EB2E10">
            <w:pPr>
              <w:pStyle w:val="Tabletext"/>
            </w:pPr>
            <w:r w:rsidRPr="00B45014">
              <w:t>ATI</w:t>
            </w:r>
          </w:p>
        </w:tc>
        <w:tc>
          <w:tcPr>
            <w:tcW w:w="5889" w:type="dxa"/>
            <w:shd w:val="clear" w:color="auto" w:fill="auto"/>
          </w:tcPr>
          <w:p w:rsidR="00EF0731" w:rsidRPr="00B45014" w:rsidRDefault="00EF0731" w:rsidP="00EB2E10">
            <w:pPr>
              <w:pStyle w:val="Tabletext"/>
            </w:pPr>
            <w:r w:rsidRPr="00B45014">
              <w:t>TTÜ Arvutitehnika instituut</w:t>
            </w:r>
          </w:p>
        </w:tc>
      </w:tr>
      <w:tr w:rsidR="00EF0731" w:rsidRPr="00B45014" w:rsidTr="00EB2E10">
        <w:trPr>
          <w:trHeight w:val="397"/>
        </w:trPr>
        <w:tc>
          <w:tcPr>
            <w:tcW w:w="2616" w:type="dxa"/>
            <w:shd w:val="clear" w:color="auto" w:fill="auto"/>
          </w:tcPr>
          <w:p w:rsidR="00EF0731" w:rsidRPr="00B45014" w:rsidRDefault="00EF0731" w:rsidP="00EB2E10">
            <w:pPr>
              <w:pStyle w:val="Tabletext"/>
            </w:pPr>
            <w:r w:rsidRPr="00B45014">
              <w:t>DPI</w:t>
            </w:r>
          </w:p>
        </w:tc>
        <w:tc>
          <w:tcPr>
            <w:tcW w:w="5889" w:type="dxa"/>
            <w:shd w:val="clear" w:color="auto" w:fill="auto"/>
          </w:tcPr>
          <w:p w:rsidR="00BE1EBA" w:rsidRPr="00B45014" w:rsidRDefault="00EF0731" w:rsidP="00EB2E10">
            <w:pPr>
              <w:pStyle w:val="Tabletext"/>
            </w:pPr>
            <w:r w:rsidRPr="00B45014">
              <w:rPr>
                <w:i/>
              </w:rPr>
              <w:t xml:space="preserve">Dots </w:t>
            </w:r>
            <w:proofErr w:type="spellStart"/>
            <w:r w:rsidRPr="00B45014">
              <w:rPr>
                <w:i/>
              </w:rPr>
              <w:t>perinch</w:t>
            </w:r>
            <w:proofErr w:type="spellEnd"/>
            <w:r w:rsidRPr="00B45014">
              <w:t>, punkti tolli kohta</w:t>
            </w:r>
          </w:p>
        </w:tc>
      </w:tr>
      <w:tr w:rsidR="00EF0731" w:rsidRPr="00B45014" w:rsidTr="00EB2E10">
        <w:trPr>
          <w:trHeight w:val="397"/>
        </w:trPr>
        <w:tc>
          <w:tcPr>
            <w:tcW w:w="2616" w:type="dxa"/>
            <w:shd w:val="clear" w:color="auto" w:fill="auto"/>
          </w:tcPr>
          <w:p w:rsidR="00EF0731" w:rsidRPr="00B45014" w:rsidRDefault="00BE1EBA" w:rsidP="00EB2E10">
            <w:pPr>
              <w:pStyle w:val="Tabletext"/>
            </w:pPr>
            <w:r w:rsidRPr="00B45014">
              <w:t>SAI</w:t>
            </w:r>
          </w:p>
        </w:tc>
        <w:tc>
          <w:tcPr>
            <w:tcW w:w="5889" w:type="dxa"/>
            <w:shd w:val="clear" w:color="auto" w:fill="auto"/>
          </w:tcPr>
          <w:p w:rsidR="00EF0731" w:rsidRPr="00B45014" w:rsidRDefault="00EF0731" w:rsidP="00EB2E10">
            <w:pPr>
              <w:pStyle w:val="Tabletext"/>
            </w:pPr>
          </w:p>
        </w:tc>
      </w:tr>
      <w:tr w:rsidR="00EF0731" w:rsidRPr="00B45014" w:rsidTr="00EB2E10">
        <w:trPr>
          <w:trHeight w:val="397"/>
        </w:trPr>
        <w:tc>
          <w:tcPr>
            <w:tcW w:w="2616" w:type="dxa"/>
            <w:shd w:val="clear" w:color="auto" w:fill="auto"/>
          </w:tcPr>
          <w:p w:rsidR="00EF0731" w:rsidRPr="00B45014" w:rsidRDefault="004E58AE" w:rsidP="00EB2E10">
            <w:pPr>
              <w:pStyle w:val="Tabletext"/>
            </w:pPr>
            <w:r w:rsidRPr="00B45014">
              <w:t>UART</w:t>
            </w:r>
          </w:p>
          <w:p w:rsidR="004E58AE" w:rsidRPr="00B45014" w:rsidRDefault="004E58AE" w:rsidP="00EB2E10">
            <w:pPr>
              <w:pStyle w:val="Tabletext"/>
            </w:pPr>
            <w:r w:rsidRPr="00B45014">
              <w:t>USART</w:t>
            </w:r>
          </w:p>
          <w:p w:rsidR="004E58AE" w:rsidRPr="00B45014" w:rsidRDefault="004E58AE" w:rsidP="00EB2E10">
            <w:pPr>
              <w:pStyle w:val="Tabletext"/>
            </w:pPr>
            <w:r w:rsidRPr="00B45014">
              <w:t>I2C</w:t>
            </w:r>
          </w:p>
          <w:p w:rsidR="004E58AE" w:rsidRPr="00B45014" w:rsidRDefault="004E58AE" w:rsidP="00EB2E10">
            <w:pPr>
              <w:pStyle w:val="Tabletext"/>
            </w:pPr>
            <w:r w:rsidRPr="00B45014">
              <w:t>LED</w:t>
            </w:r>
          </w:p>
          <w:p w:rsidR="004E58AE" w:rsidRPr="00B45014" w:rsidRDefault="004E58AE" w:rsidP="00EB2E10">
            <w:pPr>
              <w:pStyle w:val="Tabletext"/>
            </w:pPr>
            <w:r w:rsidRPr="00B45014">
              <w:t>USB</w:t>
            </w:r>
          </w:p>
          <w:p w:rsidR="00936DE0" w:rsidRPr="00B45014" w:rsidRDefault="003D15F1" w:rsidP="00EB2E10">
            <w:pPr>
              <w:pStyle w:val="Tabletext"/>
            </w:pPr>
            <w:r w:rsidRPr="00B45014">
              <w:t>CAN</w:t>
            </w:r>
          </w:p>
          <w:p w:rsidR="00936DE0" w:rsidRPr="00B45014" w:rsidRDefault="00936DE0" w:rsidP="00EB2E10">
            <w:pPr>
              <w:pStyle w:val="Tabletext"/>
            </w:pPr>
            <w:r w:rsidRPr="00B45014">
              <w:t>CEC</w:t>
            </w:r>
          </w:p>
          <w:p w:rsidR="00936DE0" w:rsidRPr="00B45014" w:rsidRDefault="00936DE0" w:rsidP="00EB2E10">
            <w:pPr>
              <w:pStyle w:val="Tabletext"/>
            </w:pPr>
            <w:r w:rsidRPr="00B45014">
              <w:t>SDIO</w:t>
            </w:r>
          </w:p>
          <w:p w:rsidR="00F979D3" w:rsidRPr="00B45014" w:rsidRDefault="00F979D3" w:rsidP="00EB2E10">
            <w:pPr>
              <w:pStyle w:val="Tabletext"/>
            </w:pPr>
            <w:r w:rsidRPr="00B45014">
              <w:t>NA</w:t>
            </w:r>
          </w:p>
          <w:p w:rsidR="008D0C09" w:rsidRPr="00B45014" w:rsidRDefault="00C84515" w:rsidP="00EB2E10">
            <w:pPr>
              <w:pStyle w:val="Tabletext"/>
            </w:pPr>
            <w:r w:rsidRPr="00B45014">
              <w:t>CRC</w:t>
            </w:r>
          </w:p>
        </w:tc>
        <w:tc>
          <w:tcPr>
            <w:tcW w:w="5889" w:type="dxa"/>
            <w:shd w:val="clear" w:color="auto" w:fill="auto"/>
          </w:tcPr>
          <w:p w:rsidR="00EF0731" w:rsidRPr="00B45014" w:rsidRDefault="00EF0731" w:rsidP="00EB2E10">
            <w:pPr>
              <w:pStyle w:val="Tabletext"/>
            </w:pPr>
          </w:p>
        </w:tc>
      </w:tr>
      <w:tr w:rsidR="00EF0731" w:rsidRPr="00B45014" w:rsidTr="00EB2E10">
        <w:trPr>
          <w:trHeight w:val="397"/>
        </w:trPr>
        <w:tc>
          <w:tcPr>
            <w:tcW w:w="2616" w:type="dxa"/>
            <w:shd w:val="clear" w:color="auto" w:fill="auto"/>
          </w:tcPr>
          <w:p w:rsidR="00EF0731" w:rsidRPr="00B45014" w:rsidRDefault="00117362" w:rsidP="00EB2E10">
            <w:pPr>
              <w:pStyle w:val="Tabletext"/>
            </w:pPr>
            <w:r w:rsidRPr="00B45014">
              <w:t>IDE</w:t>
            </w:r>
          </w:p>
          <w:p w:rsidR="008D0C09" w:rsidRPr="00B45014" w:rsidRDefault="008D0C09" w:rsidP="00EB2E10">
            <w:pPr>
              <w:pStyle w:val="Tabletext"/>
            </w:pPr>
            <w:r w:rsidRPr="00B45014">
              <w:t>API</w:t>
            </w:r>
          </w:p>
        </w:tc>
        <w:tc>
          <w:tcPr>
            <w:tcW w:w="5889" w:type="dxa"/>
            <w:shd w:val="clear" w:color="auto" w:fill="auto"/>
          </w:tcPr>
          <w:p w:rsidR="008D0C09" w:rsidRPr="00B45014" w:rsidRDefault="00117362" w:rsidP="00EB2E10">
            <w:pPr>
              <w:pStyle w:val="Tabletext"/>
              <w:rPr>
                <w:szCs w:val="22"/>
              </w:rPr>
            </w:pPr>
            <w:r w:rsidRPr="00B45014">
              <w:rPr>
                <w:szCs w:val="22"/>
              </w:rPr>
              <w:t>integreeritud programmeerimiskeskkond</w:t>
            </w:r>
          </w:p>
          <w:p w:rsidR="008D0C09" w:rsidRPr="00B45014" w:rsidRDefault="008D0C09" w:rsidP="008D0C09">
            <w:pPr>
              <w:rPr>
                <w:rFonts w:ascii="Arial" w:hAnsi="Arial" w:cs="Arial"/>
                <w:sz w:val="23"/>
                <w:szCs w:val="23"/>
              </w:rPr>
            </w:pPr>
            <w:proofErr w:type="spellStart"/>
            <w:r w:rsidRPr="00B45014">
              <w:rPr>
                <w:sz w:val="22"/>
                <w:szCs w:val="22"/>
              </w:rPr>
              <w:t>Application</w:t>
            </w:r>
            <w:proofErr w:type="spellEnd"/>
            <w:r w:rsidRPr="00B45014">
              <w:rPr>
                <w:sz w:val="22"/>
                <w:szCs w:val="22"/>
              </w:rPr>
              <w:t xml:space="preserve"> </w:t>
            </w:r>
            <w:proofErr w:type="spellStart"/>
            <w:r w:rsidRPr="00B45014">
              <w:rPr>
                <w:sz w:val="22"/>
                <w:szCs w:val="22"/>
              </w:rPr>
              <w:t>Programming</w:t>
            </w:r>
            <w:proofErr w:type="spellEnd"/>
            <w:r w:rsidRPr="00B45014">
              <w:rPr>
                <w:sz w:val="22"/>
                <w:szCs w:val="22"/>
              </w:rPr>
              <w:t xml:space="preserve"> </w:t>
            </w:r>
            <w:proofErr w:type="spellStart"/>
            <w:r w:rsidRPr="00B45014">
              <w:rPr>
                <w:sz w:val="22"/>
                <w:szCs w:val="22"/>
              </w:rPr>
              <w:t>Interface</w:t>
            </w:r>
            <w:proofErr w:type="spellEnd"/>
          </w:p>
        </w:tc>
      </w:tr>
    </w:tbl>
    <w:p w:rsidR="00EF7646" w:rsidRPr="00B45014" w:rsidRDefault="00EF7646" w:rsidP="00AC07C4"/>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Pr="00B45014" w:rsidRDefault="00EF7646" w:rsidP="0040413D">
      <w:pPr>
        <w:pStyle w:val="Headingcenter"/>
      </w:pPr>
      <w:r w:rsidRPr="00B45014">
        <w:lastRenderedPageBreak/>
        <w:t>Sisukord</w:t>
      </w:r>
    </w:p>
    <w:p w:rsidR="00671CA2" w:rsidRPr="00B45014" w:rsidRDefault="000027AE">
      <w:pPr>
        <w:pStyle w:val="TOC2"/>
        <w:tabs>
          <w:tab w:val="right" w:leader="dot" w:pos="8495"/>
        </w:tabs>
        <w:rPr>
          <w:rFonts w:asciiTheme="minorHAnsi" w:eastAsiaTheme="minorEastAsia" w:hAnsiTheme="minorHAnsi" w:cstheme="minorBidi"/>
          <w:noProof/>
          <w:sz w:val="22"/>
          <w:szCs w:val="22"/>
        </w:rPr>
      </w:pPr>
      <w:r w:rsidRPr="00B45014">
        <w:fldChar w:fldCharType="begin"/>
      </w:r>
      <w:r w:rsidR="00EF7646" w:rsidRPr="00B45014">
        <w:instrText xml:space="preserve"> TOC \o "2-3" \h \z \t "Heading 1;1;Heading_unnumber;1" </w:instrText>
      </w:r>
      <w:r w:rsidRPr="00B45014">
        <w:fldChar w:fldCharType="separate"/>
      </w:r>
      <w:hyperlink w:anchor="_Toc483086162" w:history="1">
        <w:r w:rsidR="00671CA2" w:rsidRPr="00B45014">
          <w:rPr>
            <w:rStyle w:val="Hyperlink"/>
            <w:noProof/>
          </w:rPr>
          <w:t>2.1 Süsteemi nõuded</w:t>
        </w:r>
        <w:r w:rsidR="00671CA2" w:rsidRPr="00B45014">
          <w:rPr>
            <w:noProof/>
            <w:webHidden/>
          </w:rPr>
          <w:tab/>
        </w:r>
        <w:r w:rsidR="00671CA2" w:rsidRPr="00B45014">
          <w:rPr>
            <w:noProof/>
            <w:webHidden/>
          </w:rPr>
          <w:fldChar w:fldCharType="begin"/>
        </w:r>
        <w:r w:rsidR="00671CA2" w:rsidRPr="00B45014">
          <w:rPr>
            <w:noProof/>
            <w:webHidden/>
          </w:rPr>
          <w:instrText xml:space="preserve"> PAGEREF _Toc483086162 \h </w:instrText>
        </w:r>
        <w:r w:rsidR="00671CA2" w:rsidRPr="00B45014">
          <w:rPr>
            <w:noProof/>
            <w:webHidden/>
          </w:rPr>
        </w:r>
        <w:r w:rsidR="00671CA2" w:rsidRPr="00B45014">
          <w:rPr>
            <w:noProof/>
            <w:webHidden/>
          </w:rPr>
          <w:fldChar w:fldCharType="separate"/>
        </w:r>
        <w:r w:rsidR="00671CA2" w:rsidRPr="00B45014">
          <w:rPr>
            <w:noProof/>
            <w:webHidden/>
          </w:rPr>
          <w:t>11</w:t>
        </w:r>
        <w:r w:rsidR="00671CA2"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63" w:history="1">
        <w:r w:rsidRPr="00B45014">
          <w:rPr>
            <w:rStyle w:val="Hyperlink"/>
            <w:noProof/>
          </w:rPr>
          <w:t>2.2 Arendusplaat STM32 F446RE:</w:t>
        </w:r>
        <w:r w:rsidRPr="00B45014">
          <w:rPr>
            <w:noProof/>
            <w:webHidden/>
          </w:rPr>
          <w:tab/>
        </w:r>
        <w:r w:rsidRPr="00B45014">
          <w:rPr>
            <w:noProof/>
            <w:webHidden/>
          </w:rPr>
          <w:fldChar w:fldCharType="begin"/>
        </w:r>
        <w:r w:rsidRPr="00B45014">
          <w:rPr>
            <w:noProof/>
            <w:webHidden/>
          </w:rPr>
          <w:instrText xml:space="preserve"> PAGEREF _Toc483086163 \h </w:instrText>
        </w:r>
        <w:r w:rsidRPr="00B45014">
          <w:rPr>
            <w:noProof/>
            <w:webHidden/>
          </w:rPr>
        </w:r>
        <w:r w:rsidRPr="00B45014">
          <w:rPr>
            <w:noProof/>
            <w:webHidden/>
          </w:rPr>
          <w:fldChar w:fldCharType="separate"/>
        </w:r>
        <w:r w:rsidRPr="00B45014">
          <w:rPr>
            <w:noProof/>
            <w:webHidden/>
          </w:rPr>
          <w:t>13</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64" w:history="1">
        <w:r w:rsidRPr="00B45014">
          <w:rPr>
            <w:rStyle w:val="Hyperlink"/>
            <w:noProof/>
          </w:rPr>
          <w:t>2.3 Kiirendusandur Bosch BNO055</w:t>
        </w:r>
        <w:r w:rsidRPr="00B45014">
          <w:rPr>
            <w:noProof/>
            <w:webHidden/>
          </w:rPr>
          <w:tab/>
        </w:r>
        <w:r w:rsidRPr="00B45014">
          <w:rPr>
            <w:noProof/>
            <w:webHidden/>
          </w:rPr>
          <w:fldChar w:fldCharType="begin"/>
        </w:r>
        <w:r w:rsidRPr="00B45014">
          <w:rPr>
            <w:noProof/>
            <w:webHidden/>
          </w:rPr>
          <w:instrText xml:space="preserve"> PAGEREF _Toc483086164 \h </w:instrText>
        </w:r>
        <w:r w:rsidRPr="00B45014">
          <w:rPr>
            <w:noProof/>
            <w:webHidden/>
          </w:rPr>
        </w:r>
        <w:r w:rsidRPr="00B45014">
          <w:rPr>
            <w:noProof/>
            <w:webHidden/>
          </w:rPr>
          <w:fldChar w:fldCharType="separate"/>
        </w:r>
        <w:r w:rsidRPr="00B45014">
          <w:rPr>
            <w:noProof/>
            <w:webHidden/>
          </w:rPr>
          <w:t>14</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65" w:history="1">
        <w:r w:rsidRPr="00B45014">
          <w:rPr>
            <w:rStyle w:val="Hyperlink"/>
            <w:noProof/>
          </w:rPr>
          <w:t>2.3.1 Kiirendusandur Bosch BNO055 Register</w:t>
        </w:r>
        <w:r w:rsidRPr="00B45014">
          <w:rPr>
            <w:noProof/>
            <w:webHidden/>
          </w:rPr>
          <w:tab/>
        </w:r>
        <w:r w:rsidRPr="00B45014">
          <w:rPr>
            <w:noProof/>
            <w:webHidden/>
          </w:rPr>
          <w:fldChar w:fldCharType="begin"/>
        </w:r>
        <w:r w:rsidRPr="00B45014">
          <w:rPr>
            <w:noProof/>
            <w:webHidden/>
          </w:rPr>
          <w:instrText xml:space="preserve"> PAGEREF _Toc483086165 \h </w:instrText>
        </w:r>
        <w:r w:rsidRPr="00B45014">
          <w:rPr>
            <w:noProof/>
            <w:webHidden/>
          </w:rPr>
        </w:r>
        <w:r w:rsidRPr="00B45014">
          <w:rPr>
            <w:noProof/>
            <w:webHidden/>
          </w:rPr>
          <w:fldChar w:fldCharType="separate"/>
        </w:r>
        <w:r w:rsidRPr="00B45014">
          <w:rPr>
            <w:noProof/>
            <w:webHidden/>
          </w:rPr>
          <w:t>14</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66" w:history="1">
        <w:r w:rsidRPr="00B45014">
          <w:rPr>
            <w:rStyle w:val="Hyperlink"/>
            <w:noProof/>
          </w:rPr>
          <w:t>2.4 Protokollid</w:t>
        </w:r>
        <w:r w:rsidRPr="00B45014">
          <w:rPr>
            <w:noProof/>
            <w:webHidden/>
          </w:rPr>
          <w:tab/>
        </w:r>
        <w:r w:rsidRPr="00B45014">
          <w:rPr>
            <w:noProof/>
            <w:webHidden/>
          </w:rPr>
          <w:fldChar w:fldCharType="begin"/>
        </w:r>
        <w:r w:rsidRPr="00B45014">
          <w:rPr>
            <w:noProof/>
            <w:webHidden/>
          </w:rPr>
          <w:instrText xml:space="preserve"> PAGEREF _Toc483086166 \h </w:instrText>
        </w:r>
        <w:r w:rsidRPr="00B45014">
          <w:rPr>
            <w:noProof/>
            <w:webHidden/>
          </w:rPr>
        </w:r>
        <w:r w:rsidRPr="00B45014">
          <w:rPr>
            <w:noProof/>
            <w:webHidden/>
          </w:rPr>
          <w:fldChar w:fldCharType="separate"/>
        </w:r>
        <w:r w:rsidRPr="00B45014">
          <w:rPr>
            <w:noProof/>
            <w:webHidden/>
          </w:rPr>
          <w:t>15</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67" w:history="1">
        <w:r w:rsidRPr="00B45014">
          <w:rPr>
            <w:rStyle w:val="Hyperlink"/>
            <w:noProof/>
          </w:rPr>
          <w:t>2.4.1 Protokoll UART</w:t>
        </w:r>
        <w:r w:rsidRPr="00B45014">
          <w:rPr>
            <w:noProof/>
            <w:webHidden/>
          </w:rPr>
          <w:tab/>
        </w:r>
        <w:r w:rsidRPr="00B45014">
          <w:rPr>
            <w:noProof/>
            <w:webHidden/>
          </w:rPr>
          <w:fldChar w:fldCharType="begin"/>
        </w:r>
        <w:r w:rsidRPr="00B45014">
          <w:rPr>
            <w:noProof/>
            <w:webHidden/>
          </w:rPr>
          <w:instrText xml:space="preserve"> PAGEREF _Toc483086167 \h </w:instrText>
        </w:r>
        <w:r w:rsidRPr="00B45014">
          <w:rPr>
            <w:noProof/>
            <w:webHidden/>
          </w:rPr>
        </w:r>
        <w:r w:rsidRPr="00B45014">
          <w:rPr>
            <w:noProof/>
            <w:webHidden/>
          </w:rPr>
          <w:fldChar w:fldCharType="separate"/>
        </w:r>
        <w:r w:rsidRPr="00B45014">
          <w:rPr>
            <w:noProof/>
            <w:webHidden/>
          </w:rPr>
          <w:t>15</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68" w:history="1">
        <w:r w:rsidRPr="00B45014">
          <w:rPr>
            <w:rStyle w:val="Hyperlink"/>
            <w:noProof/>
          </w:rPr>
          <w:t>2.4.2 Protokoll RS-485</w:t>
        </w:r>
        <w:r w:rsidRPr="00B45014">
          <w:rPr>
            <w:noProof/>
            <w:webHidden/>
          </w:rPr>
          <w:tab/>
        </w:r>
        <w:r w:rsidRPr="00B45014">
          <w:rPr>
            <w:noProof/>
            <w:webHidden/>
          </w:rPr>
          <w:fldChar w:fldCharType="begin"/>
        </w:r>
        <w:r w:rsidRPr="00B45014">
          <w:rPr>
            <w:noProof/>
            <w:webHidden/>
          </w:rPr>
          <w:instrText xml:space="preserve"> PAGEREF _Toc483086168 \h </w:instrText>
        </w:r>
        <w:r w:rsidRPr="00B45014">
          <w:rPr>
            <w:noProof/>
            <w:webHidden/>
          </w:rPr>
        </w:r>
        <w:r w:rsidRPr="00B45014">
          <w:rPr>
            <w:noProof/>
            <w:webHidden/>
          </w:rPr>
          <w:fldChar w:fldCharType="separate"/>
        </w:r>
        <w:r w:rsidRPr="00B45014">
          <w:rPr>
            <w:noProof/>
            <w:webHidden/>
          </w:rPr>
          <w:t>16</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69" w:history="1">
        <w:r w:rsidRPr="00B45014">
          <w:rPr>
            <w:rStyle w:val="Hyperlink"/>
            <w:noProof/>
          </w:rPr>
          <w:t>2.5 Ülevaade sarnastest lahendustest</w:t>
        </w:r>
        <w:r w:rsidRPr="00B45014">
          <w:rPr>
            <w:noProof/>
            <w:webHidden/>
          </w:rPr>
          <w:tab/>
        </w:r>
        <w:r w:rsidRPr="00B45014">
          <w:rPr>
            <w:noProof/>
            <w:webHidden/>
          </w:rPr>
          <w:fldChar w:fldCharType="begin"/>
        </w:r>
        <w:r w:rsidRPr="00B45014">
          <w:rPr>
            <w:noProof/>
            <w:webHidden/>
          </w:rPr>
          <w:instrText xml:space="preserve"> PAGEREF _Toc483086169 \h </w:instrText>
        </w:r>
        <w:r w:rsidRPr="00B45014">
          <w:rPr>
            <w:noProof/>
            <w:webHidden/>
          </w:rPr>
        </w:r>
        <w:r w:rsidRPr="00B45014">
          <w:rPr>
            <w:noProof/>
            <w:webHidden/>
          </w:rPr>
          <w:fldChar w:fldCharType="separate"/>
        </w:r>
        <w:r w:rsidRPr="00B45014">
          <w:rPr>
            <w:noProof/>
            <w:webHidden/>
          </w:rPr>
          <w:t>17</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70" w:history="1">
        <w:r w:rsidRPr="00B45014">
          <w:rPr>
            <w:rStyle w:val="Hyperlink"/>
            <w:noProof/>
          </w:rPr>
          <w:t>2.5.1 Wearable sensors for Reliable fall detection</w:t>
        </w:r>
        <w:r w:rsidRPr="00B45014">
          <w:rPr>
            <w:noProof/>
            <w:webHidden/>
          </w:rPr>
          <w:tab/>
        </w:r>
        <w:r w:rsidRPr="00B45014">
          <w:rPr>
            <w:noProof/>
            <w:webHidden/>
          </w:rPr>
          <w:fldChar w:fldCharType="begin"/>
        </w:r>
        <w:r w:rsidRPr="00B45014">
          <w:rPr>
            <w:noProof/>
            <w:webHidden/>
          </w:rPr>
          <w:instrText xml:space="preserve"> PAGEREF _Toc483086170 \h </w:instrText>
        </w:r>
        <w:r w:rsidRPr="00B45014">
          <w:rPr>
            <w:noProof/>
            <w:webHidden/>
          </w:rPr>
        </w:r>
        <w:r w:rsidRPr="00B45014">
          <w:rPr>
            <w:noProof/>
            <w:webHidden/>
          </w:rPr>
          <w:fldChar w:fldCharType="separate"/>
        </w:r>
        <w:r w:rsidRPr="00B45014">
          <w:rPr>
            <w:noProof/>
            <w:webHidden/>
          </w:rPr>
          <w:t>17</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71" w:history="1">
        <w:r w:rsidRPr="00B45014">
          <w:rPr>
            <w:rStyle w:val="Hyperlink"/>
            <w:noProof/>
          </w:rPr>
          <w:t>2.5.2 Accurate, Fast Fall Detection Using Gyroscopes and Accelerometer-Derived Posture Information</w:t>
        </w:r>
        <w:r w:rsidRPr="00B45014">
          <w:rPr>
            <w:noProof/>
            <w:webHidden/>
          </w:rPr>
          <w:tab/>
        </w:r>
        <w:r w:rsidRPr="00B45014">
          <w:rPr>
            <w:noProof/>
            <w:webHidden/>
          </w:rPr>
          <w:fldChar w:fldCharType="begin"/>
        </w:r>
        <w:r w:rsidRPr="00B45014">
          <w:rPr>
            <w:noProof/>
            <w:webHidden/>
          </w:rPr>
          <w:instrText xml:space="preserve"> PAGEREF _Toc483086171 \h </w:instrText>
        </w:r>
        <w:r w:rsidRPr="00B45014">
          <w:rPr>
            <w:noProof/>
            <w:webHidden/>
          </w:rPr>
        </w:r>
        <w:r w:rsidRPr="00B45014">
          <w:rPr>
            <w:noProof/>
            <w:webHidden/>
          </w:rPr>
          <w:fldChar w:fldCharType="separate"/>
        </w:r>
        <w:r w:rsidRPr="00B45014">
          <w:rPr>
            <w:noProof/>
            <w:webHidden/>
          </w:rPr>
          <w:t>17</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72" w:history="1">
        <w:r w:rsidRPr="00B45014">
          <w:rPr>
            <w:rStyle w:val="Hyperlink"/>
            <w:noProof/>
          </w:rPr>
          <w:t>2.5.3 Philips GoSafe</w:t>
        </w:r>
        <w:r w:rsidRPr="00B45014">
          <w:rPr>
            <w:noProof/>
            <w:webHidden/>
          </w:rPr>
          <w:tab/>
        </w:r>
        <w:r w:rsidRPr="00B45014">
          <w:rPr>
            <w:noProof/>
            <w:webHidden/>
          </w:rPr>
          <w:fldChar w:fldCharType="begin"/>
        </w:r>
        <w:r w:rsidRPr="00B45014">
          <w:rPr>
            <w:noProof/>
            <w:webHidden/>
          </w:rPr>
          <w:instrText xml:space="preserve"> PAGEREF _Toc483086172 \h </w:instrText>
        </w:r>
        <w:r w:rsidRPr="00B45014">
          <w:rPr>
            <w:noProof/>
            <w:webHidden/>
          </w:rPr>
        </w:r>
        <w:r w:rsidRPr="00B45014">
          <w:rPr>
            <w:noProof/>
            <w:webHidden/>
          </w:rPr>
          <w:fldChar w:fldCharType="separate"/>
        </w:r>
        <w:r w:rsidRPr="00B45014">
          <w:rPr>
            <w:noProof/>
            <w:webHidden/>
          </w:rPr>
          <w:t>17</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73" w:history="1">
        <w:r w:rsidRPr="00B45014">
          <w:rPr>
            <w:rStyle w:val="Hyperlink"/>
            <w:noProof/>
          </w:rPr>
          <w:t>2.5.4 Shimmer sensing</w:t>
        </w:r>
        <w:r w:rsidRPr="00B45014">
          <w:rPr>
            <w:noProof/>
            <w:webHidden/>
          </w:rPr>
          <w:tab/>
        </w:r>
        <w:r w:rsidRPr="00B45014">
          <w:rPr>
            <w:noProof/>
            <w:webHidden/>
          </w:rPr>
          <w:fldChar w:fldCharType="begin"/>
        </w:r>
        <w:r w:rsidRPr="00B45014">
          <w:rPr>
            <w:noProof/>
            <w:webHidden/>
          </w:rPr>
          <w:instrText xml:space="preserve"> PAGEREF _Toc483086173 \h </w:instrText>
        </w:r>
        <w:r w:rsidRPr="00B45014">
          <w:rPr>
            <w:noProof/>
            <w:webHidden/>
          </w:rPr>
        </w:r>
        <w:r w:rsidRPr="00B45014">
          <w:rPr>
            <w:noProof/>
            <w:webHidden/>
          </w:rPr>
          <w:fldChar w:fldCharType="separate"/>
        </w:r>
        <w:r w:rsidRPr="00B45014">
          <w:rPr>
            <w:noProof/>
            <w:webHidden/>
          </w:rPr>
          <w:t>18</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74" w:history="1">
        <w:r w:rsidRPr="00B45014">
          <w:rPr>
            <w:rStyle w:val="Hyperlink"/>
            <w:noProof/>
          </w:rPr>
          <w:t>2.6 Ühendused</w:t>
        </w:r>
        <w:r w:rsidRPr="00B45014">
          <w:rPr>
            <w:noProof/>
            <w:webHidden/>
          </w:rPr>
          <w:tab/>
        </w:r>
        <w:r w:rsidRPr="00B45014">
          <w:rPr>
            <w:noProof/>
            <w:webHidden/>
          </w:rPr>
          <w:fldChar w:fldCharType="begin"/>
        </w:r>
        <w:r w:rsidRPr="00B45014">
          <w:rPr>
            <w:noProof/>
            <w:webHidden/>
          </w:rPr>
          <w:instrText xml:space="preserve"> PAGEREF _Toc483086174 \h </w:instrText>
        </w:r>
        <w:r w:rsidRPr="00B45014">
          <w:rPr>
            <w:noProof/>
            <w:webHidden/>
          </w:rPr>
        </w:r>
        <w:r w:rsidRPr="00B45014">
          <w:rPr>
            <w:noProof/>
            <w:webHidden/>
          </w:rPr>
          <w:fldChar w:fldCharType="separate"/>
        </w:r>
        <w:r w:rsidRPr="00B45014">
          <w:rPr>
            <w:noProof/>
            <w:webHidden/>
          </w:rPr>
          <w:t>18</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75" w:history="1">
        <w:r w:rsidRPr="00B45014">
          <w:rPr>
            <w:rStyle w:val="Hyperlink"/>
            <w:noProof/>
          </w:rPr>
          <w:t>3.1 STM32CubeMX</w:t>
        </w:r>
        <w:r w:rsidRPr="00B45014">
          <w:rPr>
            <w:noProof/>
            <w:webHidden/>
          </w:rPr>
          <w:tab/>
        </w:r>
        <w:r w:rsidRPr="00B45014">
          <w:rPr>
            <w:noProof/>
            <w:webHidden/>
          </w:rPr>
          <w:fldChar w:fldCharType="begin"/>
        </w:r>
        <w:r w:rsidRPr="00B45014">
          <w:rPr>
            <w:noProof/>
            <w:webHidden/>
          </w:rPr>
          <w:instrText xml:space="preserve"> PAGEREF _Toc483086175 \h </w:instrText>
        </w:r>
        <w:r w:rsidRPr="00B45014">
          <w:rPr>
            <w:noProof/>
            <w:webHidden/>
          </w:rPr>
        </w:r>
        <w:r w:rsidRPr="00B45014">
          <w:rPr>
            <w:noProof/>
            <w:webHidden/>
          </w:rPr>
          <w:fldChar w:fldCharType="separate"/>
        </w:r>
        <w:r w:rsidRPr="00B45014">
          <w:rPr>
            <w:noProof/>
            <w:webHidden/>
          </w:rPr>
          <w:t>19</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76" w:history="1">
        <w:r w:rsidRPr="00B45014">
          <w:rPr>
            <w:rStyle w:val="Hyperlink"/>
            <w:noProof/>
          </w:rPr>
          <w:t>3.1.1 STM32Cube HAL teek</w:t>
        </w:r>
        <w:r w:rsidRPr="00B45014">
          <w:rPr>
            <w:noProof/>
            <w:webHidden/>
          </w:rPr>
          <w:tab/>
        </w:r>
        <w:r w:rsidRPr="00B45014">
          <w:rPr>
            <w:noProof/>
            <w:webHidden/>
          </w:rPr>
          <w:fldChar w:fldCharType="begin"/>
        </w:r>
        <w:r w:rsidRPr="00B45014">
          <w:rPr>
            <w:noProof/>
            <w:webHidden/>
          </w:rPr>
          <w:instrText xml:space="preserve"> PAGEREF _Toc483086176 \h </w:instrText>
        </w:r>
        <w:r w:rsidRPr="00B45014">
          <w:rPr>
            <w:noProof/>
            <w:webHidden/>
          </w:rPr>
        </w:r>
        <w:r w:rsidRPr="00B45014">
          <w:rPr>
            <w:noProof/>
            <w:webHidden/>
          </w:rPr>
          <w:fldChar w:fldCharType="separate"/>
        </w:r>
        <w:r w:rsidRPr="00B45014">
          <w:rPr>
            <w:noProof/>
            <w:webHidden/>
          </w:rPr>
          <w:t>20</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77" w:history="1">
        <w:r w:rsidRPr="00B45014">
          <w:rPr>
            <w:rStyle w:val="Hyperlink"/>
            <w:noProof/>
          </w:rPr>
          <w:t>3.2 Programmi töö</w:t>
        </w:r>
        <w:r w:rsidRPr="00B45014">
          <w:rPr>
            <w:noProof/>
            <w:webHidden/>
          </w:rPr>
          <w:tab/>
        </w:r>
        <w:r w:rsidRPr="00B45014">
          <w:rPr>
            <w:noProof/>
            <w:webHidden/>
          </w:rPr>
          <w:fldChar w:fldCharType="begin"/>
        </w:r>
        <w:r w:rsidRPr="00B45014">
          <w:rPr>
            <w:noProof/>
            <w:webHidden/>
          </w:rPr>
          <w:instrText xml:space="preserve"> PAGEREF _Toc483086177 \h </w:instrText>
        </w:r>
        <w:r w:rsidRPr="00B45014">
          <w:rPr>
            <w:noProof/>
            <w:webHidden/>
          </w:rPr>
        </w:r>
        <w:r w:rsidRPr="00B45014">
          <w:rPr>
            <w:noProof/>
            <w:webHidden/>
          </w:rPr>
          <w:fldChar w:fldCharType="separate"/>
        </w:r>
        <w:r w:rsidRPr="00B45014">
          <w:rPr>
            <w:noProof/>
            <w:webHidden/>
          </w:rPr>
          <w:t>21</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78" w:history="1">
        <w:r w:rsidRPr="00B45014">
          <w:rPr>
            <w:rStyle w:val="Hyperlink"/>
            <w:noProof/>
          </w:rPr>
          <w:t>3.3 Arendusplaadi initsialiseerimine:</w:t>
        </w:r>
        <w:r w:rsidRPr="00B45014">
          <w:rPr>
            <w:noProof/>
            <w:webHidden/>
          </w:rPr>
          <w:tab/>
        </w:r>
        <w:r w:rsidRPr="00B45014">
          <w:rPr>
            <w:noProof/>
            <w:webHidden/>
          </w:rPr>
          <w:fldChar w:fldCharType="begin"/>
        </w:r>
        <w:r w:rsidRPr="00B45014">
          <w:rPr>
            <w:noProof/>
            <w:webHidden/>
          </w:rPr>
          <w:instrText xml:space="preserve"> PAGEREF _Toc483086178 \h </w:instrText>
        </w:r>
        <w:r w:rsidRPr="00B45014">
          <w:rPr>
            <w:noProof/>
            <w:webHidden/>
          </w:rPr>
        </w:r>
        <w:r w:rsidRPr="00B45014">
          <w:rPr>
            <w:noProof/>
            <w:webHidden/>
          </w:rPr>
          <w:fldChar w:fldCharType="separate"/>
        </w:r>
        <w:r w:rsidRPr="00B45014">
          <w:rPr>
            <w:noProof/>
            <w:webHidden/>
          </w:rPr>
          <w:t>22</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79" w:history="1">
        <w:r w:rsidRPr="00B45014">
          <w:rPr>
            <w:rStyle w:val="Hyperlink"/>
            <w:noProof/>
          </w:rPr>
          <w:t>3.4 Sensori Initsialiseerimine:</w:t>
        </w:r>
        <w:r w:rsidRPr="00B45014">
          <w:rPr>
            <w:noProof/>
            <w:webHidden/>
          </w:rPr>
          <w:tab/>
        </w:r>
        <w:r w:rsidRPr="00B45014">
          <w:rPr>
            <w:noProof/>
            <w:webHidden/>
          </w:rPr>
          <w:fldChar w:fldCharType="begin"/>
        </w:r>
        <w:r w:rsidRPr="00B45014">
          <w:rPr>
            <w:noProof/>
            <w:webHidden/>
          </w:rPr>
          <w:instrText xml:space="preserve"> PAGEREF _Toc483086179 \h </w:instrText>
        </w:r>
        <w:r w:rsidRPr="00B45014">
          <w:rPr>
            <w:noProof/>
            <w:webHidden/>
          </w:rPr>
        </w:r>
        <w:r w:rsidRPr="00B45014">
          <w:rPr>
            <w:noProof/>
            <w:webHidden/>
          </w:rPr>
          <w:fldChar w:fldCharType="separate"/>
        </w:r>
        <w:r w:rsidRPr="00B45014">
          <w:rPr>
            <w:noProof/>
            <w:webHidden/>
          </w:rPr>
          <w:t>23</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80" w:history="1">
        <w:r w:rsidRPr="00B45014">
          <w:rPr>
            <w:rStyle w:val="Hyperlink"/>
            <w:noProof/>
          </w:rPr>
          <w:t>3.5 Andmete päring</w:t>
        </w:r>
        <w:r w:rsidRPr="00B45014">
          <w:rPr>
            <w:noProof/>
            <w:webHidden/>
          </w:rPr>
          <w:tab/>
        </w:r>
        <w:r w:rsidRPr="00B45014">
          <w:rPr>
            <w:noProof/>
            <w:webHidden/>
          </w:rPr>
          <w:fldChar w:fldCharType="begin"/>
        </w:r>
        <w:r w:rsidRPr="00B45014">
          <w:rPr>
            <w:noProof/>
            <w:webHidden/>
          </w:rPr>
          <w:instrText xml:space="preserve"> PAGEREF _Toc483086180 \h </w:instrText>
        </w:r>
        <w:r w:rsidRPr="00B45014">
          <w:rPr>
            <w:noProof/>
            <w:webHidden/>
          </w:rPr>
        </w:r>
        <w:r w:rsidRPr="00B45014">
          <w:rPr>
            <w:noProof/>
            <w:webHidden/>
          </w:rPr>
          <w:fldChar w:fldCharType="separate"/>
        </w:r>
        <w:r w:rsidRPr="00B45014">
          <w:rPr>
            <w:noProof/>
            <w:webHidden/>
          </w:rPr>
          <w:t>24</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81" w:history="1">
        <w:r w:rsidRPr="00B45014">
          <w:rPr>
            <w:rStyle w:val="Hyperlink"/>
            <w:noProof/>
          </w:rPr>
          <w:t>3.5.1 Lugemine</w:t>
        </w:r>
        <w:r w:rsidRPr="00B45014">
          <w:rPr>
            <w:noProof/>
            <w:webHidden/>
          </w:rPr>
          <w:tab/>
        </w:r>
        <w:r w:rsidRPr="00B45014">
          <w:rPr>
            <w:noProof/>
            <w:webHidden/>
          </w:rPr>
          <w:fldChar w:fldCharType="begin"/>
        </w:r>
        <w:r w:rsidRPr="00B45014">
          <w:rPr>
            <w:noProof/>
            <w:webHidden/>
          </w:rPr>
          <w:instrText xml:space="preserve"> PAGEREF _Toc483086181 \h </w:instrText>
        </w:r>
        <w:r w:rsidRPr="00B45014">
          <w:rPr>
            <w:noProof/>
            <w:webHidden/>
          </w:rPr>
        </w:r>
        <w:r w:rsidRPr="00B45014">
          <w:rPr>
            <w:noProof/>
            <w:webHidden/>
          </w:rPr>
          <w:fldChar w:fldCharType="separate"/>
        </w:r>
        <w:r w:rsidRPr="00B45014">
          <w:rPr>
            <w:noProof/>
            <w:webHidden/>
          </w:rPr>
          <w:t>24</w:t>
        </w:r>
        <w:r w:rsidRPr="00B45014">
          <w:rPr>
            <w:noProof/>
            <w:webHidden/>
          </w:rPr>
          <w:fldChar w:fldCharType="end"/>
        </w:r>
      </w:hyperlink>
    </w:p>
    <w:p w:rsidR="00671CA2" w:rsidRPr="00B45014" w:rsidRDefault="00671CA2">
      <w:pPr>
        <w:pStyle w:val="TOC3"/>
        <w:tabs>
          <w:tab w:val="right" w:leader="dot" w:pos="8495"/>
        </w:tabs>
        <w:rPr>
          <w:rFonts w:asciiTheme="minorHAnsi" w:eastAsiaTheme="minorEastAsia" w:hAnsiTheme="minorHAnsi" w:cstheme="minorBidi"/>
          <w:noProof/>
          <w:sz w:val="22"/>
          <w:szCs w:val="22"/>
        </w:rPr>
      </w:pPr>
      <w:hyperlink w:anchor="_Toc483086182" w:history="1">
        <w:r w:rsidRPr="00B45014">
          <w:rPr>
            <w:rStyle w:val="Hyperlink"/>
            <w:noProof/>
          </w:rPr>
          <w:t>3.5.2 Kirjutamine</w:t>
        </w:r>
        <w:r w:rsidRPr="00B45014">
          <w:rPr>
            <w:noProof/>
            <w:webHidden/>
          </w:rPr>
          <w:tab/>
        </w:r>
        <w:r w:rsidRPr="00B45014">
          <w:rPr>
            <w:noProof/>
            <w:webHidden/>
          </w:rPr>
          <w:fldChar w:fldCharType="begin"/>
        </w:r>
        <w:r w:rsidRPr="00B45014">
          <w:rPr>
            <w:noProof/>
            <w:webHidden/>
          </w:rPr>
          <w:instrText xml:space="preserve"> PAGEREF _Toc483086182 \h </w:instrText>
        </w:r>
        <w:r w:rsidRPr="00B45014">
          <w:rPr>
            <w:noProof/>
            <w:webHidden/>
          </w:rPr>
        </w:r>
        <w:r w:rsidRPr="00B45014">
          <w:rPr>
            <w:noProof/>
            <w:webHidden/>
          </w:rPr>
          <w:fldChar w:fldCharType="separate"/>
        </w:r>
        <w:r w:rsidRPr="00B45014">
          <w:rPr>
            <w:noProof/>
            <w:webHidden/>
          </w:rPr>
          <w:t>26</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83" w:history="1">
        <w:r w:rsidRPr="00B45014">
          <w:rPr>
            <w:rStyle w:val="Hyperlink"/>
            <w:noProof/>
          </w:rPr>
          <w:t>3.6 Häirete kontroll:</w:t>
        </w:r>
        <w:r w:rsidRPr="00B45014">
          <w:rPr>
            <w:noProof/>
            <w:webHidden/>
          </w:rPr>
          <w:tab/>
        </w:r>
        <w:r w:rsidRPr="00B45014">
          <w:rPr>
            <w:noProof/>
            <w:webHidden/>
          </w:rPr>
          <w:fldChar w:fldCharType="begin"/>
        </w:r>
        <w:r w:rsidRPr="00B45014">
          <w:rPr>
            <w:noProof/>
            <w:webHidden/>
          </w:rPr>
          <w:instrText xml:space="preserve"> PAGEREF _Toc483086183 \h </w:instrText>
        </w:r>
        <w:r w:rsidRPr="00B45014">
          <w:rPr>
            <w:noProof/>
            <w:webHidden/>
          </w:rPr>
        </w:r>
        <w:r w:rsidRPr="00B45014">
          <w:rPr>
            <w:noProof/>
            <w:webHidden/>
          </w:rPr>
          <w:fldChar w:fldCharType="separate"/>
        </w:r>
        <w:r w:rsidRPr="00B45014">
          <w:rPr>
            <w:noProof/>
            <w:webHidden/>
          </w:rPr>
          <w:t>28</w:t>
        </w:r>
        <w:r w:rsidRPr="00B45014">
          <w:rPr>
            <w:noProof/>
            <w:webHidden/>
          </w:rPr>
          <w:fldChar w:fldCharType="end"/>
        </w:r>
      </w:hyperlink>
    </w:p>
    <w:p w:rsidR="00671CA2" w:rsidRPr="00B45014" w:rsidRDefault="00671CA2">
      <w:pPr>
        <w:pStyle w:val="TOC2"/>
        <w:tabs>
          <w:tab w:val="right" w:leader="dot" w:pos="8495"/>
        </w:tabs>
        <w:rPr>
          <w:rFonts w:asciiTheme="minorHAnsi" w:eastAsiaTheme="minorEastAsia" w:hAnsiTheme="minorHAnsi" w:cstheme="minorBidi"/>
          <w:noProof/>
          <w:sz w:val="22"/>
          <w:szCs w:val="22"/>
        </w:rPr>
      </w:pPr>
      <w:hyperlink w:anchor="_Toc483086184" w:history="1">
        <w:r w:rsidRPr="00B45014">
          <w:rPr>
            <w:rStyle w:val="Hyperlink"/>
            <w:noProof/>
          </w:rPr>
          <w:t>3.7 Kiirendusanduri kalibreerimine:</w:t>
        </w:r>
        <w:r w:rsidRPr="00B45014">
          <w:rPr>
            <w:noProof/>
            <w:webHidden/>
          </w:rPr>
          <w:tab/>
        </w:r>
        <w:r w:rsidRPr="00B45014">
          <w:rPr>
            <w:noProof/>
            <w:webHidden/>
          </w:rPr>
          <w:fldChar w:fldCharType="begin"/>
        </w:r>
        <w:r w:rsidRPr="00B45014">
          <w:rPr>
            <w:noProof/>
            <w:webHidden/>
          </w:rPr>
          <w:instrText xml:space="preserve"> PAGEREF _Toc483086184 \h </w:instrText>
        </w:r>
        <w:r w:rsidRPr="00B45014">
          <w:rPr>
            <w:noProof/>
            <w:webHidden/>
          </w:rPr>
        </w:r>
        <w:r w:rsidRPr="00B45014">
          <w:rPr>
            <w:noProof/>
            <w:webHidden/>
          </w:rPr>
          <w:fldChar w:fldCharType="separate"/>
        </w:r>
        <w:r w:rsidRPr="00B45014">
          <w:rPr>
            <w:noProof/>
            <w:webHidden/>
          </w:rPr>
          <w:t>28</w:t>
        </w:r>
        <w:r w:rsidRPr="00B45014">
          <w:rPr>
            <w:noProof/>
            <w:webHidden/>
          </w:rPr>
          <w:fldChar w:fldCharType="end"/>
        </w:r>
      </w:hyperlink>
    </w:p>
    <w:p w:rsidR="00EF7646" w:rsidRPr="00B45014" w:rsidRDefault="000027AE">
      <w:r w:rsidRPr="00B45014">
        <w:fldChar w:fldCharType="end"/>
      </w:r>
    </w:p>
    <w:p w:rsidR="00EF7646" w:rsidRPr="00B45014" w:rsidRDefault="00EF7646"/>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5" w:name="_Toc437263083"/>
      <w:r w:rsidRPr="00B45014">
        <w:lastRenderedPageBreak/>
        <w:t xml:space="preserve">Jooniste </w:t>
      </w:r>
      <w:r w:rsidR="00EF0731" w:rsidRPr="00B45014">
        <w:t>loetelu</w:t>
      </w:r>
      <w:bookmarkEnd w:id="5"/>
    </w:p>
    <w:p w:rsidR="00671CA2" w:rsidRPr="00B45014" w:rsidRDefault="000027AE">
      <w:pPr>
        <w:pStyle w:val="TableofFigures"/>
        <w:tabs>
          <w:tab w:val="right" w:leader="dot" w:pos="8495"/>
        </w:tabs>
        <w:rPr>
          <w:rFonts w:asciiTheme="minorHAnsi" w:eastAsiaTheme="minorEastAsia" w:hAnsiTheme="minorHAnsi" w:cstheme="minorBidi"/>
          <w:noProof/>
          <w:sz w:val="22"/>
          <w:szCs w:val="22"/>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086185" w:history="1">
        <w:r w:rsidR="00671CA2" w:rsidRPr="00B45014">
          <w:rPr>
            <w:rStyle w:val="Hyperlink"/>
            <w:noProof/>
          </w:rPr>
          <w:t>Joonis 1 - Arendusplaat sensoritega</w:t>
        </w:r>
        <w:r w:rsidR="00671CA2" w:rsidRPr="00B45014">
          <w:rPr>
            <w:noProof/>
            <w:webHidden/>
          </w:rPr>
          <w:tab/>
        </w:r>
        <w:r w:rsidR="00671CA2" w:rsidRPr="00B45014">
          <w:rPr>
            <w:noProof/>
            <w:webHidden/>
          </w:rPr>
          <w:fldChar w:fldCharType="begin"/>
        </w:r>
        <w:r w:rsidR="00671CA2" w:rsidRPr="00B45014">
          <w:rPr>
            <w:noProof/>
            <w:webHidden/>
          </w:rPr>
          <w:instrText xml:space="preserve"> PAGEREF _Toc483086185 \h </w:instrText>
        </w:r>
        <w:r w:rsidR="00671CA2" w:rsidRPr="00B45014">
          <w:rPr>
            <w:noProof/>
            <w:webHidden/>
          </w:rPr>
        </w:r>
        <w:r w:rsidR="00671CA2" w:rsidRPr="00B45014">
          <w:rPr>
            <w:noProof/>
            <w:webHidden/>
          </w:rPr>
          <w:fldChar w:fldCharType="separate"/>
        </w:r>
        <w:r w:rsidR="00671CA2" w:rsidRPr="00B45014">
          <w:rPr>
            <w:noProof/>
            <w:webHidden/>
          </w:rPr>
          <w:t>11</w:t>
        </w:r>
        <w:r w:rsidR="00671CA2"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86" w:history="1">
        <w:r w:rsidRPr="00B45014">
          <w:rPr>
            <w:rStyle w:val="Hyperlink"/>
            <w:noProof/>
          </w:rPr>
          <w:t>Joonis 2 – Arendusplaat STM32F446RE</w:t>
        </w:r>
        <w:r w:rsidRPr="00B45014">
          <w:rPr>
            <w:noProof/>
            <w:webHidden/>
          </w:rPr>
          <w:tab/>
        </w:r>
        <w:r w:rsidRPr="00B45014">
          <w:rPr>
            <w:noProof/>
            <w:webHidden/>
          </w:rPr>
          <w:fldChar w:fldCharType="begin"/>
        </w:r>
        <w:r w:rsidRPr="00B45014">
          <w:rPr>
            <w:noProof/>
            <w:webHidden/>
          </w:rPr>
          <w:instrText xml:space="preserve"> PAGEREF _Toc483086186 \h </w:instrText>
        </w:r>
        <w:r w:rsidRPr="00B45014">
          <w:rPr>
            <w:noProof/>
            <w:webHidden/>
          </w:rPr>
        </w:r>
        <w:r w:rsidRPr="00B45014">
          <w:rPr>
            <w:noProof/>
            <w:webHidden/>
          </w:rPr>
          <w:fldChar w:fldCharType="separate"/>
        </w:r>
        <w:r w:rsidRPr="00B45014">
          <w:rPr>
            <w:noProof/>
            <w:webHidden/>
          </w:rPr>
          <w:t>13</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87" w:history="1">
        <w:r w:rsidRPr="00B45014">
          <w:rPr>
            <w:rStyle w:val="Hyperlink"/>
            <w:noProof/>
          </w:rPr>
          <w:t>Joonis 3 - Kiirendusandur BNO055</w:t>
        </w:r>
        <w:r w:rsidRPr="00B45014">
          <w:rPr>
            <w:noProof/>
            <w:webHidden/>
          </w:rPr>
          <w:tab/>
        </w:r>
        <w:r w:rsidRPr="00B45014">
          <w:rPr>
            <w:noProof/>
            <w:webHidden/>
          </w:rPr>
          <w:fldChar w:fldCharType="begin"/>
        </w:r>
        <w:r w:rsidRPr="00B45014">
          <w:rPr>
            <w:noProof/>
            <w:webHidden/>
          </w:rPr>
          <w:instrText xml:space="preserve"> PAGEREF _Toc483086187 \h </w:instrText>
        </w:r>
        <w:r w:rsidRPr="00B45014">
          <w:rPr>
            <w:noProof/>
            <w:webHidden/>
          </w:rPr>
        </w:r>
        <w:r w:rsidRPr="00B45014">
          <w:rPr>
            <w:noProof/>
            <w:webHidden/>
          </w:rPr>
          <w:fldChar w:fldCharType="separate"/>
        </w:r>
        <w:r w:rsidRPr="00B45014">
          <w:rPr>
            <w:noProof/>
            <w:webHidden/>
          </w:rPr>
          <w:t>14</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88" w:history="1">
        <w:r w:rsidRPr="00B45014">
          <w:rPr>
            <w:rStyle w:val="Hyperlink"/>
            <w:noProof/>
          </w:rPr>
          <w:t>Joonis 4 - TXD ja RXD</w:t>
        </w:r>
        <w:r w:rsidRPr="00B45014">
          <w:rPr>
            <w:noProof/>
            <w:webHidden/>
          </w:rPr>
          <w:tab/>
        </w:r>
        <w:r w:rsidRPr="00B45014">
          <w:rPr>
            <w:noProof/>
            <w:webHidden/>
          </w:rPr>
          <w:fldChar w:fldCharType="begin"/>
        </w:r>
        <w:r w:rsidRPr="00B45014">
          <w:rPr>
            <w:noProof/>
            <w:webHidden/>
          </w:rPr>
          <w:instrText xml:space="preserve"> PAGEREF _Toc483086188 \h </w:instrText>
        </w:r>
        <w:r w:rsidRPr="00B45014">
          <w:rPr>
            <w:noProof/>
            <w:webHidden/>
          </w:rPr>
        </w:r>
        <w:r w:rsidRPr="00B45014">
          <w:rPr>
            <w:noProof/>
            <w:webHidden/>
          </w:rPr>
          <w:fldChar w:fldCharType="separate"/>
        </w:r>
        <w:r w:rsidRPr="00B45014">
          <w:rPr>
            <w:noProof/>
            <w:webHidden/>
          </w:rPr>
          <w:t>16</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89" w:history="1">
        <w:r w:rsidRPr="00B45014">
          <w:rPr>
            <w:rStyle w:val="Hyperlink"/>
            <w:noProof/>
          </w:rPr>
          <w:t>Joonis 5 - RS-485 ühendus</w:t>
        </w:r>
        <w:r w:rsidRPr="00B45014">
          <w:rPr>
            <w:noProof/>
            <w:webHidden/>
          </w:rPr>
          <w:tab/>
        </w:r>
        <w:r w:rsidRPr="00B45014">
          <w:rPr>
            <w:noProof/>
            <w:webHidden/>
          </w:rPr>
          <w:fldChar w:fldCharType="begin"/>
        </w:r>
        <w:r w:rsidRPr="00B45014">
          <w:rPr>
            <w:noProof/>
            <w:webHidden/>
          </w:rPr>
          <w:instrText xml:space="preserve"> PAGEREF _Toc483086189 \h </w:instrText>
        </w:r>
        <w:r w:rsidRPr="00B45014">
          <w:rPr>
            <w:noProof/>
            <w:webHidden/>
          </w:rPr>
        </w:r>
        <w:r w:rsidRPr="00B45014">
          <w:rPr>
            <w:noProof/>
            <w:webHidden/>
          </w:rPr>
          <w:fldChar w:fldCharType="separate"/>
        </w:r>
        <w:r w:rsidRPr="00B45014">
          <w:rPr>
            <w:noProof/>
            <w:webHidden/>
          </w:rPr>
          <w:t>16</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0" w:history="1">
        <w:r w:rsidRPr="00B45014">
          <w:rPr>
            <w:rStyle w:val="Hyperlink"/>
            <w:noProof/>
          </w:rPr>
          <w:t>Joonis 6 - STM32CubeMX projekti seaded</w:t>
        </w:r>
        <w:r w:rsidRPr="00B45014">
          <w:rPr>
            <w:noProof/>
            <w:webHidden/>
          </w:rPr>
          <w:tab/>
        </w:r>
        <w:r w:rsidRPr="00B45014">
          <w:rPr>
            <w:noProof/>
            <w:webHidden/>
          </w:rPr>
          <w:fldChar w:fldCharType="begin"/>
        </w:r>
        <w:r w:rsidRPr="00B45014">
          <w:rPr>
            <w:noProof/>
            <w:webHidden/>
          </w:rPr>
          <w:instrText xml:space="preserve"> PAGEREF _Toc483086190 \h </w:instrText>
        </w:r>
        <w:r w:rsidRPr="00B45014">
          <w:rPr>
            <w:noProof/>
            <w:webHidden/>
          </w:rPr>
        </w:r>
        <w:r w:rsidRPr="00B45014">
          <w:rPr>
            <w:noProof/>
            <w:webHidden/>
          </w:rPr>
          <w:fldChar w:fldCharType="separate"/>
        </w:r>
        <w:r w:rsidRPr="00B45014">
          <w:rPr>
            <w:noProof/>
            <w:webHidden/>
          </w:rPr>
          <w:t>20</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1" w:history="1">
        <w:r w:rsidRPr="00B45014">
          <w:rPr>
            <w:rStyle w:val="Hyperlink"/>
            <w:noProof/>
          </w:rPr>
          <w:t>Joonis 7 - Programmi töö</w:t>
        </w:r>
        <w:r w:rsidRPr="00B45014">
          <w:rPr>
            <w:noProof/>
            <w:webHidden/>
          </w:rPr>
          <w:tab/>
        </w:r>
        <w:r w:rsidRPr="00B45014">
          <w:rPr>
            <w:noProof/>
            <w:webHidden/>
          </w:rPr>
          <w:fldChar w:fldCharType="begin"/>
        </w:r>
        <w:r w:rsidRPr="00B45014">
          <w:rPr>
            <w:noProof/>
            <w:webHidden/>
          </w:rPr>
          <w:instrText xml:space="preserve"> PAGEREF _Toc483086191 \h </w:instrText>
        </w:r>
        <w:r w:rsidRPr="00B45014">
          <w:rPr>
            <w:noProof/>
            <w:webHidden/>
          </w:rPr>
        </w:r>
        <w:r w:rsidRPr="00B45014">
          <w:rPr>
            <w:noProof/>
            <w:webHidden/>
          </w:rPr>
          <w:fldChar w:fldCharType="separate"/>
        </w:r>
        <w:r w:rsidRPr="00B45014">
          <w:rPr>
            <w:noProof/>
            <w:webHidden/>
          </w:rPr>
          <w:t>21</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2" w:history="1">
        <w:r w:rsidRPr="00B45014">
          <w:rPr>
            <w:rStyle w:val="Hyperlink"/>
            <w:noProof/>
          </w:rPr>
          <w:t>Joonis 8 - Arendusplaadi initsialiseerimine</w:t>
        </w:r>
        <w:r w:rsidRPr="00B45014">
          <w:rPr>
            <w:noProof/>
            <w:webHidden/>
          </w:rPr>
          <w:tab/>
        </w:r>
        <w:r w:rsidRPr="00B45014">
          <w:rPr>
            <w:noProof/>
            <w:webHidden/>
          </w:rPr>
          <w:fldChar w:fldCharType="begin"/>
        </w:r>
        <w:r w:rsidRPr="00B45014">
          <w:rPr>
            <w:noProof/>
            <w:webHidden/>
          </w:rPr>
          <w:instrText xml:space="preserve"> PAGEREF _Toc483086192 \h </w:instrText>
        </w:r>
        <w:r w:rsidRPr="00B45014">
          <w:rPr>
            <w:noProof/>
            <w:webHidden/>
          </w:rPr>
        </w:r>
        <w:r w:rsidRPr="00B45014">
          <w:rPr>
            <w:noProof/>
            <w:webHidden/>
          </w:rPr>
          <w:fldChar w:fldCharType="separate"/>
        </w:r>
        <w:r w:rsidRPr="00B45014">
          <w:rPr>
            <w:noProof/>
            <w:webHidden/>
          </w:rPr>
          <w:t>22</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3" w:history="1">
        <w:r w:rsidRPr="00B45014">
          <w:rPr>
            <w:rStyle w:val="Hyperlink"/>
            <w:noProof/>
          </w:rPr>
          <w:t>Joonis 9 - Sensori initsialiseerimine</w:t>
        </w:r>
        <w:r w:rsidRPr="00B45014">
          <w:rPr>
            <w:noProof/>
            <w:webHidden/>
          </w:rPr>
          <w:tab/>
        </w:r>
        <w:r w:rsidRPr="00B45014">
          <w:rPr>
            <w:noProof/>
            <w:webHidden/>
          </w:rPr>
          <w:fldChar w:fldCharType="begin"/>
        </w:r>
        <w:r w:rsidRPr="00B45014">
          <w:rPr>
            <w:noProof/>
            <w:webHidden/>
          </w:rPr>
          <w:instrText xml:space="preserve"> PAGEREF _Toc483086193 \h </w:instrText>
        </w:r>
        <w:r w:rsidRPr="00B45014">
          <w:rPr>
            <w:noProof/>
            <w:webHidden/>
          </w:rPr>
        </w:r>
        <w:r w:rsidRPr="00B45014">
          <w:rPr>
            <w:noProof/>
            <w:webHidden/>
          </w:rPr>
          <w:fldChar w:fldCharType="separate"/>
        </w:r>
        <w:r w:rsidRPr="00B45014">
          <w:rPr>
            <w:noProof/>
            <w:webHidden/>
          </w:rPr>
          <w:t>23</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4" w:history="1">
        <w:r w:rsidRPr="00B45014">
          <w:rPr>
            <w:rStyle w:val="Hyperlink"/>
            <w:noProof/>
          </w:rPr>
          <w:t>Joonis 10 - Häirete kontroll</w:t>
        </w:r>
        <w:r w:rsidRPr="00B45014">
          <w:rPr>
            <w:noProof/>
            <w:webHidden/>
          </w:rPr>
          <w:tab/>
        </w:r>
        <w:r w:rsidRPr="00B45014">
          <w:rPr>
            <w:noProof/>
            <w:webHidden/>
          </w:rPr>
          <w:fldChar w:fldCharType="begin"/>
        </w:r>
        <w:r w:rsidRPr="00B45014">
          <w:rPr>
            <w:noProof/>
            <w:webHidden/>
          </w:rPr>
          <w:instrText xml:space="preserve"> PAGEREF _Toc483086194 \h </w:instrText>
        </w:r>
        <w:r w:rsidRPr="00B45014">
          <w:rPr>
            <w:noProof/>
            <w:webHidden/>
          </w:rPr>
        </w:r>
        <w:r w:rsidRPr="00B45014">
          <w:rPr>
            <w:noProof/>
            <w:webHidden/>
          </w:rPr>
          <w:fldChar w:fldCharType="separate"/>
        </w:r>
        <w:r w:rsidRPr="00B45014">
          <w:rPr>
            <w:noProof/>
            <w:webHidden/>
          </w:rPr>
          <w:t>28</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5" w:history="1">
        <w:r w:rsidRPr="00B45014">
          <w:rPr>
            <w:rStyle w:val="Hyperlink"/>
            <w:noProof/>
          </w:rPr>
          <w:t>Joonis 11 - B1 ja LD2</w:t>
        </w:r>
        <w:r w:rsidRPr="00B45014">
          <w:rPr>
            <w:noProof/>
            <w:webHidden/>
          </w:rPr>
          <w:tab/>
        </w:r>
        <w:r w:rsidRPr="00B45014">
          <w:rPr>
            <w:noProof/>
            <w:webHidden/>
          </w:rPr>
          <w:fldChar w:fldCharType="begin"/>
        </w:r>
        <w:r w:rsidRPr="00B45014">
          <w:rPr>
            <w:noProof/>
            <w:webHidden/>
          </w:rPr>
          <w:instrText xml:space="preserve"> PAGEREF _Toc483086195 \h </w:instrText>
        </w:r>
        <w:r w:rsidRPr="00B45014">
          <w:rPr>
            <w:noProof/>
            <w:webHidden/>
          </w:rPr>
        </w:r>
        <w:r w:rsidRPr="00B45014">
          <w:rPr>
            <w:noProof/>
            <w:webHidden/>
          </w:rPr>
          <w:fldChar w:fldCharType="separate"/>
        </w:r>
        <w:r w:rsidRPr="00B45014">
          <w:rPr>
            <w:noProof/>
            <w:webHidden/>
          </w:rPr>
          <w:t>29</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6" w:history="1">
        <w:r w:rsidRPr="00B45014">
          <w:rPr>
            <w:rStyle w:val="Hyperlink"/>
            <w:noProof/>
          </w:rPr>
          <w:t>Joonis 12 - Realterm Port seaded</w:t>
        </w:r>
        <w:r w:rsidRPr="00B45014">
          <w:rPr>
            <w:noProof/>
            <w:webHidden/>
          </w:rPr>
          <w:tab/>
        </w:r>
        <w:r w:rsidRPr="00B45014">
          <w:rPr>
            <w:noProof/>
            <w:webHidden/>
          </w:rPr>
          <w:fldChar w:fldCharType="begin"/>
        </w:r>
        <w:r w:rsidRPr="00B45014">
          <w:rPr>
            <w:noProof/>
            <w:webHidden/>
          </w:rPr>
          <w:instrText xml:space="preserve"> PAGEREF _Toc483086196 \h </w:instrText>
        </w:r>
        <w:r w:rsidRPr="00B45014">
          <w:rPr>
            <w:noProof/>
            <w:webHidden/>
          </w:rPr>
        </w:r>
        <w:r w:rsidRPr="00B45014">
          <w:rPr>
            <w:noProof/>
            <w:webHidden/>
          </w:rPr>
          <w:fldChar w:fldCharType="separate"/>
        </w:r>
        <w:r w:rsidRPr="00B45014">
          <w:rPr>
            <w:noProof/>
            <w:webHidden/>
          </w:rPr>
          <w:t>30</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7" w:history="1">
        <w:r w:rsidRPr="00B45014">
          <w:rPr>
            <w:rStyle w:val="Hyperlink"/>
            <w:noProof/>
          </w:rPr>
          <w:t>Joonis 13 - Realterm Displei seaded</w:t>
        </w:r>
        <w:r w:rsidRPr="00B45014">
          <w:rPr>
            <w:noProof/>
            <w:webHidden/>
          </w:rPr>
          <w:tab/>
        </w:r>
        <w:r w:rsidRPr="00B45014">
          <w:rPr>
            <w:noProof/>
            <w:webHidden/>
          </w:rPr>
          <w:fldChar w:fldCharType="begin"/>
        </w:r>
        <w:r w:rsidRPr="00B45014">
          <w:rPr>
            <w:noProof/>
            <w:webHidden/>
          </w:rPr>
          <w:instrText xml:space="preserve"> PAGEREF _Toc483086197 \h </w:instrText>
        </w:r>
        <w:r w:rsidRPr="00B45014">
          <w:rPr>
            <w:noProof/>
            <w:webHidden/>
          </w:rPr>
        </w:r>
        <w:r w:rsidRPr="00B45014">
          <w:rPr>
            <w:noProof/>
            <w:webHidden/>
          </w:rPr>
          <w:fldChar w:fldCharType="separate"/>
        </w:r>
        <w:r w:rsidRPr="00B45014">
          <w:rPr>
            <w:noProof/>
            <w:webHidden/>
          </w:rPr>
          <w:t>31</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198" w:history="1">
        <w:r w:rsidRPr="00B45014">
          <w:rPr>
            <w:rStyle w:val="Hyperlink"/>
            <w:noProof/>
          </w:rPr>
          <w:t>Joonis 14 - Paigal olek</w:t>
        </w:r>
        <w:r w:rsidRPr="00B45014">
          <w:rPr>
            <w:noProof/>
            <w:webHidden/>
          </w:rPr>
          <w:tab/>
        </w:r>
        <w:r w:rsidRPr="00B45014">
          <w:rPr>
            <w:noProof/>
            <w:webHidden/>
          </w:rPr>
          <w:fldChar w:fldCharType="begin"/>
        </w:r>
        <w:r w:rsidRPr="00B45014">
          <w:rPr>
            <w:noProof/>
            <w:webHidden/>
          </w:rPr>
          <w:instrText xml:space="preserve"> PAGEREF _Toc483086198 \h </w:instrText>
        </w:r>
        <w:r w:rsidRPr="00B45014">
          <w:rPr>
            <w:noProof/>
            <w:webHidden/>
          </w:rPr>
        </w:r>
        <w:r w:rsidRPr="00B45014">
          <w:rPr>
            <w:noProof/>
            <w:webHidden/>
          </w:rPr>
          <w:fldChar w:fldCharType="separate"/>
        </w:r>
        <w:r w:rsidRPr="00B45014">
          <w:rPr>
            <w:noProof/>
            <w:webHidden/>
          </w:rPr>
          <w:t>32</w:t>
        </w:r>
        <w:r w:rsidRPr="00B45014">
          <w:rPr>
            <w:noProof/>
            <w:webHidden/>
          </w:rPr>
          <w:fldChar w:fldCharType="end"/>
        </w:r>
      </w:hyperlink>
    </w:p>
    <w:p w:rsidR="009F4718" w:rsidRPr="00B45014" w:rsidRDefault="000027AE" w:rsidP="00D10445">
      <w:pPr>
        <w:pStyle w:val="tekst"/>
        <w:rPr>
          <w:b/>
          <w:bCs/>
          <w:noProof/>
        </w:rPr>
      </w:pPr>
      <w:r w:rsidRPr="00B45014">
        <w:rPr>
          <w:b/>
          <w:bCs/>
          <w:noProof/>
        </w:rPr>
        <w:fldChar w:fldCharType="end"/>
      </w:r>
    </w:p>
    <w:p w:rsidR="0016246C" w:rsidRPr="00B45014" w:rsidRDefault="0016246C" w:rsidP="00AC07C4">
      <w:pPr>
        <w:rPr>
          <w:noProof/>
        </w:rPr>
      </w:pPr>
    </w:p>
    <w:p w:rsidR="0016246C" w:rsidRPr="00B45014" w:rsidRDefault="0016246C" w:rsidP="00AC07C4">
      <w:pPr>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6" w:name="_Toc437263084"/>
      <w:r w:rsidRPr="00B45014">
        <w:lastRenderedPageBreak/>
        <w:t xml:space="preserve">Tabelite </w:t>
      </w:r>
      <w:r w:rsidR="00EF0731" w:rsidRPr="00B45014">
        <w:t>loetelu</w:t>
      </w:r>
      <w:bookmarkEnd w:id="6"/>
    </w:p>
    <w:p w:rsidR="00671CA2" w:rsidRPr="00B45014" w:rsidRDefault="000027AE">
      <w:pPr>
        <w:pStyle w:val="TableofFigures"/>
        <w:tabs>
          <w:tab w:val="right" w:leader="dot" w:pos="8495"/>
        </w:tabs>
        <w:rPr>
          <w:rFonts w:asciiTheme="minorHAnsi" w:eastAsiaTheme="minorEastAsia" w:hAnsiTheme="minorHAnsi" w:cstheme="minorBidi"/>
          <w:noProof/>
          <w:sz w:val="22"/>
          <w:szCs w:val="22"/>
        </w:rPr>
      </w:pPr>
      <w:r w:rsidRPr="00B45014">
        <w:fldChar w:fldCharType="begin"/>
      </w:r>
      <w:r w:rsidR="001D6501" w:rsidRPr="00B45014">
        <w:instrText xml:space="preserve"> TOC \f F \h \z \c "Tabel" </w:instrText>
      </w:r>
      <w:r w:rsidRPr="00B45014">
        <w:fldChar w:fldCharType="separate"/>
      </w:r>
      <w:hyperlink w:anchor="_Toc483086199" w:history="1">
        <w:r w:rsidR="00671CA2" w:rsidRPr="00B45014">
          <w:rPr>
            <w:rStyle w:val="Hyperlink"/>
            <w:noProof/>
          </w:rPr>
          <w:t>Tabel 1 - UART andmeformaat</w:t>
        </w:r>
        <w:r w:rsidR="00671CA2" w:rsidRPr="00B45014">
          <w:rPr>
            <w:noProof/>
            <w:webHidden/>
          </w:rPr>
          <w:tab/>
        </w:r>
        <w:r w:rsidR="00671CA2" w:rsidRPr="00B45014">
          <w:rPr>
            <w:noProof/>
            <w:webHidden/>
          </w:rPr>
          <w:fldChar w:fldCharType="begin"/>
        </w:r>
        <w:r w:rsidR="00671CA2" w:rsidRPr="00B45014">
          <w:rPr>
            <w:noProof/>
            <w:webHidden/>
          </w:rPr>
          <w:instrText xml:space="preserve"> PAGEREF _Toc483086199 \h </w:instrText>
        </w:r>
        <w:r w:rsidR="00671CA2" w:rsidRPr="00B45014">
          <w:rPr>
            <w:noProof/>
            <w:webHidden/>
          </w:rPr>
        </w:r>
        <w:r w:rsidR="00671CA2" w:rsidRPr="00B45014">
          <w:rPr>
            <w:noProof/>
            <w:webHidden/>
          </w:rPr>
          <w:fldChar w:fldCharType="separate"/>
        </w:r>
        <w:r w:rsidR="00671CA2" w:rsidRPr="00B45014">
          <w:rPr>
            <w:noProof/>
            <w:webHidden/>
          </w:rPr>
          <w:t>15</w:t>
        </w:r>
        <w:r w:rsidR="00671CA2"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200" w:history="1">
        <w:r w:rsidRPr="00B45014">
          <w:rPr>
            <w:rStyle w:val="Hyperlink"/>
            <w:noProof/>
          </w:rPr>
          <w:t>Tabel 2 - Arendusplaadi ja sensorite ühendused</w:t>
        </w:r>
        <w:r w:rsidRPr="00B45014">
          <w:rPr>
            <w:noProof/>
            <w:webHidden/>
          </w:rPr>
          <w:tab/>
        </w:r>
        <w:r w:rsidRPr="00B45014">
          <w:rPr>
            <w:noProof/>
            <w:webHidden/>
          </w:rPr>
          <w:fldChar w:fldCharType="begin"/>
        </w:r>
        <w:r w:rsidRPr="00B45014">
          <w:rPr>
            <w:noProof/>
            <w:webHidden/>
          </w:rPr>
          <w:instrText xml:space="preserve"> PAGEREF _Toc483086200 \h </w:instrText>
        </w:r>
        <w:r w:rsidRPr="00B45014">
          <w:rPr>
            <w:noProof/>
            <w:webHidden/>
          </w:rPr>
        </w:r>
        <w:r w:rsidRPr="00B45014">
          <w:rPr>
            <w:noProof/>
            <w:webHidden/>
          </w:rPr>
          <w:fldChar w:fldCharType="separate"/>
        </w:r>
        <w:r w:rsidRPr="00B45014">
          <w:rPr>
            <w:noProof/>
            <w:webHidden/>
          </w:rPr>
          <w:t>18</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201" w:history="1">
        <w:r w:rsidRPr="00B45014">
          <w:rPr>
            <w:rStyle w:val="Hyperlink"/>
            <w:noProof/>
          </w:rPr>
          <w:t>Tabel 3 - UART seaded</w:t>
        </w:r>
        <w:r w:rsidRPr="00B45014">
          <w:rPr>
            <w:noProof/>
            <w:webHidden/>
          </w:rPr>
          <w:tab/>
        </w:r>
        <w:r w:rsidRPr="00B45014">
          <w:rPr>
            <w:noProof/>
            <w:webHidden/>
          </w:rPr>
          <w:fldChar w:fldCharType="begin"/>
        </w:r>
        <w:r w:rsidRPr="00B45014">
          <w:rPr>
            <w:noProof/>
            <w:webHidden/>
          </w:rPr>
          <w:instrText xml:space="preserve"> PAGEREF _Toc483086201 \h </w:instrText>
        </w:r>
        <w:r w:rsidRPr="00B45014">
          <w:rPr>
            <w:noProof/>
            <w:webHidden/>
          </w:rPr>
        </w:r>
        <w:r w:rsidRPr="00B45014">
          <w:rPr>
            <w:noProof/>
            <w:webHidden/>
          </w:rPr>
          <w:fldChar w:fldCharType="separate"/>
        </w:r>
        <w:r w:rsidRPr="00B45014">
          <w:rPr>
            <w:noProof/>
            <w:webHidden/>
          </w:rPr>
          <w:t>19</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202" w:history="1">
        <w:r w:rsidRPr="00B45014">
          <w:rPr>
            <w:rStyle w:val="Hyperlink"/>
            <w:noProof/>
          </w:rPr>
          <w:t>Tabel 4 - MSB ja LSB andme töötlus</w:t>
        </w:r>
        <w:r w:rsidRPr="00B45014">
          <w:rPr>
            <w:noProof/>
            <w:webHidden/>
          </w:rPr>
          <w:tab/>
        </w:r>
        <w:r w:rsidRPr="00B45014">
          <w:rPr>
            <w:noProof/>
            <w:webHidden/>
          </w:rPr>
          <w:fldChar w:fldCharType="begin"/>
        </w:r>
        <w:r w:rsidRPr="00B45014">
          <w:rPr>
            <w:noProof/>
            <w:webHidden/>
          </w:rPr>
          <w:instrText xml:space="preserve"> PAGEREF _Toc483086202 \h </w:instrText>
        </w:r>
        <w:r w:rsidRPr="00B45014">
          <w:rPr>
            <w:noProof/>
            <w:webHidden/>
          </w:rPr>
        </w:r>
        <w:r w:rsidRPr="00B45014">
          <w:rPr>
            <w:noProof/>
            <w:webHidden/>
          </w:rPr>
          <w:fldChar w:fldCharType="separate"/>
        </w:r>
        <w:r w:rsidRPr="00B45014">
          <w:rPr>
            <w:noProof/>
            <w:webHidden/>
          </w:rPr>
          <w:t>22</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203" w:history="1">
        <w:r w:rsidRPr="00B45014">
          <w:rPr>
            <w:rStyle w:val="Hyperlink"/>
            <w:noProof/>
          </w:rPr>
          <w:t>Tabel 5 - Lugemise päring</w:t>
        </w:r>
        <w:r w:rsidRPr="00B45014">
          <w:rPr>
            <w:noProof/>
            <w:webHidden/>
          </w:rPr>
          <w:tab/>
        </w:r>
        <w:r w:rsidRPr="00B45014">
          <w:rPr>
            <w:noProof/>
            <w:webHidden/>
          </w:rPr>
          <w:fldChar w:fldCharType="begin"/>
        </w:r>
        <w:r w:rsidRPr="00B45014">
          <w:rPr>
            <w:noProof/>
            <w:webHidden/>
          </w:rPr>
          <w:instrText xml:space="preserve"> PAGEREF _Toc483086203 \h </w:instrText>
        </w:r>
        <w:r w:rsidRPr="00B45014">
          <w:rPr>
            <w:noProof/>
            <w:webHidden/>
          </w:rPr>
        </w:r>
        <w:r w:rsidRPr="00B45014">
          <w:rPr>
            <w:noProof/>
            <w:webHidden/>
          </w:rPr>
          <w:fldChar w:fldCharType="separate"/>
        </w:r>
        <w:r w:rsidRPr="00B45014">
          <w:rPr>
            <w:noProof/>
            <w:webHidden/>
          </w:rPr>
          <w:t>24</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204" w:history="1">
        <w:r w:rsidRPr="00B45014">
          <w:rPr>
            <w:rStyle w:val="Hyperlink"/>
            <w:noProof/>
          </w:rPr>
          <w:t>Tabel 6 - Registrist õnnestunud lugemise vastus</w:t>
        </w:r>
        <w:r w:rsidRPr="00B45014">
          <w:rPr>
            <w:noProof/>
            <w:webHidden/>
          </w:rPr>
          <w:tab/>
        </w:r>
        <w:r w:rsidRPr="00B45014">
          <w:rPr>
            <w:noProof/>
            <w:webHidden/>
          </w:rPr>
          <w:fldChar w:fldCharType="begin"/>
        </w:r>
        <w:r w:rsidRPr="00B45014">
          <w:rPr>
            <w:noProof/>
            <w:webHidden/>
          </w:rPr>
          <w:instrText xml:space="preserve"> PAGEREF _Toc483086204 \h </w:instrText>
        </w:r>
        <w:r w:rsidRPr="00B45014">
          <w:rPr>
            <w:noProof/>
            <w:webHidden/>
          </w:rPr>
        </w:r>
        <w:r w:rsidRPr="00B45014">
          <w:rPr>
            <w:noProof/>
            <w:webHidden/>
          </w:rPr>
          <w:fldChar w:fldCharType="separate"/>
        </w:r>
        <w:r w:rsidRPr="00B45014">
          <w:rPr>
            <w:noProof/>
            <w:webHidden/>
          </w:rPr>
          <w:t>25</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205" w:history="1">
        <w:r w:rsidRPr="00B45014">
          <w:rPr>
            <w:rStyle w:val="Hyperlink"/>
            <w:noProof/>
          </w:rPr>
          <w:t>Tabel 7 - Registrist lugemise veateade</w:t>
        </w:r>
        <w:r w:rsidRPr="00B45014">
          <w:rPr>
            <w:noProof/>
            <w:webHidden/>
          </w:rPr>
          <w:tab/>
        </w:r>
        <w:r w:rsidRPr="00B45014">
          <w:rPr>
            <w:noProof/>
            <w:webHidden/>
          </w:rPr>
          <w:fldChar w:fldCharType="begin"/>
        </w:r>
        <w:r w:rsidRPr="00B45014">
          <w:rPr>
            <w:noProof/>
            <w:webHidden/>
          </w:rPr>
          <w:instrText xml:space="preserve"> PAGEREF _Toc483086205 \h </w:instrText>
        </w:r>
        <w:r w:rsidRPr="00B45014">
          <w:rPr>
            <w:noProof/>
            <w:webHidden/>
          </w:rPr>
        </w:r>
        <w:r w:rsidRPr="00B45014">
          <w:rPr>
            <w:noProof/>
            <w:webHidden/>
          </w:rPr>
          <w:fldChar w:fldCharType="separate"/>
        </w:r>
        <w:r w:rsidRPr="00B45014">
          <w:rPr>
            <w:noProof/>
            <w:webHidden/>
          </w:rPr>
          <w:t>25</w:t>
        </w:r>
        <w:r w:rsidRPr="00B45014">
          <w:rPr>
            <w:noProof/>
            <w:webHidden/>
          </w:rPr>
          <w:fldChar w:fldCharType="end"/>
        </w:r>
      </w:hyperlink>
    </w:p>
    <w:p w:rsidR="00671CA2" w:rsidRPr="00B45014" w:rsidRDefault="00671CA2">
      <w:pPr>
        <w:pStyle w:val="TableofFigures"/>
        <w:tabs>
          <w:tab w:val="right" w:leader="dot" w:pos="8495"/>
        </w:tabs>
        <w:rPr>
          <w:rFonts w:asciiTheme="minorHAnsi" w:eastAsiaTheme="minorEastAsia" w:hAnsiTheme="minorHAnsi" w:cstheme="minorBidi"/>
          <w:noProof/>
          <w:sz w:val="22"/>
          <w:szCs w:val="22"/>
        </w:rPr>
      </w:pPr>
      <w:hyperlink w:anchor="_Toc483086206" w:history="1">
        <w:r w:rsidRPr="00B45014">
          <w:rPr>
            <w:rStyle w:val="Hyperlink"/>
            <w:noProof/>
          </w:rPr>
          <w:t>Tabel 8 - Kirjutamine</w:t>
        </w:r>
        <w:r w:rsidRPr="00B45014">
          <w:rPr>
            <w:noProof/>
            <w:webHidden/>
          </w:rPr>
          <w:tab/>
        </w:r>
        <w:r w:rsidRPr="00B45014">
          <w:rPr>
            <w:noProof/>
            <w:webHidden/>
          </w:rPr>
          <w:fldChar w:fldCharType="begin"/>
        </w:r>
        <w:r w:rsidRPr="00B45014">
          <w:rPr>
            <w:noProof/>
            <w:webHidden/>
          </w:rPr>
          <w:instrText xml:space="preserve"> PAGEREF _Toc483086206 \h </w:instrText>
        </w:r>
        <w:r w:rsidRPr="00B45014">
          <w:rPr>
            <w:noProof/>
            <w:webHidden/>
          </w:rPr>
        </w:r>
        <w:r w:rsidRPr="00B45014">
          <w:rPr>
            <w:noProof/>
            <w:webHidden/>
          </w:rPr>
          <w:fldChar w:fldCharType="separate"/>
        </w:r>
        <w:r w:rsidRPr="00B45014">
          <w:rPr>
            <w:noProof/>
            <w:webHidden/>
          </w:rPr>
          <w:t>26</w:t>
        </w:r>
        <w:r w:rsidRPr="00B45014">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7" w:name="_Toc370226608"/>
      <w:bookmarkStart w:id="8" w:name="_Ref371595904"/>
      <w:bookmarkStart w:id="9" w:name="_Toc371596364"/>
      <w:bookmarkStart w:id="10" w:name="_Toc437263085"/>
      <w:bookmarkStart w:id="11"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r w:rsidRPr="00B45014">
        <w:lastRenderedPageBreak/>
        <w:t>Sissejuhatus</w:t>
      </w:r>
      <w:bookmarkEnd w:id="7"/>
      <w:bookmarkEnd w:id="8"/>
      <w:bookmarkEnd w:id="9"/>
      <w:bookmarkEnd w:id="10"/>
      <w:bookmarkEnd w:id="11"/>
    </w:p>
    <w:p w:rsidR="00C5475B" w:rsidRPr="00B45014" w:rsidRDefault="004F6902" w:rsidP="00D10445">
      <w:pPr>
        <w:pStyle w:val="tekst"/>
      </w:pPr>
      <w:bookmarkStart w:id="12" w:name="_Toc370226609"/>
      <w:bookmarkStart w:id="13" w:name="_Ref370278170"/>
      <w:bookmarkStart w:id="14" w:name="_Ref371498087"/>
      <w:r w:rsidRPr="00B45014">
        <w:t xml:space="preserve">Käesoleva lõputöö teemaks on kukkumise tuvastamise süsteemi arendus. </w:t>
      </w:r>
      <w:r w:rsidR="005F0DE0" w:rsidRPr="00B45014">
        <w:t>Töö põhieesmärgiks on luua platvorm, mille abil saab välja töötada kukkumise tuvastamiseks algoritmi.</w:t>
      </w:r>
      <w:r w:rsidR="00082993" w:rsidRPr="00B45014">
        <w:t xml:space="preserve"> Prototüüpi kasutatakse uuringute läbiviimisel liikuvatel alustel, milleks võivad olla meresõidukid ja merel olevad kalafarmid.</w:t>
      </w:r>
      <w:r w:rsidR="005F0DE0" w:rsidRPr="00B45014">
        <w:t xml:space="preserve"> </w:t>
      </w:r>
      <w:r w:rsidR="00BA077D" w:rsidRPr="00B45014">
        <w:t>Sellest tulenevalt kasutatakse se</w:t>
      </w:r>
      <w:r w:rsidR="00236D68" w:rsidRPr="00B45014">
        <w:t>adet kinnitatuna</w:t>
      </w:r>
      <w:r w:rsidR="00BA077D"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FC2645" w:rsidRPr="00B45014">
        <w:t xml:space="preserve"> keskkonna 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andmeside</w:t>
      </w:r>
      <w:r w:rsidR="00273DC1" w:rsidRPr="00B45014">
        <w:t xml:space="preserve"> nendes</w:t>
      </w:r>
      <w:r w:rsidR="00134234" w:rsidRPr="00B45014">
        <w:t xml:space="preserve"> tingimustes</w:t>
      </w:r>
      <w:r w:rsidR="00273DC1" w:rsidRPr="00B45014">
        <w:t>.</w:t>
      </w:r>
    </w:p>
    <w:p w:rsidR="003A230D" w:rsidRPr="00B45014" w:rsidRDefault="00324F75" w:rsidP="00D10445">
      <w:pPr>
        <w:pStyle w:val="tekst"/>
      </w:pPr>
      <w:r w:rsidRPr="00B45014">
        <w:t>Nagu</w:t>
      </w:r>
      <w:r w:rsidR="002344E8" w:rsidRPr="00B45014">
        <w:t xml:space="preserve"> eelnevalt mainitud, on sensorid paigaldatud inimese külge.</w:t>
      </w:r>
      <w:r w:rsidR="003A230D" w:rsidRPr="00B45014">
        <w:t xml:space="preserve"> Sensorite ühendamiseks kasutatakse juhtmeid. Se</w:t>
      </w:r>
      <w:r w:rsidR="004B4BB4" w:rsidRPr="00B45014">
        <w:t>nsorid asuvad teineteisest mõne</w:t>
      </w:r>
      <w:r w:rsidR="003A230D" w:rsidRPr="00B45014">
        <w:t>kümne sentimeetri kaugusel ning on ühendatud arendusplaadi</w:t>
      </w:r>
      <w:r w:rsidR="00BA17E9" w:rsidRPr="00B45014">
        <w:t>ga</w:t>
      </w:r>
      <w:r w:rsidR="003A230D" w:rsidRPr="00B45014">
        <w:t xml:space="preserve">. Juhtmed tagavad kiire </w:t>
      </w:r>
      <w:r w:rsidR="000B334A" w:rsidRPr="00B45014">
        <w:t>ja</w:t>
      </w:r>
      <w:r w:rsidR="003A230D" w:rsidRPr="00B45014">
        <w:t xml:space="preserve"> püsiva ühenduse, kuid seejuures tuleb arvestada, et </w:t>
      </w:r>
      <w:r w:rsidR="008B012E" w:rsidRPr="00B45014">
        <w:t>juhtmed</w:t>
      </w:r>
      <w:r w:rsidR="002344E8" w:rsidRPr="00B45014">
        <w:t xml:space="preserve"> võivad liikumisel </w:t>
      </w:r>
      <w:r w:rsidR="00EE6A49" w:rsidRPr="00B45014">
        <w:t>venida</w:t>
      </w:r>
      <w:r w:rsidR="003A230D" w:rsidRPr="00B45014">
        <w:t xml:space="preserve"> ning ühendused võivad </w:t>
      </w:r>
      <w:r w:rsidR="003C5A77" w:rsidRPr="00B45014">
        <w:t>puruneda</w:t>
      </w:r>
      <w:r w:rsidR="003A230D" w:rsidRPr="00B45014">
        <w:t>.</w:t>
      </w:r>
      <w:r w:rsidR="00181E41" w:rsidRPr="00B45014">
        <w:t xml:space="preserve"> Selle </w:t>
      </w:r>
      <w:r w:rsidR="00C04273" w:rsidRPr="00B45014">
        <w:t>ära hoidmiseks</w:t>
      </w:r>
      <w:r w:rsidR="00181E41" w:rsidRPr="00B45014">
        <w:t xml:space="preserve"> tuleb </w:t>
      </w:r>
      <w:r w:rsidR="008B012E" w:rsidRPr="00B45014">
        <w:t>juhtmetele</w:t>
      </w:r>
      <w:r w:rsidR="00181E41" w:rsidRPr="00B45014">
        <w:t xml:space="preserve"> </w:t>
      </w:r>
      <w:r w:rsidR="000D6553" w:rsidRPr="00B45014">
        <w:t>jätta ruumi</w:t>
      </w:r>
      <w:r w:rsidR="00181E41"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 </w:t>
      </w:r>
      <w:r w:rsidR="00204ADA" w:rsidRPr="00B45014">
        <w:t>vastutab inimelu eest,</w:t>
      </w:r>
      <w:r w:rsidR="00535482" w:rsidRPr="00B45014">
        <w:t xml:space="preserve"> on tegemist reaalajasüsteemiga.</w:t>
      </w:r>
      <w:r w:rsidR="0095379D" w:rsidRPr="00B45014">
        <w:t xml:space="preserve"> Kukkumine toimub kiiresti ning seetõttu tuleb andmeid pärida </w:t>
      </w:r>
      <w:r w:rsidR="006C651E" w:rsidRPr="00B45014">
        <w:t>tihti</w:t>
      </w:r>
      <w:r w:rsidR="0095379D" w:rsidRPr="00B45014">
        <w:t xml:space="preserve">.  Süsteem peab selle juures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 kukkumise tuvastus, seda kiiremini saab </w:t>
      </w:r>
      <w:r w:rsidR="00134E5F" w:rsidRPr="00B45014">
        <w:t>juhtunust</w:t>
      </w:r>
      <w:r w:rsidR="0095379D" w:rsidRPr="00B45014">
        <w:t xml:space="preserve"> teavitada.</w:t>
      </w:r>
      <w:r w:rsidR="00134E5F" w:rsidRPr="00B45014">
        <w:t xml:space="preserve"> Kukkumine võib toimuda põrandale kui ka vette, kukkumisel võib seade </w:t>
      </w:r>
      <w:r w:rsidR="00E8685D" w:rsidRPr="00B45014">
        <w:t>saada kahjustada</w:t>
      </w:r>
      <w:r w:rsidR="0092695B" w:rsidRPr="00B45014">
        <w:t>, seega tuleb mõelda, kuidas seadet kaitsta</w:t>
      </w:r>
      <w:r w:rsidR="00134E5F" w:rsidRPr="00B45014">
        <w:t>.</w:t>
      </w:r>
      <w:r w:rsidR="00B64A08" w:rsidRPr="00B45014">
        <w:t xml:space="preserve"> Arendusplaadi</w:t>
      </w:r>
      <w:r w:rsidR="002243BB" w:rsidRPr="00B45014">
        <w:t xml:space="preserve"> kui ka sensor</w:t>
      </w:r>
      <w:r w:rsidR="00B64A08" w:rsidRPr="00B45014">
        <w:t>i</w:t>
      </w:r>
      <w:r w:rsidR="002243BB" w:rsidRPr="00B45014">
        <w:t xml:space="preserve"> </w:t>
      </w:r>
      <w:r w:rsidR="00B64A08" w:rsidRPr="00B45014">
        <w:t>valikul tuleb</w:t>
      </w:r>
      <w:r w:rsidR="00712594" w:rsidRPr="00B45014">
        <w:t xml:space="preserve"> seda</w:t>
      </w:r>
      <w:r w:rsidR="00B64A08" w:rsidRPr="00B45014">
        <w:t xml:space="preserve"> </w:t>
      </w:r>
      <w:r w:rsidR="00134E5F" w:rsidRPr="00B45014">
        <w:t>kõike</w:t>
      </w:r>
      <w:r w:rsidR="00B64A08" w:rsidRPr="00B45014">
        <w:t xml:space="preserve"> </w:t>
      </w:r>
      <w:r w:rsidR="00134E5F" w:rsidRPr="00B45014">
        <w:t>silmas pidada.</w:t>
      </w:r>
    </w:p>
    <w:p w:rsidR="004E3909" w:rsidRPr="00B45014" w:rsidRDefault="00792964" w:rsidP="00D10445">
      <w:pPr>
        <w:pStyle w:val="tekst"/>
      </w:pPr>
      <w:r w:rsidRPr="00B45014">
        <w:t xml:space="preserve">Kuna tegemist on platvormi </w:t>
      </w:r>
      <w:r w:rsidR="00903F36" w:rsidRPr="00B45014">
        <w:t>arendamisega</w:t>
      </w:r>
      <w:r w:rsidRPr="00B45014">
        <w:t>,</w:t>
      </w:r>
      <w:r w:rsidR="00903F36" w:rsidRPr="00B45014">
        <w:t xml:space="preserve"> </w:t>
      </w:r>
      <w:r w:rsidR="002536C3" w:rsidRPr="00B45014">
        <w:t xml:space="preserve">millele </w:t>
      </w:r>
      <w:r w:rsidR="00354138" w:rsidRPr="00B45014">
        <w:t>abil</w:t>
      </w:r>
      <w:r w:rsidR="002536C3" w:rsidRPr="00B45014">
        <w:t xml:space="preserve"> töötatakse välja algoritm</w:t>
      </w:r>
      <w:r w:rsidR="000F5C04" w:rsidRPr="00B45014">
        <w:t>, peab töö olema paindlik. 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seda, et </w:t>
      </w:r>
      <w:r w:rsidR="002A0E15" w:rsidRPr="00B45014">
        <w:t>programm pakuks seadistamis</w:t>
      </w:r>
      <w:r w:rsidR="002153F4" w:rsidRPr="00B45014">
        <w:t>e</w:t>
      </w:r>
      <w:r w:rsidR="002A0E15" w:rsidRPr="00B45014">
        <w:t xml:space="preserve"> võimalusi </w:t>
      </w:r>
      <w:r w:rsidR="00417E50" w:rsidRPr="00B45014">
        <w:t>algoritmi töötleja</w:t>
      </w:r>
      <w:r w:rsidR="002A0E15" w:rsidRPr="00B45014">
        <w:t>le</w:t>
      </w:r>
      <w:r w:rsidR="004E3909" w:rsidRPr="00B45014">
        <w:t>.</w:t>
      </w:r>
    </w:p>
    <w:p w:rsidR="00F82904" w:rsidRPr="00B45014" w:rsidRDefault="00EB5307" w:rsidP="004E3909">
      <w:pPr>
        <w:pStyle w:val="tekst"/>
      </w:pPr>
      <w:r w:rsidRPr="00B45014">
        <w:t xml:space="preserve">Käesolev töö sisaldab </w:t>
      </w:r>
      <w:r w:rsidR="004E3909" w:rsidRPr="00B45014">
        <w:t>kolm</w:t>
      </w:r>
      <w:r w:rsidRPr="00B45014">
        <w:t>e</w:t>
      </w:r>
      <w:r w:rsidR="004E3909" w:rsidRPr="00B45014">
        <w:t xml:space="preserve"> põhiülesannet, millest esimene on prototüübi riistvara arendus. Teiseks mikrokontrolleri seadistamine töötamaks mitme kiirendusanduriga. </w:t>
      </w:r>
      <w:r w:rsidR="00AD3DDA" w:rsidRPr="00B45014">
        <w:lastRenderedPageBreak/>
        <w:t xml:space="preserve">Kolmandaks </w:t>
      </w:r>
      <w:r w:rsidR="004E3909" w:rsidRPr="00B45014">
        <w:t>kiirendus andurite seadistamine vastavalt algoritmi poolt sisendandmetele esitatavatele nõuetele.</w:t>
      </w:r>
    </w:p>
    <w:p w:rsidR="00F82904" w:rsidRPr="00B45014" w:rsidRDefault="00F82904">
      <w:r w:rsidRPr="00B45014">
        <w:br w:type="page"/>
      </w:r>
    </w:p>
    <w:p w:rsidR="00EA1898" w:rsidRPr="00B45014" w:rsidRDefault="0075589A" w:rsidP="00053E39">
      <w:pPr>
        <w:pStyle w:val="Heading1"/>
      </w:pPr>
      <w:r w:rsidRPr="00B45014">
        <w:lastRenderedPageBreak/>
        <w:t>Riistvara</w:t>
      </w:r>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Content>
          <w:r w:rsidR="00540285" w:rsidRPr="00B45014">
            <w:fldChar w:fldCharType="begin"/>
          </w:r>
          <w:r w:rsidR="00540285" w:rsidRPr="00B45014">
            <w:instrText xml:space="preserve"> CITATION STM \l 1033 </w:instrText>
          </w:r>
          <w:r w:rsidR="00540285" w:rsidRPr="00B45014">
            <w:fldChar w:fldCharType="separate"/>
          </w:r>
          <w:r w:rsidR="00D72D04" w:rsidRPr="00B45014">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w:t>
      </w:r>
      <w:proofErr w:type="spellStart"/>
      <w:r w:rsidRPr="00B45014">
        <w:t>Bosch</w:t>
      </w:r>
      <w:proofErr w:type="spellEnd"/>
      <w:r w:rsidRPr="00B45014">
        <w:t xml:space="preserve"> </w:t>
      </w:r>
      <w:r w:rsidR="00F1560B" w:rsidRPr="00B45014">
        <w:t>BNO055</w:t>
      </w:r>
      <w:sdt>
        <w:sdtPr>
          <w:id w:val="721180893"/>
          <w:citation/>
        </w:sdtPr>
        <w:sdtContent>
          <w:r w:rsidR="00055519" w:rsidRPr="00B45014">
            <w:fldChar w:fldCharType="begin"/>
          </w:r>
          <w:r w:rsidR="00055519" w:rsidRPr="00B45014">
            <w:instrText xml:space="preserve"> CITATION BNO055 \l 1033 </w:instrText>
          </w:r>
          <w:r w:rsidR="00055519" w:rsidRPr="00B45014">
            <w:fldChar w:fldCharType="separate"/>
          </w:r>
          <w:r w:rsidR="00D72D04" w:rsidRPr="00B45014">
            <w:rPr>
              <w:noProof/>
            </w:rPr>
            <w:t xml:space="preserve"> [2]</w:t>
          </w:r>
          <w:r w:rsidR="00055519" w:rsidRPr="00B45014">
            <w:fldChar w:fldCharType="end"/>
          </w:r>
        </w:sdtContent>
      </w:sdt>
    </w:p>
    <w:p w:rsidR="002D30C4" w:rsidRPr="00B45014" w:rsidRDefault="002D30C4" w:rsidP="00D10445">
      <w:pPr>
        <w:pStyle w:val="tekst"/>
      </w:pPr>
      <w:r w:rsidRPr="00B45014">
        <w:t>Süsteemi üles</w:t>
      </w:r>
      <w:r w:rsidR="00354138" w:rsidRPr="00B45014">
        <w:t>ehitus on näidatud Joonisel 1, j</w:t>
      </w:r>
      <w:r w:rsidRPr="00B45014">
        <w:t>oonisel on kujutatud arendusplaati koos sensoritega.</w:t>
      </w:r>
    </w:p>
    <w:p w:rsidR="002D30C4" w:rsidRPr="00B45014" w:rsidRDefault="002D30C4" w:rsidP="002D30C4">
      <w:pPr>
        <w:pStyle w:val="tekst"/>
        <w:keepNext/>
      </w:pPr>
      <w:r w:rsidRPr="00B45014">
        <w:rPr>
          <w:noProof/>
        </w:rPr>
        <w:drawing>
          <wp:inline distT="0" distB="0" distL="0" distR="0" wp14:anchorId="0B4AFE0F" wp14:editId="5701358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2D30C4" w:rsidRPr="00B45014" w:rsidRDefault="002D30C4" w:rsidP="002D30C4">
      <w:pPr>
        <w:pStyle w:val="Caption"/>
        <w:jc w:val="both"/>
      </w:pPr>
      <w:bookmarkStart w:id="15" w:name="_Toc483086185"/>
      <w:r w:rsidRPr="00B45014">
        <w:t xml:space="preserve">Joonis </w:t>
      </w:r>
      <w:fldSimple w:instr=" SEQ Joonis \* ARABIC ">
        <w:r w:rsidR="005206BC" w:rsidRPr="00B45014">
          <w:rPr>
            <w:noProof/>
          </w:rPr>
          <w:t>1</w:t>
        </w:r>
      </w:fldSimple>
      <w:r w:rsidRPr="00B45014">
        <w:t xml:space="preserve"> - Arendusplaat sensoritega</w:t>
      </w:r>
      <w:bookmarkEnd w:id="15"/>
    </w:p>
    <w:p w:rsidR="005E32D4" w:rsidRPr="00B45014" w:rsidRDefault="005E32D4" w:rsidP="005E32D4">
      <w:pPr>
        <w:pStyle w:val="Heading2"/>
      </w:pPr>
      <w:bookmarkStart w:id="16" w:name="_Toc483086162"/>
      <w:r w:rsidRPr="00B45014">
        <w:t>Süsteemi nõuded</w:t>
      </w:r>
      <w:bookmarkEnd w:id="16"/>
    </w:p>
    <w:p w:rsidR="0059255A" w:rsidRPr="00B45014"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arendusplaadi valikul tuleb veenduda selles, et</w:t>
      </w:r>
      <w:r w:rsidR="003A7CAA" w:rsidRPr="00B45014">
        <w:t xml:space="preserve"> valitud</w:t>
      </w:r>
      <w:r w:rsidR="00597028" w:rsidRPr="00B45014">
        <w:t xml:space="preserve"> protokoll</w:t>
      </w:r>
      <w:r w:rsidR="006544E7" w:rsidRPr="00B45014">
        <w:t xml:space="preserve"> oleks mõlema poolt toetatud.</w:t>
      </w:r>
      <w:r w:rsidR="00733F4E" w:rsidRPr="00B45014">
        <w:t xml:space="preserve"> Süsteem peab toetama vähemalt kolme porti, mille kaudu oleks võimalik </w:t>
      </w:r>
      <w:r w:rsidR="001D581C" w:rsidRPr="00B45014">
        <w:t xml:space="preserve">suhelda kiirendusanduritega. </w:t>
      </w:r>
      <w:r w:rsidR="003A7CAA" w:rsidRPr="00B45014">
        <w:t>Seade</w:t>
      </w:r>
      <w:r w:rsidR="001D581C" w:rsidRPr="00B45014">
        <w:t xml:space="preserve"> peab olema kerge, vastupidav ning mõõtmetelt väike. </w:t>
      </w:r>
    </w:p>
    <w:p w:rsidR="00A75CC2" w:rsidRPr="00B45014" w:rsidRDefault="00A75CC2" w:rsidP="00D10445">
      <w:pPr>
        <w:pStyle w:val="tekst"/>
      </w:pPr>
      <w:r w:rsidRPr="00B45014">
        <w:t xml:space="preserve">Arendusplaate on mitmeid, millest kuulsamad tootjad on </w:t>
      </w:r>
      <w:proofErr w:type="spellStart"/>
      <w:r w:rsidRPr="00B45014">
        <w:t>Arduino</w:t>
      </w:r>
      <w:proofErr w:type="spellEnd"/>
      <w:r w:rsidRPr="00B45014">
        <w:t xml:space="preserve"> </w:t>
      </w:r>
      <w:r w:rsidRPr="00B45014">
        <w:rPr>
          <w:noProof/>
        </w:rPr>
        <w:t>[3]</w:t>
      </w:r>
      <w:r w:rsidRPr="00B45014">
        <w:t xml:space="preserve">, </w:t>
      </w:r>
      <w:proofErr w:type="spellStart"/>
      <w:r w:rsidRPr="00B45014">
        <w:t>Raspberry</w:t>
      </w:r>
      <w:proofErr w:type="spellEnd"/>
      <w:r w:rsidRPr="00B45014">
        <w:t xml:space="preserve"> </w:t>
      </w:r>
      <w:proofErr w:type="spellStart"/>
      <w:r w:rsidRPr="00B45014">
        <w:t>Pi</w:t>
      </w:r>
      <w:proofErr w:type="spellEnd"/>
      <w:r w:rsidRPr="00B45014">
        <w:t xml:space="preserve"> </w:t>
      </w:r>
      <w:sdt>
        <w:sdtPr>
          <w:id w:val="1008794784"/>
          <w:citation/>
        </w:sdtPr>
        <w:sdtContent>
          <w:r w:rsidRPr="00B45014">
            <w:fldChar w:fldCharType="begin"/>
          </w:r>
          <w:r w:rsidRPr="00B45014">
            <w:instrText xml:space="preserve"> CITATION Rasberry \l 1033 </w:instrText>
          </w:r>
          <w:r w:rsidRPr="00B45014">
            <w:fldChar w:fldCharType="separate"/>
          </w:r>
          <w:r w:rsidR="00D72D04" w:rsidRPr="00B45014">
            <w:rPr>
              <w:noProof/>
            </w:rPr>
            <w:t>[3]</w:t>
          </w:r>
          <w:r w:rsidRPr="00B45014">
            <w:fldChar w:fldCharType="end"/>
          </w:r>
        </w:sdtContent>
      </w:sdt>
      <w:r w:rsidRPr="00B45014">
        <w:t xml:space="preserve"> ning </w:t>
      </w:r>
      <w:proofErr w:type="spellStart"/>
      <w:r w:rsidRPr="00B45014">
        <w:t>BeagleBoard</w:t>
      </w:r>
      <w:proofErr w:type="spellEnd"/>
      <w:r w:rsidRPr="00B45014">
        <w:t xml:space="preserve"> </w:t>
      </w:r>
      <w:sdt>
        <w:sdtPr>
          <w:id w:val="1900467205"/>
          <w:citation/>
        </w:sdtPr>
        <w:sdtContent>
          <w:r w:rsidRPr="00B45014">
            <w:fldChar w:fldCharType="begin"/>
          </w:r>
          <w:r w:rsidRPr="00B45014">
            <w:instrText xml:space="preserve"> CITATION BeagleBone \l 1033 </w:instrText>
          </w:r>
          <w:r w:rsidRPr="00B45014">
            <w:fldChar w:fldCharType="separate"/>
          </w:r>
          <w:r w:rsidR="00D72D04" w:rsidRPr="00B45014">
            <w:rPr>
              <w:noProof/>
            </w:rPr>
            <w:t>[4]</w:t>
          </w:r>
          <w:r w:rsidRPr="00B45014">
            <w:fldChar w:fldCharType="end"/>
          </w:r>
        </w:sdtContent>
      </w:sdt>
      <w:r w:rsidRPr="00B45014">
        <w:t>.</w:t>
      </w:r>
      <w:r w:rsidR="00E171D6" w:rsidRPr="00B45014">
        <w:t xml:space="preserve"> </w:t>
      </w:r>
      <w:proofErr w:type="spellStart"/>
      <w:r w:rsidR="00E171D6" w:rsidRPr="00B45014">
        <w:t>Arduino</w:t>
      </w:r>
      <w:proofErr w:type="spellEnd"/>
      <w:r w:rsidR="00E171D6" w:rsidRPr="00B45014">
        <w:t xml:space="preserve"> </w:t>
      </w:r>
      <w:proofErr w:type="spellStart"/>
      <w:r w:rsidR="00E171D6" w:rsidRPr="00B45014">
        <w:t>tootlevalikus</w:t>
      </w:r>
      <w:proofErr w:type="spellEnd"/>
      <w:r w:rsidR="00E171D6" w:rsidRPr="00B45014">
        <w:t xml:space="preserve"> leidub palju arendusplaate, millest üks </w:t>
      </w:r>
      <w:r w:rsidR="00E171D6" w:rsidRPr="00B45014">
        <w:lastRenderedPageBreak/>
        <w:t xml:space="preserve">võimekamaid on </w:t>
      </w:r>
      <w:proofErr w:type="spellStart"/>
      <w:r w:rsidR="00E171D6" w:rsidRPr="00B45014">
        <w:t>Arduino</w:t>
      </w:r>
      <w:proofErr w:type="spellEnd"/>
      <w:r w:rsidR="00E171D6" w:rsidRPr="00B45014">
        <w:t xml:space="preserve"> STAR-OTTO </w:t>
      </w:r>
      <w:sdt>
        <w:sdtPr>
          <w:id w:val="-2103252818"/>
          <w:citation/>
        </w:sdtPr>
        <w:sdtContent>
          <w:r w:rsidR="00E171D6" w:rsidRPr="00B45014">
            <w:fldChar w:fldCharType="begin"/>
          </w:r>
          <w:r w:rsidR="00E171D6" w:rsidRPr="00B45014">
            <w:instrText xml:space="preserve"> CITATION ArduinoOTTO \l 1033 </w:instrText>
          </w:r>
          <w:r w:rsidR="00E171D6" w:rsidRPr="00B45014">
            <w:fldChar w:fldCharType="separate"/>
          </w:r>
          <w:r w:rsidR="00D72D04" w:rsidRPr="00B45014">
            <w:rPr>
              <w:noProof/>
            </w:rPr>
            <w:t>[5]</w:t>
          </w:r>
          <w:r w:rsidR="00E171D6" w:rsidRPr="00B45014">
            <w:fldChar w:fldCharType="end"/>
          </w:r>
        </w:sdtContent>
      </w:sdt>
      <w:r w:rsidR="00E171D6" w:rsidRPr="00B45014">
        <w:t>, mis on välja tö</w:t>
      </w:r>
      <w:r w:rsidR="0004087A" w:rsidRPr="00B45014">
        <w:t xml:space="preserve">ötatud koos </w:t>
      </w:r>
      <w:proofErr w:type="spellStart"/>
      <w:r w:rsidR="0004087A" w:rsidRPr="00B45014">
        <w:t>STMicroelectronics’</w:t>
      </w:r>
      <w:r w:rsidR="00E171D6" w:rsidRPr="00B45014">
        <w:t>iga</w:t>
      </w:r>
      <w:proofErr w:type="spellEnd"/>
      <w:r w:rsidR="00A1151C" w:rsidRPr="00B45014">
        <w:t xml:space="preserve"> </w:t>
      </w:r>
      <w:sdt>
        <w:sdtPr>
          <w:id w:val="1209985289"/>
          <w:citation/>
        </w:sdtPr>
        <w:sdtContent>
          <w:r w:rsidR="00A1151C" w:rsidRPr="00B45014">
            <w:fldChar w:fldCharType="begin"/>
          </w:r>
          <w:r w:rsidR="00A1151C" w:rsidRPr="00B45014">
            <w:instrText xml:space="preserve"> CITATION STMelectronics \l 1033 </w:instrText>
          </w:r>
          <w:r w:rsidR="00A1151C" w:rsidRPr="00B45014">
            <w:fldChar w:fldCharType="separate"/>
          </w:r>
          <w:r w:rsidR="00D72D04" w:rsidRPr="00B45014">
            <w:rPr>
              <w:noProof/>
            </w:rPr>
            <w:t>[6]</w:t>
          </w:r>
          <w:r w:rsidR="00A1151C" w:rsidRPr="00B45014">
            <w:fldChar w:fldCharType="end"/>
          </w:r>
        </w:sdtContent>
      </w:sdt>
      <w:r w:rsidR="00E171D6" w:rsidRPr="00B45014">
        <w:t xml:space="preserve">. </w:t>
      </w:r>
      <w:r w:rsidR="00A1151C" w:rsidRPr="00B45014">
        <w:t xml:space="preserve">Nimetatud seade ei leia antud töö raames kasutust, sest sisend-väljund porte pole piisavalt. </w:t>
      </w:r>
      <w:proofErr w:type="spellStart"/>
      <w:r w:rsidR="00A1151C" w:rsidRPr="00B45014">
        <w:t>Raspberry</w:t>
      </w:r>
      <w:proofErr w:type="spellEnd"/>
      <w:r w:rsidR="00A1151C" w:rsidRPr="00B45014">
        <w:t xml:space="preserve"> PI võimekaim plaat – </w:t>
      </w:r>
      <w:proofErr w:type="spellStart"/>
      <w:r w:rsidR="00A1151C" w:rsidRPr="00B45014">
        <w:t>Raspberry</w:t>
      </w:r>
      <w:proofErr w:type="spellEnd"/>
      <w:r w:rsidR="00A1151C" w:rsidRPr="00B45014">
        <w:t xml:space="preserve"> PI 3 </w:t>
      </w:r>
      <w:proofErr w:type="spellStart"/>
      <w:r w:rsidR="00A1151C" w:rsidRPr="00B45014">
        <w:t>Model</w:t>
      </w:r>
      <w:proofErr w:type="spellEnd"/>
      <w:r w:rsidR="00A1151C" w:rsidRPr="00B45014">
        <w:t xml:space="preserve"> B </w:t>
      </w:r>
      <w:sdt>
        <w:sdtPr>
          <w:id w:val="-775480027"/>
          <w:citation/>
        </w:sdtPr>
        <w:sdtContent>
          <w:r w:rsidR="00A1151C" w:rsidRPr="00B45014">
            <w:fldChar w:fldCharType="begin"/>
          </w:r>
          <w:r w:rsidR="00A1151C" w:rsidRPr="00B45014">
            <w:instrText xml:space="preserve"> CITATION Model3 \l 1033 </w:instrText>
          </w:r>
          <w:r w:rsidR="00A1151C" w:rsidRPr="00B45014">
            <w:fldChar w:fldCharType="separate"/>
          </w:r>
          <w:r w:rsidR="00D72D04" w:rsidRPr="00B45014">
            <w:rPr>
              <w:noProof/>
            </w:rPr>
            <w:t>[7]</w:t>
          </w:r>
          <w:r w:rsidR="00A1151C" w:rsidRPr="00B45014">
            <w:fldChar w:fldCharType="end"/>
          </w:r>
        </w:sdtContent>
      </w:sdt>
      <w:r w:rsidR="00A1151C" w:rsidRPr="00B45014">
        <w:t xml:space="preserve"> – ei sobi samuti eeltoodud põhjuse tõttu. </w:t>
      </w:r>
      <w:proofErr w:type="spellStart"/>
      <w:r w:rsidR="00A1151C" w:rsidRPr="00B45014">
        <w:t>BeagleBoard’i</w:t>
      </w:r>
      <w:proofErr w:type="spellEnd"/>
      <w:r w:rsidR="00A1151C" w:rsidRPr="00B45014">
        <w:t xml:space="preserve"> – BeagleBoard-X15 </w:t>
      </w:r>
      <w:sdt>
        <w:sdtPr>
          <w:id w:val="-931280535"/>
          <w:citation/>
        </w:sdtPr>
        <w:sdtContent>
          <w:r w:rsidR="00A1151C" w:rsidRPr="00B45014">
            <w:fldChar w:fldCharType="begin"/>
          </w:r>
          <w:r w:rsidR="00A1151C" w:rsidRPr="00B45014">
            <w:instrText xml:space="preserve"> CITATION x15 \l 1033 </w:instrText>
          </w:r>
          <w:r w:rsidR="00A1151C" w:rsidRPr="00B45014">
            <w:fldChar w:fldCharType="separate"/>
          </w:r>
          <w:r w:rsidR="00D72D04" w:rsidRPr="00B45014">
            <w:rPr>
              <w:noProof/>
            </w:rPr>
            <w:t>[8]</w:t>
          </w:r>
          <w:r w:rsidR="00A1151C" w:rsidRPr="00B45014">
            <w:fldChar w:fldCharType="end"/>
          </w:r>
        </w:sdtContent>
      </w:sdt>
      <w:r w:rsidR="00A1151C" w:rsidRPr="00B45014">
        <w:t xml:space="preserve"> – jääb valikust välja, sest tegemist on arvutiga, mille peal töötab Linux operatsiooni süsteem </w:t>
      </w:r>
      <w:sdt>
        <w:sdtPr>
          <w:id w:val="1814524518"/>
          <w:citation/>
        </w:sdtPr>
        <w:sdtContent>
          <w:r w:rsidR="00A1151C" w:rsidRPr="00B45014">
            <w:fldChar w:fldCharType="begin"/>
          </w:r>
          <w:r w:rsidR="00A1151C" w:rsidRPr="00B45014">
            <w:instrText xml:space="preserve"> CITATION Linux \l 1033 </w:instrText>
          </w:r>
          <w:r w:rsidR="00A1151C" w:rsidRPr="00B45014">
            <w:fldChar w:fldCharType="separate"/>
          </w:r>
          <w:r w:rsidR="00D72D04" w:rsidRPr="00B45014">
            <w:rPr>
              <w:noProof/>
            </w:rPr>
            <w:t>[9]</w:t>
          </w:r>
          <w:r w:rsidR="00A1151C" w:rsidRPr="00B45014">
            <w:fldChar w:fldCharType="end"/>
          </w:r>
        </w:sdtContent>
      </w:sdt>
      <w:r w:rsidR="00A1151C" w:rsidRPr="00B45014">
        <w:t xml:space="preserve">. Sama põhjus on takistuseks ka </w:t>
      </w:r>
      <w:proofErr w:type="spellStart"/>
      <w:r w:rsidR="00A1151C" w:rsidRPr="00B45014">
        <w:t>Raspberry</w:t>
      </w:r>
      <w:proofErr w:type="spellEnd"/>
      <w:r w:rsidR="00A1151C" w:rsidRPr="00B45014">
        <w:t xml:space="preserve"> </w:t>
      </w:r>
      <w:proofErr w:type="spellStart"/>
      <w:r w:rsidR="00A1151C" w:rsidRPr="00B45014">
        <w:t>PI’l</w:t>
      </w:r>
      <w:proofErr w:type="spellEnd"/>
      <w:r w:rsidR="00A1151C" w:rsidRPr="00B45014">
        <w:t xml:space="preserve"> ja </w:t>
      </w:r>
      <w:proofErr w:type="spellStart"/>
      <w:r w:rsidR="00A1151C" w:rsidRPr="00B45014">
        <w:t>Arduino’l</w:t>
      </w:r>
      <w:proofErr w:type="spellEnd"/>
      <w:r w:rsidR="00A1151C" w:rsidRPr="00B45014">
        <w:t xml:space="preserve">. Probleem seisneb selles, et operatsioonisüsteem vajab ressurssi töötamiseks. Isegi kui arendusplaatidel oleks vajalikud liidesed olemas, võib tekkida olukord, kus operatsioonisüsteem piirab jõu kasutuse enda jaoks ning kukkumise tuvastamissüsteem kannatab selle tulemusel. </w:t>
      </w:r>
      <w:proofErr w:type="spellStart"/>
      <w:r w:rsidR="00A1151C" w:rsidRPr="00B45014">
        <w:t>STMicroelectronics</w:t>
      </w:r>
      <w:proofErr w:type="spellEnd"/>
      <w:r w:rsidR="00A1151C" w:rsidRPr="00B45014">
        <w:t xml:space="preserve"> pakub arendusplaati STM32F446 </w:t>
      </w:r>
      <w:sdt>
        <w:sdtPr>
          <w:id w:val="1441180745"/>
          <w:citation/>
        </w:sdtPr>
        <w:sdtContent>
          <w:r w:rsidR="00A1151C" w:rsidRPr="00B45014">
            <w:fldChar w:fldCharType="begin"/>
          </w:r>
          <w:r w:rsidR="00A1151C" w:rsidRPr="00B45014">
            <w:instrText xml:space="preserve"> CITATION STM \l 1033 </w:instrText>
          </w:r>
          <w:r w:rsidR="00A1151C" w:rsidRPr="00B45014">
            <w:fldChar w:fldCharType="separate"/>
          </w:r>
          <w:r w:rsidR="00D72D04" w:rsidRPr="00B45014">
            <w:rPr>
              <w:noProof/>
            </w:rPr>
            <w:t>[1]</w:t>
          </w:r>
          <w:r w:rsidR="00A1151C" w:rsidRPr="00B45014">
            <w:fldChar w:fldCharType="end"/>
          </w:r>
        </w:sdtContent>
      </w:sdt>
      <w:r w:rsidR="00A1151C" w:rsidRPr="00B45014">
        <w:t>, mis on antud töö jaoks sobilik.</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1D5A20" w:rsidRPr="00B45014">
        <w:t xml:space="preserve">andur. </w:t>
      </w:r>
      <w:r w:rsidR="000103D0" w:rsidRPr="00B45014">
        <w:t>Temperatuuri</w:t>
      </w:r>
      <w:r w:rsidR="001D5A20" w:rsidRPr="00B45014">
        <w:t xml:space="preserve"> kiirel</w:t>
      </w:r>
      <w:r w:rsidR="002E2071" w:rsidRPr="00B45014">
        <w:t xml:space="preserve"> muutumisel</w:t>
      </w:r>
      <w:r w:rsidR="001D5A20" w:rsidRPr="00B45014">
        <w:t>, võib see tähendada, et inimene</w:t>
      </w:r>
      <w:r w:rsidR="000600C8" w:rsidRPr="00B45014">
        <w:t xml:space="preserve"> kukkus vette</w:t>
      </w:r>
      <w:r w:rsidR="001D5A20" w:rsidRPr="00B45014">
        <w:t>.</w:t>
      </w:r>
      <w:r w:rsidR="001E1F09" w:rsidRPr="00B45014">
        <w:t xml:space="preserve"> Tähtis </w:t>
      </w:r>
      <w:r w:rsidR="002E2071" w:rsidRPr="00B45014">
        <w:t>on, et</w:t>
      </w:r>
      <w:r w:rsidR="001E1F09" w:rsidRPr="00B45014">
        <w:t xml:space="preserve"> andur mõõdaks X, Y, Z telgi. </w:t>
      </w:r>
      <w:proofErr w:type="spellStart"/>
      <w:r w:rsidR="001E1F09" w:rsidRPr="00B45014">
        <w:t>STMelectronics</w:t>
      </w:r>
      <w:proofErr w:type="spellEnd"/>
      <w:r w:rsidR="001E1F09" w:rsidRPr="00B45014">
        <w:t xml:space="preserve"> pakub IIS328DQ </w:t>
      </w:r>
      <w:sdt>
        <w:sdtPr>
          <w:id w:val="2086333267"/>
          <w:citation/>
        </w:sdtPr>
        <w:sdtContent>
          <w:r w:rsidR="001E1F09" w:rsidRPr="00B45014">
            <w:fldChar w:fldCharType="begin"/>
          </w:r>
          <w:r w:rsidR="001E1F09" w:rsidRPr="00B45014">
            <w:instrText xml:space="preserve"> CITATION IIS \l 1033 </w:instrText>
          </w:r>
          <w:r w:rsidR="001E1F09" w:rsidRPr="00B45014">
            <w:fldChar w:fldCharType="separate"/>
          </w:r>
          <w:r w:rsidR="00D72D04" w:rsidRPr="00B45014">
            <w:rPr>
              <w:noProof/>
            </w:rPr>
            <w:t>[10]</w:t>
          </w:r>
          <w:r w:rsidR="001E1F09" w:rsidRPr="00B45014">
            <w:fldChar w:fldCharType="end"/>
          </w:r>
        </w:sdtContent>
      </w:sdt>
      <w:r w:rsidR="001E1F09" w:rsidRPr="00B45014">
        <w:t xml:space="preserve"> madala tarnega kiirendusandurit,</w:t>
      </w:r>
      <w:r w:rsidR="00F50AE3" w:rsidRPr="00B45014">
        <w:t xml:space="preserve"> mis</w:t>
      </w:r>
      <w:r w:rsidR="00E73FF8" w:rsidRPr="00B45014">
        <w:t xml:space="preserve"> ei ole sobilik</w:t>
      </w:r>
      <w:r w:rsidR="001E1F09" w:rsidRPr="00B45014">
        <w:t xml:space="preserve">, sest suhtluseks kasutab I2C või SPI porti. </w:t>
      </w:r>
      <w:r w:rsidR="00E73FF8" w:rsidRPr="00B45014">
        <w:t>Võttes arvesse juhtmete kaugusi</w:t>
      </w:r>
      <w:r w:rsidR="001E1F09" w:rsidRPr="00B45014">
        <w:t xml:space="preserve"> ei taga need protokollid vea kindlat andmeside.</w:t>
      </w:r>
      <w:r w:rsidR="00833663" w:rsidRPr="00B45014">
        <w:t xml:space="preserve"> </w:t>
      </w:r>
      <w:proofErr w:type="spellStart"/>
      <w:r w:rsidR="00833663" w:rsidRPr="00B45014">
        <w:t>Bosch</w:t>
      </w:r>
      <w:proofErr w:type="spellEnd"/>
      <w:r w:rsidR="00833663" w:rsidRPr="00B45014">
        <w:t xml:space="preserve"> pakub mitmeid kiirendusandureid</w:t>
      </w:r>
      <w:r w:rsidR="000600C8" w:rsidRPr="00B45014">
        <w:t xml:space="preserve"> sealhulgas kiirendusandurit</w:t>
      </w:r>
      <w:r w:rsidR="00833663" w:rsidRPr="00B45014">
        <w:t xml:space="preserve"> </w:t>
      </w:r>
      <w:proofErr w:type="spellStart"/>
      <w:r w:rsidR="000600C8" w:rsidRPr="00B45014">
        <w:t>Bosch</w:t>
      </w:r>
      <w:proofErr w:type="spellEnd"/>
      <w:r w:rsidR="000600C8" w:rsidRPr="00B45014">
        <w:t xml:space="preserve"> BNO055 </w:t>
      </w:r>
      <w:sdt>
        <w:sdtPr>
          <w:id w:val="-469136868"/>
          <w:citation/>
        </w:sdtPr>
        <w:sdtContent>
          <w:r w:rsidR="000600C8" w:rsidRPr="00B45014">
            <w:fldChar w:fldCharType="begin"/>
          </w:r>
          <w:r w:rsidR="000600C8" w:rsidRPr="00B45014">
            <w:instrText xml:space="preserve"> CITATION BNO055 \l 1033 </w:instrText>
          </w:r>
          <w:r w:rsidR="000600C8" w:rsidRPr="00B45014">
            <w:fldChar w:fldCharType="separate"/>
          </w:r>
          <w:r w:rsidR="00D72D04" w:rsidRPr="00B45014">
            <w:rPr>
              <w:noProof/>
            </w:rPr>
            <w:t>[2]</w:t>
          </w:r>
          <w:r w:rsidR="000600C8" w:rsidRPr="00B45014">
            <w:fldChar w:fldCharType="end"/>
          </w:r>
        </w:sdtContent>
      </w:sdt>
      <w:r w:rsidR="00F50AE3" w:rsidRPr="00B45014">
        <w:t>, mis</w:t>
      </w:r>
      <w:r w:rsidR="00E73FF8" w:rsidRPr="00B45014">
        <w:t xml:space="preserve"> on sobilik</w:t>
      </w:r>
      <w:r w:rsidR="00F50AE3" w:rsidRPr="00B45014">
        <w:t xml:space="preserve"> antud</w:t>
      </w:r>
      <w:r w:rsidR="00B54D80" w:rsidRPr="00B45014">
        <w:t xml:space="preserve"> töö jaoks</w:t>
      </w:r>
      <w:r w:rsidR="000600C8" w:rsidRPr="00B45014">
        <w:t>.</w:t>
      </w:r>
    </w:p>
    <w:p w:rsidR="002C701F" w:rsidRPr="00B45014" w:rsidRDefault="00F352C8" w:rsidP="00D10445">
      <w:pPr>
        <w:pStyle w:val="tekst"/>
      </w:pPr>
      <w:r w:rsidRPr="00B45014">
        <w:t xml:space="preserve">Kiirendusandur </w:t>
      </w:r>
      <w:proofErr w:type="spellStart"/>
      <w:r w:rsidRPr="00B45014">
        <w:t>Bosch</w:t>
      </w:r>
      <w:proofErr w:type="spellEnd"/>
      <w:r w:rsidRPr="00B45014">
        <w:t xml:space="preserve"> BNO055</w:t>
      </w:r>
      <w:r w:rsidR="001D36DB" w:rsidRPr="00B45014">
        <w:t xml:space="preserve"> </w:t>
      </w:r>
      <w:sdt>
        <w:sdtPr>
          <w:id w:val="-1296372337"/>
          <w:citation/>
        </w:sdtPr>
        <w:sdtContent>
          <w:r w:rsidR="001D36DB" w:rsidRPr="00B45014">
            <w:fldChar w:fldCharType="begin"/>
          </w:r>
          <w:r w:rsidR="001D36DB" w:rsidRPr="00B45014">
            <w:instrText xml:space="preserve"> CITATION BNO055 \l 1033 </w:instrText>
          </w:r>
          <w:r w:rsidR="001D36DB" w:rsidRPr="00B45014">
            <w:fldChar w:fldCharType="separate"/>
          </w:r>
          <w:r w:rsidR="00D72D04" w:rsidRPr="00B45014">
            <w:rPr>
              <w:noProof/>
            </w:rPr>
            <w:t>[2]</w:t>
          </w:r>
          <w:r w:rsidR="001D36DB" w:rsidRPr="00B45014">
            <w:fldChar w:fldCharType="end"/>
          </w:r>
        </w:sdtContent>
      </w:sdt>
      <w:r w:rsidR="001D36DB" w:rsidRPr="00B45014">
        <w:t xml:space="preserve"> </w:t>
      </w:r>
      <w:r w:rsidRPr="00B45014">
        <w:t xml:space="preserve">andmevahetuseks on toetatud </w:t>
      </w:r>
      <w:r w:rsidR="001D36DB" w:rsidRPr="00B45014">
        <w:t>HID-I2C, I2C ning UART</w:t>
      </w:r>
      <w:r w:rsidR="000001C4" w:rsidRPr="00B45014">
        <w:t xml:space="preserve"> protokollid</w:t>
      </w:r>
      <w:r w:rsidR="001D36DB" w:rsidRPr="00B45014">
        <w:t>. Arendusplaat</w:t>
      </w:r>
      <w:r w:rsidR="00CC60A6" w:rsidRPr="00B45014">
        <w:t xml:space="preserve"> STM32 F446RE</w:t>
      </w:r>
      <w:r w:rsidR="001D36DB" w:rsidRPr="00B45014">
        <w:t xml:space="preserve"> </w:t>
      </w:r>
      <w:sdt>
        <w:sdtPr>
          <w:id w:val="493380770"/>
          <w:citation/>
        </w:sdtPr>
        <w:sdtContent>
          <w:r w:rsidR="001D36DB" w:rsidRPr="00B45014">
            <w:fldChar w:fldCharType="begin"/>
          </w:r>
          <w:r w:rsidR="001D36DB" w:rsidRPr="00B45014">
            <w:instrText xml:space="preserve"> CITATION STM \l 1033 </w:instrText>
          </w:r>
          <w:r w:rsidR="001D36DB" w:rsidRPr="00B45014">
            <w:fldChar w:fldCharType="separate"/>
          </w:r>
          <w:r w:rsidR="00D72D04" w:rsidRPr="00B45014">
            <w:rPr>
              <w:noProof/>
            </w:rPr>
            <w:t>[1]</w:t>
          </w:r>
          <w:r w:rsidR="001D36DB" w:rsidRPr="00B45014">
            <w:fldChar w:fldCharType="end"/>
          </w:r>
        </w:sdtContent>
      </w:sdt>
      <w:r w:rsidR="001D36DB" w:rsidRPr="00B45014">
        <w:t xml:space="preserve"> pakub suhtluseks I2C, UART, SPI, SAI, CAN, GPIO, SDIO</w:t>
      </w:r>
      <w:r w:rsidR="00DB4B46" w:rsidRPr="00B45014">
        <w:t xml:space="preserve"> liideseid</w:t>
      </w:r>
      <w:r w:rsidR="001D36DB" w:rsidRPr="00B45014">
        <w:t>.</w:t>
      </w:r>
      <w:r w:rsidR="00DB4934" w:rsidRPr="00B45014">
        <w:t xml:space="preserve"> </w:t>
      </w:r>
      <w:r w:rsidR="00B343B4" w:rsidRPr="00B45014">
        <w:t>Arvestades</w:t>
      </w:r>
      <w:r w:rsidR="001D36DB" w:rsidRPr="00B45014">
        <w:t>, et juhtme pikkused võivad olla mõnikümmend sentimeetrit</w:t>
      </w:r>
      <w:r w:rsidR="00CC60A6" w:rsidRPr="00B45014">
        <w:t xml:space="preserve"> või rohkemgi</w:t>
      </w:r>
      <w:r w:rsidR="001D36DB" w:rsidRPr="00B45014">
        <w:t xml:space="preserve">, tuleb </w:t>
      </w:r>
      <w:r w:rsidR="00191A1E" w:rsidRPr="00B45014">
        <w:t xml:space="preserve">kasutada </w:t>
      </w:r>
      <w:r w:rsidR="00DB4934" w:rsidRPr="00B45014">
        <w:t xml:space="preserve">vea kindlat </w:t>
      </w:r>
      <w:r w:rsidR="00191A1E" w:rsidRPr="00B45014">
        <w:t>protokolli</w:t>
      </w:r>
      <w:r w:rsidR="00D21D4E" w:rsidRPr="00B45014">
        <w:t xml:space="preserve"> näiteks RS-485.</w:t>
      </w:r>
      <w:r w:rsidR="00772074" w:rsidRPr="00B45014">
        <w:t xml:space="preserve"> RS-485 protokoll põhineb UART protokollil</w:t>
      </w:r>
      <w:r w:rsidR="00414931" w:rsidRPr="00B45014">
        <w:t>, mida toetab nii sensor kui ka arendusplaat</w:t>
      </w:r>
      <w:r w:rsidR="00772074" w:rsidRPr="00B45014">
        <w:t>, seega oleks võimalik</w:t>
      </w:r>
      <w:r w:rsidR="00B343B4" w:rsidRPr="00B45014">
        <w:t xml:space="preserve"> arendusplaadi ja sensori suhtluseks</w:t>
      </w:r>
      <w:r w:rsidR="00772074" w:rsidRPr="00B45014">
        <w:t xml:space="preserve"> kasutada seda protokolli.</w:t>
      </w:r>
    </w:p>
    <w:p w:rsidR="002C701F" w:rsidRPr="00B45014" w:rsidRDefault="002C701F">
      <w:r w:rsidRPr="00B45014">
        <w:br w:type="page"/>
      </w:r>
    </w:p>
    <w:p w:rsidR="00A86A94" w:rsidRPr="00B45014" w:rsidRDefault="00460329" w:rsidP="00E33C88">
      <w:pPr>
        <w:pStyle w:val="Heading2"/>
      </w:pPr>
      <w:bookmarkStart w:id="17" w:name="_Toc483086163"/>
      <w:r w:rsidRPr="00B45014">
        <w:lastRenderedPageBreak/>
        <w:t xml:space="preserve">Arendusplaat </w:t>
      </w:r>
      <w:r w:rsidR="00A86A94" w:rsidRPr="00B45014">
        <w:t>STM32 F446RE</w:t>
      </w:r>
      <w:bookmarkEnd w:id="17"/>
    </w:p>
    <w:p w:rsidR="00816805" w:rsidRPr="00B45014" w:rsidRDefault="00816805" w:rsidP="00D10445">
      <w:pPr>
        <w:pStyle w:val="tekst"/>
      </w:pPr>
      <w:r w:rsidRPr="00B45014">
        <w:t>Tähtsamad tehnilised andmed</w:t>
      </w:r>
      <w:sdt>
        <w:sdtPr>
          <w:id w:val="1738972168"/>
          <w:citation/>
        </w:sdtPr>
        <w:sdtContent>
          <w:r w:rsidR="00EA727B" w:rsidRPr="00B45014">
            <w:fldChar w:fldCharType="begin"/>
          </w:r>
          <w:r w:rsidR="00EA727B" w:rsidRPr="00B45014">
            <w:instrText xml:space="preserve"> CITATION STM \l 1033 </w:instrText>
          </w:r>
          <w:r w:rsidR="00EA727B" w:rsidRPr="00B45014">
            <w:fldChar w:fldCharType="separate"/>
          </w:r>
          <w:r w:rsidR="00D72D04" w:rsidRPr="00B45014">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Content>
          <w:r w:rsidR="00816805" w:rsidRPr="00B45014">
            <w:fldChar w:fldCharType="begin"/>
          </w:r>
          <w:r w:rsidR="00816805" w:rsidRPr="00B45014">
            <w:instrText xml:space="preserve"> CITATION prose \l 1033 </w:instrText>
          </w:r>
          <w:r w:rsidR="00816805" w:rsidRPr="00B45014">
            <w:fldChar w:fldCharType="separate"/>
          </w:r>
          <w:r w:rsidR="00D72D04" w:rsidRPr="00B45014">
            <w:rPr>
              <w:noProof/>
            </w:rPr>
            <w:t xml:space="preserve"> [11]</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p>
    <w:p w:rsidR="00816805" w:rsidRPr="00B45014" w:rsidRDefault="00816805" w:rsidP="00AD3C6E">
      <w:pPr>
        <w:pStyle w:val="tekst"/>
        <w:spacing w:after="0"/>
      </w:pPr>
      <w:r w:rsidRPr="00B45014">
        <w:t>Toide:</w:t>
      </w:r>
      <w:r w:rsidRPr="00B45014">
        <w:tab/>
      </w:r>
      <w:r w:rsidR="00AD3C6E" w:rsidRPr="00B45014">
        <w:tab/>
      </w:r>
      <w:r w:rsidRPr="00B45014">
        <w:t>1.7 – 3.6 V</w:t>
      </w:r>
    </w:p>
    <w:p w:rsidR="00816805" w:rsidRPr="00B45014" w:rsidRDefault="001974D0" w:rsidP="00D10445">
      <w:pPr>
        <w:pStyle w:val="tekst"/>
      </w:pPr>
      <w:r w:rsidRPr="00B45014">
        <w:t>Liidesed:</w:t>
      </w:r>
      <w:r w:rsidRPr="00B45014">
        <w:tab/>
      </w:r>
      <w:r w:rsidR="00816805" w:rsidRPr="00B45014">
        <w:t>I2C, UART, SPI, SAI, CAN, GPIO, SDIO</w:t>
      </w:r>
    </w:p>
    <w:p w:rsidR="002C701F" w:rsidRPr="00B45014" w:rsidRDefault="002C701F" w:rsidP="00D10445">
      <w:pPr>
        <w:pStyle w:val="tekst"/>
      </w:pPr>
      <w:r w:rsidRPr="00B45014">
        <w:t>Arendusplaat on kujutatud joonisel 2.</w:t>
      </w:r>
    </w:p>
    <w:p w:rsidR="002C701F" w:rsidRPr="00B45014" w:rsidRDefault="002C701F" w:rsidP="002C701F">
      <w:pPr>
        <w:pStyle w:val="tekst"/>
        <w:keepNext/>
      </w:pPr>
      <w:r w:rsidRPr="00B45014">
        <w:rPr>
          <w:noProof/>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2C701F">
      <w:pPr>
        <w:pStyle w:val="Caption"/>
        <w:jc w:val="both"/>
      </w:pPr>
      <w:bookmarkStart w:id="18" w:name="_Toc483086186"/>
      <w:r w:rsidRPr="00B45014">
        <w:t xml:space="preserve">Joonis </w:t>
      </w:r>
      <w:fldSimple w:instr=" SEQ Joonis \* ARABIC ">
        <w:r w:rsidR="005206BC" w:rsidRPr="00B45014">
          <w:rPr>
            <w:noProof/>
          </w:rPr>
          <w:t>2</w:t>
        </w:r>
      </w:fldSimple>
      <w:r w:rsidRPr="00B45014">
        <w:t xml:space="preserve"> </w:t>
      </w:r>
      <w:r w:rsidR="00080F7D" w:rsidRPr="00B45014">
        <w:t>–</w:t>
      </w:r>
      <w:r w:rsidRPr="00B45014">
        <w:t xml:space="preserve"> Arendusplaat</w:t>
      </w:r>
      <w:r w:rsidR="00080F7D" w:rsidRPr="00B45014">
        <w:t xml:space="preserve"> STM32F446RE</w:t>
      </w:r>
      <w:bookmarkEnd w:id="18"/>
    </w:p>
    <w:p w:rsidR="00995B3B" w:rsidRPr="00B45014" w:rsidRDefault="007030E9" w:rsidP="00D10445">
      <w:pPr>
        <w:pStyle w:val="tekst"/>
      </w:pPr>
      <w:r w:rsidRPr="00B45014">
        <w:t>Arendusplaadiks</w:t>
      </w:r>
      <w:r w:rsidR="00E33C88" w:rsidRPr="00B45014">
        <w:t xml:space="preserve"> sai valitud STM32 </w:t>
      </w:r>
      <w:proofErr w:type="spellStart"/>
      <w:r w:rsidR="00E33C88" w:rsidRPr="00B45014">
        <w:t>Nucleo</w:t>
      </w:r>
      <w:proofErr w:type="spellEnd"/>
      <w:r w:rsidR="00E33C88" w:rsidRPr="00B45014">
        <w:t xml:space="preserve"> F446RE</w:t>
      </w:r>
      <w:sdt>
        <w:sdtPr>
          <w:id w:val="-1658994317"/>
          <w:citation/>
        </w:sdtPr>
        <w:sdtContent>
          <w:r w:rsidR="006B33C5" w:rsidRPr="00B45014">
            <w:fldChar w:fldCharType="begin"/>
          </w:r>
          <w:r w:rsidR="006B33C5" w:rsidRPr="00B45014">
            <w:instrText xml:space="preserve"> CITATION STM \l 1033 </w:instrText>
          </w:r>
          <w:r w:rsidR="006B33C5" w:rsidRPr="00B45014">
            <w:fldChar w:fldCharType="separate"/>
          </w:r>
          <w:r w:rsidR="00D72D04" w:rsidRPr="00B45014">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E13364" w:rsidRPr="00B45014">
        <w:t xml:space="preserve"> ühte lisa seadet</w:t>
      </w:r>
      <w:r w:rsidR="004935A2" w:rsidRPr="00B45014">
        <w:t>,</w:t>
      </w:r>
      <w:r w:rsidR="00E13364" w:rsidRPr="00B45014">
        <w:t xml:space="preserve"> milleks võib olla</w:t>
      </w:r>
      <w:r w:rsidR="004935A2" w:rsidRPr="00B45014">
        <w:t xml:space="preserve"> näiteks LED</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proofErr w:type="spellStart"/>
      <w:r w:rsidRPr="00B45014">
        <w:t>STMicroelectronics</w:t>
      </w:r>
      <w:proofErr w:type="spellEnd"/>
      <w:r w:rsidRPr="00B45014">
        <w:t xml:space="preserve"> pakub enda mikrokontrolleritele tarkvara STM32Cube</w:t>
      </w:r>
      <w:sdt>
        <w:sdtPr>
          <w:id w:val="-1682348441"/>
          <w:citation/>
        </w:sdtPr>
        <w:sdtContent>
          <w:r w:rsidR="00146ED8" w:rsidRPr="00B45014">
            <w:fldChar w:fldCharType="begin"/>
          </w:r>
          <w:r w:rsidR="00146ED8" w:rsidRPr="00B45014">
            <w:instrText xml:space="preserve"> CITATION CUBE \l 1033 </w:instrText>
          </w:r>
          <w:r w:rsidR="00146ED8" w:rsidRPr="00B45014">
            <w:fldChar w:fldCharType="separate"/>
          </w:r>
          <w:r w:rsidR="00D72D04" w:rsidRPr="00B45014">
            <w:rPr>
              <w:noProof/>
            </w:rPr>
            <w:t xml:space="preserve"> [12]</w:t>
          </w:r>
          <w:r w:rsidR="00146ED8" w:rsidRPr="00B45014">
            <w:fldChar w:fldCharType="end"/>
          </w:r>
        </w:sdtContent>
      </w:sdt>
      <w:r w:rsidRPr="00B45014">
        <w:t>, mis lihtsustab arendaja tööd. Tarkvaraga on võimali</w:t>
      </w:r>
      <w:r w:rsidR="00995B3B" w:rsidRPr="00B45014">
        <w:t>k genereerida initsialiseerimis</w:t>
      </w:r>
      <w:r w:rsidRPr="00B45014">
        <w:t>kood. Arendaja määrab pordid, protokollid ja konfiguratsiooni 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19" w:name="_Toc483086164"/>
      <w:r w:rsidRPr="00B45014">
        <w:lastRenderedPageBreak/>
        <w:t xml:space="preserve">Kiirendusandur </w:t>
      </w:r>
      <w:proofErr w:type="spellStart"/>
      <w:r w:rsidR="00BE3DF9" w:rsidRPr="00B45014">
        <w:t>Bosch</w:t>
      </w:r>
      <w:proofErr w:type="spellEnd"/>
      <w:r w:rsidR="00BE3DF9" w:rsidRPr="00B45014">
        <w:t xml:space="preserve"> BNO055</w:t>
      </w:r>
      <w:bookmarkEnd w:id="19"/>
    </w:p>
    <w:p w:rsidR="00C14B8E" w:rsidRPr="00B45014" w:rsidRDefault="00C14B8E" w:rsidP="00D10445">
      <w:pPr>
        <w:pStyle w:val="tekst"/>
      </w:pPr>
      <w:r w:rsidRPr="00B45014">
        <w:t>Tähtsamad tehnilised andmed</w:t>
      </w:r>
      <w:sdt>
        <w:sdtPr>
          <w:id w:val="1319150686"/>
          <w:citation/>
        </w:sdtPr>
        <w:sdtContent>
          <w:r w:rsidRPr="00B45014">
            <w:fldChar w:fldCharType="begin"/>
          </w:r>
          <w:r w:rsidRPr="00B45014">
            <w:instrText xml:space="preserve"> CITATION BNO055 \l 1033 </w:instrText>
          </w:r>
          <w:r w:rsidRPr="00B45014">
            <w:fldChar w:fldCharType="separate"/>
          </w:r>
          <w:r w:rsidR="00D72D04" w:rsidRPr="00B45014">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 xml:space="preserve">Kiirendusandur, güroskoop, </w:t>
      </w:r>
      <w:proofErr w:type="spellStart"/>
      <w:r w:rsidRPr="00B45014">
        <w:t>geomagnetiline</w:t>
      </w:r>
      <w:proofErr w:type="spellEnd"/>
      <w:r w:rsidRPr="00B45014">
        <w:t xml:space="preserv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080F7D">
      <w:pPr>
        <w:pStyle w:val="tekst"/>
        <w:keepNext/>
        <w:tabs>
          <w:tab w:val="left" w:pos="1985"/>
        </w:tabs>
      </w:pPr>
      <w:r w:rsidRPr="00B45014">
        <w:rPr>
          <w:noProof/>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080F7D">
      <w:pPr>
        <w:pStyle w:val="Caption"/>
        <w:jc w:val="both"/>
      </w:pPr>
      <w:bookmarkStart w:id="20" w:name="_Toc483086187"/>
      <w:r w:rsidRPr="00B45014">
        <w:t xml:space="preserve">Joonis </w:t>
      </w:r>
      <w:fldSimple w:instr=" SEQ Joonis \* ARABIC ">
        <w:r w:rsidR="005206BC" w:rsidRPr="00B45014">
          <w:rPr>
            <w:noProof/>
          </w:rPr>
          <w:t>3</w:t>
        </w:r>
      </w:fldSimple>
      <w:r w:rsidRPr="00B45014">
        <w:t xml:space="preserve"> - Kiirendusandur BNO055</w:t>
      </w:r>
      <w:bookmarkEnd w:id="20"/>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w:t>
      </w:r>
      <w:proofErr w:type="spellStart"/>
      <w:r w:rsidR="001F7804" w:rsidRPr="00B45014">
        <w:t>Bosch</w:t>
      </w:r>
      <w:proofErr w:type="spellEnd"/>
      <w:r w:rsidR="001F7804" w:rsidRPr="00B45014">
        <w:t xml:space="preserve">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556EBB" w:rsidRPr="00B45014">
        <w:t xml:space="preserve"> </w:t>
      </w:r>
      <w:r w:rsidR="003869DE" w:rsidRPr="00B45014">
        <w:t xml:space="preserve">Kuna tegemist on reaalajatarkvara süsteemiga, siis on oluline, et sensor oleks võimeline saatma </w:t>
      </w:r>
      <w:r w:rsidR="00212396" w:rsidRPr="00B45014">
        <w:t>pidevalt</w:t>
      </w:r>
      <w:r w:rsidR="003869DE" w:rsidRPr="00B45014">
        <w:t xml:space="preserve"> and</w:t>
      </w:r>
      <w:r w:rsidR="002E2F3C" w:rsidRPr="00B45014">
        <w:t>meid, milleks sensor sobib. S</w:t>
      </w:r>
      <w:r w:rsidR="003869DE" w:rsidRPr="00B45014">
        <w:t xml:space="preserve">ensori </w:t>
      </w:r>
      <w:r w:rsidR="00556EBB" w:rsidRPr="00B45014">
        <w:t>protsessoriks on ARM Cortex-M0</w:t>
      </w:r>
      <w:sdt>
        <w:sdtPr>
          <w:id w:val="1703749615"/>
          <w:citation/>
        </w:sdtPr>
        <w:sdtContent>
          <w:r w:rsidR="003869DE" w:rsidRPr="00B45014">
            <w:fldChar w:fldCharType="begin"/>
          </w:r>
          <w:r w:rsidR="003869DE" w:rsidRPr="00B45014">
            <w:instrText xml:space="preserve">CITATION ARMM0 \l 1033 </w:instrText>
          </w:r>
          <w:r w:rsidR="003869DE" w:rsidRPr="00B45014">
            <w:fldChar w:fldCharType="separate"/>
          </w:r>
          <w:r w:rsidR="00D72D04" w:rsidRPr="00B45014">
            <w:rPr>
              <w:noProof/>
            </w:rPr>
            <w:t xml:space="preserve"> [13]</w:t>
          </w:r>
          <w:r w:rsidR="003869DE" w:rsidRPr="00B45014">
            <w:fldChar w:fldCharType="end"/>
          </w:r>
        </w:sdtContent>
      </w:sdt>
      <w:r w:rsidR="00556EBB" w:rsidRPr="00B45014">
        <w:t xml:space="preserve">. Sensor koosneb kolmest andurist (kiirendusandur, güroskoop ja </w:t>
      </w:r>
      <w:proofErr w:type="spellStart"/>
      <w:r w:rsidR="00556EBB" w:rsidRPr="00B45014">
        <w:t>geomagnetiline</w:t>
      </w:r>
      <w:proofErr w:type="spellEnd"/>
      <w:r w:rsidR="00556EBB" w:rsidRPr="00B45014">
        <w:t xml:space="preserve"> andur).</w:t>
      </w:r>
      <w:r w:rsidR="002B3B86" w:rsidRPr="00B45014">
        <w:t xml:space="preserve"> Sensor on mõõtmetelt v</w:t>
      </w:r>
      <w:r w:rsidR="000C1956" w:rsidRPr="00B45014">
        <w:t>äike: 5.2 mm x 3.8 mm. Samuti leidub sensori kohta palju materjale internetis</w:t>
      </w:r>
      <w:r w:rsidR="00347853" w:rsidRPr="00B45014">
        <w:t>. Näiteks</w:t>
      </w:r>
      <w:r w:rsidR="00556EBB" w:rsidRPr="00B45014">
        <w:t xml:space="preserve"> on tehtud sensoriga orientatsioon</w:t>
      </w:r>
      <w:r w:rsidR="004E55BE" w:rsidRPr="00B45014">
        <w:t>i</w:t>
      </w:r>
      <w:r w:rsidR="00556EBB" w:rsidRPr="00B45014">
        <w:t xml:space="preserve"> aplikatsioon kasutades selleks </w:t>
      </w:r>
      <w:proofErr w:type="spellStart"/>
      <w:r w:rsidR="00EB2332" w:rsidRPr="00B45014">
        <w:t>ardunio</w:t>
      </w:r>
      <w:r w:rsidR="007F605C" w:rsidRPr="00B45014">
        <w:t>’</w:t>
      </w:r>
      <w:r w:rsidR="00EB2332" w:rsidRPr="00B45014">
        <w:t>t</w:t>
      </w:r>
      <w:proofErr w:type="spellEnd"/>
      <w:r w:rsidR="00710AD8" w:rsidRPr="00B45014">
        <w:t xml:space="preserve"> </w:t>
      </w:r>
      <w:sdt>
        <w:sdtPr>
          <w:id w:val="-1957252784"/>
          <w:citation/>
        </w:sdtPr>
        <w:sdtContent>
          <w:r w:rsidR="00710AD8" w:rsidRPr="00B45014">
            <w:fldChar w:fldCharType="begin"/>
          </w:r>
          <w:r w:rsidR="00710AD8" w:rsidRPr="00B45014">
            <w:instrText xml:space="preserve"> CITATION absolute \l 1033 </w:instrText>
          </w:r>
          <w:r w:rsidR="00710AD8" w:rsidRPr="00B45014">
            <w:fldChar w:fldCharType="separate"/>
          </w:r>
          <w:r w:rsidR="00D72D04" w:rsidRPr="00B45014">
            <w:rPr>
              <w:noProof/>
            </w:rPr>
            <w:t>[14]</w:t>
          </w:r>
          <w:r w:rsidR="00710AD8" w:rsidRPr="00B45014">
            <w:fldChar w:fldCharType="end"/>
          </w:r>
        </w:sdtContent>
      </w:sdt>
      <w:r w:rsidR="00556EBB" w:rsidRPr="00B45014">
        <w:t>.</w:t>
      </w:r>
    </w:p>
    <w:p w:rsidR="003C4680" w:rsidRPr="00B45014" w:rsidRDefault="003C4680" w:rsidP="003C4680">
      <w:pPr>
        <w:pStyle w:val="Heading3"/>
      </w:pPr>
      <w:bookmarkStart w:id="21" w:name="_Toc483086165"/>
      <w:r w:rsidRPr="00B45014">
        <w:t xml:space="preserve">Kiirendusandur </w:t>
      </w:r>
      <w:proofErr w:type="spellStart"/>
      <w:r w:rsidRPr="00B45014">
        <w:t>Bosch</w:t>
      </w:r>
      <w:proofErr w:type="spellEnd"/>
      <w:r w:rsidRPr="00B45014">
        <w:t xml:space="preserve"> BNO055 Register</w:t>
      </w:r>
      <w:bookmarkEnd w:id="21"/>
    </w:p>
    <w:p w:rsidR="003C4680" w:rsidRPr="00B45014" w:rsidRDefault="003C4680" w:rsidP="00D10445">
      <w:pPr>
        <w:pStyle w:val="tekst"/>
      </w:pPr>
      <w:r w:rsidRPr="00B45014">
        <w:t>Register on jagatud kaheks loogiliseks le</w:t>
      </w:r>
      <w:r w:rsidR="00F12EFE" w:rsidRPr="00B45014">
        <w:t>heks. Leht 1 omab endas sensori</w:t>
      </w:r>
      <w:r w:rsidRPr="00B45014">
        <w:t>põhist konfiguratsiooni seadeid. Leht 0 omab kõiki muid konfiguratsiooni parameetreid ning väljundandmeid</w:t>
      </w:r>
      <w:r w:rsidR="003E0488" w:rsidRPr="00B45014">
        <w:t xml:space="preserve"> </w:t>
      </w:r>
      <w:sdt>
        <w:sdtPr>
          <w:id w:val="797575324"/>
          <w:citation/>
        </w:sdtPr>
        <w:sdtContent>
          <w:r w:rsidR="003E0488" w:rsidRPr="00B45014">
            <w:fldChar w:fldCharType="begin"/>
          </w:r>
          <w:r w:rsidR="003E0488" w:rsidRPr="00B45014">
            <w:instrText xml:space="preserve"> CITATION Register \l 1033 </w:instrText>
          </w:r>
          <w:r w:rsidR="003E0488" w:rsidRPr="00B45014">
            <w:fldChar w:fldCharType="separate"/>
          </w:r>
          <w:r w:rsidR="00D72D04" w:rsidRPr="00B45014">
            <w:rPr>
              <w:noProof/>
            </w:rPr>
            <w:t>[15]</w:t>
          </w:r>
          <w:r w:rsidR="003E0488" w:rsidRPr="00B45014">
            <w:fldChar w:fldCharType="end"/>
          </w:r>
        </w:sdtContent>
      </w:sdt>
      <w:r w:rsidRPr="00B45014">
        <w:t>.</w:t>
      </w:r>
      <w:r w:rsidR="006C4A78" w:rsidRPr="00B45014">
        <w:t xml:space="preserve"> </w:t>
      </w:r>
    </w:p>
    <w:p w:rsidR="005F7A9C" w:rsidRPr="00B45014" w:rsidRDefault="005F7A9C" w:rsidP="005F7A9C">
      <w:pPr>
        <w:pStyle w:val="Heading2"/>
      </w:pPr>
      <w:bookmarkStart w:id="22" w:name="_Toc483086166"/>
      <w:r w:rsidRPr="00B45014">
        <w:lastRenderedPageBreak/>
        <w:t>Protokollid</w:t>
      </w:r>
      <w:bookmarkEnd w:id="22"/>
    </w:p>
    <w:p w:rsidR="001D7568" w:rsidRPr="00B45014" w:rsidRDefault="005F7A9C" w:rsidP="004A7ECD">
      <w:pPr>
        <w:pStyle w:val="tekst"/>
      </w:pPr>
      <w:r w:rsidRPr="00B45014">
        <w:t>Arendusplaadil ja kiirendusanduri</w:t>
      </w:r>
      <w:r w:rsidR="00F2404D" w:rsidRPr="00B45014">
        <w:t>l on ühiseks liidesteks I2C ja</w:t>
      </w:r>
      <w:r w:rsidRPr="00B45014">
        <w:t xml:space="preserve"> UART. Seoses sellega, et juhtmete pikkuseks võib olla mõnikümmend sentimeetrit,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põhineb UART protokollil.</w:t>
      </w:r>
    </w:p>
    <w:p w:rsidR="00FE2385" w:rsidRPr="00B45014" w:rsidRDefault="00FE2385" w:rsidP="00FE2385">
      <w:pPr>
        <w:pStyle w:val="Heading3"/>
      </w:pPr>
      <w:bookmarkStart w:id="23" w:name="_Toc483086167"/>
      <w:r w:rsidRPr="00B45014">
        <w:t>Protokoll UART</w:t>
      </w:r>
      <w:bookmarkEnd w:id="23"/>
    </w:p>
    <w:p w:rsidR="0097058F" w:rsidRPr="00B45014" w:rsidRDefault="0097058F" w:rsidP="00D10445">
      <w:pPr>
        <w:pStyle w:val="tekst"/>
      </w:pPr>
      <w:r w:rsidRPr="00B45014">
        <w:t>Laialdaselt kasutatud protokoll, mida kasutatakse andmete saatmiseks. UART protokoll on asünkroonne, mis tähendab, et puudub taktsignaal. Andmete saatmisel on sõnumil algus</w:t>
      </w:r>
      <w:r w:rsidR="00911CF2" w:rsidRPr="00B45014">
        <w:t>- ja lõpu</w:t>
      </w:r>
      <w:r w:rsidRPr="00B45014">
        <w:t>bitt. Oluline</w:t>
      </w:r>
      <w:r w:rsidR="00990FAC" w:rsidRPr="00B45014">
        <w:t xml:space="preserve"> on</w:t>
      </w:r>
      <w:r w:rsidRPr="00B45014">
        <w:t>, et mõlemad seadmed töötaksid samal boodikiirusel. UART protokolli andmevahetuse</w:t>
      </w:r>
      <w:r w:rsidR="00384602" w:rsidRPr="00B45014">
        <w:t xml:space="preserve"> maksimaalseks</w:t>
      </w:r>
      <w:r w:rsidRPr="00B45014">
        <w:t xml:space="preserve"> kaugus</w:t>
      </w:r>
      <w:r w:rsidR="00384602" w:rsidRPr="00B45014">
        <w:t>eks</w:t>
      </w:r>
      <w:r w:rsidRPr="00B45014">
        <w:t xml:space="preserve"> on ~2m.</w:t>
      </w:r>
      <w:r w:rsidR="00F04E37" w:rsidRPr="00B45014">
        <w:t xml:space="preserve"> Boodi</w:t>
      </w:r>
      <w:r w:rsidR="001D7568" w:rsidRPr="00B45014">
        <w:t>kiirus määrab kui kiirelt</w:t>
      </w:r>
      <w:r w:rsidR="00CC75AF" w:rsidRPr="00B45014">
        <w:t xml:space="preserve"> toimub</w:t>
      </w:r>
      <w:r w:rsidR="001D7568" w:rsidRPr="00B45014">
        <w:t xml:space="preserve"> andmevahetus. Arendusplaadi ja andurite vahel on boodikiiruseks 115200 boodi. Mis on 15200 / 10 = 1520 bitti sekundis</w:t>
      </w:r>
      <w:r w:rsidR="00B72EFA" w:rsidRPr="00B45014">
        <w:t xml:space="preserve"> </w:t>
      </w:r>
      <w:sdt>
        <w:sdtPr>
          <w:id w:val="-1787031973"/>
          <w:citation/>
        </w:sdtPr>
        <w:sdtContent>
          <w:r w:rsidR="00B72EFA" w:rsidRPr="00B45014">
            <w:fldChar w:fldCharType="begin"/>
          </w:r>
          <w:r w:rsidR="00B72EFA" w:rsidRPr="00B45014">
            <w:instrText xml:space="preserve"> CITATION UART \l 1033 </w:instrText>
          </w:r>
          <w:r w:rsidR="00B72EFA" w:rsidRPr="00B45014">
            <w:fldChar w:fldCharType="separate"/>
          </w:r>
          <w:r w:rsidR="00D72D04" w:rsidRPr="00B45014">
            <w:rPr>
              <w:noProof/>
            </w:rPr>
            <w:t>[16]</w:t>
          </w:r>
          <w:r w:rsidR="00B72EFA" w:rsidRPr="00B45014">
            <w:fldChar w:fldCharType="end"/>
          </w:r>
        </w:sdtContent>
      </w:sdt>
      <w:r w:rsidR="00250AB8" w:rsidRPr="00B45014">
        <w:t xml:space="preserve">. </w:t>
      </w:r>
      <w:proofErr w:type="spellStart"/>
      <w:r w:rsidR="00250AB8" w:rsidRPr="00B45014">
        <w:t>UART’</w:t>
      </w:r>
      <w:r w:rsidR="001D7568" w:rsidRPr="00B45014">
        <w:t>i</w:t>
      </w:r>
      <w:proofErr w:type="spellEnd"/>
      <w:r w:rsidR="001D7568" w:rsidRPr="00B45014">
        <w:t xml:space="preserve"> andme formaat on näidatud tabelis 1.</w:t>
      </w:r>
      <w:r w:rsidR="00040CEC" w:rsidRPr="00B45014">
        <w:t xml:space="preserve"> </w:t>
      </w:r>
    </w:p>
    <w:p w:rsidR="00490C20" w:rsidRPr="00B45014" w:rsidRDefault="00CC75AF" w:rsidP="00D10445">
      <w:pPr>
        <w:pStyle w:val="tekst"/>
      </w:pPr>
      <w:r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1D7568" w:rsidRPr="00B45014" w:rsidRDefault="001D7568" w:rsidP="00D10445">
      <w:pPr>
        <w:pStyle w:val="tekst"/>
      </w:pPr>
    </w:p>
    <w:p w:rsidR="001D7568" w:rsidRPr="00B45014" w:rsidRDefault="001D7568" w:rsidP="00296009">
      <w:pPr>
        <w:pStyle w:val="Caption"/>
        <w:keepNext/>
        <w:jc w:val="left"/>
      </w:pPr>
      <w:bookmarkStart w:id="24" w:name="_Toc483086199"/>
      <w:r w:rsidRPr="00B45014">
        <w:t xml:space="preserve">Tabel </w:t>
      </w:r>
      <w:fldSimple w:instr=" SEQ Tabel \* ARABIC ">
        <w:r w:rsidR="00172E3B" w:rsidRPr="00B45014">
          <w:rPr>
            <w:noProof/>
          </w:rPr>
          <w:t>1</w:t>
        </w:r>
      </w:fldSimple>
      <w:r w:rsidRPr="00B45014">
        <w:t xml:space="preserve"> - UART andmeformaat</w:t>
      </w:r>
      <w:bookmarkEnd w:id="24"/>
    </w:p>
    <w:tbl>
      <w:tblPr>
        <w:tblStyle w:val="TableGrid"/>
        <w:tblW w:w="8217" w:type="dxa"/>
        <w:tblLook w:val="04A0" w:firstRow="1" w:lastRow="0" w:firstColumn="1" w:lastColumn="0" w:noHBand="0" w:noVBand="1"/>
      </w:tblPr>
      <w:tblGrid>
        <w:gridCol w:w="815"/>
        <w:gridCol w:w="815"/>
        <w:gridCol w:w="815"/>
        <w:gridCol w:w="815"/>
        <w:gridCol w:w="816"/>
        <w:gridCol w:w="816"/>
        <w:gridCol w:w="816"/>
        <w:gridCol w:w="816"/>
        <w:gridCol w:w="816"/>
        <w:gridCol w:w="877"/>
      </w:tblGrid>
      <w:tr w:rsidR="001D7568" w:rsidRPr="00B45014" w:rsidTr="001D7568">
        <w:tc>
          <w:tcPr>
            <w:tcW w:w="0" w:type="auto"/>
          </w:tcPr>
          <w:p w:rsidR="001D7568" w:rsidRPr="00B45014" w:rsidRDefault="001D7568" w:rsidP="005623FC">
            <w:pPr>
              <w:pStyle w:val="tekst"/>
              <w:spacing w:after="0" w:line="240" w:lineRule="auto"/>
            </w:pPr>
            <w:r w:rsidRPr="00B45014">
              <w:t>1.Bitt</w:t>
            </w:r>
          </w:p>
        </w:tc>
        <w:tc>
          <w:tcPr>
            <w:tcW w:w="0" w:type="auto"/>
          </w:tcPr>
          <w:p w:rsidR="001D7568" w:rsidRPr="00B45014" w:rsidRDefault="001D7568" w:rsidP="005623FC">
            <w:pPr>
              <w:pStyle w:val="tekst"/>
              <w:spacing w:after="0" w:line="240" w:lineRule="auto"/>
            </w:pPr>
            <w:r w:rsidRPr="00B45014">
              <w:t>2.Bitt</w:t>
            </w:r>
          </w:p>
        </w:tc>
        <w:tc>
          <w:tcPr>
            <w:tcW w:w="0" w:type="auto"/>
          </w:tcPr>
          <w:p w:rsidR="001D7568" w:rsidRPr="00B45014" w:rsidRDefault="001D7568" w:rsidP="005623FC">
            <w:pPr>
              <w:pStyle w:val="tekst"/>
              <w:spacing w:after="0" w:line="240" w:lineRule="auto"/>
            </w:pPr>
            <w:r w:rsidRPr="00B45014">
              <w:t>3.Bitt</w:t>
            </w:r>
          </w:p>
        </w:tc>
        <w:tc>
          <w:tcPr>
            <w:tcW w:w="0" w:type="auto"/>
          </w:tcPr>
          <w:p w:rsidR="001D7568" w:rsidRPr="00B45014" w:rsidRDefault="001D7568" w:rsidP="005623FC">
            <w:pPr>
              <w:pStyle w:val="tekst"/>
              <w:spacing w:after="0" w:line="240" w:lineRule="auto"/>
            </w:pPr>
            <w:r w:rsidRPr="00B45014">
              <w:t>4.Bitt</w:t>
            </w:r>
          </w:p>
        </w:tc>
        <w:tc>
          <w:tcPr>
            <w:tcW w:w="0" w:type="auto"/>
          </w:tcPr>
          <w:p w:rsidR="001D7568" w:rsidRPr="00B45014" w:rsidRDefault="001D7568" w:rsidP="005623FC">
            <w:pPr>
              <w:pStyle w:val="tekst"/>
              <w:spacing w:after="0" w:line="240" w:lineRule="auto"/>
            </w:pPr>
            <w:r w:rsidRPr="00B45014">
              <w:t>5.Bitt</w:t>
            </w:r>
          </w:p>
        </w:tc>
        <w:tc>
          <w:tcPr>
            <w:tcW w:w="0" w:type="auto"/>
          </w:tcPr>
          <w:p w:rsidR="001D7568" w:rsidRPr="00B45014" w:rsidRDefault="001D7568" w:rsidP="005623FC">
            <w:pPr>
              <w:pStyle w:val="tekst"/>
              <w:spacing w:after="0" w:line="240" w:lineRule="auto"/>
            </w:pPr>
            <w:r w:rsidRPr="00B45014">
              <w:t>6.Bitt</w:t>
            </w:r>
          </w:p>
        </w:tc>
        <w:tc>
          <w:tcPr>
            <w:tcW w:w="0" w:type="auto"/>
          </w:tcPr>
          <w:p w:rsidR="001D7568" w:rsidRPr="00B45014" w:rsidRDefault="001D7568" w:rsidP="005623FC">
            <w:pPr>
              <w:pStyle w:val="tekst"/>
              <w:spacing w:after="0" w:line="240" w:lineRule="auto"/>
            </w:pPr>
            <w:r w:rsidRPr="00B45014">
              <w:t>7.Bitt</w:t>
            </w:r>
          </w:p>
        </w:tc>
        <w:tc>
          <w:tcPr>
            <w:tcW w:w="0" w:type="auto"/>
          </w:tcPr>
          <w:p w:rsidR="001D7568" w:rsidRPr="00B45014" w:rsidRDefault="001D7568" w:rsidP="005623FC">
            <w:pPr>
              <w:pStyle w:val="tekst"/>
              <w:spacing w:after="0" w:line="240" w:lineRule="auto"/>
            </w:pPr>
            <w:r w:rsidRPr="00B45014">
              <w:t>8.Bitt</w:t>
            </w:r>
          </w:p>
        </w:tc>
        <w:tc>
          <w:tcPr>
            <w:tcW w:w="0" w:type="auto"/>
          </w:tcPr>
          <w:p w:rsidR="001D7568" w:rsidRPr="00B45014" w:rsidRDefault="001D7568" w:rsidP="005623FC">
            <w:pPr>
              <w:pStyle w:val="tekst"/>
              <w:spacing w:after="0" w:line="240" w:lineRule="auto"/>
            </w:pPr>
            <w:r w:rsidRPr="00B45014">
              <w:t>9.Bitt</w:t>
            </w:r>
          </w:p>
        </w:tc>
        <w:tc>
          <w:tcPr>
            <w:tcW w:w="682" w:type="dxa"/>
          </w:tcPr>
          <w:p w:rsidR="001D7568" w:rsidRPr="00B45014" w:rsidRDefault="001D7568" w:rsidP="005623FC">
            <w:pPr>
              <w:pStyle w:val="tekst"/>
              <w:spacing w:after="0" w:line="240" w:lineRule="auto"/>
            </w:pPr>
            <w:r w:rsidRPr="00B45014">
              <w:t>10.Bitt</w:t>
            </w:r>
          </w:p>
        </w:tc>
      </w:tr>
      <w:tr w:rsidR="001D7568" w:rsidRPr="00B45014" w:rsidTr="001D7568">
        <w:tc>
          <w:tcPr>
            <w:tcW w:w="0" w:type="auto"/>
          </w:tcPr>
          <w:p w:rsidR="001D7568" w:rsidRPr="00B45014" w:rsidRDefault="00490C20" w:rsidP="005623FC">
            <w:pPr>
              <w:pStyle w:val="tekst"/>
              <w:spacing w:after="0" w:line="240" w:lineRule="auto"/>
            </w:pPr>
            <w:r w:rsidRPr="00B45014">
              <w:t>A</w:t>
            </w:r>
          </w:p>
          <w:p w:rsidR="001D7568" w:rsidRPr="00B45014" w:rsidRDefault="00490C20" w:rsidP="005623FC">
            <w:pPr>
              <w:pStyle w:val="tekst"/>
              <w:spacing w:after="0" w:line="240" w:lineRule="auto"/>
            </w:pPr>
            <w:r w:rsidRPr="00B45014">
              <w:t>L</w:t>
            </w:r>
          </w:p>
          <w:p w:rsidR="001D7568" w:rsidRPr="00B45014" w:rsidRDefault="00490C20" w:rsidP="005623FC">
            <w:pPr>
              <w:pStyle w:val="tekst"/>
              <w:spacing w:after="0" w:line="240" w:lineRule="auto"/>
            </w:pPr>
            <w:r w:rsidRPr="00B45014">
              <w:t>G</w:t>
            </w:r>
          </w:p>
          <w:p w:rsidR="001D7568" w:rsidRPr="00B45014" w:rsidRDefault="00490C20" w:rsidP="005623FC">
            <w:pPr>
              <w:pStyle w:val="tekst"/>
              <w:spacing w:after="0" w:line="240" w:lineRule="auto"/>
            </w:pPr>
            <w:r w:rsidRPr="00B45014">
              <w:t>U</w:t>
            </w:r>
          </w:p>
          <w:p w:rsidR="001D7568" w:rsidRPr="00B45014" w:rsidRDefault="00490C20" w:rsidP="005623FC">
            <w:pPr>
              <w:pStyle w:val="tekst"/>
              <w:spacing w:after="0" w:line="240" w:lineRule="auto"/>
            </w:pPr>
            <w:r w:rsidRPr="00B45014">
              <w:t>S</w:t>
            </w:r>
          </w:p>
        </w:tc>
        <w:tc>
          <w:tcPr>
            <w:tcW w:w="0" w:type="auto"/>
          </w:tcPr>
          <w:p w:rsidR="001D7568" w:rsidRPr="00B45014" w:rsidRDefault="001D7568" w:rsidP="005623FC">
            <w:pPr>
              <w:pStyle w:val="tekst"/>
              <w:spacing w:after="0" w:line="240" w:lineRule="auto"/>
            </w:pPr>
            <w:r w:rsidRPr="00B45014">
              <w:t>1</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pPr>
          </w:p>
        </w:tc>
        <w:tc>
          <w:tcPr>
            <w:tcW w:w="0" w:type="auto"/>
          </w:tcPr>
          <w:p w:rsidR="001D7568" w:rsidRPr="00B45014" w:rsidRDefault="001D7568" w:rsidP="005623FC">
            <w:pPr>
              <w:pStyle w:val="tekst"/>
              <w:spacing w:after="0" w:line="240" w:lineRule="auto"/>
            </w:pPr>
            <w:r w:rsidRPr="00B45014">
              <w:t>2</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3</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4</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5</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6</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7</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8</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pPr>
          </w:p>
        </w:tc>
        <w:tc>
          <w:tcPr>
            <w:tcW w:w="682" w:type="dxa"/>
          </w:tcPr>
          <w:p w:rsidR="001D7568" w:rsidRPr="00B45014" w:rsidRDefault="001D7568" w:rsidP="005623FC">
            <w:pPr>
              <w:pStyle w:val="tekst"/>
              <w:spacing w:after="0" w:line="240" w:lineRule="auto"/>
            </w:pPr>
            <w:r w:rsidRPr="00B45014">
              <w:t>S</w:t>
            </w:r>
          </w:p>
          <w:p w:rsidR="001D7568" w:rsidRPr="00B45014" w:rsidRDefault="001D7568" w:rsidP="005623FC">
            <w:pPr>
              <w:pStyle w:val="tekst"/>
              <w:spacing w:after="0" w:line="240" w:lineRule="auto"/>
            </w:pPr>
            <w:r w:rsidRPr="00B45014">
              <w:t>T</w:t>
            </w:r>
          </w:p>
          <w:p w:rsidR="001D7568" w:rsidRPr="00B45014" w:rsidRDefault="001D7568" w:rsidP="005623FC">
            <w:pPr>
              <w:pStyle w:val="tekst"/>
              <w:spacing w:after="0" w:line="240" w:lineRule="auto"/>
            </w:pPr>
            <w:r w:rsidRPr="00B45014">
              <w:t>O</w:t>
            </w:r>
          </w:p>
          <w:p w:rsidR="001D7568" w:rsidRPr="00B45014" w:rsidRDefault="001D7568" w:rsidP="005623FC">
            <w:pPr>
              <w:pStyle w:val="tekst"/>
              <w:spacing w:after="0" w:line="240" w:lineRule="auto"/>
            </w:pPr>
            <w:r w:rsidRPr="00B45014">
              <w:t>P</w:t>
            </w:r>
          </w:p>
        </w:tc>
      </w:tr>
    </w:tbl>
    <w:p w:rsidR="001D7568" w:rsidRPr="00B45014" w:rsidRDefault="001D7568" w:rsidP="00D10445">
      <w:pPr>
        <w:pStyle w:val="tekst"/>
      </w:pPr>
    </w:p>
    <w:p w:rsidR="00CF3927" w:rsidRPr="00B45014" w:rsidRDefault="00225C7C" w:rsidP="00D10445">
      <w:pPr>
        <w:pStyle w:val="tekst"/>
      </w:pPr>
      <w:r w:rsidRPr="00B45014">
        <w:t>Andmete saatmine toimub läbi TXD signaali</w:t>
      </w:r>
      <w:r w:rsidR="00135CA1" w:rsidRPr="00B45014">
        <w:t xml:space="preserve">, mis on </w:t>
      </w:r>
      <w:r w:rsidRPr="00B45014">
        <w:t>ühendatud vastuvõtja RXD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67C76" w:rsidRPr="00B45014">
        <w:t>4</w:t>
      </w:r>
      <w:r w:rsidR="00EC1F21" w:rsidRPr="00B45014">
        <w:t>, kus roheline juhe tähistab TXD signaali, n</w:t>
      </w:r>
      <w:r w:rsidR="00CF3927" w:rsidRPr="00B45014">
        <w:t>ing sinine juhe RXD signaali.</w:t>
      </w:r>
    </w:p>
    <w:p w:rsidR="00593616" w:rsidRPr="00B45014" w:rsidRDefault="00593616" w:rsidP="00D10445">
      <w:pPr>
        <w:pStyle w:val="tekst"/>
      </w:pPr>
      <w:r w:rsidRPr="00B45014">
        <w:rPr>
          <w:noProof/>
        </w:rPr>
        <w:lastRenderedPageBreak/>
        <w:drawing>
          <wp:inline distT="0" distB="0" distL="0" distR="0">
            <wp:extent cx="2340368" cy="1755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19 05.47.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8558" cy="1761488"/>
                    </a:xfrm>
                    <a:prstGeom prst="rect">
                      <a:avLst/>
                    </a:prstGeom>
                  </pic:spPr>
                </pic:pic>
              </a:graphicData>
            </a:graphic>
          </wp:inline>
        </w:drawing>
      </w:r>
    </w:p>
    <w:p w:rsidR="00593616" w:rsidRPr="00B45014" w:rsidRDefault="00593616" w:rsidP="00593616">
      <w:pPr>
        <w:pStyle w:val="Caption"/>
        <w:jc w:val="both"/>
      </w:pPr>
      <w:bookmarkStart w:id="25" w:name="_Toc483086188"/>
      <w:r w:rsidRPr="00B45014">
        <w:t xml:space="preserve">Joonis </w:t>
      </w:r>
      <w:fldSimple w:instr=" SEQ Joonis \* ARABIC ">
        <w:r w:rsidR="005206BC" w:rsidRPr="00B45014">
          <w:rPr>
            <w:noProof/>
          </w:rPr>
          <w:t>4</w:t>
        </w:r>
      </w:fldSimple>
      <w:r w:rsidRPr="00B45014">
        <w:t xml:space="preserve"> - TXD ja RXD</w:t>
      </w:r>
      <w:bookmarkEnd w:id="25"/>
    </w:p>
    <w:p w:rsidR="00225C7C" w:rsidRPr="00B45014" w:rsidRDefault="00337C8A" w:rsidP="00D10445">
      <w:pPr>
        <w:pStyle w:val="tekst"/>
      </w:pPr>
      <w:proofErr w:type="spellStart"/>
      <w:r w:rsidRPr="00B45014">
        <w:t>Bosch</w:t>
      </w:r>
      <w:proofErr w:type="spellEnd"/>
      <w:r w:rsidRPr="00B45014">
        <w:t xml:space="preserve"> BNO055 toetab UART protokolli järgmiste seadetega: 115200 boodikiirus, 8N1 (8 andme bitti, 0 paarsus bitti, 1 stopp bitt). Maksimaalne pikkus lugemiseks ja kirjutamiseks 128 baiti.</w:t>
      </w:r>
    </w:p>
    <w:p w:rsidR="00FE2385" w:rsidRPr="00B45014" w:rsidRDefault="00FE2385" w:rsidP="00FE2385">
      <w:pPr>
        <w:pStyle w:val="Heading3"/>
      </w:pPr>
      <w:bookmarkStart w:id="26" w:name="_Toc483086168"/>
      <w:r w:rsidRPr="00B45014">
        <w:t>Protokoll RS-485</w:t>
      </w:r>
      <w:bookmarkEnd w:id="26"/>
    </w:p>
    <w:p w:rsidR="00B16204" w:rsidRPr="00B45014" w:rsidRDefault="000D1880" w:rsidP="00D10445">
      <w:pPr>
        <w:pStyle w:val="tekst"/>
      </w:pPr>
      <w:r w:rsidRPr="00B45014">
        <w:t xml:space="preserve">RS-485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514BCD" w:rsidRPr="00B45014">
        <w:t xml:space="preserve"> parem müra taluvus</w:t>
      </w:r>
      <w:r w:rsidR="006E2519" w:rsidRPr="00B45014">
        <w:t xml:space="preserve"> ning lubab </w:t>
      </w:r>
      <w:r w:rsidR="00514BCD" w:rsidRPr="00B45014">
        <w:t xml:space="preserve">seejuures </w:t>
      </w:r>
      <w:r w:rsidR="006E2519" w:rsidRPr="00B45014">
        <w:t>pikemaid ühendusi. RS-485 protokolli andmevahetuse kaugus on ~1200 m</w:t>
      </w:r>
      <w:r w:rsidR="00A23C72" w:rsidRPr="00B45014">
        <w:t xml:space="preserve"> </w:t>
      </w:r>
      <w:sdt>
        <w:sdtPr>
          <w:id w:val="782241925"/>
          <w:citation/>
        </w:sdtPr>
        <w:sdtContent>
          <w:r w:rsidR="00A23C72" w:rsidRPr="00B45014">
            <w:fldChar w:fldCharType="begin"/>
          </w:r>
          <w:r w:rsidR="00A23C72" w:rsidRPr="00B45014">
            <w:instrText xml:space="preserve"> CITATION UART \l 1033 </w:instrText>
          </w:r>
          <w:r w:rsidR="00A23C72" w:rsidRPr="00B45014">
            <w:fldChar w:fldCharType="separate"/>
          </w:r>
          <w:r w:rsidR="00D72D04" w:rsidRPr="00B45014">
            <w:rPr>
              <w:noProof/>
            </w:rPr>
            <w:t>[16]</w:t>
          </w:r>
          <w:r w:rsidR="00A23C72" w:rsidRPr="00B45014">
            <w:fldChar w:fldCharType="end"/>
          </w:r>
        </w:sdtContent>
      </w:sdt>
      <w:r w:rsidR="006E2519" w:rsidRPr="00B45014">
        <w:t>. RS-48</w:t>
      </w:r>
      <w:r w:rsidR="007E0971" w:rsidRPr="00B45014">
        <w:t>5 ühendus on näidatud joonisel 5</w:t>
      </w:r>
      <w:r w:rsidR="006E2519" w:rsidRPr="00B45014">
        <w:t>.</w:t>
      </w:r>
    </w:p>
    <w:p w:rsidR="006E2519" w:rsidRPr="00B45014" w:rsidRDefault="006E2519" w:rsidP="00D10445">
      <w:pPr>
        <w:pStyle w:val="tekst"/>
      </w:pPr>
      <w:r w:rsidRPr="00B45014">
        <w:rPr>
          <w:noProof/>
        </w:rPr>
        <w:drawing>
          <wp:inline distT="0" distB="0" distL="0" distR="0">
            <wp:extent cx="3547534" cy="20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3751" cy="2093407"/>
                    </a:xfrm>
                    <a:prstGeom prst="rect">
                      <a:avLst/>
                    </a:prstGeom>
                  </pic:spPr>
                </pic:pic>
              </a:graphicData>
            </a:graphic>
          </wp:inline>
        </w:drawing>
      </w:r>
    </w:p>
    <w:p w:rsidR="000C4689" w:rsidRPr="00B45014" w:rsidRDefault="006E2519" w:rsidP="006E2519">
      <w:pPr>
        <w:pStyle w:val="Caption"/>
        <w:jc w:val="both"/>
      </w:pPr>
      <w:bookmarkStart w:id="27" w:name="_Toc483086189"/>
      <w:r w:rsidRPr="00B45014">
        <w:t xml:space="preserve">Joonis </w:t>
      </w:r>
      <w:fldSimple w:instr=" SEQ Joonis \* ARABIC ">
        <w:r w:rsidR="005206BC" w:rsidRPr="00B45014">
          <w:rPr>
            <w:noProof/>
          </w:rPr>
          <w:t>5</w:t>
        </w:r>
      </w:fldSimple>
      <w:r w:rsidRPr="00B45014">
        <w:t xml:space="preserve"> - RS-485 ühendus</w:t>
      </w:r>
      <w:bookmarkEnd w:id="27"/>
    </w:p>
    <w:p w:rsidR="000C4689" w:rsidRPr="00B45014" w:rsidRDefault="000C4689">
      <w:pPr>
        <w:rPr>
          <w:bCs/>
          <w:sz w:val="20"/>
          <w:szCs w:val="20"/>
        </w:rPr>
      </w:pPr>
      <w:r w:rsidRPr="00B45014">
        <w:br w:type="page"/>
      </w:r>
    </w:p>
    <w:p w:rsidR="00842E43" w:rsidRPr="00B45014" w:rsidRDefault="00DA2683" w:rsidP="00053E39">
      <w:pPr>
        <w:pStyle w:val="Heading2"/>
      </w:pPr>
      <w:bookmarkStart w:id="28" w:name="_Toc483086169"/>
      <w:r w:rsidRPr="00B45014">
        <w:lastRenderedPageBreak/>
        <w:t>Ülevaade sarnastest lahendustest</w:t>
      </w:r>
      <w:bookmarkEnd w:id="28"/>
    </w:p>
    <w:p w:rsidR="00FA5C92" w:rsidRPr="00B45014" w:rsidRDefault="00FA5C92" w:rsidP="00D10445">
      <w:pPr>
        <w:pStyle w:val="tekst"/>
      </w:pPr>
      <w:r w:rsidRPr="00B45014">
        <w:t>Kukkumis</w:t>
      </w:r>
      <w:r w:rsidR="00C83957" w:rsidRPr="00B45014">
        <w:t>e</w:t>
      </w:r>
      <w:r w:rsidR="00F84368" w:rsidRPr="00B45014">
        <w:t xml:space="preserve"> tuvastus</w:t>
      </w:r>
      <w:r w:rsidRPr="00B45014">
        <w:t>seadmeid on mitmeid</w:t>
      </w:r>
      <w:r w:rsidR="00D2091A" w:rsidRPr="00B45014">
        <w:t xml:space="preserve">, kuid sellist toodet, mis vastab </w:t>
      </w:r>
      <w:r w:rsidR="003535B5" w:rsidRPr="00B45014">
        <w:t xml:space="preserve">nõuetele </w:t>
      </w:r>
      <w:r w:rsidR="00C76240" w:rsidRPr="00B45014">
        <w:t>ei leidu</w:t>
      </w:r>
      <w:r w:rsidRPr="00B45014">
        <w:t>.</w:t>
      </w:r>
    </w:p>
    <w:p w:rsidR="00371555" w:rsidRPr="00B45014" w:rsidRDefault="00CA1DFF" w:rsidP="00371555">
      <w:pPr>
        <w:pStyle w:val="Heading3"/>
      </w:pPr>
      <w:bookmarkStart w:id="29" w:name="_Toc483086170"/>
      <w:proofErr w:type="spellStart"/>
      <w:r w:rsidRPr="00B45014">
        <w:t>Wearable</w:t>
      </w:r>
      <w:proofErr w:type="spellEnd"/>
      <w:r w:rsidRPr="00B45014">
        <w:t xml:space="preserve"> </w:t>
      </w:r>
      <w:proofErr w:type="spellStart"/>
      <w:r w:rsidRPr="00B45014">
        <w:t>sensors</w:t>
      </w:r>
      <w:proofErr w:type="spellEnd"/>
      <w:r w:rsidRPr="00B45014">
        <w:t xml:space="preserve"> </w:t>
      </w:r>
      <w:proofErr w:type="spellStart"/>
      <w:r w:rsidRPr="00B45014">
        <w:t>for</w:t>
      </w:r>
      <w:proofErr w:type="spellEnd"/>
      <w:r w:rsidRPr="00B45014">
        <w:t xml:space="preserve"> </w:t>
      </w:r>
      <w:proofErr w:type="spellStart"/>
      <w:r w:rsidRPr="00B45014">
        <w:t>Reliable</w:t>
      </w:r>
      <w:proofErr w:type="spellEnd"/>
      <w:r w:rsidRPr="00B45014">
        <w:t xml:space="preserve"> </w:t>
      </w:r>
      <w:proofErr w:type="spellStart"/>
      <w:r w:rsidRPr="00B45014">
        <w:t>fall</w:t>
      </w:r>
      <w:proofErr w:type="spellEnd"/>
      <w:r w:rsidRPr="00B45014">
        <w:t xml:space="preserve"> </w:t>
      </w:r>
      <w:proofErr w:type="spellStart"/>
      <w:r w:rsidRPr="00B45014">
        <w:t>detection</w:t>
      </w:r>
      <w:bookmarkEnd w:id="29"/>
      <w:proofErr w:type="spellEnd"/>
    </w:p>
    <w:p w:rsidR="00A36F8F" w:rsidRPr="00B45014" w:rsidRDefault="004A1824" w:rsidP="00D10445">
      <w:pPr>
        <w:pStyle w:val="tekst"/>
      </w:pPr>
      <w:r w:rsidRPr="00B45014">
        <w:t xml:space="preserve">Tegu on </w:t>
      </w:r>
      <w:proofErr w:type="spellStart"/>
      <w:r w:rsidRPr="00B45014">
        <w:t>Ad</w:t>
      </w:r>
      <w:proofErr w:type="spellEnd"/>
      <w:r w:rsidRPr="00B45014">
        <w:t xml:space="preserve"> </w:t>
      </w:r>
      <w:proofErr w:type="spellStart"/>
      <w:r w:rsidRPr="00B45014">
        <w:t>hoc</w:t>
      </w:r>
      <w:proofErr w:type="spellEnd"/>
      <w:r w:rsidRPr="00B45014">
        <w:t xml:space="preserve"> tüüpi võrguga</w:t>
      </w:r>
      <w:r w:rsidR="00D94475" w:rsidRPr="00B45014">
        <w:t>, mis tähendab, et on üks baas</w:t>
      </w:r>
      <w:r w:rsidR="00D17534" w:rsidRPr="00B45014">
        <w:t>seade mille külge on ühendatud teised seadmed</w:t>
      </w:r>
      <w:r w:rsidR="00B50374" w:rsidRPr="00B45014">
        <w:t>. Sensor</w:t>
      </w:r>
      <w:r w:rsidR="002745B7" w:rsidRPr="00B45014">
        <w:t>id</w:t>
      </w:r>
      <w:r w:rsidR="00D94475" w:rsidRPr="00B45014">
        <w:t xml:space="preserve"> pannakse keha külge ning baas</w:t>
      </w:r>
      <w:r w:rsidR="00B50374" w:rsidRPr="00B45014">
        <w:t xml:space="preserve">seadmele saadetakse </w:t>
      </w:r>
      <w:r w:rsidR="0086460A" w:rsidRPr="00B45014">
        <w:t>andmed</w:t>
      </w:r>
      <w:r w:rsidR="00B50374" w:rsidRPr="00B45014">
        <w:t xml:space="preserve">. </w:t>
      </w:r>
      <w:r w:rsidR="002745B7" w:rsidRPr="00B45014">
        <w:t>A</w:t>
      </w:r>
      <w:r w:rsidR="00B50374" w:rsidRPr="00B45014">
        <w:t>ndmete töötlus toimub baas seadmes</w:t>
      </w:r>
      <w:r w:rsidR="003A64F5" w:rsidRPr="00B45014">
        <w:t>.</w:t>
      </w:r>
      <w:r w:rsidR="00B22969" w:rsidRPr="00B45014">
        <w:t xml:space="preserve"> Lahendusel on mõned puudused. </w:t>
      </w:r>
      <w:r w:rsidR="002745B7" w:rsidRPr="00B45014">
        <w:t>Kuna a</w:t>
      </w:r>
      <w:r w:rsidR="008C7329" w:rsidRPr="00B45014">
        <w:t>ndme</w:t>
      </w:r>
      <w:r w:rsidR="00D94475" w:rsidRPr="00B45014">
        <w:t>töötlus toimub baas</w:t>
      </w:r>
      <w:r w:rsidR="00A36F8F" w:rsidRPr="00B45014">
        <w:t>jaamas</w:t>
      </w:r>
      <w:r w:rsidR="00B22969" w:rsidRPr="00B45014">
        <w:t>, tähendab</w:t>
      </w:r>
      <w:r w:rsidR="000A3BFD" w:rsidRPr="00B45014">
        <w:t xml:space="preserve"> </w:t>
      </w:r>
      <w:r w:rsidR="00A1394A" w:rsidRPr="00B45014">
        <w:t xml:space="preserve">see seda, </w:t>
      </w:r>
      <w:r w:rsidR="00B22969" w:rsidRPr="00B45014">
        <w:t xml:space="preserve">et kui on palju sensoreid, siis </w:t>
      </w:r>
      <w:r w:rsidR="005124A4" w:rsidRPr="00B45014">
        <w:t>andmetöötlus</w:t>
      </w:r>
      <w:r w:rsidR="00B22969" w:rsidRPr="00B45014">
        <w:t xml:space="preserve"> aeglustab kogu protsessi</w:t>
      </w:r>
      <w:r w:rsidR="00C93683" w:rsidRPr="00B45014">
        <w:t>.</w:t>
      </w:r>
      <w:r w:rsidR="00F84C3E" w:rsidRPr="00B45014">
        <w:t xml:space="preserve"> Andmed kuhjuvad</w:t>
      </w:r>
      <w:r w:rsidR="00CE7601" w:rsidRPr="00B45014">
        <w:t xml:space="preserve"> ning</w:t>
      </w:r>
      <w:r w:rsidR="002745B7" w:rsidRPr="00B45014">
        <w:t xml:space="preserve"> võib juhtuda, et selleks hetkeks kui inimene kukub, toimub paraja</w:t>
      </w:r>
      <w:r w:rsidR="00CE7601" w:rsidRPr="00B45014">
        <w:t>sti mingi teise sensori andmetöötlus</w:t>
      </w:r>
      <w:r w:rsidR="002745B7" w:rsidRPr="00B45014">
        <w:t xml:space="preserve">. </w:t>
      </w:r>
      <w:r w:rsidR="007F0DB8" w:rsidRPr="00B45014">
        <w:t>Lisaks</w:t>
      </w:r>
      <w:r w:rsidR="00C93683" w:rsidRPr="00B45014">
        <w:t xml:space="preserve"> võib esineda ka andmete kadu</w:t>
      </w:r>
      <w:r w:rsidR="00CF7C22" w:rsidRPr="00B45014">
        <w:t>.</w:t>
      </w:r>
      <w:r w:rsidR="000A472C" w:rsidRPr="00B45014">
        <w:t xml:space="preserve"> Sensoriks kasutatakse</w:t>
      </w:r>
      <w:r w:rsidR="00C93683" w:rsidRPr="00B45014">
        <w:t xml:space="preserve"> MICA2DOT 2 sensor</w:t>
      </w:r>
      <w:r w:rsidR="0090722E" w:rsidRPr="00B45014">
        <w:t>i</w:t>
      </w:r>
      <w:sdt>
        <w:sdtPr>
          <w:id w:val="186031411"/>
          <w:citation/>
        </w:sdtPr>
        <w:sdtContent>
          <w:r w:rsidR="009F3F22" w:rsidRPr="00B45014">
            <w:fldChar w:fldCharType="begin"/>
          </w:r>
          <w:r w:rsidR="009F3F22" w:rsidRPr="00B45014">
            <w:instrText xml:space="preserve"> CITATION Mica \l 1033 </w:instrText>
          </w:r>
          <w:r w:rsidR="009F3F22" w:rsidRPr="00B45014">
            <w:fldChar w:fldCharType="separate"/>
          </w:r>
          <w:r w:rsidR="00D72D04" w:rsidRPr="00B45014">
            <w:rPr>
              <w:noProof/>
            </w:rPr>
            <w:t xml:space="preserve"> [17]</w:t>
          </w:r>
          <w:r w:rsidR="009F3F22" w:rsidRPr="00B45014">
            <w:fldChar w:fldCharType="end"/>
          </w:r>
        </w:sdtContent>
      </w:sdt>
      <w:r w:rsidR="00D94475" w:rsidRPr="00B45014">
        <w:t>, mis kasutab operatsiooni</w:t>
      </w:r>
      <w:r w:rsidR="00C93683" w:rsidRPr="00B45014">
        <w:t xml:space="preserve">süsteemiks </w:t>
      </w:r>
      <w:proofErr w:type="spellStart"/>
      <w:r w:rsidR="00C93683" w:rsidRPr="00B45014">
        <w:t>TinyOS</w:t>
      </w:r>
      <w:proofErr w:type="spellEnd"/>
      <w:r w:rsidR="00C93683" w:rsidRPr="00B45014">
        <w:t xml:space="preserve"> 1.0</w:t>
      </w:r>
      <w:r w:rsidR="009F3F22" w:rsidRPr="00B45014">
        <w:t xml:space="preserve"> </w:t>
      </w:r>
      <w:sdt>
        <w:sdtPr>
          <w:id w:val="-591553422"/>
          <w:citation/>
        </w:sdtPr>
        <w:sdtContent>
          <w:r w:rsidR="009F3F22" w:rsidRPr="00B45014">
            <w:fldChar w:fldCharType="begin"/>
          </w:r>
          <w:r w:rsidR="009F3F22" w:rsidRPr="00B45014">
            <w:instrText xml:space="preserve"> CITATION Tinyos \l 1033 </w:instrText>
          </w:r>
          <w:r w:rsidR="009F3F22" w:rsidRPr="00B45014">
            <w:fldChar w:fldCharType="separate"/>
          </w:r>
          <w:r w:rsidR="00D72D04" w:rsidRPr="00B45014">
            <w:rPr>
              <w:noProof/>
            </w:rPr>
            <w:t>[18]</w:t>
          </w:r>
          <w:r w:rsidR="009F3F22" w:rsidRPr="00B45014">
            <w:fldChar w:fldCharType="end"/>
          </w:r>
        </w:sdtContent>
      </w:sdt>
      <w:r w:rsidR="00C93683" w:rsidRPr="00B45014">
        <w:t>.</w:t>
      </w:r>
      <w:r w:rsidR="00F36E6F" w:rsidRPr="00B45014">
        <w:t xml:space="preserve"> </w:t>
      </w:r>
      <w:sdt>
        <w:sdtPr>
          <w:id w:val="-1611351758"/>
          <w:citation/>
        </w:sdtPr>
        <w:sdtContent>
          <w:r w:rsidR="00F36E6F" w:rsidRPr="00B45014">
            <w:fldChar w:fldCharType="begin"/>
          </w:r>
          <w:r w:rsidR="00F36E6F" w:rsidRPr="00B45014">
            <w:instrText xml:space="preserve"> CITATION wearablese \l 1033 </w:instrText>
          </w:r>
          <w:r w:rsidR="00F36E6F" w:rsidRPr="00B45014">
            <w:fldChar w:fldCharType="separate"/>
          </w:r>
          <w:r w:rsidR="00D72D04" w:rsidRPr="00B45014">
            <w:rPr>
              <w:noProof/>
            </w:rPr>
            <w:t>[19]</w:t>
          </w:r>
          <w:r w:rsidR="00F36E6F" w:rsidRPr="00B45014">
            <w:fldChar w:fldCharType="end"/>
          </w:r>
        </w:sdtContent>
      </w:sdt>
    </w:p>
    <w:p w:rsidR="00371555" w:rsidRPr="00B45014" w:rsidRDefault="003036EF" w:rsidP="00371555">
      <w:pPr>
        <w:pStyle w:val="Heading3"/>
      </w:pPr>
      <w:bookmarkStart w:id="30" w:name="_Toc483086171"/>
      <w:proofErr w:type="spellStart"/>
      <w:r w:rsidRPr="00B45014">
        <w:t>Accurate</w:t>
      </w:r>
      <w:proofErr w:type="spellEnd"/>
      <w:r w:rsidRPr="00B45014">
        <w:t xml:space="preserve">, </w:t>
      </w:r>
      <w:proofErr w:type="spellStart"/>
      <w:r w:rsidRPr="00B45014">
        <w:t>Fast</w:t>
      </w:r>
      <w:proofErr w:type="spellEnd"/>
      <w:r w:rsidRPr="00B45014">
        <w:t xml:space="preserve"> </w:t>
      </w:r>
      <w:proofErr w:type="spellStart"/>
      <w:r w:rsidRPr="00B45014">
        <w:t>Fall</w:t>
      </w:r>
      <w:proofErr w:type="spellEnd"/>
      <w:r w:rsidRPr="00B45014">
        <w:t xml:space="preserve"> </w:t>
      </w:r>
      <w:proofErr w:type="spellStart"/>
      <w:r w:rsidRPr="00B45014">
        <w:t>Detection</w:t>
      </w:r>
      <w:proofErr w:type="spellEnd"/>
      <w:r w:rsidRPr="00B45014">
        <w:t xml:space="preserve"> </w:t>
      </w:r>
      <w:proofErr w:type="spellStart"/>
      <w:r w:rsidRPr="00B45014">
        <w:t>Using</w:t>
      </w:r>
      <w:proofErr w:type="spellEnd"/>
      <w:r w:rsidRPr="00B45014">
        <w:t xml:space="preserve"> </w:t>
      </w:r>
      <w:proofErr w:type="spellStart"/>
      <w:r w:rsidRPr="00B45014">
        <w:t>Gyroscopes</w:t>
      </w:r>
      <w:proofErr w:type="spellEnd"/>
      <w:r w:rsidRPr="00B45014">
        <w:t xml:space="preserve"> and </w:t>
      </w:r>
      <w:proofErr w:type="spellStart"/>
      <w:r w:rsidRPr="00B45014">
        <w:t>Accelerometer-Derived</w:t>
      </w:r>
      <w:proofErr w:type="spellEnd"/>
      <w:r w:rsidRPr="00B45014">
        <w:t xml:space="preserve"> </w:t>
      </w:r>
      <w:proofErr w:type="spellStart"/>
      <w:r w:rsidRPr="00B45014">
        <w:t>Posture</w:t>
      </w:r>
      <w:proofErr w:type="spellEnd"/>
      <w:r w:rsidRPr="00B45014">
        <w:t xml:space="preserve"> </w:t>
      </w:r>
      <w:proofErr w:type="spellStart"/>
      <w:r w:rsidRPr="00B45014">
        <w:t>Information</w:t>
      </w:r>
      <w:bookmarkEnd w:id="30"/>
      <w:proofErr w:type="spellEnd"/>
    </w:p>
    <w:p w:rsidR="008B44DB" w:rsidRDefault="0013558D" w:rsidP="00D10445">
      <w:pPr>
        <w:pStyle w:val="tekst"/>
      </w:pPr>
      <w:r w:rsidRPr="00B45014">
        <w:t>K</w:t>
      </w:r>
      <w:r w:rsidR="00F7599C" w:rsidRPr="00B45014">
        <w:t>asutatakse nii kiirendusandurit</w:t>
      </w:r>
      <w:r w:rsidRPr="00B45014">
        <w:t xml:space="preserve"> kui ka güroskoopi.</w:t>
      </w:r>
      <w:r w:rsidR="00FE5B5C" w:rsidRPr="00B45014">
        <w:t xml:space="preserve"> See võimaldab </w:t>
      </w:r>
      <w:r w:rsidR="000C5067" w:rsidRPr="00B45014">
        <w:t>tuvastada</w:t>
      </w:r>
      <w:r w:rsidR="00A7538A" w:rsidRPr="00B45014">
        <w:t xml:space="preserve"> istumised ning tõusmised, mis on</w:t>
      </w:r>
      <w:r w:rsidR="008D08D7" w:rsidRPr="00B45014">
        <w:t xml:space="preserve"> andmete poolest</w:t>
      </w:r>
      <w:r w:rsidR="00A7538A" w:rsidRPr="00B45014">
        <w:t xml:space="preserve"> justkui </w:t>
      </w:r>
      <w:r w:rsidR="000C5067" w:rsidRPr="00B45014">
        <w:t>kukkumi</w:t>
      </w:r>
      <w:r w:rsidR="00A7538A" w:rsidRPr="00B45014">
        <w:t>sed</w:t>
      </w:r>
      <w:r w:rsidR="00FE5B5C" w:rsidRPr="00B45014">
        <w:t>.</w:t>
      </w:r>
      <w:r w:rsidR="001A1C92" w:rsidRPr="00B45014">
        <w:t xml:space="preserve"> </w:t>
      </w:r>
      <w:r w:rsidR="000649A2" w:rsidRPr="00B45014">
        <w:t>Kasutatakse mitut sensorit, mil</w:t>
      </w:r>
      <w:r w:rsidR="00D94475" w:rsidRPr="00B45014">
        <w:t>le abil saab tuvastada kehahoiakuid: s</w:t>
      </w:r>
      <w:r w:rsidR="000649A2" w:rsidRPr="00B45014">
        <w:t xml:space="preserve">eismine, istumine, venitamine ning </w:t>
      </w:r>
      <w:r w:rsidR="00F7599C" w:rsidRPr="00B45014">
        <w:t xml:space="preserve">lamamine. Selleks ühendatakse üks sensor rinna külge ning teine jala külge. </w:t>
      </w:r>
      <w:r w:rsidR="00E178D3" w:rsidRPr="00B45014">
        <w:t xml:space="preserve">Lahendus </w:t>
      </w:r>
      <w:r w:rsidR="00F7599C" w:rsidRPr="00B45014">
        <w:t>on hea, s</w:t>
      </w:r>
      <w:r w:rsidR="000A0D16" w:rsidRPr="00B45014">
        <w:t xml:space="preserve">est </w:t>
      </w:r>
      <w:r w:rsidR="00F7599C" w:rsidRPr="00B45014">
        <w:t>nii</w:t>
      </w:r>
      <w:r w:rsidR="000A0D16" w:rsidRPr="00B45014">
        <w:t xml:space="preserve"> on</w:t>
      </w:r>
      <w:r w:rsidR="00ED6114" w:rsidRPr="00B45014">
        <w:t xml:space="preserve"> tagatud rohkem tõepäraseid kukkumisi.</w:t>
      </w:r>
      <w:r w:rsidR="00E178D3" w:rsidRPr="00B45014">
        <w:t xml:space="preserve"> Laeva peal lahendus ei toimiks</w:t>
      </w:r>
      <w:r w:rsidR="00ED6114" w:rsidRPr="00B45014">
        <w:t xml:space="preserve"> – pole arvestatud kõikumistega</w:t>
      </w:r>
      <w:r w:rsidR="00652E47" w:rsidRPr="00B45014">
        <w:t>.</w:t>
      </w:r>
      <w:r w:rsidR="008B44DB">
        <w:t xml:space="preserve"> </w:t>
      </w:r>
      <w:r w:rsidR="00B03157" w:rsidRPr="00B45014">
        <w:t>Võimalik, et eel</w:t>
      </w:r>
      <w:r w:rsidR="00B03157">
        <w:t xml:space="preserve">toodud </w:t>
      </w:r>
      <w:r w:rsidR="00B03157" w:rsidRPr="00B45014">
        <w:t xml:space="preserve">lahendust edasi arendades </w:t>
      </w:r>
      <w:r w:rsidR="00B03157">
        <w:t>leiaks seade kasutust ka laeva peal</w:t>
      </w:r>
      <w:r w:rsidR="00B03157" w:rsidRPr="00B45014">
        <w:t xml:space="preserve">. </w:t>
      </w:r>
      <w:sdt>
        <w:sdtPr>
          <w:id w:val="-169103082"/>
          <w:citation/>
        </w:sdtPr>
        <w:sdtContent>
          <w:r w:rsidR="00B03157" w:rsidRPr="00B45014">
            <w:fldChar w:fldCharType="begin"/>
          </w:r>
          <w:r w:rsidR="00B03157" w:rsidRPr="00B45014">
            <w:instrText xml:space="preserve"> CITATION accurate \l 1033 </w:instrText>
          </w:r>
          <w:r w:rsidR="00B03157" w:rsidRPr="00B45014">
            <w:fldChar w:fldCharType="separate"/>
          </w:r>
          <w:r w:rsidR="00B03157" w:rsidRPr="00B45014">
            <w:rPr>
              <w:noProof/>
            </w:rPr>
            <w:t>[20]</w:t>
          </w:r>
          <w:r w:rsidR="00B03157" w:rsidRPr="00B45014">
            <w:fldChar w:fldCharType="end"/>
          </w:r>
        </w:sdtContent>
      </w:sdt>
      <w:bookmarkStart w:id="31" w:name="_GoBack"/>
      <w:bookmarkEnd w:id="31"/>
    </w:p>
    <w:p w:rsidR="00371555" w:rsidRPr="00B45014" w:rsidRDefault="00E97CD6" w:rsidP="00371555">
      <w:pPr>
        <w:pStyle w:val="Heading3"/>
      </w:pPr>
      <w:bookmarkStart w:id="32" w:name="_Toc483086172"/>
      <w:r w:rsidRPr="00B45014">
        <w:t xml:space="preserve">Philips </w:t>
      </w:r>
      <w:proofErr w:type="spellStart"/>
      <w:r w:rsidRPr="00B45014">
        <w:t>GoSafe</w:t>
      </w:r>
      <w:bookmarkEnd w:id="32"/>
      <w:proofErr w:type="spellEnd"/>
    </w:p>
    <w:p w:rsidR="000B2055" w:rsidRPr="00B45014" w:rsidRDefault="005B4414" w:rsidP="00D10445">
      <w:pPr>
        <w:pStyle w:val="tekst"/>
      </w:pPr>
      <w:r w:rsidRPr="00B45014">
        <w:t>T</w:t>
      </w:r>
      <w:r w:rsidR="00551509" w:rsidRPr="00B45014">
        <w:t xml:space="preserve">egemist on seadmega, mis on </w:t>
      </w:r>
      <w:r w:rsidR="004F4207" w:rsidRPr="00B45014">
        <w:t xml:space="preserve">välja töötatud </w:t>
      </w:r>
      <w:r w:rsidR="00551509" w:rsidRPr="00B45014">
        <w:t xml:space="preserve">nii </w:t>
      </w:r>
      <w:proofErr w:type="spellStart"/>
      <w:r w:rsidR="00551509" w:rsidRPr="00B45014">
        <w:t>sise</w:t>
      </w:r>
      <w:proofErr w:type="spellEnd"/>
      <w:r w:rsidR="00551509" w:rsidRPr="00B45014">
        <w:t>- kui</w:t>
      </w:r>
      <w:r w:rsidR="000C2164">
        <w:t xml:space="preserve"> ka</w:t>
      </w:r>
      <w:r w:rsidR="00551509" w:rsidRPr="00B45014">
        <w:t xml:space="preserve"> </w:t>
      </w:r>
      <w:proofErr w:type="spellStart"/>
      <w:r w:rsidR="00551509" w:rsidRPr="00B45014">
        <w:t>välistingimustesse</w:t>
      </w:r>
      <w:proofErr w:type="spellEnd"/>
      <w:r w:rsidR="00551509" w:rsidRPr="00B45014">
        <w:t xml:space="preserve">. </w:t>
      </w:r>
      <w:r w:rsidR="00DF1EFC" w:rsidRPr="00B45014">
        <w:t xml:space="preserve">Asukoha tuvastamiseks on kasutusel </w:t>
      </w:r>
      <w:proofErr w:type="spellStart"/>
      <w:r w:rsidR="00DF1EFC" w:rsidRPr="00B45014">
        <w:t>Wifi</w:t>
      </w:r>
      <w:proofErr w:type="spellEnd"/>
      <w:r w:rsidR="00DF1EFC" w:rsidRPr="00B45014">
        <w:t>, GPS,</w:t>
      </w:r>
      <w:r w:rsidR="007425E9" w:rsidRPr="00B45014">
        <w:t xml:space="preserve"> helialarm ning</w:t>
      </w:r>
      <w:r w:rsidR="00DF1EFC" w:rsidRPr="00B45014">
        <w:t xml:space="preserve"> </w:t>
      </w:r>
      <w:r w:rsidR="007425E9" w:rsidRPr="00B45014">
        <w:t>lisaks salvestatakse aegajalt asukohta kasutades</w:t>
      </w:r>
      <w:r w:rsidR="007B6C1E">
        <w:t xml:space="preserve"> selleks</w:t>
      </w:r>
      <w:r w:rsidR="007425E9" w:rsidRPr="00B45014">
        <w:t xml:space="preserve"> </w:t>
      </w:r>
      <w:proofErr w:type="spellStart"/>
      <w:r w:rsidR="007425E9" w:rsidRPr="00B45014">
        <w:t>GPS</w:t>
      </w:r>
      <w:r w:rsidR="00250AB8" w:rsidRPr="00B45014">
        <w:t>’</w:t>
      </w:r>
      <w:r w:rsidR="007425E9" w:rsidRPr="00B45014">
        <w:t>i</w:t>
      </w:r>
      <w:proofErr w:type="spellEnd"/>
      <w:r w:rsidR="00DF1EFC" w:rsidRPr="00B45014">
        <w:t>.</w:t>
      </w:r>
      <w:r w:rsidR="007425E9" w:rsidRPr="00B45014">
        <w:t xml:space="preserve"> </w:t>
      </w:r>
      <w:r w:rsidR="0024295E" w:rsidRPr="00B45014">
        <w:t>Tootel on mõned puudused</w:t>
      </w:r>
      <w:r w:rsidR="0013558D" w:rsidRPr="00B45014">
        <w:t>. T</w:t>
      </w:r>
      <w:r w:rsidR="0024295E" w:rsidRPr="00B45014">
        <w:t>ootel on igakuine maks</w:t>
      </w:r>
      <w:r w:rsidR="0013558D" w:rsidRPr="00B45014">
        <w:t xml:space="preserve"> ning see jaotub pakettidesse, kallimad paketid pakuvad paremaid lahendusi. Kui tegu on mitme inimesega, osutub see kulukaks. </w:t>
      </w:r>
      <w:r w:rsidR="00237D3C" w:rsidRPr="00B45014">
        <w:t>Hädak</w:t>
      </w:r>
      <w:r w:rsidR="0013558D" w:rsidRPr="00B45014">
        <w:t>õne ei suunata hädaabisse, vaid reageerimiskeskusele, kus uuritakse, mis inimesel täpsemalt juhtus ning seejärel võtab</w:t>
      </w:r>
      <w:r w:rsidR="00825581" w:rsidRPr="00B45014">
        <w:t xml:space="preserve"> tugiisik</w:t>
      </w:r>
      <w:r w:rsidR="0013558D" w:rsidRPr="00B45014">
        <w:t xml:space="preserve"> ühendust hädaabiga.</w:t>
      </w:r>
      <w:sdt>
        <w:sdtPr>
          <w:id w:val="-2031560669"/>
          <w:citation/>
        </w:sdtPr>
        <w:sdtContent>
          <w:r w:rsidR="00F36E6F" w:rsidRPr="00B45014">
            <w:fldChar w:fldCharType="begin"/>
          </w:r>
          <w:r w:rsidR="00F36E6F" w:rsidRPr="00B45014">
            <w:instrText xml:space="preserve"> CITATION philips \l 1033 </w:instrText>
          </w:r>
          <w:r w:rsidR="00F36E6F" w:rsidRPr="00B45014">
            <w:fldChar w:fldCharType="separate"/>
          </w:r>
          <w:r w:rsidR="00D72D04" w:rsidRPr="00B45014">
            <w:rPr>
              <w:noProof/>
            </w:rPr>
            <w:t xml:space="preserve"> [21]</w:t>
          </w:r>
          <w:r w:rsidR="00F36E6F" w:rsidRPr="00B45014">
            <w:fldChar w:fldCharType="end"/>
          </w:r>
        </w:sdtContent>
      </w:sdt>
    </w:p>
    <w:p w:rsidR="00371555" w:rsidRPr="00B45014" w:rsidRDefault="00881059" w:rsidP="00371555">
      <w:pPr>
        <w:pStyle w:val="Heading3"/>
      </w:pPr>
      <w:bookmarkStart w:id="33" w:name="_Toc483086173"/>
      <w:proofErr w:type="spellStart"/>
      <w:r w:rsidRPr="00B45014">
        <w:lastRenderedPageBreak/>
        <w:t>Shimmer</w:t>
      </w:r>
      <w:proofErr w:type="spellEnd"/>
      <w:r w:rsidR="007774EF" w:rsidRPr="00B45014">
        <w:t xml:space="preserve"> </w:t>
      </w:r>
      <w:proofErr w:type="spellStart"/>
      <w:r w:rsidR="007774EF" w:rsidRPr="00B45014">
        <w:t>sensing</w:t>
      </w:r>
      <w:bookmarkEnd w:id="33"/>
      <w:proofErr w:type="spellEnd"/>
    </w:p>
    <w:p w:rsidR="002E4826" w:rsidRPr="00B45014" w:rsidRDefault="00C52982" w:rsidP="00D10445">
      <w:pPr>
        <w:pStyle w:val="tekst"/>
      </w:pPr>
      <w:r w:rsidRPr="00B45014">
        <w:t>Firma, mis keskendub</w:t>
      </w:r>
      <w:r w:rsidR="007774EF" w:rsidRPr="00B45014">
        <w:t xml:space="preserve"> kantavatele sensoritele. </w:t>
      </w:r>
      <w:r w:rsidRPr="00B45014">
        <w:t>Sensorid on andmete kogumiseks ning analüüsiks</w:t>
      </w:r>
      <w:r w:rsidR="007774EF" w:rsidRPr="00B45014">
        <w:t xml:space="preserve">. Platvormi kasutatakse </w:t>
      </w:r>
      <w:r w:rsidRPr="00B45014">
        <w:t>prototüübi arenduseks. Kogutakse andmeid ning andmete p</w:t>
      </w:r>
      <w:r w:rsidR="00AC1259" w:rsidRPr="00B45014">
        <w:t>õ</w:t>
      </w:r>
      <w:r w:rsidR="00D14E2B" w:rsidRPr="00B45014">
        <w:t xml:space="preserve">hjal töötatakse välja lahendus, </w:t>
      </w:r>
      <w:r w:rsidR="00AC1259" w:rsidRPr="00B45014">
        <w:t>mida</w:t>
      </w:r>
      <w:r w:rsidR="002819AB" w:rsidRPr="00B45014">
        <w:t xml:space="preserve"> on võimalik tellida tellimustöö</w:t>
      </w:r>
      <w:r w:rsidR="00FC3111" w:rsidRPr="00B45014">
        <w:t>na</w:t>
      </w:r>
      <w:r w:rsidRPr="00B45014">
        <w:t>.</w:t>
      </w:r>
      <w:r w:rsidR="00204577" w:rsidRPr="00B45014">
        <w:t xml:space="preserve"> </w:t>
      </w:r>
      <w:r w:rsidR="00280909" w:rsidRPr="00B45014">
        <w:t>Antud probleemi</w:t>
      </w:r>
      <w:r w:rsidR="00D70BA0" w:rsidRPr="00B45014">
        <w:t>le</w:t>
      </w:r>
      <w:r w:rsidR="00280909" w:rsidRPr="00B45014">
        <w:t xml:space="preserve"> </w:t>
      </w:r>
      <w:r w:rsidR="002819AB" w:rsidRPr="00B45014">
        <w:t>saaks</w:t>
      </w:r>
      <w:r w:rsidR="00D70BA0" w:rsidRPr="00B45014">
        <w:t xml:space="preserve"> neilt lahendus</w:t>
      </w:r>
      <w:r w:rsidR="002819AB" w:rsidRPr="00B45014">
        <w:t>e</w:t>
      </w:r>
      <w:r w:rsidR="00280909" w:rsidRPr="00B45014">
        <w:t>, kuid se</w:t>
      </w:r>
      <w:r w:rsidR="00D95409" w:rsidRPr="00B45014">
        <w:t>e oleks kulukas ning aeganõudev</w:t>
      </w:r>
      <w:r w:rsidR="00204577" w:rsidRPr="00B45014">
        <w:t>. J</w:t>
      </w:r>
      <w:r w:rsidR="00D95409" w:rsidRPr="00B45014">
        <w:t>uba a</w:t>
      </w:r>
      <w:r w:rsidR="002819AB" w:rsidRPr="00B45014">
        <w:t>inuüksi andmekaabel maksab 39 €</w:t>
      </w:r>
      <w:r w:rsidR="0011004D" w:rsidRPr="00B45014">
        <w:t>. Sobiva arenduskomplekti (</w:t>
      </w:r>
      <w:proofErr w:type="spellStart"/>
      <w:r w:rsidR="0011004D" w:rsidRPr="00B45014">
        <w:t>Consensys</w:t>
      </w:r>
      <w:proofErr w:type="spellEnd"/>
      <w:r w:rsidR="0011004D" w:rsidRPr="00B45014">
        <w:t xml:space="preserve"> IMU </w:t>
      </w:r>
      <w:proofErr w:type="spellStart"/>
      <w:r w:rsidR="0011004D" w:rsidRPr="00B45014">
        <w:t>Development</w:t>
      </w:r>
      <w:proofErr w:type="spellEnd"/>
      <w:r w:rsidR="0011004D" w:rsidRPr="00B45014">
        <w:t xml:space="preserve"> </w:t>
      </w:r>
      <w:proofErr w:type="spellStart"/>
      <w:r w:rsidR="0011004D" w:rsidRPr="00B45014">
        <w:t>Kit</w:t>
      </w:r>
      <w:proofErr w:type="spellEnd"/>
      <w:sdt>
        <w:sdtPr>
          <w:id w:val="291333091"/>
          <w:citation/>
        </w:sdtPr>
        <w:sdtContent>
          <w:r w:rsidR="0011004D" w:rsidRPr="00B45014">
            <w:fldChar w:fldCharType="begin"/>
          </w:r>
          <w:r w:rsidR="0011004D" w:rsidRPr="00B45014">
            <w:instrText xml:space="preserve"> CITATION consensys \l 1033 </w:instrText>
          </w:r>
          <w:r w:rsidR="0011004D" w:rsidRPr="00B45014">
            <w:fldChar w:fldCharType="separate"/>
          </w:r>
          <w:r w:rsidR="00D72D04" w:rsidRPr="00B45014">
            <w:rPr>
              <w:noProof/>
            </w:rPr>
            <w:t xml:space="preserve"> [22]</w:t>
          </w:r>
          <w:r w:rsidR="0011004D" w:rsidRPr="00B45014">
            <w:fldChar w:fldCharType="end"/>
          </w:r>
        </w:sdtContent>
      </w:sdt>
      <w:r w:rsidR="0011004D" w:rsidRPr="00B45014">
        <w:t>) saaks neilt</w:t>
      </w:r>
      <w:r w:rsidR="002819AB" w:rsidRPr="00B45014">
        <w:t xml:space="preserve"> 499 €. </w:t>
      </w:r>
      <w:sdt>
        <w:sdtPr>
          <w:id w:val="1247771009"/>
          <w:citation/>
        </w:sdtPr>
        <w:sdtContent>
          <w:r w:rsidR="00204577" w:rsidRPr="00B45014">
            <w:fldChar w:fldCharType="begin"/>
          </w:r>
          <w:r w:rsidR="00204577" w:rsidRPr="00B45014">
            <w:instrText xml:space="preserve"> CITATION shimmer \l 1033 </w:instrText>
          </w:r>
          <w:r w:rsidR="00204577" w:rsidRPr="00B45014">
            <w:fldChar w:fldCharType="separate"/>
          </w:r>
          <w:r w:rsidR="00D72D04" w:rsidRPr="00B45014">
            <w:rPr>
              <w:noProof/>
            </w:rPr>
            <w:t>[23]</w:t>
          </w:r>
          <w:r w:rsidR="00204577" w:rsidRPr="00B45014">
            <w:fldChar w:fldCharType="end"/>
          </w:r>
        </w:sdtContent>
      </w:sdt>
    </w:p>
    <w:p w:rsidR="00B71226" w:rsidRPr="00B45014" w:rsidRDefault="003E0C74" w:rsidP="00B71226">
      <w:pPr>
        <w:pStyle w:val="Heading2"/>
      </w:pPr>
      <w:bookmarkStart w:id="34" w:name="_Toc483086174"/>
      <w:r w:rsidRPr="00B45014">
        <w:t>Ühendused</w:t>
      </w:r>
      <w:bookmarkEnd w:id="34"/>
    </w:p>
    <w:p w:rsidR="00CE082F" w:rsidRPr="00B45014" w:rsidRDefault="00CE082F" w:rsidP="00CE082F">
      <w:pPr>
        <w:pStyle w:val="tekst"/>
      </w:pPr>
      <w:r w:rsidRPr="00B45014">
        <w:t>STM32</w:t>
      </w:r>
      <w:r w:rsidR="00250AB8" w:rsidRPr="00B45014">
        <w:t xml:space="preserve">F446RE arendusplaadil on 76 </w:t>
      </w:r>
      <w:proofErr w:type="spellStart"/>
      <w:r w:rsidR="00250AB8" w:rsidRPr="00B45014">
        <w:t>PIN’</w:t>
      </w:r>
      <w:r w:rsidRPr="00B45014">
        <w:t>i</w:t>
      </w:r>
      <w:proofErr w:type="spellEnd"/>
      <w:r w:rsidRPr="00B45014">
        <w:t>.</w:t>
      </w:r>
      <w:r w:rsidR="00023291" w:rsidRPr="00B45014">
        <w:t xml:space="preserve"> Arendusplaadi ning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proofErr w:type="spellStart"/>
      <w:r w:rsidRPr="00B45014">
        <w:rPr>
          <w:i/>
        </w:rPr>
        <w:t>debugimiseks</w:t>
      </w:r>
      <w:proofErr w:type="spellEnd"/>
      <w:r w:rsidRPr="00B45014">
        <w:t>.</w:t>
      </w:r>
    </w:p>
    <w:p w:rsidR="00CE082F" w:rsidRPr="00B45014" w:rsidRDefault="00CE082F" w:rsidP="00CE082F">
      <w:pPr>
        <w:pStyle w:val="tekst"/>
      </w:pPr>
      <w:r w:rsidRPr="00B45014">
        <w:t>USART1</w:t>
      </w:r>
      <w:r w:rsidR="00B25E08" w:rsidRPr="00B45014">
        <w:t xml:space="preserve"> ning USART3 ühendusi kajastab tabel 2.</w:t>
      </w:r>
      <w:r w:rsidRPr="00B45014">
        <w:t xml:space="preserve"> </w:t>
      </w:r>
    </w:p>
    <w:p w:rsidR="004211F4" w:rsidRPr="00B45014" w:rsidRDefault="004211F4" w:rsidP="00296009">
      <w:pPr>
        <w:pStyle w:val="Caption"/>
        <w:keepNext/>
        <w:jc w:val="left"/>
      </w:pPr>
      <w:bookmarkStart w:id="35" w:name="_Toc483086200"/>
      <w:r w:rsidRPr="00B45014">
        <w:t xml:space="preserve">Tabel </w:t>
      </w:r>
      <w:fldSimple w:instr=" SEQ Tabel \* ARABIC ">
        <w:r w:rsidR="00172E3B" w:rsidRPr="00B45014">
          <w:rPr>
            <w:noProof/>
          </w:rPr>
          <w:t>2</w:t>
        </w:r>
      </w:fldSimple>
      <w:r w:rsidRPr="00B45014">
        <w:t xml:space="preserve"> - Arendusplaadi ja sensorite ühendused</w:t>
      </w:r>
      <w:bookmarkEnd w:id="35"/>
    </w:p>
    <w:tbl>
      <w:tblPr>
        <w:tblStyle w:val="TableGrid"/>
        <w:tblW w:w="0" w:type="auto"/>
        <w:tblLook w:val="04A0" w:firstRow="1" w:lastRow="0" w:firstColumn="1" w:lastColumn="0" w:noHBand="0" w:noVBand="1"/>
      </w:tblPr>
      <w:tblGrid>
        <w:gridCol w:w="1616"/>
        <w:gridCol w:w="1616"/>
        <w:gridCol w:w="1616"/>
        <w:gridCol w:w="1616"/>
      </w:tblGrid>
      <w:tr w:rsidR="004211F4" w:rsidRPr="00B45014" w:rsidTr="004211F4">
        <w:tc>
          <w:tcPr>
            <w:tcW w:w="1616" w:type="dxa"/>
            <w:shd w:val="clear" w:color="auto" w:fill="FBE4D5" w:themeFill="accent2" w:themeFillTint="33"/>
          </w:tcPr>
          <w:p w:rsidR="004211F4" w:rsidRPr="00B45014" w:rsidRDefault="004211F4" w:rsidP="004211F4">
            <w:pPr>
              <w:pStyle w:val="tekst"/>
              <w:spacing w:after="0" w:line="240" w:lineRule="auto"/>
            </w:pPr>
            <w:r w:rsidRPr="00B45014">
              <w:t>Arendusplaat</w:t>
            </w:r>
          </w:p>
        </w:tc>
        <w:tc>
          <w:tcPr>
            <w:tcW w:w="1616" w:type="dxa"/>
            <w:shd w:val="clear" w:color="auto" w:fill="FBE4D5" w:themeFill="accent2" w:themeFillTint="33"/>
          </w:tcPr>
          <w:p w:rsidR="004211F4" w:rsidRPr="00B45014" w:rsidRDefault="004211F4" w:rsidP="004211F4">
            <w:pPr>
              <w:pStyle w:val="tekst"/>
              <w:spacing w:after="0" w:line="240" w:lineRule="auto"/>
            </w:pPr>
            <w:r w:rsidRPr="00B45014">
              <w:t>Sensor 1 port</w:t>
            </w:r>
          </w:p>
          <w:p w:rsidR="004211F4" w:rsidRPr="00B45014" w:rsidRDefault="004211F4" w:rsidP="004211F4">
            <w:pPr>
              <w:pStyle w:val="tekst"/>
              <w:spacing w:after="0" w:line="240" w:lineRule="auto"/>
              <w:jc w:val="center"/>
            </w:pPr>
            <w:r w:rsidRPr="00B45014">
              <w:t>USART1</w:t>
            </w:r>
          </w:p>
        </w:tc>
        <w:tc>
          <w:tcPr>
            <w:tcW w:w="1616" w:type="dxa"/>
            <w:shd w:val="clear" w:color="auto" w:fill="FBE4D5" w:themeFill="accent2" w:themeFillTint="33"/>
          </w:tcPr>
          <w:p w:rsidR="004211F4" w:rsidRPr="00B45014" w:rsidRDefault="004211F4" w:rsidP="004211F4">
            <w:pPr>
              <w:pStyle w:val="tekst"/>
              <w:spacing w:after="0" w:line="240" w:lineRule="auto"/>
            </w:pPr>
            <w:r w:rsidRPr="00B45014">
              <w:t>Arendusplaat</w:t>
            </w:r>
          </w:p>
        </w:tc>
        <w:tc>
          <w:tcPr>
            <w:tcW w:w="1616" w:type="dxa"/>
            <w:shd w:val="clear" w:color="auto" w:fill="FBE4D5" w:themeFill="accent2" w:themeFillTint="33"/>
          </w:tcPr>
          <w:p w:rsidR="004211F4" w:rsidRPr="00B45014" w:rsidRDefault="004211F4" w:rsidP="004211F4">
            <w:pPr>
              <w:pStyle w:val="tekst"/>
              <w:spacing w:after="0" w:line="240" w:lineRule="auto"/>
            </w:pPr>
            <w:r w:rsidRPr="00B45014">
              <w:t>Sensor 2 port</w:t>
            </w:r>
          </w:p>
          <w:p w:rsidR="004211F4" w:rsidRPr="00B45014" w:rsidRDefault="004211F4" w:rsidP="004211F4">
            <w:pPr>
              <w:pStyle w:val="tekst"/>
              <w:spacing w:after="0" w:line="240" w:lineRule="auto"/>
              <w:jc w:val="center"/>
            </w:pPr>
            <w:r w:rsidRPr="00B45014">
              <w:t>USART3</w:t>
            </w:r>
          </w:p>
        </w:tc>
      </w:tr>
      <w:tr w:rsidR="004211F4" w:rsidRPr="00B45014" w:rsidTr="004211F4">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PS0</w:t>
            </w:r>
          </w:p>
        </w:tc>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PS0</w:t>
            </w:r>
          </w:p>
        </w:tc>
      </w:tr>
      <w:tr w:rsidR="004211F4" w:rsidRPr="00B45014" w:rsidTr="004211F4">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r w:rsidRPr="00B45014">
              <w:t>PS1</w:t>
            </w:r>
          </w:p>
        </w:tc>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r w:rsidRPr="00B45014">
              <w:t>PS1</w:t>
            </w:r>
          </w:p>
        </w:tc>
      </w:tr>
      <w:tr w:rsidR="004211F4" w:rsidRPr="00B45014" w:rsidTr="004211F4">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proofErr w:type="spellStart"/>
            <w:r w:rsidRPr="00B45014">
              <w:t>Vin</w:t>
            </w:r>
            <w:proofErr w:type="spellEnd"/>
          </w:p>
        </w:tc>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proofErr w:type="spellStart"/>
            <w:r w:rsidRPr="00B45014">
              <w:t>Vin</w:t>
            </w:r>
            <w:proofErr w:type="spellEnd"/>
          </w:p>
        </w:tc>
      </w:tr>
      <w:tr w:rsidR="004211F4" w:rsidRPr="00B45014" w:rsidTr="004211F4">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GND</w:t>
            </w:r>
          </w:p>
        </w:tc>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GND</w:t>
            </w:r>
          </w:p>
        </w:tc>
      </w:tr>
      <w:tr w:rsidR="004211F4" w:rsidRPr="00B45014" w:rsidTr="004211F4">
        <w:tc>
          <w:tcPr>
            <w:tcW w:w="1616" w:type="dxa"/>
          </w:tcPr>
          <w:p w:rsidR="004211F4" w:rsidRPr="00B45014" w:rsidRDefault="004211F4" w:rsidP="00075B7F">
            <w:pPr>
              <w:pStyle w:val="tekst"/>
              <w:jc w:val="center"/>
            </w:pPr>
            <w:r w:rsidRPr="00B45014">
              <w:t>PA10</w:t>
            </w:r>
          </w:p>
        </w:tc>
        <w:tc>
          <w:tcPr>
            <w:tcW w:w="1616" w:type="dxa"/>
          </w:tcPr>
          <w:p w:rsidR="004211F4" w:rsidRPr="00B45014" w:rsidRDefault="004211F4" w:rsidP="00075B7F">
            <w:pPr>
              <w:pStyle w:val="tekst"/>
              <w:jc w:val="left"/>
            </w:pPr>
            <w:r w:rsidRPr="00B45014">
              <w:t>SDA</w:t>
            </w:r>
          </w:p>
        </w:tc>
        <w:tc>
          <w:tcPr>
            <w:tcW w:w="1616" w:type="dxa"/>
          </w:tcPr>
          <w:p w:rsidR="004211F4" w:rsidRPr="00B45014" w:rsidRDefault="004211F4" w:rsidP="00075B7F">
            <w:pPr>
              <w:pStyle w:val="tekst"/>
              <w:jc w:val="center"/>
            </w:pPr>
            <w:r w:rsidRPr="00B45014">
              <w:t>PC5</w:t>
            </w:r>
          </w:p>
        </w:tc>
        <w:tc>
          <w:tcPr>
            <w:tcW w:w="1616" w:type="dxa"/>
          </w:tcPr>
          <w:p w:rsidR="004211F4" w:rsidRPr="00B45014" w:rsidRDefault="004211F4" w:rsidP="00075B7F">
            <w:pPr>
              <w:pStyle w:val="tekst"/>
              <w:jc w:val="left"/>
            </w:pPr>
            <w:r w:rsidRPr="00B45014">
              <w:t>SDA</w:t>
            </w:r>
          </w:p>
        </w:tc>
      </w:tr>
      <w:tr w:rsidR="004211F4" w:rsidRPr="00B45014" w:rsidTr="004211F4">
        <w:tc>
          <w:tcPr>
            <w:tcW w:w="1616" w:type="dxa"/>
          </w:tcPr>
          <w:p w:rsidR="004211F4" w:rsidRPr="00B45014" w:rsidRDefault="004211F4" w:rsidP="00075B7F">
            <w:pPr>
              <w:pStyle w:val="tekst"/>
              <w:jc w:val="center"/>
            </w:pPr>
            <w:r w:rsidRPr="00B45014">
              <w:t>PA9</w:t>
            </w:r>
          </w:p>
        </w:tc>
        <w:tc>
          <w:tcPr>
            <w:tcW w:w="1616" w:type="dxa"/>
          </w:tcPr>
          <w:p w:rsidR="004211F4" w:rsidRPr="00B45014" w:rsidRDefault="004211F4" w:rsidP="00075B7F">
            <w:pPr>
              <w:pStyle w:val="tekst"/>
              <w:jc w:val="left"/>
            </w:pPr>
            <w:r w:rsidRPr="00B45014">
              <w:t>SCL</w:t>
            </w:r>
          </w:p>
        </w:tc>
        <w:tc>
          <w:tcPr>
            <w:tcW w:w="1616" w:type="dxa"/>
          </w:tcPr>
          <w:p w:rsidR="004211F4" w:rsidRPr="00B45014" w:rsidRDefault="004211F4" w:rsidP="00075B7F">
            <w:pPr>
              <w:pStyle w:val="tekst"/>
              <w:jc w:val="center"/>
            </w:pPr>
            <w:r w:rsidRPr="00B45014">
              <w:t>PB10</w:t>
            </w:r>
          </w:p>
        </w:tc>
        <w:tc>
          <w:tcPr>
            <w:tcW w:w="1616" w:type="dxa"/>
          </w:tcPr>
          <w:p w:rsidR="004211F4" w:rsidRPr="00B45014" w:rsidRDefault="004211F4" w:rsidP="00075B7F">
            <w:pPr>
              <w:pStyle w:val="tekst"/>
              <w:jc w:val="left"/>
            </w:pPr>
            <w:r w:rsidRPr="00B45014">
              <w:t>SCL</w:t>
            </w:r>
          </w:p>
        </w:tc>
      </w:tr>
      <w:bookmarkEnd w:id="12"/>
      <w:bookmarkEnd w:id="13"/>
      <w:bookmarkEnd w:id="14"/>
    </w:tbl>
    <w:p w:rsidR="004211F4" w:rsidRPr="00B45014" w:rsidRDefault="004211F4">
      <w:r w:rsidRPr="00B45014">
        <w:br w:type="page"/>
      </w:r>
    </w:p>
    <w:p w:rsidR="00D831C5" w:rsidRPr="00B45014" w:rsidRDefault="00D831C5" w:rsidP="00627AA0">
      <w:pPr>
        <w:pStyle w:val="Heading1"/>
      </w:pPr>
      <w:r w:rsidRPr="00B45014">
        <w:lastRenderedPageBreak/>
        <w:t>Tarkvara</w:t>
      </w:r>
    </w:p>
    <w:p w:rsidR="002C5CC9" w:rsidRPr="00B45014" w:rsidRDefault="00677CB3" w:rsidP="00D10445">
      <w:pPr>
        <w:pStyle w:val="tekst"/>
      </w:pPr>
      <w:r w:rsidRPr="00B45014">
        <w:t xml:space="preserve">Programmikood on kirjutatud C keeles. C keel on laialdaselt kasutatud süsteemne </w:t>
      </w:r>
      <w:r w:rsidR="00C47D7D" w:rsidRPr="00B45014">
        <w:t>programmeerimis keel. Keel loodi aastatel 1977 – 1979 paralleel</w:t>
      </w:r>
      <w:r w:rsidR="00250AB8" w:rsidRPr="00B45014">
        <w:t xml:space="preserve">selt operatsiooni süsteemi </w:t>
      </w:r>
      <w:proofErr w:type="spellStart"/>
      <w:r w:rsidR="00250AB8" w:rsidRPr="00B45014">
        <w:t>UNIX’</w:t>
      </w:r>
      <w:r w:rsidR="00C47D7D" w:rsidRPr="00B45014">
        <w:t>iga</w:t>
      </w:r>
      <w:proofErr w:type="spellEnd"/>
      <w:r w:rsidR="00C47D7D" w:rsidRPr="00B45014">
        <w:t xml:space="preserve">. Esialgu kasutati keelt UNIX süsteemi jaoks, kuid tänapäeval on see kujunenud üheks peamiseks arvutitööstuses kasutatavaks programmeerimis keeleks. </w:t>
      </w:r>
      <w:r w:rsidR="00BD27EA" w:rsidRPr="00B45014">
        <w:t>C keele eelisteks on tema kiirus ning vähene mälukasutus</w:t>
      </w:r>
      <w:r w:rsidR="002C45DB" w:rsidRPr="00B45014">
        <w:t xml:space="preserve"> </w:t>
      </w:r>
      <w:sdt>
        <w:sdtPr>
          <w:id w:val="1638612689"/>
          <w:citation/>
        </w:sdtPr>
        <w:sdtContent>
          <w:r w:rsidR="002C45DB" w:rsidRPr="00B45014">
            <w:fldChar w:fldCharType="begin"/>
          </w:r>
          <w:r w:rsidR="002C45DB" w:rsidRPr="00B45014">
            <w:instrText xml:space="preserve"> CITATION C \l 1033 </w:instrText>
          </w:r>
          <w:r w:rsidR="002C45DB" w:rsidRPr="00B45014">
            <w:fldChar w:fldCharType="separate"/>
          </w:r>
          <w:r w:rsidR="00D72D04" w:rsidRPr="00B45014">
            <w:rPr>
              <w:noProof/>
            </w:rPr>
            <w:t>[24]</w:t>
          </w:r>
          <w:r w:rsidR="002C45DB" w:rsidRPr="00B45014">
            <w:fldChar w:fldCharType="end"/>
          </w:r>
        </w:sdtContent>
      </w:sdt>
      <w:r w:rsidR="00BD27EA" w:rsidRPr="00B45014">
        <w:t xml:space="preserve">. </w:t>
      </w:r>
      <w:r w:rsidR="008B33D7" w:rsidRPr="00B45014">
        <w:t xml:space="preserve">Programmeerimiskeskkonnaks </w:t>
      </w:r>
      <w:proofErr w:type="spellStart"/>
      <w:r w:rsidR="008B33D7" w:rsidRPr="00B45014">
        <w:t>vailisin</w:t>
      </w:r>
      <w:proofErr w:type="spellEnd"/>
      <w:r w:rsidR="008B33D7" w:rsidRPr="00B45014">
        <w:t xml:space="preserve"> </w:t>
      </w:r>
      <w:proofErr w:type="spellStart"/>
      <w:r w:rsidR="008B33D7" w:rsidRPr="00B45014">
        <w:t>Keil</w:t>
      </w:r>
      <w:proofErr w:type="spellEnd"/>
      <w:r w:rsidR="008B33D7" w:rsidRPr="00B45014">
        <w:t xml:space="preserve"> uVision5</w:t>
      </w:r>
      <w:r w:rsidR="00E40C30" w:rsidRPr="00B45014">
        <w:t>, mis on toetatud ka STM32CubeMxis</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ning mõistetav</w:t>
      </w:r>
      <w:r w:rsidRPr="00B45014">
        <w:t>.</w:t>
      </w:r>
      <w:r w:rsidR="007B1AEB" w:rsidRPr="00B45014">
        <w:t xml:space="preserve"> Kiirendusanduri</w:t>
      </w:r>
      <w:r w:rsidR="00CE6C24" w:rsidRPr="00B45014">
        <w:t xml:space="preserve"> erinevad os</w:t>
      </w:r>
      <w:r w:rsidR="006F2713" w:rsidRPr="00B45014">
        <w:t>i on võimalik seadistada.</w:t>
      </w:r>
      <w:r w:rsidR="005C31C3" w:rsidRPr="00B45014">
        <w:t xml:space="preserve"> Koodi kirjutamisel oli arvestatud, et algoritmi töötlejal oleks vajalikud funktsioonid olemas või nende puudumisel oskaks olemas 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proofErr w:type="spellStart"/>
      <w:r w:rsidR="00955854" w:rsidRPr="00B45014">
        <w:rPr>
          <w:i/>
        </w:rPr>
        <w:t>debugimisel</w:t>
      </w:r>
      <w:proofErr w:type="spellEnd"/>
      <w:r w:rsidR="00955854" w:rsidRPr="00B45014">
        <w:t>: registrist lugemine ning kirjutamine.</w:t>
      </w:r>
    </w:p>
    <w:p w:rsidR="00B73737" w:rsidRPr="00B45014" w:rsidRDefault="00B73737" w:rsidP="00B73737">
      <w:pPr>
        <w:pStyle w:val="Heading2"/>
      </w:pPr>
      <w:bookmarkStart w:id="36" w:name="_Toc483086175"/>
      <w:r w:rsidRPr="00B45014">
        <w:t>STM32CubeMX</w:t>
      </w:r>
      <w:bookmarkEnd w:id="36"/>
    </w:p>
    <w:p w:rsidR="00907988" w:rsidRPr="00B45014" w:rsidRDefault="001B08FA" w:rsidP="00D10445">
      <w:pPr>
        <w:pStyle w:val="tekst"/>
      </w:pPr>
      <w:r w:rsidRPr="00B45014">
        <w:t xml:space="preserve">STM32CubeMX on programm, mis lihtsustab arendaja tööd. </w:t>
      </w:r>
      <w:r w:rsidR="00911387" w:rsidRPr="00B45014">
        <w:t>Tegemist on tarkvaraga, mis võimaldab genereerida initsialiseerimis 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1820F7" w:rsidRPr="00B45014">
        <w:t xml:space="preserve"> Lisaks initsialiseerimis koodile antakse kaasa STM32Cube HAL teek.</w:t>
      </w:r>
      <w:sdt>
        <w:sdtPr>
          <w:id w:val="1743218283"/>
          <w:citation/>
        </w:sdtPr>
        <w:sdtContent>
          <w:r w:rsidR="00F677C9" w:rsidRPr="00B45014">
            <w:fldChar w:fldCharType="begin"/>
          </w:r>
          <w:r w:rsidR="00F677C9" w:rsidRPr="00B45014">
            <w:instrText xml:space="preserve"> CITATION STM32CubeMX \l 1033 </w:instrText>
          </w:r>
          <w:r w:rsidR="00F677C9" w:rsidRPr="00B45014">
            <w:fldChar w:fldCharType="separate"/>
          </w:r>
          <w:r w:rsidR="00D72D04" w:rsidRPr="00B45014">
            <w:rPr>
              <w:noProof/>
            </w:rPr>
            <w:t xml:space="preserve"> [25]</w:t>
          </w:r>
          <w:r w:rsidR="00F677C9" w:rsidRPr="00B45014">
            <w:fldChar w:fldCharType="end"/>
          </w:r>
        </w:sdtContent>
      </w:sdt>
    </w:p>
    <w:p w:rsidR="008D04F5" w:rsidRPr="00B45014" w:rsidRDefault="00162A85" w:rsidP="00D10445">
      <w:pPr>
        <w:pStyle w:val="tekst"/>
      </w:pPr>
      <w:r w:rsidRPr="00B45014">
        <w:t>STM32CubeMX programmis olulised projekti seaded. IDE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3</w:t>
      </w:r>
      <w:r w:rsidRPr="00B45014">
        <w:t>.</w:t>
      </w:r>
      <w:r w:rsidR="007F5690" w:rsidRPr="00B45014">
        <w:t xml:space="preserve"> </w:t>
      </w:r>
      <w:r w:rsidRPr="00B45014">
        <w:t>Koodi genereerimise alam menüüst tuleb vaadata, et kasutajakood jääks alles igakord kui programm genereerib uue koodi. Joonis 6 näitab STM32 Projekti seadistusi.</w:t>
      </w:r>
    </w:p>
    <w:p w:rsidR="00296009" w:rsidRPr="00B45014" w:rsidRDefault="00296009" w:rsidP="00296009">
      <w:pPr>
        <w:pStyle w:val="Caption"/>
        <w:keepNext/>
        <w:jc w:val="left"/>
      </w:pPr>
      <w:bookmarkStart w:id="37" w:name="_Toc483086201"/>
      <w:r w:rsidRPr="00B45014">
        <w:t xml:space="preserve">Tabel </w:t>
      </w:r>
      <w:fldSimple w:instr=" SEQ Tabel \* ARABIC ">
        <w:r w:rsidR="00172E3B" w:rsidRPr="00B45014">
          <w:rPr>
            <w:noProof/>
          </w:rPr>
          <w:t>3</w:t>
        </w:r>
      </w:fldSimple>
      <w:r w:rsidRPr="00B45014">
        <w:t xml:space="preserve"> - UART seaded</w:t>
      </w:r>
      <w:bookmarkEnd w:id="37"/>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lastRenderedPageBreak/>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8D04F5" w:rsidP="008D04F5">
            <w:pPr>
              <w:pStyle w:val="tekst"/>
            </w:pPr>
            <w:r w:rsidRPr="00B45014">
              <w:t>aktiveeritud</w:t>
            </w:r>
          </w:p>
        </w:tc>
      </w:tr>
    </w:tbl>
    <w:p w:rsidR="008D04F5" w:rsidRPr="00B45014" w:rsidRDefault="008D04F5" w:rsidP="00D10445">
      <w:pPr>
        <w:pStyle w:val="tekst"/>
      </w:pPr>
    </w:p>
    <w:p w:rsidR="00162A85" w:rsidRPr="00B45014" w:rsidRDefault="00162A85" w:rsidP="00162A85">
      <w:pPr>
        <w:keepNext/>
      </w:pPr>
      <w:r w:rsidRPr="00B45014">
        <w:rPr>
          <w:noProof/>
        </w:rPr>
        <w:drawing>
          <wp:inline distT="0" distB="0" distL="0" distR="0" wp14:anchorId="2037E6AA" wp14:editId="1B98BB03">
            <wp:extent cx="3654193" cy="328855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M_CUBE_Initi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5434" cy="3307675"/>
                    </a:xfrm>
                    <a:prstGeom prst="rect">
                      <a:avLst/>
                    </a:prstGeom>
                  </pic:spPr>
                </pic:pic>
              </a:graphicData>
            </a:graphic>
          </wp:inline>
        </w:drawing>
      </w:r>
    </w:p>
    <w:p w:rsidR="004136C1" w:rsidRPr="00B45014" w:rsidRDefault="00162A85" w:rsidP="00DD4207">
      <w:pPr>
        <w:pStyle w:val="Caption"/>
        <w:jc w:val="left"/>
      </w:pPr>
      <w:bookmarkStart w:id="38" w:name="_Toc483086190"/>
      <w:r w:rsidRPr="00B45014">
        <w:t xml:space="preserve">Joonis </w:t>
      </w:r>
      <w:fldSimple w:instr=" SEQ Joonis \* ARABIC ">
        <w:r w:rsidR="005206BC" w:rsidRPr="00B45014">
          <w:rPr>
            <w:noProof/>
          </w:rPr>
          <w:t>6</w:t>
        </w:r>
      </w:fldSimple>
      <w:r w:rsidRPr="00B45014">
        <w:t xml:space="preserve"> - STM32</w:t>
      </w:r>
      <w:r w:rsidR="00474223" w:rsidRPr="00B45014">
        <w:t>CubeMX</w:t>
      </w:r>
      <w:r w:rsidR="00606B0C" w:rsidRPr="00B45014">
        <w:t xml:space="preserve"> p</w:t>
      </w:r>
      <w:r w:rsidRPr="00B45014">
        <w:t xml:space="preserve">rojekti </w:t>
      </w:r>
      <w:r w:rsidR="00474223" w:rsidRPr="00B45014">
        <w:t>seaded</w:t>
      </w:r>
      <w:bookmarkEnd w:id="38"/>
    </w:p>
    <w:p w:rsidR="00362C7B" w:rsidRPr="00B45014" w:rsidRDefault="00226547" w:rsidP="00362C7B">
      <w:pPr>
        <w:pStyle w:val="Heading3"/>
      </w:pPr>
      <w:bookmarkStart w:id="39" w:name="_Toc483086176"/>
      <w:r w:rsidRPr="00B45014">
        <w:t>STM32Cube HAL teek</w:t>
      </w:r>
      <w:bookmarkEnd w:id="39"/>
    </w:p>
    <w:p w:rsidR="00FB1771" w:rsidRPr="00B45014" w:rsidRDefault="001271AA" w:rsidP="00362C7B">
      <w:pPr>
        <w:pStyle w:val="tekst"/>
      </w:pPr>
      <w:r w:rsidRPr="00B45014">
        <w:t xml:space="preserve">STM32Cube HAL teek on </w:t>
      </w:r>
      <w:proofErr w:type="spellStart"/>
      <w:r w:rsidRPr="00B45014">
        <w:t>STMicroeletronics’i</w:t>
      </w:r>
      <w:proofErr w:type="spellEnd"/>
      <w:r w:rsidRPr="00B45014">
        <w:t xml:space="preserve"> initsiatiivil </w:t>
      </w:r>
      <w:r w:rsidR="00890C28" w:rsidRPr="00B45014">
        <w:t>arendatud</w:t>
      </w:r>
      <w:r w:rsidRPr="00B45014">
        <w:t xml:space="preserve"> </w:t>
      </w:r>
      <w:r w:rsidR="00FD09B5" w:rsidRPr="00B45014">
        <w:t>draiver. D</w:t>
      </w:r>
      <w:r w:rsidR="00FD09B5" w:rsidRPr="00B45014">
        <w:rPr>
          <w:noProof/>
        </w:rPr>
        <w:t>raiver pakub kasutamiseks API’se,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 ning hallata vigu.</w:t>
      </w:r>
      <w:r w:rsidR="00D72D04" w:rsidRPr="00B45014">
        <w:rPr>
          <w:noProof/>
        </w:rPr>
        <w:t xml:space="preserve"> </w:t>
      </w:r>
      <w:sdt>
        <w:sdtPr>
          <w:rPr>
            <w:noProof/>
          </w:rPr>
          <w:id w:val="-1058472790"/>
          <w:citation/>
        </w:sdtPr>
        <w:sdtContent>
          <w:r w:rsidR="00D72D04" w:rsidRPr="00B45014">
            <w:rPr>
              <w:noProof/>
            </w:rPr>
            <w:fldChar w:fldCharType="begin"/>
          </w:r>
          <w:r w:rsidR="00D72D04" w:rsidRPr="00B45014">
            <w:rPr>
              <w:noProof/>
            </w:rPr>
            <w:instrText xml:space="preserve"> CITATION HAL \l 1033 </w:instrText>
          </w:r>
          <w:r w:rsidR="00D72D04" w:rsidRPr="00B45014">
            <w:rPr>
              <w:noProof/>
            </w:rPr>
            <w:fldChar w:fldCharType="separate"/>
          </w:r>
          <w:r w:rsidR="00D72D04" w:rsidRPr="00B45014">
            <w:rPr>
              <w:noProof/>
            </w:rPr>
            <w:t>[26]</w:t>
          </w:r>
          <w:r w:rsidR="00D72D04" w:rsidRPr="00B45014">
            <w:rPr>
              <w:noProof/>
            </w:rPr>
            <w:fldChar w:fldCharType="end"/>
          </w:r>
        </w:sdtContent>
      </w:sdt>
      <w:r w:rsidR="00D72D04" w:rsidRPr="00B45014">
        <w:t xml:space="preserve"> </w:t>
      </w:r>
      <w:r w:rsidR="00FB1771" w:rsidRPr="00B45014">
        <w:br w:type="page"/>
      </w:r>
    </w:p>
    <w:p w:rsidR="00C1216B" w:rsidRPr="00B45014" w:rsidRDefault="008E0B2D" w:rsidP="00C1216B">
      <w:pPr>
        <w:pStyle w:val="Heading2"/>
      </w:pPr>
      <w:bookmarkStart w:id="40" w:name="_Toc483086177"/>
      <w:r w:rsidRPr="00B45014">
        <w:lastRenderedPageBreak/>
        <w:t>Programmi töö</w:t>
      </w:r>
      <w:bookmarkEnd w:id="40"/>
    </w:p>
    <w:p w:rsidR="00077CB7" w:rsidRPr="00B45014" w:rsidRDefault="00A6478E" w:rsidP="00D10445">
      <w:pPr>
        <w:pStyle w:val="tekst"/>
      </w:pPr>
      <w:r w:rsidRPr="00B45014">
        <w:t>Esmalt</w:t>
      </w:r>
      <w:r w:rsidR="00D63654" w:rsidRPr="00B45014">
        <w:t xml:space="preserve"> initsialiseeritakse kõik sisemised seadistused arendusplaadil,</w:t>
      </w:r>
      <w:r w:rsidRPr="00B45014">
        <w:t xml:space="preserve"> mille</w:t>
      </w:r>
      <w:r w:rsidR="004A4B35" w:rsidRPr="00B45014">
        <w:t xml:space="preserve"> </w:t>
      </w:r>
      <w:r w:rsidRPr="00B45014">
        <w:t xml:space="preserve">seadistused </w:t>
      </w:r>
      <w:r w:rsidR="004A4B35" w:rsidRPr="00B45014">
        <w:t>tulevad STM32CubeMX programmist. S</w:t>
      </w:r>
      <w:r w:rsidR="00D63654" w:rsidRPr="00B45014">
        <w:t>eejärel saadetakse konfiguratsiooni seaded sensorile.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 xml:space="preserve">Andmete kontroll toimub järgnevalt. Kokku X, Y, Z koordinaatide jaoks tuleb küsida 6 andme baiti. </w:t>
      </w:r>
      <w:r w:rsidR="00EB0A8E" w:rsidRPr="00B45014">
        <w:t>On võimalik, et sensor saadab</w:t>
      </w:r>
      <w:r w:rsidR="007D34C5" w:rsidRPr="00B45014">
        <w:t xml:space="preserve"> andmete asemel</w:t>
      </w:r>
      <w:r w:rsidR="00824753" w:rsidRPr="00B45014">
        <w:t xml:space="preserve"> vea teate. Viga võib toimuda, mis tahes hetkel 6 baidi pärimisel. Kui üks bait kuuest on vigane, ei saa andmeid töödelda</w:t>
      </w:r>
      <w:r w:rsidR="00E80934" w:rsidRPr="00B45014">
        <w:t>.</w:t>
      </w:r>
      <w:r w:rsidR="00A6478E" w:rsidRPr="00B45014">
        <w:t xml:space="preserve"> Täpsema info kuidas toimub andmete pärimise kohta saab peatükis 3.5 Andmete päring.</w:t>
      </w:r>
      <w:r w:rsidR="00EE0F44" w:rsidRPr="00B45014">
        <w:t xml:space="preserve"> Programmi tööd kirjeldab joonis 7.</w:t>
      </w:r>
    </w:p>
    <w:p w:rsidR="00085CA6" w:rsidRPr="00B45014" w:rsidRDefault="00085CA6" w:rsidP="00085CA6">
      <w:pPr>
        <w:pStyle w:val="tekst"/>
        <w:jc w:val="left"/>
      </w:pPr>
      <w:r w:rsidRPr="00B45014">
        <w:rPr>
          <w:noProof/>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085CA6">
      <w:pPr>
        <w:pStyle w:val="Caption"/>
        <w:jc w:val="left"/>
      </w:pPr>
      <w:bookmarkStart w:id="41" w:name="_Toc483086191"/>
      <w:r w:rsidRPr="00B45014">
        <w:t xml:space="preserve">Joonis </w:t>
      </w:r>
      <w:fldSimple w:instr=" SEQ Joonis \* ARABIC ">
        <w:r w:rsidR="005206BC" w:rsidRPr="00B45014">
          <w:rPr>
            <w:noProof/>
          </w:rPr>
          <w:t>7</w:t>
        </w:r>
      </w:fldSimple>
      <w:r w:rsidRPr="00B45014">
        <w:t xml:space="preserve"> - Programmi töö</w:t>
      </w:r>
      <w:bookmarkEnd w:id="41"/>
    </w:p>
    <w:p w:rsidR="00085CA6" w:rsidRPr="00B45014" w:rsidRDefault="00085CA6" w:rsidP="00D10445">
      <w:pPr>
        <w:pStyle w:val="tekst"/>
      </w:pPr>
    </w:p>
    <w:p w:rsidR="0088571D" w:rsidRPr="00B45014" w:rsidRDefault="00082FC8" w:rsidP="00D10445">
      <w:pPr>
        <w:pStyle w:val="tekst"/>
      </w:pPr>
      <w:r w:rsidRPr="00B45014">
        <w:t xml:space="preserve">Juhul 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kuueteistkümnest bittist</w:t>
      </w:r>
      <w:r w:rsidR="008E4059" w:rsidRPr="00B45014">
        <w:t xml:space="preserve">, kus esimene bait tähistab vähima kaaluga baiti ning teine </w:t>
      </w:r>
      <w:r w:rsidR="0088571D" w:rsidRPr="00B45014">
        <w:t>bait suurimat.</w:t>
      </w:r>
      <w:r w:rsidR="000302F7" w:rsidRPr="00B45014">
        <w:t xml:space="preserve"> </w:t>
      </w:r>
      <w:r w:rsidR="00EE0F44" w:rsidRPr="00B45014">
        <w:fldChar w:fldCharType="begin"/>
      </w:r>
      <w:r w:rsidR="00EE0F44" w:rsidRPr="00B45014">
        <w:instrText xml:space="preserve"> REF _Ref483081655 \h </w:instrText>
      </w:r>
      <w:r w:rsidR="00EE0F44" w:rsidRPr="00B45014">
        <w:fldChar w:fldCharType="separate"/>
      </w:r>
      <w:r w:rsidR="00EE0F44" w:rsidRPr="00B45014">
        <w:t xml:space="preserve">Tabel </w:t>
      </w:r>
      <w:r w:rsidR="00EE0F44" w:rsidRPr="00B45014">
        <w:rPr>
          <w:noProof/>
        </w:rPr>
        <w:t>4</w:t>
      </w:r>
      <w:r w:rsidR="00EE0F44" w:rsidRPr="00B45014">
        <w:fldChar w:fldCharType="end"/>
      </w:r>
      <w:r w:rsidR="00EE0F44" w:rsidRPr="00B45014">
        <w:t xml:space="preserve"> on toodud näide MNB ja LSB andme töötlusest.</w:t>
      </w:r>
    </w:p>
    <w:p w:rsidR="00EE0F44" w:rsidRPr="00B45014" w:rsidRDefault="00EE0F44" w:rsidP="00EE0F44">
      <w:pPr>
        <w:pStyle w:val="Caption"/>
        <w:keepNext/>
        <w:jc w:val="left"/>
      </w:pPr>
      <w:bookmarkStart w:id="42" w:name="_Ref483081655"/>
      <w:bookmarkStart w:id="43" w:name="_Toc483086202"/>
      <w:r w:rsidRPr="00B45014">
        <w:lastRenderedPageBreak/>
        <w:t xml:space="preserve">Tabel </w:t>
      </w:r>
      <w:fldSimple w:instr=" SEQ Tabel \* ARABIC ">
        <w:r w:rsidR="00172E3B" w:rsidRPr="00B45014">
          <w:rPr>
            <w:noProof/>
          </w:rPr>
          <w:t>4</w:t>
        </w:r>
      </w:fldSimple>
      <w:r w:rsidRPr="00B45014">
        <w:t xml:space="preserve"> - MSB ja LSB andme töötlus</w:t>
      </w:r>
      <w:bookmarkEnd w:id="42"/>
      <w:bookmarkEnd w:id="43"/>
    </w:p>
    <w:tbl>
      <w:tblPr>
        <w:tblStyle w:val="TableGrid"/>
        <w:tblW w:w="0" w:type="auto"/>
        <w:tblLook w:val="04A0" w:firstRow="1" w:lastRow="0" w:firstColumn="1" w:lastColumn="0" w:noHBand="0" w:noVBand="1"/>
      </w:tblPr>
      <w:tblGrid>
        <w:gridCol w:w="2898"/>
        <w:gridCol w:w="2889"/>
        <w:gridCol w:w="2708"/>
      </w:tblGrid>
      <w:tr w:rsidR="00035870" w:rsidRPr="00B45014" w:rsidTr="00687BD5">
        <w:tc>
          <w:tcPr>
            <w:tcW w:w="2898" w:type="dxa"/>
            <w:shd w:val="clear" w:color="auto" w:fill="FBE4D5" w:themeFill="accent2" w:themeFillTint="33"/>
          </w:tcPr>
          <w:p w:rsidR="00035870" w:rsidRPr="00B45014" w:rsidRDefault="00035870" w:rsidP="00D10445">
            <w:pPr>
              <w:pStyle w:val="tekst"/>
            </w:pPr>
            <w:r w:rsidRPr="00B45014">
              <w:t>MSB</w:t>
            </w:r>
          </w:p>
        </w:tc>
        <w:tc>
          <w:tcPr>
            <w:tcW w:w="2889" w:type="dxa"/>
            <w:shd w:val="clear" w:color="auto" w:fill="FBE4D5" w:themeFill="accent2" w:themeFillTint="33"/>
          </w:tcPr>
          <w:p w:rsidR="00035870" w:rsidRPr="00B45014" w:rsidRDefault="00035870" w:rsidP="00D10445">
            <w:pPr>
              <w:pStyle w:val="tekst"/>
            </w:pPr>
            <w:r w:rsidRPr="00B45014">
              <w:t>LSB</w:t>
            </w:r>
          </w:p>
        </w:tc>
        <w:tc>
          <w:tcPr>
            <w:tcW w:w="2708" w:type="dxa"/>
            <w:shd w:val="clear" w:color="auto" w:fill="FBE4D5" w:themeFill="accent2" w:themeFillTint="33"/>
          </w:tcPr>
          <w:p w:rsidR="00035870" w:rsidRPr="00B45014" w:rsidRDefault="00035870" w:rsidP="00D10445">
            <w:pPr>
              <w:pStyle w:val="tekst"/>
            </w:pPr>
            <w:r w:rsidRPr="00B45014">
              <w:t>Töödeldud kujul</w:t>
            </w:r>
          </w:p>
        </w:tc>
      </w:tr>
      <w:tr w:rsidR="00035870" w:rsidRPr="00B45014" w:rsidTr="00035870">
        <w:tc>
          <w:tcPr>
            <w:tcW w:w="2898" w:type="dxa"/>
          </w:tcPr>
          <w:p w:rsidR="00035870" w:rsidRPr="00B45014" w:rsidRDefault="00035870" w:rsidP="00D10445">
            <w:pPr>
              <w:pStyle w:val="tekst"/>
            </w:pPr>
            <w:r w:rsidRPr="00B45014">
              <w:t>8 baiti</w:t>
            </w:r>
          </w:p>
        </w:tc>
        <w:tc>
          <w:tcPr>
            <w:tcW w:w="2889" w:type="dxa"/>
          </w:tcPr>
          <w:p w:rsidR="00035870" w:rsidRPr="00B45014" w:rsidRDefault="00035870" w:rsidP="00D10445">
            <w:pPr>
              <w:pStyle w:val="tekst"/>
            </w:pPr>
            <w:r w:rsidRPr="00B45014">
              <w:t>8 baiti</w:t>
            </w:r>
          </w:p>
        </w:tc>
        <w:tc>
          <w:tcPr>
            <w:tcW w:w="2708" w:type="dxa"/>
          </w:tcPr>
          <w:p w:rsidR="00035870" w:rsidRPr="00B45014" w:rsidRDefault="008C36FB" w:rsidP="00D10445">
            <w:pPr>
              <w:pStyle w:val="tekst"/>
            </w:pPr>
            <w:r w:rsidRPr="00B45014">
              <w:t>16 baiti</w:t>
            </w:r>
          </w:p>
        </w:tc>
      </w:tr>
      <w:tr w:rsidR="00035870" w:rsidRPr="00B45014" w:rsidTr="00035870">
        <w:tc>
          <w:tcPr>
            <w:tcW w:w="2898" w:type="dxa"/>
          </w:tcPr>
          <w:p w:rsidR="00035870" w:rsidRPr="00B45014" w:rsidRDefault="00035870" w:rsidP="00D10445">
            <w:pPr>
              <w:pStyle w:val="tekst"/>
            </w:pPr>
            <w:r w:rsidRPr="00B45014">
              <w:t xml:space="preserve">1111 </w:t>
            </w:r>
            <w:r w:rsidR="008C36FB" w:rsidRPr="00B45014">
              <w:t>1101</w:t>
            </w:r>
          </w:p>
        </w:tc>
        <w:tc>
          <w:tcPr>
            <w:tcW w:w="2889" w:type="dxa"/>
          </w:tcPr>
          <w:p w:rsidR="00035870" w:rsidRPr="00B45014" w:rsidRDefault="008C36FB" w:rsidP="00D10445">
            <w:pPr>
              <w:pStyle w:val="tekst"/>
            </w:pPr>
            <w:r w:rsidRPr="00B45014">
              <w:t>1110 0010</w:t>
            </w:r>
          </w:p>
        </w:tc>
        <w:tc>
          <w:tcPr>
            <w:tcW w:w="2708" w:type="dxa"/>
          </w:tcPr>
          <w:p w:rsidR="00035870" w:rsidRPr="00B45014" w:rsidRDefault="008C36FB" w:rsidP="00D10445">
            <w:pPr>
              <w:pStyle w:val="tekst"/>
            </w:pPr>
            <w:r w:rsidRPr="00B45014">
              <w:t>1111 1101 1110 0010</w:t>
            </w:r>
          </w:p>
        </w:tc>
      </w:tr>
      <w:tr w:rsidR="008C36FB" w:rsidRPr="00B45014" w:rsidTr="00035870">
        <w:tc>
          <w:tcPr>
            <w:tcW w:w="2898" w:type="dxa"/>
          </w:tcPr>
          <w:p w:rsidR="008C36FB" w:rsidRPr="00B45014" w:rsidRDefault="008C36FB" w:rsidP="00D10445">
            <w:pPr>
              <w:pStyle w:val="tekst"/>
            </w:pPr>
            <w:r w:rsidRPr="00B45014">
              <w:t>0xFD</w:t>
            </w:r>
          </w:p>
        </w:tc>
        <w:tc>
          <w:tcPr>
            <w:tcW w:w="2889" w:type="dxa"/>
          </w:tcPr>
          <w:p w:rsidR="008C36FB" w:rsidRPr="00B45014" w:rsidRDefault="008C36FB" w:rsidP="00D10445">
            <w:pPr>
              <w:pStyle w:val="tekst"/>
            </w:pPr>
            <w:r w:rsidRPr="00B45014">
              <w:t>0xE2</w:t>
            </w:r>
          </w:p>
        </w:tc>
        <w:tc>
          <w:tcPr>
            <w:tcW w:w="2708" w:type="dxa"/>
          </w:tcPr>
          <w:p w:rsidR="008C36FB" w:rsidRPr="00B45014" w:rsidRDefault="008C36FB" w:rsidP="00D10445">
            <w:pPr>
              <w:pStyle w:val="tekst"/>
            </w:pPr>
            <w:r w:rsidRPr="00B45014">
              <w:t>0xFDE2</w:t>
            </w:r>
          </w:p>
        </w:tc>
      </w:tr>
      <w:tr w:rsidR="008C36FB" w:rsidRPr="00B45014" w:rsidTr="00035870">
        <w:tc>
          <w:tcPr>
            <w:tcW w:w="2898" w:type="dxa"/>
          </w:tcPr>
          <w:p w:rsidR="008C36FB" w:rsidRPr="00B45014" w:rsidRDefault="008C36FB" w:rsidP="00D10445">
            <w:pPr>
              <w:pStyle w:val="tekst"/>
            </w:pPr>
            <w:r w:rsidRPr="00B45014">
              <w:t>253</w:t>
            </w:r>
          </w:p>
        </w:tc>
        <w:tc>
          <w:tcPr>
            <w:tcW w:w="2889" w:type="dxa"/>
          </w:tcPr>
          <w:p w:rsidR="008C36FB" w:rsidRPr="00B45014" w:rsidRDefault="008C36FB" w:rsidP="00D10445">
            <w:pPr>
              <w:pStyle w:val="tekst"/>
            </w:pPr>
            <w:r w:rsidRPr="00B45014">
              <w:t>226</w:t>
            </w:r>
          </w:p>
        </w:tc>
        <w:tc>
          <w:tcPr>
            <w:tcW w:w="2708" w:type="dxa"/>
          </w:tcPr>
          <w:p w:rsidR="008C36FB" w:rsidRPr="00B45014" w:rsidRDefault="008C36FB" w:rsidP="00D10445">
            <w:pPr>
              <w:pStyle w:val="tekst"/>
            </w:pPr>
            <w:r w:rsidRPr="00B45014">
              <w:t>-770</w:t>
            </w:r>
          </w:p>
        </w:tc>
      </w:tr>
    </w:tbl>
    <w:p w:rsidR="0060080A" w:rsidRPr="00B45014" w:rsidRDefault="0060080A" w:rsidP="009F6F07">
      <w:pPr>
        <w:pStyle w:val="Heading2"/>
        <w:rPr>
          <w:noProof/>
        </w:rPr>
      </w:pPr>
      <w:bookmarkStart w:id="44" w:name="_Toc483086178"/>
      <w:r w:rsidRPr="00B45014">
        <w:rPr>
          <w:noProof/>
        </w:rPr>
        <w:t>Arendusplaadi initsialiseerimine:</w:t>
      </w:r>
      <w:bookmarkEnd w:id="44"/>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xml:space="preserve">. Initsialiseeritakse sisemine väljund pinge, </w:t>
      </w:r>
      <w:r w:rsidR="0060080A" w:rsidRPr="00B45014">
        <w:t>CPU</w:t>
      </w:r>
      <w:r w:rsidR="001148B2" w:rsidRPr="00B45014">
        <w:t>-</w:t>
      </w:r>
      <w:r w:rsidR="0060080A" w:rsidRPr="00B45014">
        <w:t>, AHB</w:t>
      </w:r>
      <w:r w:rsidR="001148B2" w:rsidRPr="00B45014">
        <w:t>-</w:t>
      </w:r>
      <w:r w:rsidR="0060080A" w:rsidRPr="00B45014">
        <w:t xml:space="preserve"> ja ABP siini </w:t>
      </w:r>
      <w:r w:rsidR="001148B2" w:rsidRPr="00B45014">
        <w:t>taktid</w:t>
      </w:r>
      <w:r w:rsidR="00136F22" w:rsidRPr="00B45014">
        <w:t>. Süsteemi</w:t>
      </w:r>
      <w:r w:rsidR="001148B2" w:rsidRPr="00B45014">
        <w:t xml:space="preserve">takt </w:t>
      </w:r>
      <w:r w:rsidR="0060080A" w:rsidRPr="00B45014">
        <w:t>käsitleb arvutisüsteemis kõiki sünkroniseerimisist.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 UART, USART.</w:t>
      </w:r>
      <w:r w:rsidRPr="00B45014">
        <w:t xml:space="preserve"> Arendusplaadi initsialiseerimine on näidatud joonisel 8.</w:t>
      </w:r>
    </w:p>
    <w:p w:rsidR="005F4791" w:rsidRPr="00B45014" w:rsidRDefault="0078434C" w:rsidP="00D10445">
      <w:pPr>
        <w:pStyle w:val="tekst"/>
      </w:pPr>
      <w:r w:rsidRPr="00B45014">
        <w:rPr>
          <w:noProof/>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F35C1A">
      <w:pPr>
        <w:pStyle w:val="Caption"/>
        <w:jc w:val="both"/>
      </w:pPr>
      <w:bookmarkStart w:id="45" w:name="_Toc483086192"/>
      <w:r w:rsidRPr="00B45014">
        <w:t xml:space="preserve">Joonis </w:t>
      </w:r>
      <w:fldSimple w:instr=" SEQ Joonis \* ARABIC ">
        <w:r w:rsidR="005206BC" w:rsidRPr="00B45014">
          <w:rPr>
            <w:noProof/>
          </w:rPr>
          <w:t>8</w:t>
        </w:r>
      </w:fldSimple>
      <w:r w:rsidRPr="00B45014">
        <w:t xml:space="preserve"> - Arendusplaadi initsialiseerimine</w:t>
      </w:r>
      <w:bookmarkEnd w:id="45"/>
    </w:p>
    <w:p w:rsidR="004136C1" w:rsidRPr="00B45014" w:rsidRDefault="004136C1">
      <w:r w:rsidRPr="00B45014">
        <w:br w:type="page"/>
      </w:r>
    </w:p>
    <w:p w:rsidR="00F35C1A" w:rsidRPr="00B45014" w:rsidRDefault="00F35C1A" w:rsidP="004136C1">
      <w:pPr>
        <w:pStyle w:val="Heading2"/>
      </w:pPr>
      <w:bookmarkStart w:id="46" w:name="_Toc483086179"/>
      <w:r w:rsidRPr="00B45014">
        <w:lastRenderedPageBreak/>
        <w:t>Sensori Initsialiseerimine:</w:t>
      </w:r>
      <w:bookmarkEnd w:id="46"/>
    </w:p>
    <w:p w:rsidR="000A4EC9" w:rsidRPr="00B45014" w:rsidRDefault="000217CE" w:rsidP="00D10445">
      <w:pPr>
        <w:pStyle w:val="tekst"/>
      </w:pPr>
      <w:r w:rsidRPr="00B45014">
        <w:t xml:space="preserve">Sensori käivitamisel saadetakse sensorile konfiguratsiooni seaded, mis </w:t>
      </w:r>
      <w:r w:rsidR="00120776" w:rsidRPr="00B45014">
        <w:t>seadetega</w:t>
      </w:r>
      <w:r w:rsidRPr="00B45014">
        <w:t xml:space="preserve"> sensor tööle hakkab.</w:t>
      </w:r>
      <w:r w:rsidR="00570DD9" w:rsidRPr="00B45014">
        <w:t xml:space="preserve"> </w:t>
      </w:r>
      <w:r w:rsidR="000A4EC9" w:rsidRPr="00B45014">
        <w:t>Juhul kui tekkib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Pr="00B45014">
        <w:t xml:space="preserve"> temperatuuri ühikuks kraadid</w:t>
      </w:r>
      <w:r w:rsidR="00FF4BED" w:rsidRPr="00B45014">
        <w:t xml:space="preserve"> ning seejärel käivitatakse sensor kiirendusanduri režiimis.</w:t>
      </w:r>
      <w:r w:rsidR="00F35C1A" w:rsidRPr="00B45014">
        <w:t xml:space="preserve"> Sensori init</w:t>
      </w:r>
      <w:r w:rsidR="00197CA9" w:rsidRPr="00B45014">
        <w:t>sialiseerimis kirjeldab joonis 9</w:t>
      </w:r>
      <w:r w:rsidR="00F35C1A" w:rsidRPr="00B45014">
        <w:t>.</w:t>
      </w:r>
    </w:p>
    <w:p w:rsidR="005F4791" w:rsidRPr="00B45014" w:rsidRDefault="00873EEC" w:rsidP="00D10445">
      <w:pPr>
        <w:pStyle w:val="tekst"/>
      </w:pPr>
      <w:r w:rsidRPr="00B45014">
        <w:rPr>
          <w:noProof/>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341681">
      <w:pPr>
        <w:pStyle w:val="Caption"/>
        <w:spacing w:after="240"/>
        <w:jc w:val="both"/>
      </w:pPr>
      <w:bookmarkStart w:id="47" w:name="_Toc483086193"/>
      <w:r w:rsidRPr="00B45014">
        <w:t xml:space="preserve">Joonis </w:t>
      </w:r>
      <w:fldSimple w:instr=" SEQ Joonis \* ARABIC ">
        <w:r w:rsidR="005206BC" w:rsidRPr="00B45014">
          <w:rPr>
            <w:noProof/>
          </w:rPr>
          <w:t>9</w:t>
        </w:r>
      </w:fldSimple>
      <w:r w:rsidRPr="00B45014">
        <w:t xml:space="preserve"> - Sensori </w:t>
      </w:r>
      <w:r w:rsidR="001940D4" w:rsidRPr="00B45014">
        <w:t>initsialiseerimine</w:t>
      </w:r>
      <w:bookmarkEnd w:id="47"/>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48" w:name="_Toc483086180"/>
      <w:r w:rsidRPr="00B45014">
        <w:lastRenderedPageBreak/>
        <w:t>A</w:t>
      </w:r>
      <w:r w:rsidR="00F244D3" w:rsidRPr="00B45014">
        <w:t>ndmete pärin</w:t>
      </w:r>
      <w:r w:rsidR="00BF0F22" w:rsidRPr="00B45014">
        <w:t>g</w:t>
      </w:r>
      <w:bookmarkEnd w:id="48"/>
    </w:p>
    <w:p w:rsidR="009D669C" w:rsidRPr="00B45014" w:rsidRDefault="00482988" w:rsidP="00005346">
      <w:pPr>
        <w:pStyle w:val="tekst"/>
      </w:pPr>
      <w:r w:rsidRPr="00B45014">
        <w:t>Andmete saamiseks</w:t>
      </w:r>
      <w:r w:rsidR="00F244D3" w:rsidRPr="00B45014">
        <w:t xml:space="preserve"> või saatmiseks tuleb sensorile saata andmete jaoks </w:t>
      </w:r>
      <w:r w:rsidRPr="00B45014">
        <w:t>päring</w:t>
      </w:r>
      <w:r w:rsidR="00176943" w:rsidRPr="00B45014">
        <w:t xml:space="preserve">. </w:t>
      </w:r>
      <w:r w:rsidR="00F244D3" w:rsidRPr="00B45014">
        <w:t xml:space="preserve">Nii lugemisel kui ka kirjutamisel on algus bait sama. Teine bait määrab, kas tegemist on lugemise või kirjutamisega. Juhul kui on tegemist kirjutamisega on teise baidi sisuks 0x00 </w:t>
      </w:r>
      <w:r w:rsidR="00BF0F22" w:rsidRPr="00B45014">
        <w:t>teisel</w:t>
      </w:r>
      <w:r w:rsidR="00F244D3" w:rsidRPr="00B45014">
        <w:t xml:space="preserve"> juhul 0x01</w:t>
      </w:r>
      <w:r w:rsidR="00157D14" w:rsidRPr="00B45014">
        <w:t>.</w:t>
      </w:r>
    </w:p>
    <w:p w:rsidR="00BF0F22" w:rsidRPr="00B45014" w:rsidRDefault="00BF0F22" w:rsidP="00BF0F22">
      <w:pPr>
        <w:pStyle w:val="Heading3"/>
      </w:pPr>
      <w:bookmarkStart w:id="49" w:name="_Toc483086181"/>
      <w:r w:rsidRPr="00B45014">
        <w:t>Lugemine</w:t>
      </w:r>
      <w:bookmarkEnd w:id="49"/>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p>
    <w:p w:rsidR="00BF0F22" w:rsidRPr="00B45014" w:rsidRDefault="00BF0F22" w:rsidP="00BF0F22">
      <w:pPr>
        <w:pStyle w:val="tekst"/>
      </w:pPr>
      <w:r w:rsidRPr="00B45014">
        <w:t xml:space="preserve">Näiteks, kui on vaja lugeda kiirendusanduri X, Y, Z koordinaate. Saab seda teha ühe päringuga või </w:t>
      </w:r>
      <w:r w:rsidR="00BE25E5" w:rsidRPr="00B45014">
        <w:t>mitme</w:t>
      </w:r>
      <w:r w:rsidRPr="00B45014">
        <w:t xml:space="preserve"> päringuga. </w:t>
      </w:r>
    </w:p>
    <w:p w:rsidR="002B44B6" w:rsidRPr="00B45014" w:rsidRDefault="00BF0F22" w:rsidP="00BF0F22">
      <w:pPr>
        <w:pStyle w:val="tekst"/>
      </w:pPr>
      <w:r w:rsidRPr="00B45014">
        <w:t xml:space="preserve">Üheks päringuks tuleb näidata neljanda baidiga, et soovitakse lugeda 6 baiti. Ning kolmas bait, mis näitab registri aadressi, peab viitama registri X koordinaadi LSB registrile. Alternatiivina võib teha 6 päringut, küsides igat baiti eraldi. </w:t>
      </w:r>
    </w:p>
    <w:p w:rsidR="00BF0F22" w:rsidRPr="00B45014" w:rsidRDefault="00BF0F22" w:rsidP="00785821">
      <w:pPr>
        <w:pStyle w:val="tekst"/>
      </w:pPr>
      <w:r w:rsidRPr="00B45014">
        <w:t xml:space="preserve">Mõistlikum on seda teha ühe päringuga, sellisel juhul on vigaste andmete tõenäosus väiksem. Lugemise päring on kirjeldatud </w:t>
      </w:r>
      <w:r w:rsidR="005831D0" w:rsidRPr="00B45014">
        <w:t>t</w:t>
      </w:r>
      <w:r w:rsidRPr="00B45014">
        <w:t xml:space="preserve">abel </w:t>
      </w:r>
      <w:r w:rsidR="005831D0" w:rsidRPr="00B45014">
        <w:t>5</w:t>
      </w:r>
      <w:r w:rsidRPr="00B45014">
        <w:t>.</w:t>
      </w:r>
    </w:p>
    <w:p w:rsidR="009D669C" w:rsidRPr="00B45014" w:rsidRDefault="009D669C" w:rsidP="007818A2">
      <w:pPr>
        <w:pStyle w:val="Caption"/>
        <w:keepNext/>
        <w:jc w:val="left"/>
      </w:pPr>
      <w:bookmarkStart w:id="50" w:name="_Toc483086203"/>
      <w:r w:rsidRPr="00B45014">
        <w:t xml:space="preserve">Tabel </w:t>
      </w:r>
      <w:fldSimple w:instr=" SEQ Tabel \* ARABIC ">
        <w:r w:rsidR="00172E3B" w:rsidRPr="00B45014">
          <w:rPr>
            <w:noProof/>
          </w:rPr>
          <w:t>5</w:t>
        </w:r>
      </w:fldSimple>
      <w:r w:rsidRPr="00B45014">
        <w:t xml:space="preserve"> - Lugemise päring</w:t>
      </w:r>
      <w:bookmarkEnd w:id="50"/>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D669C" w:rsidP="004F70F1">
            <w:pPr>
              <w:pStyle w:val="tekst"/>
            </w:pPr>
            <w:r w:rsidRPr="00B45014">
              <w:t>Algus Bait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9D669C" w:rsidP="004F70F1">
            <w:pPr>
              <w:pStyle w:val="tekst"/>
            </w:pPr>
            <w:r w:rsidRPr="00B45014">
              <w:t>Registri 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4907DA" w:rsidP="00BF0F22">
      <w:pPr>
        <w:pStyle w:val="Heading4"/>
        <w:rPr>
          <w:lang w:val="et-EE"/>
        </w:rPr>
      </w:pPr>
      <w:r w:rsidRPr="00B45014">
        <w:rPr>
          <w:lang w:val="et-EE"/>
        </w:rPr>
        <w:lastRenderedPageBreak/>
        <w:t>Õnnestunud lugemine</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2B44B6" w:rsidRPr="00B45014">
        <w:t>estunud lugemist kujutab tabel 6</w:t>
      </w:r>
      <w:r w:rsidRPr="00B45014">
        <w:t>.</w:t>
      </w:r>
    </w:p>
    <w:p w:rsidR="009D669C" w:rsidRPr="00B45014" w:rsidRDefault="009D669C" w:rsidP="009D669C">
      <w:pPr>
        <w:pStyle w:val="Caption"/>
        <w:keepNext/>
      </w:pPr>
      <w:bookmarkStart w:id="51" w:name="_Toc483086204"/>
      <w:r w:rsidRPr="00B45014">
        <w:t xml:space="preserve">Tabel </w:t>
      </w:r>
      <w:fldSimple w:instr=" SEQ Tabel \* ARABIC ">
        <w:r w:rsidR="00172E3B" w:rsidRPr="00B45014">
          <w:rPr>
            <w:noProof/>
          </w:rPr>
          <w:t>6</w:t>
        </w:r>
      </w:fldSimple>
      <w:r w:rsidRPr="00B45014">
        <w:t xml:space="preserve"> - Registrist õnnestunud lugemise vastus</w:t>
      </w:r>
      <w:bookmarkEnd w:id="51"/>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9D669C" w:rsidP="004F70F1">
            <w:pPr>
              <w:pStyle w:val="tekst"/>
            </w:pPr>
            <w:r w:rsidRPr="00B45014">
              <w:t>Algus Bait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9D669C" w:rsidP="00BF0F22">
      <w:pPr>
        <w:pStyle w:val="Heading4"/>
        <w:rPr>
          <w:lang w:val="et-EE"/>
        </w:rPr>
      </w:pPr>
      <w:r w:rsidRPr="00B45014">
        <w:rPr>
          <w:lang w:val="et-EE"/>
        </w:rPr>
        <w:t>Nurjunud lugemine</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 xml:space="preserve">ga. Järgnev bait annab mõista, mis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 on kujutatud tabelis 7.</w:t>
      </w:r>
    </w:p>
    <w:p w:rsidR="00005346" w:rsidRPr="00B45014" w:rsidRDefault="00005346" w:rsidP="00005346">
      <w:pPr>
        <w:pStyle w:val="Caption"/>
        <w:keepNext/>
      </w:pPr>
      <w:bookmarkStart w:id="52" w:name="_Toc483086205"/>
      <w:r w:rsidRPr="00B45014">
        <w:t xml:space="preserve">Tabel </w:t>
      </w:r>
      <w:fldSimple w:instr=" SEQ Tabel \* ARABIC ">
        <w:r w:rsidR="00172E3B" w:rsidRPr="00B45014">
          <w:rPr>
            <w:noProof/>
          </w:rPr>
          <w:t>7</w:t>
        </w:r>
      </w:fldSimple>
      <w:r w:rsidRPr="00B45014">
        <w:t xml:space="preserve"> - Registrist lugemise veateade</w:t>
      </w:r>
      <w:bookmarkEnd w:id="52"/>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 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E612FE" w:rsidP="004F70F1">
            <w:pPr>
              <w:pStyle w:val="tekst"/>
            </w:pPr>
            <w:r w:rsidRPr="00B45014">
              <w:t>0x04: Vale Registri aadress</w:t>
            </w:r>
          </w:p>
          <w:p w:rsidR="00E612FE" w:rsidRPr="00B45014" w:rsidRDefault="00E612FE" w:rsidP="004F70F1">
            <w:pPr>
              <w:pStyle w:val="tekst"/>
            </w:pPr>
            <w:r w:rsidRPr="00B45014">
              <w:t>0x05: Registri kirjutamine väljalülitud</w:t>
            </w:r>
          </w:p>
          <w:p w:rsidR="00E612FE" w:rsidRPr="00B45014" w:rsidRDefault="00E612FE" w:rsidP="004F70F1">
            <w:pPr>
              <w:pStyle w:val="tekst"/>
            </w:pPr>
            <w:r w:rsidRPr="00B45014">
              <w:t>0x06: Vale algus 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6A36BE" w:rsidP="00F244D3">
      <w:pPr>
        <w:pStyle w:val="Heading3"/>
      </w:pPr>
      <w:bookmarkStart w:id="53" w:name="_Toc483086182"/>
      <w:r w:rsidRPr="00B45014">
        <w:lastRenderedPageBreak/>
        <w:t>Kirjutamine</w:t>
      </w:r>
      <w:bookmarkEnd w:id="53"/>
    </w:p>
    <w:p w:rsidR="006A36BE" w:rsidRPr="00B45014"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Pr="00B45014">
        <w:t xml:space="preserve"> Kirjutamisel </w:t>
      </w:r>
      <w:r w:rsidR="009C24E6" w:rsidRPr="00B45014">
        <w:t>tuleb veenduda</w:t>
      </w:r>
      <w:r w:rsidRPr="00B45014">
        <w:t xml:space="preserve">, et </w:t>
      </w:r>
      <w:r w:rsidR="009C24E6" w:rsidRPr="00B45014">
        <w:t>süsteemi seadete muutmiseks</w:t>
      </w:r>
      <w:r w:rsidRPr="00B45014">
        <w:t>, tuleb eelnevalt viia sensor konfiguratsiooni režiimi.</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koordinaate</w:t>
      </w:r>
      <w:r w:rsidRPr="00B45014">
        <w:t xml:space="preserve"> nihe</w:t>
      </w:r>
      <w:r w:rsidR="006A36BE" w:rsidRPr="00B45014">
        <w:t>. Saab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C91797"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 xml:space="preserve"> aadressile.</w:t>
      </w:r>
    </w:p>
    <w:p w:rsidR="006A36BE" w:rsidRPr="00B45014" w:rsidRDefault="00BE25E5" w:rsidP="00BE25E5">
      <w:pPr>
        <w:pStyle w:val="tekst"/>
      </w:pPr>
      <w:r w:rsidRPr="00B45014">
        <w:t>Mõistlikum on seda teha ühe päringuga, sellisel juhul on vigaste andmete tõenäosus väiksem. Kirjutamise päring on näidatud tabel</w:t>
      </w:r>
      <w:r w:rsidR="00946BE6" w:rsidRPr="00B45014">
        <w:t xml:space="preserve">is </w:t>
      </w:r>
      <w:r w:rsidR="00AB4C5E" w:rsidRPr="00B45014">
        <w:t>8</w:t>
      </w:r>
      <w:r w:rsidRPr="00B45014">
        <w:t>.</w:t>
      </w:r>
    </w:p>
    <w:p w:rsidR="00825BA0" w:rsidRPr="00B45014" w:rsidRDefault="00825BA0" w:rsidP="00825BA0">
      <w:pPr>
        <w:pStyle w:val="Caption"/>
        <w:keepNext/>
      </w:pPr>
      <w:bookmarkStart w:id="54" w:name="_Toc483086206"/>
      <w:r w:rsidRPr="00B45014">
        <w:t xml:space="preserve">Tabel </w:t>
      </w:r>
      <w:fldSimple w:instr=" SEQ Tabel \* ARABIC ">
        <w:r w:rsidR="00172E3B" w:rsidRPr="00B45014">
          <w:rPr>
            <w:noProof/>
          </w:rPr>
          <w:t>8</w:t>
        </w:r>
      </w:fldSimple>
      <w:r w:rsidRPr="00B45014">
        <w:t xml:space="preserve"> - Kirjutamine</w:t>
      </w:r>
      <w:bookmarkEnd w:id="54"/>
    </w:p>
    <w:tbl>
      <w:tblPr>
        <w:tblStyle w:val="TableGrid"/>
        <w:tblW w:w="8721" w:type="dxa"/>
        <w:tblLayout w:type="fixed"/>
        <w:tblLook w:val="04A0" w:firstRow="1" w:lastRow="0" w:firstColumn="1" w:lastColumn="0" w:noHBand="0" w:noVBand="1"/>
      </w:tblPr>
      <w:tblGrid>
        <w:gridCol w:w="1370"/>
        <w:gridCol w:w="1376"/>
        <w:gridCol w:w="1492"/>
        <w:gridCol w:w="1083"/>
        <w:gridCol w:w="1372"/>
        <w:gridCol w:w="576"/>
        <w:gridCol w:w="1452"/>
      </w:tblGrid>
      <w:tr w:rsidR="00825BA0" w:rsidRPr="00B45014" w:rsidTr="004F70F1">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492"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4F70F1">
        <w:tc>
          <w:tcPr>
            <w:tcW w:w="1370" w:type="dxa"/>
          </w:tcPr>
          <w:p w:rsidR="00825BA0" w:rsidRPr="00B45014" w:rsidRDefault="00825BA0" w:rsidP="004F70F1">
            <w:pPr>
              <w:pStyle w:val="tekst"/>
            </w:pPr>
            <w:r w:rsidRPr="00B45014">
              <w:t>Algus Bait</w:t>
            </w:r>
          </w:p>
        </w:tc>
        <w:tc>
          <w:tcPr>
            <w:tcW w:w="1376" w:type="dxa"/>
          </w:tcPr>
          <w:p w:rsidR="00825BA0" w:rsidRPr="00B45014" w:rsidRDefault="00825BA0" w:rsidP="004F70F1">
            <w:pPr>
              <w:pStyle w:val="tekst"/>
            </w:pPr>
            <w:r w:rsidRPr="00B45014">
              <w:t>Kirjutamine</w:t>
            </w:r>
          </w:p>
        </w:tc>
        <w:tc>
          <w:tcPr>
            <w:tcW w:w="1492" w:type="dxa"/>
          </w:tcPr>
          <w:p w:rsidR="00825BA0" w:rsidRPr="00B45014" w:rsidRDefault="00825BA0" w:rsidP="004F70F1">
            <w:pPr>
              <w:pStyle w:val="tekst"/>
            </w:pPr>
            <w:r w:rsidRPr="00B45014">
              <w:t>Registri 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4F70F1">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492"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BD492B" w:rsidP="00825BA0">
      <w:pPr>
        <w:pStyle w:val="Heading4"/>
        <w:spacing w:before="240"/>
        <w:ind w:left="862" w:hanging="862"/>
        <w:rPr>
          <w:lang w:val="et-EE"/>
        </w:rPr>
      </w:pPr>
      <w:r w:rsidRPr="00B45014">
        <w:rPr>
          <w:lang w:val="et-EE"/>
        </w:rPr>
        <w:lastRenderedPageBreak/>
        <w:t>K</w:t>
      </w:r>
      <w:r w:rsidR="00825BA0" w:rsidRPr="00B45014">
        <w:rPr>
          <w:lang w:val="et-EE"/>
        </w:rPr>
        <w:t>irjutami</w:t>
      </w:r>
      <w:r w:rsidRPr="00B45014">
        <w:rPr>
          <w:lang w:val="et-EE"/>
        </w:rPr>
        <w:t>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EB52E7" w:rsidRPr="00B45014">
        <w:t>eks peab vaatama 2. baidi sisu.</w:t>
      </w:r>
    </w:p>
    <w:p w:rsidR="00BD492B" w:rsidRPr="00B45014" w:rsidRDefault="00BD492B" w:rsidP="00960CDA">
      <w:pPr>
        <w:pStyle w:val="tekst"/>
        <w:spacing w:after="0"/>
      </w:pPr>
      <w:r w:rsidRPr="00B45014">
        <w:t xml:space="preserve">Kirjutamise õnnestumist kajastab staatus 0x01, teistel puhkudel on tegemist vea 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960CDA" w:rsidRPr="00B45014">
        <w:t>7</w:t>
      </w:r>
      <w:r w:rsidRPr="00B45014">
        <w:t>.</w:t>
      </w:r>
    </w:p>
    <w:p w:rsidR="00BD492B" w:rsidRPr="00B45014" w:rsidRDefault="00BD492B" w:rsidP="00BD492B">
      <w:pPr>
        <w:pStyle w:val="Caption"/>
        <w:keepNext/>
      </w:pPr>
      <w:r w:rsidRPr="00B45014">
        <w:t>Tabel 7 - Kirjutamise vastus</w:t>
      </w:r>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BD492B" w:rsidP="004F70F1">
            <w:pPr>
              <w:pStyle w:val="tekst"/>
            </w:pPr>
            <w:r w:rsidRPr="00B45014">
              <w:t>Vastuse algus 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BD492B" w:rsidP="004F70F1">
            <w:pPr>
              <w:pStyle w:val="tekst"/>
            </w:pPr>
            <w:r w:rsidRPr="00B45014">
              <w:t>0x04: Vale Registri 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algus 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55" w:name="_Toc483086183"/>
      <w:r w:rsidRPr="00B45014">
        <w:lastRenderedPageBreak/>
        <w:t>Häirete kontroll:</w:t>
      </w:r>
      <w:bookmarkEnd w:id="55"/>
    </w:p>
    <w:p w:rsidR="001B1D15" w:rsidRPr="00B45014" w:rsidRDefault="00BE1D39" w:rsidP="00D10445">
      <w:pPr>
        <w:pStyle w:val="tekst"/>
      </w:pPr>
      <w:r w:rsidRPr="00B45014">
        <w:t>Peale andmete päringut kontrollitakse, kas andmed olid õiged.</w:t>
      </w:r>
      <w:r w:rsidR="006721A0" w:rsidRPr="00B45014">
        <w:t xml:space="preserve"> </w:t>
      </w:r>
      <w:r w:rsidR="001B1D15" w:rsidRPr="00B45014">
        <w:t>Juhul kui algus bait on 0xBB on tegemist vigadeta andmetega. Juhul kui algus bait on 0xEE on tegemist nurjunud lugemisega. Vigase lugemise korral andmeid ei töödelda.</w:t>
      </w:r>
      <w:r w:rsidR="007D7336" w:rsidRPr="00B45014">
        <w:t xml:space="preserve"> </w:t>
      </w:r>
    </w:p>
    <w:p w:rsidR="00E310AA" w:rsidRPr="00B45014" w:rsidRDefault="00E310AA" w:rsidP="00D10445">
      <w:pPr>
        <w:pStyle w:val="tekst"/>
      </w:pPr>
      <w:r w:rsidRPr="00B45014">
        <w:rPr>
          <w:noProof/>
        </w:rPr>
        <w:drawing>
          <wp:inline distT="0" distB="0" distL="0" distR="0" wp14:anchorId="755CB2DD" wp14:editId="0046B05D">
            <wp:extent cx="3062177" cy="234856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irete_kont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2201" cy="2371596"/>
                    </a:xfrm>
                    <a:prstGeom prst="rect">
                      <a:avLst/>
                    </a:prstGeom>
                  </pic:spPr>
                </pic:pic>
              </a:graphicData>
            </a:graphic>
          </wp:inline>
        </w:drawing>
      </w:r>
    </w:p>
    <w:p w:rsidR="009F45FD" w:rsidRPr="00B45014" w:rsidRDefault="00E310AA" w:rsidP="00A46714">
      <w:pPr>
        <w:pStyle w:val="Caption"/>
        <w:jc w:val="both"/>
        <w:rPr>
          <w:b/>
        </w:rPr>
      </w:pPr>
      <w:bookmarkStart w:id="56" w:name="_Toc483086194"/>
      <w:r w:rsidRPr="00B45014">
        <w:t xml:space="preserve">Joonis </w:t>
      </w:r>
      <w:fldSimple w:instr=" SEQ Joonis \* ARABIC ">
        <w:r w:rsidR="005206BC" w:rsidRPr="00B45014">
          <w:rPr>
            <w:noProof/>
          </w:rPr>
          <w:t>10</w:t>
        </w:r>
      </w:fldSimple>
      <w:r w:rsidRPr="00B45014">
        <w:t xml:space="preserve"> - Häirete kontroll</w:t>
      </w:r>
      <w:bookmarkEnd w:id="56"/>
    </w:p>
    <w:p w:rsidR="001A7C65" w:rsidRPr="00B45014" w:rsidRDefault="00F56778" w:rsidP="008B111E">
      <w:pPr>
        <w:pStyle w:val="Heading2"/>
      </w:pPr>
      <w:bookmarkStart w:id="57" w:name="_Toc483086184"/>
      <w:r w:rsidRPr="00B45014">
        <w:t>Kiirendusanduri</w:t>
      </w:r>
      <w:r w:rsidR="00063D3E" w:rsidRPr="00B45014">
        <w:t xml:space="preserve"> kalibreerimine</w:t>
      </w:r>
      <w:r w:rsidRPr="00B45014">
        <w:t>:</w:t>
      </w:r>
      <w:bookmarkEnd w:id="57"/>
    </w:p>
    <w:p w:rsidR="009864CF" w:rsidRPr="00B45014" w:rsidRDefault="009864CF" w:rsidP="00D10445">
      <w:pPr>
        <w:pStyle w:val="tekst"/>
      </w:pPr>
      <w:r w:rsidRPr="00B45014">
        <w:t>Kiirendusanduri kalibreerimine on jaotatud 6</w:t>
      </w:r>
      <w:r w:rsidR="005F005C" w:rsidRPr="00B45014">
        <w:t>’</w:t>
      </w:r>
      <w:r w:rsidRPr="00B45014">
        <w:t>te etappi:</w:t>
      </w:r>
    </w:p>
    <w:p w:rsidR="009864CF" w:rsidRPr="00B45014" w:rsidRDefault="009864CF" w:rsidP="009864CF">
      <w:pPr>
        <w:pStyle w:val="tekst"/>
        <w:numPr>
          <w:ilvl w:val="0"/>
          <w:numId w:val="29"/>
        </w:numPr>
        <w:tabs>
          <w:tab w:val="left" w:pos="284"/>
        </w:tabs>
        <w:ind w:left="0" w:hanging="11"/>
      </w:pPr>
      <w:r w:rsidRPr="00B45014">
        <w:t>Sinist nuppu, mis on näidatud joonise</w:t>
      </w:r>
      <w:r w:rsidR="005206BC" w:rsidRPr="00B45014">
        <w:t xml:space="preserve">l 11,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 kui selle kahesekundi jooksul vajutada sinist nuppu, seadistatakse</w:t>
      </w:r>
      <w:r w:rsidR="005206BC" w:rsidRPr="00B45014">
        <w:t xml:space="preserve"> teist</w:t>
      </w:r>
      <w:r w:rsidRPr="00B45014">
        <w:t xml:space="preserve"> sensor</w:t>
      </w:r>
      <w:r w:rsidR="005206BC" w:rsidRPr="00B45014">
        <w:t>i</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Pr="00B45014">
        <w:t>.</w:t>
      </w:r>
    </w:p>
    <w:p w:rsidR="009864CF" w:rsidRPr="00B45014" w:rsidRDefault="005857C4" w:rsidP="009864CF">
      <w:pPr>
        <w:pStyle w:val="tekst"/>
        <w:numPr>
          <w:ilvl w:val="0"/>
          <w:numId w:val="29"/>
        </w:numPr>
        <w:tabs>
          <w:tab w:val="left" w:pos="284"/>
        </w:tabs>
      </w:pPr>
      <w:r w:rsidRPr="00B45014">
        <w:t>Esmalt seadistatakse sensori X telge. Tuluke LD2</w:t>
      </w:r>
      <w:r w:rsidR="00154C8A" w:rsidRPr="00B45014">
        <w:t>, mis on näidatud joonisel 11,</w:t>
      </w:r>
      <w:r w:rsidRPr="00B45014">
        <w:t xml:space="preserve"> hakkab vilkuma sagedusega 1000 ms. Sensor tuleb paigutada X telje suhtes tasasele pinnale ning seejärel tuleb vajutada sinist nuppu B1</w:t>
      </w:r>
    </w:p>
    <w:p w:rsidR="005857C4" w:rsidRPr="00B45014" w:rsidRDefault="005857C4" w:rsidP="005857C4">
      <w:pPr>
        <w:pStyle w:val="tekst"/>
        <w:numPr>
          <w:ilvl w:val="0"/>
          <w:numId w:val="29"/>
        </w:numPr>
      </w:pPr>
      <w:r w:rsidRPr="00B45014">
        <w:t>Järgmisena seadistatakse sensori Y telge. Tuluke LD2 hakkab vilkuma sagedusega 400ms. Sensor tuleb paigutada Y telje suhtes tasasele pinnale ning seejärel tuleb vajutada sinist nuppu B1.</w:t>
      </w:r>
    </w:p>
    <w:p w:rsidR="005857C4" w:rsidRPr="00B45014" w:rsidRDefault="005857C4" w:rsidP="005857C4">
      <w:pPr>
        <w:pStyle w:val="tekst"/>
        <w:numPr>
          <w:ilvl w:val="0"/>
          <w:numId w:val="29"/>
        </w:numPr>
      </w:pPr>
      <w:r w:rsidRPr="00B45014">
        <w:lastRenderedPageBreak/>
        <w:t>Viimasena seadistatakse sensori Z telge. Tuluke LD2 hakkab vilkuma sagedusega 100 ms. Sensor tuleb paigutada Z 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 xml:space="preserve">andmed </w:t>
      </w:r>
      <w:r w:rsidR="0020234C" w:rsidRPr="00B45014">
        <w:t>mille tulemusel</w:t>
      </w:r>
      <w:r w:rsidR="008201AA" w:rsidRPr="00B45014">
        <w:t xml:space="preserve"> on sensor </w:t>
      </w:r>
      <w:r w:rsidRPr="00B45014">
        <w:t xml:space="preserve">seadistatud. </w:t>
      </w:r>
    </w:p>
    <w:p w:rsidR="005206BC" w:rsidRPr="00B45014" w:rsidRDefault="00172E3B" w:rsidP="005206BC">
      <w:pPr>
        <w:pStyle w:val="tekst"/>
        <w:keepNext/>
      </w:pPr>
      <w:r w:rsidRPr="00B45014">
        <w:rPr>
          <w:noProof/>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5206BC">
      <w:pPr>
        <w:pStyle w:val="Caption"/>
        <w:jc w:val="both"/>
      </w:pPr>
      <w:bookmarkStart w:id="58" w:name="_Toc483086195"/>
      <w:r w:rsidRPr="00B45014">
        <w:t xml:space="preserve">Joonis </w:t>
      </w:r>
      <w:fldSimple w:instr=" SEQ Joonis \* ARABIC ">
        <w:r w:rsidRPr="00B45014">
          <w:rPr>
            <w:noProof/>
          </w:rPr>
          <w:t>11</w:t>
        </w:r>
      </w:fldSimple>
      <w:r w:rsidRPr="00B45014">
        <w:t xml:space="preserve"> - B1 ja LD2</w:t>
      </w:r>
      <w:bookmarkEnd w:id="58"/>
    </w:p>
    <w:p w:rsidR="009743BD" w:rsidRPr="00B45014" w:rsidRDefault="009743BD" w:rsidP="0059388C">
      <w:pPr>
        <w:pStyle w:val="tekst"/>
      </w:pPr>
      <w:r w:rsidRPr="00B45014">
        <w:br w:type="page"/>
      </w:r>
    </w:p>
    <w:p w:rsidR="0082158B" w:rsidRPr="00B45014" w:rsidRDefault="009743BD" w:rsidP="008C3405">
      <w:pPr>
        <w:pStyle w:val="Heading1"/>
      </w:pPr>
      <w:r w:rsidRPr="00B45014">
        <w:lastRenderedPageBreak/>
        <w:t>Seadistamine ja testimine</w:t>
      </w:r>
    </w:p>
    <w:p w:rsidR="009A458C" w:rsidRPr="00B45014" w:rsidRDefault="009743BD" w:rsidP="008C3405">
      <w:pPr>
        <w:pStyle w:val="BodyText"/>
      </w:pPr>
      <w:r w:rsidRPr="00B45014">
        <w:t>Arvuti ja arendusplaat ühendatakse arvutiga läbi mikro-USB juhtme. Läbi juht</w:t>
      </w:r>
      <w:r w:rsidR="008C3405" w:rsidRPr="00B45014">
        <w:t>me toimub koodi peale laadimine ning</w:t>
      </w:r>
      <w:r w:rsidRPr="00B45014">
        <w:t xml:space="preserve"> </w:t>
      </w:r>
      <w:proofErr w:type="spellStart"/>
      <w:r w:rsidRPr="00B45014">
        <w:rPr>
          <w:i/>
        </w:rPr>
        <w:t>debuggimine</w:t>
      </w:r>
      <w:proofErr w:type="spellEnd"/>
      <w:r w:rsidR="006349FC" w:rsidRPr="00B45014">
        <w:t>.</w:t>
      </w:r>
      <w:r w:rsidR="008C3405" w:rsidRPr="00B45014">
        <w:t xml:space="preserve"> </w:t>
      </w:r>
      <w:proofErr w:type="spellStart"/>
      <w:r w:rsidR="008C3405" w:rsidRPr="00B45014">
        <w:rPr>
          <w:i/>
        </w:rPr>
        <w:t>Debuggimiseks</w:t>
      </w:r>
      <w:proofErr w:type="spellEnd"/>
      <w:r w:rsidR="008C3405" w:rsidRPr="00B45014">
        <w:rPr>
          <w:i/>
        </w:rPr>
        <w:t xml:space="preserve"> </w:t>
      </w:r>
      <w:r w:rsidR="008C3405" w:rsidRPr="00B45014">
        <w:t>on</w:t>
      </w:r>
      <w:r w:rsidR="00234203" w:rsidRPr="00B45014">
        <w:t xml:space="preserve"> </w:t>
      </w:r>
      <w:proofErr w:type="spellStart"/>
      <w:r w:rsidR="00234203" w:rsidRPr="00B45014">
        <w:t>Keil</w:t>
      </w:r>
      <w:proofErr w:type="spellEnd"/>
      <w:r w:rsidR="00234203" w:rsidRPr="00B45014">
        <w:t xml:space="preserve"> programmeerimiskeskkonnas mitmeid.</w:t>
      </w:r>
    </w:p>
    <w:p w:rsidR="009A458C" w:rsidRPr="00B45014" w:rsidRDefault="009A458C" w:rsidP="00D10445">
      <w:pPr>
        <w:pStyle w:val="tekst"/>
      </w:pPr>
      <w:r w:rsidRPr="00B45014">
        <w:rPr>
          <w:noProof/>
        </w:rPr>
        <w:drawing>
          <wp:inline distT="0" distB="0" distL="0" distR="0" wp14:anchorId="1FC6B798" wp14:editId="257E0103">
            <wp:extent cx="4953000" cy="317446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term.PNG"/>
                    <pic:cNvPicPr/>
                  </pic:nvPicPr>
                  <pic:blipFill>
                    <a:blip r:embed="rId22">
                      <a:extLst>
                        <a:ext uri="{28A0092B-C50C-407E-A947-70E740481C1C}">
                          <a14:useLocalDpi xmlns:a14="http://schemas.microsoft.com/office/drawing/2010/main" val="0"/>
                        </a:ext>
                      </a:extLst>
                    </a:blip>
                    <a:stretch>
                      <a:fillRect/>
                    </a:stretch>
                  </pic:blipFill>
                  <pic:spPr>
                    <a:xfrm>
                      <a:off x="0" y="0"/>
                      <a:ext cx="4974504" cy="3188244"/>
                    </a:xfrm>
                    <a:prstGeom prst="rect">
                      <a:avLst/>
                    </a:prstGeom>
                  </pic:spPr>
                </pic:pic>
              </a:graphicData>
            </a:graphic>
          </wp:inline>
        </w:drawing>
      </w:r>
    </w:p>
    <w:p w:rsidR="009A458C" w:rsidRPr="00B45014" w:rsidRDefault="009A458C" w:rsidP="009A458C">
      <w:pPr>
        <w:pStyle w:val="Caption"/>
      </w:pPr>
      <w:bookmarkStart w:id="59" w:name="_Toc483086196"/>
      <w:r w:rsidRPr="00B45014">
        <w:t xml:space="preserve">Joonis </w:t>
      </w:r>
      <w:fldSimple w:instr=" SEQ Joonis \* ARABIC ">
        <w:r w:rsidR="005206BC" w:rsidRPr="00B45014">
          <w:rPr>
            <w:noProof/>
          </w:rPr>
          <w:t>12</w:t>
        </w:r>
      </w:fldSimple>
      <w:r w:rsidRPr="00B45014">
        <w:t xml:space="preserve"> - </w:t>
      </w:r>
      <w:proofErr w:type="spellStart"/>
      <w:r w:rsidRPr="00B45014">
        <w:t>Realterm</w:t>
      </w:r>
      <w:proofErr w:type="spellEnd"/>
      <w:r w:rsidRPr="00B45014">
        <w:t xml:space="preserve"> Port seaded</w:t>
      </w:r>
      <w:bookmarkEnd w:id="59"/>
    </w:p>
    <w:p w:rsidR="009A458C" w:rsidRPr="00B45014" w:rsidRDefault="009A458C" w:rsidP="009A458C"/>
    <w:p w:rsidR="009A458C" w:rsidRPr="00B45014" w:rsidRDefault="009A458C" w:rsidP="00D10445">
      <w:pPr>
        <w:pStyle w:val="tekst"/>
      </w:pPr>
      <w:r w:rsidRPr="00B45014">
        <w:rPr>
          <w:noProof/>
        </w:rPr>
        <w:drawing>
          <wp:inline distT="0" distB="0" distL="0" distR="0" wp14:anchorId="6DF98BCE" wp14:editId="19755520">
            <wp:extent cx="4964737" cy="31819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term_2.PNG"/>
                    <pic:cNvPicPr/>
                  </pic:nvPicPr>
                  <pic:blipFill>
                    <a:blip r:embed="rId23">
                      <a:extLst>
                        <a:ext uri="{28A0092B-C50C-407E-A947-70E740481C1C}">
                          <a14:useLocalDpi xmlns:a14="http://schemas.microsoft.com/office/drawing/2010/main" val="0"/>
                        </a:ext>
                      </a:extLst>
                    </a:blip>
                    <a:stretch>
                      <a:fillRect/>
                    </a:stretch>
                  </pic:blipFill>
                  <pic:spPr>
                    <a:xfrm>
                      <a:off x="0" y="0"/>
                      <a:ext cx="4998222" cy="3203446"/>
                    </a:xfrm>
                    <a:prstGeom prst="rect">
                      <a:avLst/>
                    </a:prstGeom>
                  </pic:spPr>
                </pic:pic>
              </a:graphicData>
            </a:graphic>
          </wp:inline>
        </w:drawing>
      </w:r>
    </w:p>
    <w:p w:rsidR="009A458C" w:rsidRPr="00B45014" w:rsidRDefault="009A458C" w:rsidP="009A458C">
      <w:pPr>
        <w:pStyle w:val="Caption"/>
      </w:pPr>
      <w:bookmarkStart w:id="60" w:name="_Toc483086197"/>
      <w:r w:rsidRPr="00B45014">
        <w:lastRenderedPageBreak/>
        <w:t xml:space="preserve">Joonis </w:t>
      </w:r>
      <w:fldSimple w:instr=" SEQ Joonis \* ARABIC ">
        <w:r w:rsidR="005206BC" w:rsidRPr="00B45014">
          <w:rPr>
            <w:noProof/>
          </w:rPr>
          <w:t>13</w:t>
        </w:r>
      </w:fldSimple>
      <w:r w:rsidRPr="00B45014">
        <w:t xml:space="preserve"> - </w:t>
      </w:r>
      <w:proofErr w:type="spellStart"/>
      <w:r w:rsidRPr="00B45014">
        <w:t>Realterm</w:t>
      </w:r>
      <w:proofErr w:type="spellEnd"/>
      <w:r w:rsidRPr="00B45014">
        <w:t xml:space="preserve"> Displei seaded</w:t>
      </w:r>
      <w:bookmarkEnd w:id="60"/>
    </w:p>
    <w:p w:rsidR="00ED5B57" w:rsidRPr="00B45014" w:rsidRDefault="00ED5B57" w:rsidP="0082158B">
      <w:r w:rsidRPr="00B45014">
        <w:br w:type="page"/>
      </w:r>
      <w:r w:rsidRPr="00B45014">
        <w:lastRenderedPageBreak/>
        <w:t xml:space="preserve">Normaal tingimustes peaksid andmed jääma -981 ja 981 vahemiku. Nagu näidatud joonisel </w:t>
      </w:r>
      <w:r w:rsidR="0098392E" w:rsidRPr="00B45014">
        <w:t>13.</w:t>
      </w:r>
    </w:p>
    <w:p w:rsidR="0098392E" w:rsidRPr="00B45014" w:rsidRDefault="0098392E" w:rsidP="00D10445">
      <w:pPr>
        <w:pStyle w:val="tekst"/>
      </w:pPr>
      <w:r w:rsidRPr="00B45014">
        <w:rPr>
          <w:noProof/>
        </w:rPr>
        <w:drawing>
          <wp:inline distT="0" distB="0" distL="0" distR="0">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4">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98392E" w:rsidRPr="00B45014" w:rsidRDefault="0098392E" w:rsidP="009864CF">
      <w:pPr>
        <w:pStyle w:val="Caption"/>
      </w:pPr>
      <w:bookmarkStart w:id="61" w:name="_Toc483086198"/>
      <w:r w:rsidRPr="00B45014">
        <w:t xml:space="preserve">Joonis </w:t>
      </w:r>
      <w:fldSimple w:instr=" SEQ Joonis \* ARABIC ">
        <w:r w:rsidR="005206BC" w:rsidRPr="00B45014">
          <w:rPr>
            <w:noProof/>
          </w:rPr>
          <w:t>14</w:t>
        </w:r>
      </w:fldSimple>
      <w:r w:rsidRPr="00B45014">
        <w:t xml:space="preserve"> - Paigal olek</w:t>
      </w:r>
      <w:bookmarkEnd w:id="61"/>
    </w:p>
    <w:p w:rsidR="0098392E" w:rsidRPr="00B45014" w:rsidRDefault="0098392E" w:rsidP="00D10445">
      <w:pPr>
        <w:pStyle w:val="tekst"/>
      </w:pPr>
    </w:p>
    <w:p w:rsidR="0089792F" w:rsidRPr="00B45014" w:rsidRDefault="0089792F" w:rsidP="009864CF">
      <w:r w:rsidRPr="00B45014">
        <w:br w:type="page"/>
      </w:r>
    </w:p>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62" w:name="_Toc227485537"/>
      <w:bookmarkStart w:id="63" w:name="_Toc371596367"/>
      <w:bookmarkStart w:id="64" w:name="_Toc437263088"/>
      <w:bookmarkStart w:id="65" w:name="_Toc437856793"/>
      <w:r w:rsidRPr="00B45014">
        <w:lastRenderedPageBreak/>
        <w:t>Kokkuvõte</w:t>
      </w:r>
      <w:bookmarkEnd w:id="62"/>
      <w:bookmarkEnd w:id="63"/>
      <w:bookmarkEnd w:id="64"/>
      <w:bookmarkEnd w:id="65"/>
    </w:p>
    <w:p w:rsidR="009F4718" w:rsidRPr="00B45014" w:rsidRDefault="000027AE" w:rsidP="00D10445">
      <w:pPr>
        <w:pStyle w:val="tekst"/>
      </w:pPr>
      <w:r w:rsidRPr="00B45014">
        <w:fldChar w:fldCharType="begin"/>
      </w:r>
      <w:r w:rsidR="009F4718" w:rsidRPr="00B45014">
        <w:instrText>MACROBUTTON NoMacro [</w:instrText>
      </w:r>
      <w:r w:rsidR="00340917" w:rsidRPr="00B45014">
        <w:instrText>Kokkuvõtte tekst</w:instrText>
      </w:r>
      <w:r w:rsidR="009F4718" w:rsidRPr="00B45014">
        <w:instrText>]</w:instrText>
      </w:r>
      <w:r w:rsidRPr="00B45014">
        <w:fldChar w:fldCharType="end"/>
      </w:r>
    </w:p>
    <w:p w:rsidR="00081F28" w:rsidRPr="00B45014" w:rsidRDefault="00081F28" w:rsidP="00D10445">
      <w:pPr>
        <w:pStyle w:val="tekst"/>
      </w:pPr>
    </w:p>
    <w:p w:rsidR="0016246C" w:rsidRPr="00B45014" w:rsidRDefault="0016246C" w:rsidP="00AC07C4"/>
    <w:p w:rsidR="0016246C" w:rsidRPr="00B45014" w:rsidRDefault="0016246C" w:rsidP="00AC07C4">
      <w:p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340917">
      <w:pPr>
        <w:pStyle w:val="Headingunnumber"/>
      </w:pPr>
      <w:bookmarkStart w:id="66" w:name="_Toc227485539"/>
      <w:bookmarkStart w:id="67" w:name="_Toc371596369"/>
      <w:bookmarkStart w:id="68" w:name="_Toc437263090"/>
      <w:bookmarkStart w:id="69" w:name="_Toc437856795"/>
      <w:r w:rsidRPr="00B45014">
        <w:lastRenderedPageBreak/>
        <w:t>Kasutatud kirjandus</w:t>
      </w:r>
      <w:bookmarkEnd w:id="66"/>
      <w:bookmarkEnd w:id="67"/>
      <w:bookmarkEnd w:id="68"/>
      <w:bookmarkEnd w:id="69"/>
    </w:p>
    <w:sdt>
      <w:sdtPr>
        <w:rPr>
          <w:b w:val="0"/>
          <w:bCs w:val="0"/>
          <w:kern w:val="0"/>
          <w:sz w:val="24"/>
          <w:szCs w:val="24"/>
        </w:rPr>
        <w:id w:val="-817651470"/>
        <w:docPartObj>
          <w:docPartGallery w:val="Bibliographies"/>
          <w:docPartUnique/>
        </w:docPartObj>
      </w:sdtPr>
      <w:sdtContent>
        <w:p w:rsidR="00BC294D" w:rsidRPr="00B45014" w:rsidRDefault="00BC294D">
          <w:pPr>
            <w:pStyle w:val="Heading1"/>
          </w:pPr>
          <w:proofErr w:type="spellStart"/>
          <w:r w:rsidRPr="00B45014">
            <w:t>Bibliography</w:t>
          </w:r>
          <w:proofErr w:type="spellEnd"/>
        </w:p>
        <w:sdt>
          <w:sdtPr>
            <w:id w:val="111145805"/>
            <w:bibliography/>
          </w:sdtPr>
          <w:sdtContent>
            <w:p w:rsidR="00D72D04" w:rsidRPr="00B45014" w:rsidRDefault="00BC294D">
              <w:pPr>
                <w:rPr>
                  <w:noProof/>
                  <w:sz w:val="20"/>
                  <w:szCs w:val="20"/>
                  <w:lang w:eastAsia="et-EE"/>
                </w:rPr>
              </w:pPr>
              <w:r w:rsidRPr="00B45014">
                <w:fldChar w:fldCharType="begin"/>
              </w:r>
              <w:r w:rsidRPr="00B45014">
                <w:instrText xml:space="preserve"> BIBLIOGRAPHY </w:instrText>
              </w:r>
              <w:r w:rsidRPr="00B4501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8105"/>
              </w:tblGrid>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 </w:t>
                    </w:r>
                  </w:p>
                </w:tc>
                <w:tc>
                  <w:tcPr>
                    <w:tcW w:w="0" w:type="auto"/>
                    <w:hideMark/>
                  </w:tcPr>
                  <w:p w:rsidR="00D72D04" w:rsidRPr="00B45014" w:rsidRDefault="00D72D04">
                    <w:pPr>
                      <w:pStyle w:val="Bibliography"/>
                      <w:rPr>
                        <w:noProof/>
                      </w:rPr>
                    </w:pPr>
                    <w:r w:rsidRPr="00B45014">
                      <w:rPr>
                        <w:noProof/>
                      </w:rPr>
                      <w:t>„STM32 - F446RE arendusplaat,“ [Võrgumaterjal]. Available: http://www.st.com/en/microcontrollers/stm32f446.html?querycriteria=productId=LN1875.</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 </w:t>
                    </w:r>
                  </w:p>
                </w:tc>
                <w:tc>
                  <w:tcPr>
                    <w:tcW w:w="0" w:type="auto"/>
                    <w:hideMark/>
                  </w:tcPr>
                  <w:p w:rsidR="00D72D04" w:rsidRPr="00B45014" w:rsidRDefault="00D72D04">
                    <w:pPr>
                      <w:pStyle w:val="Bibliography"/>
                      <w:rPr>
                        <w:noProof/>
                      </w:rPr>
                    </w:pPr>
                    <w:r w:rsidRPr="00B45014">
                      <w:rPr>
                        <w:noProof/>
                      </w:rPr>
                      <w:t>[Võrgumaterjal]. Available: https://www.bosch-sensortec.com/bst/products/all_products/bno055.</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[3] </w:t>
                    </w:r>
                  </w:p>
                </w:tc>
                <w:tc>
                  <w:tcPr>
                    <w:tcW w:w="0" w:type="auto"/>
                    <w:hideMark/>
                  </w:tcPr>
                  <w:p w:rsidR="00D72D04" w:rsidRPr="00B45014" w:rsidRDefault="00D72D04">
                    <w:pPr>
                      <w:pStyle w:val="Bibliography"/>
                      <w:rPr>
                        <w:noProof/>
                      </w:rPr>
                    </w:pPr>
                    <w:r w:rsidRPr="00B45014">
                      <w:rPr>
                        <w:noProof/>
                      </w:rPr>
                      <w:t>[Võrgumaterjal]. Available: https://www.raspberrypi.org/.</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[4] </w:t>
                    </w:r>
                  </w:p>
                </w:tc>
                <w:tc>
                  <w:tcPr>
                    <w:tcW w:w="0" w:type="auto"/>
                    <w:hideMark/>
                  </w:tcPr>
                  <w:p w:rsidR="00D72D04" w:rsidRPr="00B45014" w:rsidRDefault="00D72D04">
                    <w:pPr>
                      <w:pStyle w:val="Bibliography"/>
                      <w:rPr>
                        <w:noProof/>
                      </w:rPr>
                    </w:pPr>
                    <w:r w:rsidRPr="00B45014">
                      <w:rPr>
                        <w:noProof/>
                      </w:rPr>
                      <w:t>[Võrgumaterjal]. Available: http://beagleboard.org/bone.</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[5] </w:t>
                    </w:r>
                  </w:p>
                </w:tc>
                <w:tc>
                  <w:tcPr>
                    <w:tcW w:w="0" w:type="auto"/>
                    <w:hideMark/>
                  </w:tcPr>
                  <w:p w:rsidR="00D72D04" w:rsidRPr="00B45014" w:rsidRDefault="00D72D04">
                    <w:pPr>
                      <w:pStyle w:val="Bibliography"/>
                      <w:rPr>
                        <w:noProof/>
                      </w:rPr>
                    </w:pPr>
                    <w:r w:rsidRPr="00B45014">
                      <w:rPr>
                        <w:noProof/>
                      </w:rPr>
                      <w:t>[Võrgumaterjal]. Available: http://www.arduino.org/products/boards/arduino-star-otto.</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[6] </w:t>
                    </w:r>
                  </w:p>
                </w:tc>
                <w:tc>
                  <w:tcPr>
                    <w:tcW w:w="0" w:type="auto"/>
                    <w:hideMark/>
                  </w:tcPr>
                  <w:p w:rsidR="00D72D04" w:rsidRPr="00B45014" w:rsidRDefault="00D72D04">
                    <w:pPr>
                      <w:pStyle w:val="Bibliography"/>
                      <w:rPr>
                        <w:noProof/>
                      </w:rPr>
                    </w:pPr>
                    <w:r w:rsidRPr="00B45014">
                      <w:rPr>
                        <w:noProof/>
                      </w:rPr>
                      <w:t>[Võrgumaterjal]. Available: http://www.st.com/content/st_com/en.html.</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[7] </w:t>
                    </w:r>
                  </w:p>
                </w:tc>
                <w:tc>
                  <w:tcPr>
                    <w:tcW w:w="0" w:type="auto"/>
                    <w:hideMark/>
                  </w:tcPr>
                  <w:p w:rsidR="00D72D04" w:rsidRPr="00B45014" w:rsidRDefault="00D72D04">
                    <w:pPr>
                      <w:pStyle w:val="Bibliography"/>
                      <w:rPr>
                        <w:noProof/>
                      </w:rPr>
                    </w:pPr>
                    <w:r w:rsidRPr="00B45014">
                      <w:rPr>
                        <w:noProof/>
                      </w:rPr>
                      <w:t>[Võrgumaterjal]. Available: https://www.raspberrypi.org/products/raspberry-pi-3-model-b/.</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[8] </w:t>
                    </w:r>
                  </w:p>
                </w:tc>
                <w:tc>
                  <w:tcPr>
                    <w:tcW w:w="0" w:type="auto"/>
                    <w:hideMark/>
                  </w:tcPr>
                  <w:p w:rsidR="00D72D04" w:rsidRPr="00B45014" w:rsidRDefault="00D72D04">
                    <w:pPr>
                      <w:pStyle w:val="Bibliography"/>
                      <w:rPr>
                        <w:noProof/>
                      </w:rPr>
                    </w:pPr>
                    <w:r w:rsidRPr="00B45014">
                      <w:rPr>
                        <w:noProof/>
                      </w:rPr>
                      <w:t>[Võrgumaterjal]. Available: https://beagleboard.org/x15.</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[9] </w:t>
                    </w:r>
                  </w:p>
                </w:tc>
                <w:tc>
                  <w:tcPr>
                    <w:tcW w:w="0" w:type="auto"/>
                    <w:hideMark/>
                  </w:tcPr>
                  <w:p w:rsidR="00D72D04" w:rsidRPr="00B45014" w:rsidRDefault="00D72D04">
                    <w:pPr>
                      <w:pStyle w:val="Bibliography"/>
                      <w:rPr>
                        <w:noProof/>
                      </w:rPr>
                    </w:pPr>
                    <w:r w:rsidRPr="00B45014">
                      <w:rPr>
                        <w:noProof/>
                      </w:rPr>
                      <w:t>[Võrgumaterjal]. Available: https://www.linux.org/.</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[10] </w:t>
                    </w:r>
                  </w:p>
                </w:tc>
                <w:tc>
                  <w:tcPr>
                    <w:tcW w:w="0" w:type="auto"/>
                    <w:hideMark/>
                  </w:tcPr>
                  <w:p w:rsidR="00D72D04" w:rsidRPr="00B45014" w:rsidRDefault="00D72D04">
                    <w:pPr>
                      <w:pStyle w:val="Bibliography"/>
                      <w:rPr>
                        <w:noProof/>
                      </w:rPr>
                    </w:pPr>
                    <w:r w:rsidRPr="00B45014">
                      <w:rPr>
                        <w:noProof/>
                      </w:rPr>
                      <w:t>[Võrgumaterjal]. Available: IIS328DQ.</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[11] </w:t>
                    </w:r>
                  </w:p>
                </w:tc>
                <w:tc>
                  <w:tcPr>
                    <w:tcW w:w="0" w:type="auto"/>
                    <w:hideMark/>
                  </w:tcPr>
                  <w:p w:rsidR="00D72D04" w:rsidRPr="00B45014" w:rsidRDefault="00D72D04">
                    <w:pPr>
                      <w:pStyle w:val="Bibliography"/>
                      <w:rPr>
                        <w:noProof/>
                      </w:rPr>
                    </w:pPr>
                    <w:r w:rsidRPr="00B45014">
                      <w:rPr>
                        <w:noProof/>
                      </w:rPr>
                      <w:t>[Võrgumaterjal]. Available: https://www.arm.com/products/processors/cortex-m/cortex-m4-processor.php.</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[12] </w:t>
                    </w:r>
                  </w:p>
                </w:tc>
                <w:tc>
                  <w:tcPr>
                    <w:tcW w:w="0" w:type="auto"/>
                    <w:hideMark/>
                  </w:tcPr>
                  <w:p w:rsidR="00D72D04" w:rsidRPr="00B45014" w:rsidRDefault="00D72D04">
                    <w:pPr>
                      <w:pStyle w:val="Bibliography"/>
                      <w:rPr>
                        <w:noProof/>
                      </w:rPr>
                    </w:pPr>
                    <w:r w:rsidRPr="00B45014">
                      <w:rPr>
                        <w:noProof/>
                      </w:rPr>
                      <w:t>[Võrgumaterjal]. Available: http://www.st.com/en/embedded-software/stm32cube-embedded-software.html?querycriteria=productId=LN1897.</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[13] </w:t>
                    </w:r>
                  </w:p>
                </w:tc>
                <w:tc>
                  <w:tcPr>
                    <w:tcW w:w="0" w:type="auto"/>
                    <w:hideMark/>
                  </w:tcPr>
                  <w:p w:rsidR="00D72D04" w:rsidRPr="00B45014" w:rsidRDefault="00D72D04">
                    <w:pPr>
                      <w:pStyle w:val="Bibliography"/>
                      <w:rPr>
                        <w:noProof/>
                      </w:rPr>
                    </w:pPr>
                    <w:r w:rsidRPr="00B45014">
                      <w:rPr>
                        <w:noProof/>
                      </w:rPr>
                      <w:t>[Võrgumaterjal]. Available: https://www.arm.com/products/processors/cortex-m/cortex-m0.php.</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[14] </w:t>
                    </w:r>
                  </w:p>
                </w:tc>
                <w:tc>
                  <w:tcPr>
                    <w:tcW w:w="0" w:type="auto"/>
                    <w:hideMark/>
                  </w:tcPr>
                  <w:p w:rsidR="00D72D04" w:rsidRPr="00B45014" w:rsidRDefault="00D72D04">
                    <w:pPr>
                      <w:pStyle w:val="Bibliography"/>
                      <w:rPr>
                        <w:noProof/>
                      </w:rPr>
                    </w:pPr>
                    <w:r w:rsidRPr="00B45014">
                      <w:rPr>
                        <w:noProof/>
                      </w:rPr>
                      <w:t>[Võrgumaterjal]. Available: https://learn.adafruit.com/adafruit-bno055-absolute-orientation-sensor/overview.</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[15] </w:t>
                    </w:r>
                  </w:p>
                </w:tc>
                <w:tc>
                  <w:tcPr>
                    <w:tcW w:w="0" w:type="auto"/>
                    <w:hideMark/>
                  </w:tcPr>
                  <w:p w:rsidR="00D72D04" w:rsidRPr="00B45014" w:rsidRDefault="00D72D04">
                    <w:pPr>
                      <w:pStyle w:val="Bibliography"/>
                      <w:rPr>
                        <w:noProof/>
                      </w:rPr>
                    </w:pPr>
                    <w:r w:rsidRPr="00B45014">
                      <w:rPr>
                        <w:noProof/>
                      </w:rPr>
                      <w:t>[Võrgumaterjal]. Available: https://ae-bst.resource.bosch.com/media/_tech/media/datasheets/BST_BNO055_DS000_14.pdf.</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[16] </w:t>
                    </w:r>
                  </w:p>
                </w:tc>
                <w:tc>
                  <w:tcPr>
                    <w:tcW w:w="0" w:type="auto"/>
                    <w:hideMark/>
                  </w:tcPr>
                  <w:p w:rsidR="00D72D04" w:rsidRPr="00B45014" w:rsidRDefault="00D72D04">
                    <w:pPr>
                      <w:pStyle w:val="Bibliography"/>
                      <w:rPr>
                        <w:noProof/>
                      </w:rPr>
                    </w:pPr>
                    <w:r w:rsidRPr="00B45014">
                      <w:rPr>
                        <w:noProof/>
                      </w:rPr>
                      <w:t>[Võrgumaterjal]. Available: http://www.ftdichip.com/Support/Documents/TechnicalNotes/TN_111%20What%20is%20UART.pdf.</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lastRenderedPageBreak/>
                      <w:t xml:space="preserve">[17] </w:t>
                    </w:r>
                  </w:p>
                </w:tc>
                <w:tc>
                  <w:tcPr>
                    <w:tcW w:w="0" w:type="auto"/>
                    <w:hideMark/>
                  </w:tcPr>
                  <w:p w:rsidR="00D72D04" w:rsidRPr="00B45014" w:rsidRDefault="00D72D04">
                    <w:pPr>
                      <w:pStyle w:val="Bibliography"/>
                      <w:rPr>
                        <w:noProof/>
                      </w:rPr>
                    </w:pPr>
                    <w:r w:rsidRPr="00B45014">
                      <w:rPr>
                        <w:noProof/>
                      </w:rPr>
                      <w:t>[Võrgumaterjal]. Available: https://www.eol.ucar.edu/isf/facilities/isa/internal/CrossBow/DataSheets/mica2dot.pdf.</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[18] </w:t>
                    </w:r>
                  </w:p>
                </w:tc>
                <w:tc>
                  <w:tcPr>
                    <w:tcW w:w="0" w:type="auto"/>
                    <w:hideMark/>
                  </w:tcPr>
                  <w:p w:rsidR="00D72D04" w:rsidRPr="00B45014" w:rsidRDefault="00D72D04">
                    <w:pPr>
                      <w:pStyle w:val="Bibliography"/>
                      <w:rPr>
                        <w:noProof/>
                      </w:rPr>
                    </w:pPr>
                    <w:r w:rsidRPr="00B45014">
                      <w:rPr>
                        <w:noProof/>
                      </w:rPr>
                      <w:t>[Võrgumaterjal]. Available: https://github.com/tinyos/tinyos-main.</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[19] </w:t>
                    </w:r>
                  </w:p>
                </w:tc>
                <w:tc>
                  <w:tcPr>
                    <w:tcW w:w="0" w:type="auto"/>
                    <w:hideMark/>
                  </w:tcPr>
                  <w:p w:rsidR="00D72D04" w:rsidRPr="00B45014" w:rsidRDefault="00D72D04">
                    <w:pPr>
                      <w:pStyle w:val="Bibliography"/>
                      <w:rPr>
                        <w:noProof/>
                      </w:rPr>
                    </w:pPr>
                    <w:r w:rsidRPr="00B45014">
                      <w:rPr>
                        <w:noProof/>
                      </w:rPr>
                      <w:t>[Võrgumaterjal]. Available: http://ieeexplore.ieee.org/stamp/stamp.jsp?arnumber=1617246.</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[20] </w:t>
                    </w:r>
                  </w:p>
                </w:tc>
                <w:tc>
                  <w:tcPr>
                    <w:tcW w:w="0" w:type="auto"/>
                    <w:hideMark/>
                  </w:tcPr>
                  <w:p w:rsidR="00D72D04" w:rsidRPr="00B45014" w:rsidRDefault="00D72D04">
                    <w:pPr>
                      <w:pStyle w:val="Bibliography"/>
                      <w:rPr>
                        <w:noProof/>
                      </w:rPr>
                    </w:pPr>
                    <w:r w:rsidRPr="00B45014">
                      <w:rPr>
                        <w:noProof/>
                      </w:rPr>
                      <w:t>[Võrgumaterjal]. Available: http://ieeexplore.ieee.org/stamp/stamp.jsp?arnumber=5226903.</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[21] </w:t>
                    </w:r>
                  </w:p>
                </w:tc>
                <w:tc>
                  <w:tcPr>
                    <w:tcW w:w="0" w:type="auto"/>
                    <w:hideMark/>
                  </w:tcPr>
                  <w:p w:rsidR="00D72D04" w:rsidRPr="00B45014" w:rsidRDefault="00D72D04">
                    <w:pPr>
                      <w:pStyle w:val="Bibliography"/>
                      <w:rPr>
                        <w:noProof/>
                      </w:rPr>
                    </w:pPr>
                    <w:r w:rsidRPr="00B45014">
                      <w:rPr>
                        <w:noProof/>
                      </w:rPr>
                      <w:t>[Võrgumaterjal]. Available: https://www.lifeline.philips.com/safety-solutions/gosafe.html.</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[22] </w:t>
                    </w:r>
                  </w:p>
                </w:tc>
                <w:tc>
                  <w:tcPr>
                    <w:tcW w:w="0" w:type="auto"/>
                    <w:hideMark/>
                  </w:tcPr>
                  <w:p w:rsidR="00D72D04" w:rsidRPr="00B45014" w:rsidRDefault="00D72D04">
                    <w:pPr>
                      <w:pStyle w:val="Bibliography"/>
                      <w:rPr>
                        <w:noProof/>
                      </w:rPr>
                    </w:pPr>
                    <w:r w:rsidRPr="00B45014">
                      <w:rPr>
                        <w:noProof/>
                      </w:rPr>
                      <w:t>[Võrgumaterjal]. Available: https://www.shimmersensing.com/products/shimmer3-development-kit#download-tab.</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[23] </w:t>
                    </w:r>
                  </w:p>
                </w:tc>
                <w:tc>
                  <w:tcPr>
                    <w:tcW w:w="0" w:type="auto"/>
                    <w:hideMark/>
                  </w:tcPr>
                  <w:p w:rsidR="00D72D04" w:rsidRPr="00B45014" w:rsidRDefault="00D72D04">
                    <w:pPr>
                      <w:pStyle w:val="Bibliography"/>
                      <w:rPr>
                        <w:noProof/>
                      </w:rPr>
                    </w:pPr>
                    <w:r w:rsidRPr="00B45014">
                      <w:rPr>
                        <w:noProof/>
                      </w:rPr>
                      <w:t>[Võrgumaterjal]. Available: https://www.shimmersensing.com/products/.</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[24] </w:t>
                    </w:r>
                  </w:p>
                </w:tc>
                <w:tc>
                  <w:tcPr>
                    <w:tcW w:w="0" w:type="auto"/>
                    <w:hideMark/>
                  </w:tcPr>
                  <w:p w:rsidR="00D72D04" w:rsidRPr="00B45014" w:rsidRDefault="00D72D04">
                    <w:pPr>
                      <w:pStyle w:val="Bibliography"/>
                      <w:rPr>
                        <w:noProof/>
                      </w:rPr>
                    </w:pPr>
                    <w:r w:rsidRPr="00B45014">
                      <w:rPr>
                        <w:noProof/>
                      </w:rPr>
                      <w:t>[Võrgumaterjal]. Available: https://www.bell-labs.com/usr/dmr/www/chist.pdf.</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[25] </w:t>
                    </w:r>
                  </w:p>
                </w:tc>
                <w:tc>
                  <w:tcPr>
                    <w:tcW w:w="0" w:type="auto"/>
                    <w:hideMark/>
                  </w:tcPr>
                  <w:p w:rsidR="00D72D04" w:rsidRPr="00B45014" w:rsidRDefault="00D72D04">
                    <w:pPr>
                      <w:pStyle w:val="Bibliography"/>
                      <w:rPr>
                        <w:noProof/>
                      </w:rPr>
                    </w:pPr>
                    <w:r w:rsidRPr="00B45014">
                      <w:rPr>
                        <w:noProof/>
                      </w:rPr>
                      <w:t>[Võrgumaterjal]. Available: http://www.st.com/en/development-tools/stm32cubemx.html.</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[26] </w:t>
                    </w:r>
                  </w:p>
                </w:tc>
                <w:tc>
                  <w:tcPr>
                    <w:tcW w:w="0" w:type="auto"/>
                    <w:hideMark/>
                  </w:tcPr>
                  <w:p w:rsidR="00D72D04" w:rsidRPr="00B45014" w:rsidRDefault="00D72D04">
                    <w:pPr>
                      <w:pStyle w:val="Bibliography"/>
                      <w:rPr>
                        <w:noProof/>
                      </w:rPr>
                    </w:pPr>
                    <w:r w:rsidRPr="00B45014">
                      <w:rPr>
                        <w:noProof/>
                      </w:rPr>
                      <w:t xml:space="preserve">[Võrgumaterjal]. </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[27] </w:t>
                    </w:r>
                  </w:p>
                </w:tc>
                <w:tc>
                  <w:tcPr>
                    <w:tcW w:w="0" w:type="auto"/>
                    <w:hideMark/>
                  </w:tcPr>
                  <w:p w:rsidR="00D72D04" w:rsidRPr="00B45014" w:rsidRDefault="00D72D04">
                    <w:pPr>
                      <w:pStyle w:val="Bibliography"/>
                      <w:rPr>
                        <w:noProof/>
                      </w:rPr>
                    </w:pPr>
                    <w:r w:rsidRPr="00B45014">
                      <w:rPr>
                        <w:noProof/>
                      </w:rPr>
                      <w:t xml:space="preserve">L. S. Sterling, The Art of Agent-Oriented Modeling, London: The MIT Press, 2009. </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[28] </w:t>
                    </w:r>
                  </w:p>
                </w:tc>
                <w:tc>
                  <w:tcPr>
                    <w:tcW w:w="0" w:type="auto"/>
                    <w:hideMark/>
                  </w:tcPr>
                  <w:p w:rsidR="00D72D04" w:rsidRPr="00B45014" w:rsidRDefault="00D72D04">
                    <w:pPr>
                      <w:pStyle w:val="Bibliography"/>
                      <w:rPr>
                        <w:noProof/>
                      </w:rPr>
                    </w:pPr>
                    <w:r w:rsidRPr="00B45014">
                      <w:rPr>
                        <w:noProof/>
                      </w:rPr>
                      <w:t>„asdf,“ [Võrgumaterjal]. Available: http://www.st.com/en/microcontrollers/stm32f446.html?querycriteria=productId=LN1875.</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[29] </w:t>
                    </w:r>
                  </w:p>
                </w:tc>
                <w:tc>
                  <w:tcPr>
                    <w:tcW w:w="0" w:type="auto"/>
                    <w:hideMark/>
                  </w:tcPr>
                  <w:p w:rsidR="00D72D04" w:rsidRPr="00B45014" w:rsidRDefault="00D72D04">
                    <w:pPr>
                      <w:pStyle w:val="Bibliography"/>
                      <w:rPr>
                        <w:noProof/>
                      </w:rPr>
                    </w:pPr>
                    <w:r w:rsidRPr="00B45014">
                      <w:rPr>
                        <w:noProof/>
                      </w:rPr>
                      <w:t xml:space="preserve">[Võrgumaterjal]. </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[30] </w:t>
                    </w:r>
                  </w:p>
                </w:tc>
                <w:tc>
                  <w:tcPr>
                    <w:tcW w:w="0" w:type="auto"/>
                    <w:hideMark/>
                  </w:tcPr>
                  <w:p w:rsidR="00D72D04" w:rsidRPr="00B45014" w:rsidRDefault="00D72D04">
                    <w:pPr>
                      <w:pStyle w:val="Bibliography"/>
                      <w:rPr>
                        <w:noProof/>
                      </w:rPr>
                    </w:pPr>
                    <w:r w:rsidRPr="00B45014">
                      <w:rPr>
                        <w:noProof/>
                      </w:rPr>
                      <w:t>[Võrgumaterjal]. Available: http://www.ti.com/tool/tmdslcdk6748#descriptionArea.</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[31] </w:t>
                    </w:r>
                  </w:p>
                </w:tc>
                <w:tc>
                  <w:tcPr>
                    <w:tcW w:w="0" w:type="auto"/>
                    <w:hideMark/>
                  </w:tcPr>
                  <w:p w:rsidR="00D72D04" w:rsidRPr="00B45014" w:rsidRDefault="00D72D04">
                    <w:pPr>
                      <w:pStyle w:val="Bibliography"/>
                      <w:rPr>
                        <w:noProof/>
                      </w:rPr>
                    </w:pPr>
                    <w:r w:rsidRPr="00B45014">
                      <w:rPr>
                        <w:noProof/>
                      </w:rPr>
                      <w:t>[Võrgumaterjal]. Available: https://www.arduino.cc/.</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[32] </w:t>
                    </w:r>
                  </w:p>
                </w:tc>
                <w:tc>
                  <w:tcPr>
                    <w:tcW w:w="0" w:type="auto"/>
                    <w:hideMark/>
                  </w:tcPr>
                  <w:p w:rsidR="00D72D04" w:rsidRPr="00B45014" w:rsidRDefault="00D72D04">
                    <w:pPr>
                      <w:pStyle w:val="Bibliography"/>
                      <w:rPr>
                        <w:noProof/>
                      </w:rPr>
                    </w:pPr>
                    <w:r w:rsidRPr="00B45014">
                      <w:rPr>
                        <w:noProof/>
                      </w:rPr>
                      <w:t>[Võrgumaterjal]. Available: https://www.shimmersensing.com/products/shimmer3-development-kit#download-tab.</w:t>
                    </w:r>
                  </w:p>
                </w:tc>
              </w:tr>
              <w:tr w:rsidR="00D72D04" w:rsidRPr="00B45014">
                <w:trPr>
                  <w:divId w:val="236598836"/>
                  <w:tblCellSpacing w:w="15" w:type="dxa"/>
                </w:trPr>
                <w:tc>
                  <w:tcPr>
                    <w:tcW w:w="50" w:type="pct"/>
                    <w:hideMark/>
                  </w:tcPr>
                  <w:p w:rsidR="00D72D04" w:rsidRPr="00B45014" w:rsidRDefault="00D72D04">
                    <w:pPr>
                      <w:pStyle w:val="Bibliography"/>
                      <w:rPr>
                        <w:noProof/>
                      </w:rPr>
                    </w:pPr>
                    <w:r w:rsidRPr="00B45014">
                      <w:rPr>
                        <w:noProof/>
                      </w:rPr>
                      <w:t xml:space="preserve">[33] </w:t>
                    </w:r>
                  </w:p>
                </w:tc>
                <w:tc>
                  <w:tcPr>
                    <w:tcW w:w="0" w:type="auto"/>
                    <w:hideMark/>
                  </w:tcPr>
                  <w:p w:rsidR="00D72D04" w:rsidRPr="00B45014" w:rsidRDefault="00D72D04">
                    <w:pPr>
                      <w:pStyle w:val="Bibliography"/>
                      <w:rPr>
                        <w:noProof/>
                      </w:rPr>
                    </w:pPr>
                    <w:r w:rsidRPr="00B45014">
                      <w:rPr>
                        <w:noProof/>
                      </w:rPr>
                      <w:t>[Võrgumaterjal]. Available: https://realterm.sourceforge.io/.</w:t>
                    </w:r>
                  </w:p>
                </w:tc>
              </w:tr>
            </w:tbl>
            <w:p w:rsidR="00D72D04" w:rsidRPr="00B45014" w:rsidRDefault="00D72D04">
              <w:pPr>
                <w:divId w:val="236598836"/>
                <w:rPr>
                  <w:noProof/>
                </w:rPr>
              </w:pPr>
            </w:p>
            <w:p w:rsidR="00BC294D" w:rsidRPr="00B45014" w:rsidRDefault="00BC294D">
              <w:r w:rsidRPr="00B45014">
                <w:rPr>
                  <w:b/>
                  <w:bCs/>
                  <w:noProof/>
                </w:rPr>
                <w:fldChar w:fldCharType="end"/>
              </w:r>
            </w:p>
          </w:sdtContent>
        </w:sdt>
      </w:sdtContent>
    </w:sdt>
    <w:p w:rsidR="0016246C" w:rsidRPr="00B45014" w:rsidRDefault="0016246C" w:rsidP="00AC07C4"/>
    <w:p w:rsidR="00BC294D" w:rsidRPr="00B45014" w:rsidRDefault="00BC294D" w:rsidP="00AC07C4"/>
    <w:p w:rsidR="0016246C" w:rsidRPr="00B45014" w:rsidRDefault="0016246C" w:rsidP="00AC07C4">
      <w:p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340917">
      <w:pPr>
        <w:pStyle w:val="Headingunnumber"/>
      </w:pPr>
      <w:bookmarkStart w:id="70" w:name="_Toc227485540"/>
      <w:bookmarkStart w:id="71" w:name="_Toc371596370"/>
      <w:bookmarkStart w:id="72" w:name="_Toc437263091"/>
      <w:bookmarkStart w:id="73" w:name="_Toc437856796"/>
      <w:r w:rsidRPr="00B45014">
        <w:lastRenderedPageBreak/>
        <w:t>Lisa 1</w:t>
      </w:r>
      <w:bookmarkEnd w:id="70"/>
      <w:bookmarkEnd w:id="71"/>
      <w:bookmarkEnd w:id="72"/>
      <w:bookmarkEnd w:id="73"/>
      <w:r w:rsidR="00AC07C4" w:rsidRPr="00B45014">
        <w:t xml:space="preserve"> – </w:t>
      </w:r>
      <w:r w:rsidR="00091695" w:rsidRPr="00B45014">
        <w:t>Registri leht</w:t>
      </w:r>
    </w:p>
    <w:sectPr w:rsidR="009F4718" w:rsidRPr="00B45014"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4B2" w:rsidRDefault="002044B2">
      <w:r>
        <w:separator/>
      </w:r>
    </w:p>
    <w:p w:rsidR="002044B2" w:rsidRDefault="002044B2"/>
  </w:endnote>
  <w:endnote w:type="continuationSeparator" w:id="0">
    <w:p w:rsidR="002044B2" w:rsidRDefault="002044B2">
      <w:r>
        <w:continuationSeparator/>
      </w:r>
    </w:p>
    <w:p w:rsidR="002044B2" w:rsidRDefault="002044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4A" w:rsidRDefault="000B334A"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4A" w:rsidRDefault="000B334A" w:rsidP="003C451D">
    <w:pPr>
      <w:pStyle w:val="Footer"/>
      <w:jc w:val="center"/>
    </w:pPr>
    <w:r>
      <w:fldChar w:fldCharType="begin"/>
    </w:r>
    <w:r>
      <w:instrText>PAGE   \* MERGEFORMAT</w:instrText>
    </w:r>
    <w:r>
      <w:fldChar w:fldCharType="separate"/>
    </w:r>
    <w:r w:rsidR="00B45014">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4A" w:rsidRDefault="000B334A"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610341">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4B2" w:rsidRDefault="002044B2">
      <w:r>
        <w:separator/>
      </w:r>
    </w:p>
    <w:p w:rsidR="002044B2" w:rsidRDefault="002044B2"/>
  </w:footnote>
  <w:footnote w:type="continuationSeparator" w:id="0">
    <w:p w:rsidR="002044B2" w:rsidRDefault="002044B2">
      <w:r>
        <w:continuationSeparator/>
      </w:r>
    </w:p>
    <w:p w:rsidR="002044B2" w:rsidRDefault="002044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0"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7"/>
  </w:num>
  <w:num w:numId="4">
    <w:abstractNumId w:val="10"/>
  </w:num>
  <w:num w:numId="5">
    <w:abstractNumId w:val="11"/>
  </w:num>
  <w:num w:numId="6">
    <w:abstractNumId w:val="3"/>
    <w:lvlOverride w:ilvl="0">
      <w:startOverride w:val="1"/>
    </w:lvlOverride>
  </w:num>
  <w:num w:numId="7">
    <w:abstractNumId w:val="21"/>
  </w:num>
  <w:num w:numId="8">
    <w:abstractNumId w:val="15"/>
  </w:num>
  <w:num w:numId="9">
    <w:abstractNumId w:val="3"/>
  </w:num>
  <w:num w:numId="10">
    <w:abstractNumId w:val="25"/>
  </w:num>
  <w:num w:numId="11">
    <w:abstractNumId w:val="18"/>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19"/>
  </w:num>
  <w:num w:numId="21">
    <w:abstractNumId w:val="1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2"/>
  </w:num>
  <w:num w:numId="24">
    <w:abstractNumId w:val="23"/>
  </w:num>
  <w:num w:numId="25">
    <w:abstractNumId w:val="24"/>
  </w:num>
  <w:num w:numId="26">
    <w:abstractNumId w:val="20"/>
  </w:num>
  <w:num w:numId="27">
    <w:abstractNumId w:val="9"/>
  </w:num>
  <w:num w:numId="28">
    <w:abstractNumId w:val="16"/>
  </w:num>
  <w:num w:numId="29">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7AE"/>
    <w:rsid w:val="00004518"/>
    <w:rsid w:val="00005346"/>
    <w:rsid w:val="000102BA"/>
    <w:rsid w:val="000103D0"/>
    <w:rsid w:val="000123E9"/>
    <w:rsid w:val="00013F71"/>
    <w:rsid w:val="0001641B"/>
    <w:rsid w:val="00016625"/>
    <w:rsid w:val="000217CE"/>
    <w:rsid w:val="0002242A"/>
    <w:rsid w:val="000227EF"/>
    <w:rsid w:val="00023291"/>
    <w:rsid w:val="00023FF2"/>
    <w:rsid w:val="0002470B"/>
    <w:rsid w:val="00027B9D"/>
    <w:rsid w:val="000302F7"/>
    <w:rsid w:val="00032391"/>
    <w:rsid w:val="00033DCD"/>
    <w:rsid w:val="00035870"/>
    <w:rsid w:val="00036A1D"/>
    <w:rsid w:val="00040213"/>
    <w:rsid w:val="0004087A"/>
    <w:rsid w:val="00040CEC"/>
    <w:rsid w:val="00041028"/>
    <w:rsid w:val="000443C4"/>
    <w:rsid w:val="00044645"/>
    <w:rsid w:val="0005156C"/>
    <w:rsid w:val="0005164D"/>
    <w:rsid w:val="000534D0"/>
    <w:rsid w:val="00053E39"/>
    <w:rsid w:val="00055519"/>
    <w:rsid w:val="00056CD5"/>
    <w:rsid w:val="0005766D"/>
    <w:rsid w:val="000600C8"/>
    <w:rsid w:val="000602CF"/>
    <w:rsid w:val="00060340"/>
    <w:rsid w:val="00061A4D"/>
    <w:rsid w:val="00062A3A"/>
    <w:rsid w:val="00063D3E"/>
    <w:rsid w:val="000649A2"/>
    <w:rsid w:val="000650B0"/>
    <w:rsid w:val="00066683"/>
    <w:rsid w:val="000740BB"/>
    <w:rsid w:val="00074A05"/>
    <w:rsid w:val="00075B7F"/>
    <w:rsid w:val="0007654B"/>
    <w:rsid w:val="00077CB7"/>
    <w:rsid w:val="00077F56"/>
    <w:rsid w:val="00080F7D"/>
    <w:rsid w:val="00081F28"/>
    <w:rsid w:val="00082093"/>
    <w:rsid w:val="00082993"/>
    <w:rsid w:val="00082FC8"/>
    <w:rsid w:val="00084533"/>
    <w:rsid w:val="00085CA6"/>
    <w:rsid w:val="0009088D"/>
    <w:rsid w:val="00090C09"/>
    <w:rsid w:val="00091695"/>
    <w:rsid w:val="000917D6"/>
    <w:rsid w:val="00091B56"/>
    <w:rsid w:val="000939B4"/>
    <w:rsid w:val="000971F9"/>
    <w:rsid w:val="000A0D16"/>
    <w:rsid w:val="000A1718"/>
    <w:rsid w:val="000A3BFD"/>
    <w:rsid w:val="000A472C"/>
    <w:rsid w:val="000A4AD8"/>
    <w:rsid w:val="000A4EC9"/>
    <w:rsid w:val="000A5C8B"/>
    <w:rsid w:val="000A639F"/>
    <w:rsid w:val="000A7367"/>
    <w:rsid w:val="000B0322"/>
    <w:rsid w:val="000B0C08"/>
    <w:rsid w:val="000B2055"/>
    <w:rsid w:val="000B2792"/>
    <w:rsid w:val="000B334A"/>
    <w:rsid w:val="000B3E96"/>
    <w:rsid w:val="000B4258"/>
    <w:rsid w:val="000B4E24"/>
    <w:rsid w:val="000B4EFD"/>
    <w:rsid w:val="000B55E9"/>
    <w:rsid w:val="000C1956"/>
    <w:rsid w:val="000C2164"/>
    <w:rsid w:val="000C25C2"/>
    <w:rsid w:val="000C2A1D"/>
    <w:rsid w:val="000C4689"/>
    <w:rsid w:val="000C4829"/>
    <w:rsid w:val="000C4940"/>
    <w:rsid w:val="000C5067"/>
    <w:rsid w:val="000C6947"/>
    <w:rsid w:val="000C6992"/>
    <w:rsid w:val="000C6EE9"/>
    <w:rsid w:val="000D0D6C"/>
    <w:rsid w:val="000D0F5E"/>
    <w:rsid w:val="000D1880"/>
    <w:rsid w:val="000D190D"/>
    <w:rsid w:val="000D1C14"/>
    <w:rsid w:val="000D3032"/>
    <w:rsid w:val="000D4FF0"/>
    <w:rsid w:val="000D5446"/>
    <w:rsid w:val="000D62BA"/>
    <w:rsid w:val="000D6553"/>
    <w:rsid w:val="000E1A79"/>
    <w:rsid w:val="000E4D89"/>
    <w:rsid w:val="000E67EB"/>
    <w:rsid w:val="000E756E"/>
    <w:rsid w:val="000F005B"/>
    <w:rsid w:val="000F46EC"/>
    <w:rsid w:val="000F5C04"/>
    <w:rsid w:val="00100BBC"/>
    <w:rsid w:val="0010183E"/>
    <w:rsid w:val="00103233"/>
    <w:rsid w:val="00103ACB"/>
    <w:rsid w:val="0010670B"/>
    <w:rsid w:val="001074D1"/>
    <w:rsid w:val="0011004D"/>
    <w:rsid w:val="00110873"/>
    <w:rsid w:val="00111B4C"/>
    <w:rsid w:val="001120BE"/>
    <w:rsid w:val="001148B2"/>
    <w:rsid w:val="00114BEE"/>
    <w:rsid w:val="00117362"/>
    <w:rsid w:val="00117755"/>
    <w:rsid w:val="00117944"/>
    <w:rsid w:val="00117ADC"/>
    <w:rsid w:val="00120776"/>
    <w:rsid w:val="00121E40"/>
    <w:rsid w:val="00122386"/>
    <w:rsid w:val="0012262C"/>
    <w:rsid w:val="00124EFF"/>
    <w:rsid w:val="00125AA2"/>
    <w:rsid w:val="00126E04"/>
    <w:rsid w:val="001271AA"/>
    <w:rsid w:val="001278E3"/>
    <w:rsid w:val="001309DB"/>
    <w:rsid w:val="00134234"/>
    <w:rsid w:val="00134E5F"/>
    <w:rsid w:val="0013558D"/>
    <w:rsid w:val="00135CA1"/>
    <w:rsid w:val="00136F22"/>
    <w:rsid w:val="001370C4"/>
    <w:rsid w:val="001400AC"/>
    <w:rsid w:val="00140296"/>
    <w:rsid w:val="0014429D"/>
    <w:rsid w:val="00146808"/>
    <w:rsid w:val="00146ED8"/>
    <w:rsid w:val="0014795F"/>
    <w:rsid w:val="00150112"/>
    <w:rsid w:val="001509EB"/>
    <w:rsid w:val="00151837"/>
    <w:rsid w:val="00153B81"/>
    <w:rsid w:val="00153E03"/>
    <w:rsid w:val="00154C8A"/>
    <w:rsid w:val="00155A65"/>
    <w:rsid w:val="0015731A"/>
    <w:rsid w:val="00157829"/>
    <w:rsid w:val="00157D14"/>
    <w:rsid w:val="00157D2C"/>
    <w:rsid w:val="0016246C"/>
    <w:rsid w:val="00162A85"/>
    <w:rsid w:val="00167F2B"/>
    <w:rsid w:val="00170FCC"/>
    <w:rsid w:val="0017193B"/>
    <w:rsid w:val="00171CD4"/>
    <w:rsid w:val="00172E3B"/>
    <w:rsid w:val="0017373E"/>
    <w:rsid w:val="00176943"/>
    <w:rsid w:val="00177AD7"/>
    <w:rsid w:val="00180953"/>
    <w:rsid w:val="00181CAC"/>
    <w:rsid w:val="00181E41"/>
    <w:rsid w:val="001820F7"/>
    <w:rsid w:val="0018793F"/>
    <w:rsid w:val="00191460"/>
    <w:rsid w:val="00191A1E"/>
    <w:rsid w:val="0019223F"/>
    <w:rsid w:val="001939A7"/>
    <w:rsid w:val="001940D4"/>
    <w:rsid w:val="001946A2"/>
    <w:rsid w:val="001961AF"/>
    <w:rsid w:val="00197455"/>
    <w:rsid w:val="001974D0"/>
    <w:rsid w:val="00197CA9"/>
    <w:rsid w:val="001A1440"/>
    <w:rsid w:val="001A1C92"/>
    <w:rsid w:val="001A2780"/>
    <w:rsid w:val="001A6E85"/>
    <w:rsid w:val="001A70D0"/>
    <w:rsid w:val="001A751D"/>
    <w:rsid w:val="001A7C65"/>
    <w:rsid w:val="001A7E2C"/>
    <w:rsid w:val="001B08FA"/>
    <w:rsid w:val="001B1D15"/>
    <w:rsid w:val="001C3BCD"/>
    <w:rsid w:val="001D001F"/>
    <w:rsid w:val="001D0409"/>
    <w:rsid w:val="001D36DB"/>
    <w:rsid w:val="001D581C"/>
    <w:rsid w:val="001D5A20"/>
    <w:rsid w:val="001D6501"/>
    <w:rsid w:val="001D7364"/>
    <w:rsid w:val="001D7568"/>
    <w:rsid w:val="001E1F09"/>
    <w:rsid w:val="001E2E41"/>
    <w:rsid w:val="001E35FA"/>
    <w:rsid w:val="001F1ABF"/>
    <w:rsid w:val="001F2617"/>
    <w:rsid w:val="001F3DA2"/>
    <w:rsid w:val="001F4EC4"/>
    <w:rsid w:val="001F53D9"/>
    <w:rsid w:val="001F5859"/>
    <w:rsid w:val="001F72BC"/>
    <w:rsid w:val="001F7804"/>
    <w:rsid w:val="001F7E33"/>
    <w:rsid w:val="0020234C"/>
    <w:rsid w:val="002026E3"/>
    <w:rsid w:val="00202FBC"/>
    <w:rsid w:val="002044B2"/>
    <w:rsid w:val="00204577"/>
    <w:rsid w:val="00204ADA"/>
    <w:rsid w:val="002067A9"/>
    <w:rsid w:val="00211882"/>
    <w:rsid w:val="00212396"/>
    <w:rsid w:val="00213594"/>
    <w:rsid w:val="00214208"/>
    <w:rsid w:val="002153F4"/>
    <w:rsid w:val="0022017C"/>
    <w:rsid w:val="00221210"/>
    <w:rsid w:val="002217FC"/>
    <w:rsid w:val="00222640"/>
    <w:rsid w:val="002243BB"/>
    <w:rsid w:val="00225C7C"/>
    <w:rsid w:val="00226547"/>
    <w:rsid w:val="00227889"/>
    <w:rsid w:val="00227D2B"/>
    <w:rsid w:val="00234203"/>
    <w:rsid w:val="00234427"/>
    <w:rsid w:val="002344E8"/>
    <w:rsid w:val="002366A2"/>
    <w:rsid w:val="00236ABA"/>
    <w:rsid w:val="00236D68"/>
    <w:rsid w:val="00237D3C"/>
    <w:rsid w:val="00240B77"/>
    <w:rsid w:val="0024159F"/>
    <w:rsid w:val="00242368"/>
    <w:rsid w:val="0024295E"/>
    <w:rsid w:val="00245CF9"/>
    <w:rsid w:val="00246BCA"/>
    <w:rsid w:val="00250378"/>
    <w:rsid w:val="00250AB8"/>
    <w:rsid w:val="002519FF"/>
    <w:rsid w:val="002521DC"/>
    <w:rsid w:val="002536C3"/>
    <w:rsid w:val="0025544D"/>
    <w:rsid w:val="00260E53"/>
    <w:rsid w:val="00262140"/>
    <w:rsid w:val="002640E8"/>
    <w:rsid w:val="00265AB4"/>
    <w:rsid w:val="00266D88"/>
    <w:rsid w:val="002712CD"/>
    <w:rsid w:val="00273290"/>
    <w:rsid w:val="00273DC1"/>
    <w:rsid w:val="002745B7"/>
    <w:rsid w:val="00275E34"/>
    <w:rsid w:val="00280909"/>
    <w:rsid w:val="002819AB"/>
    <w:rsid w:val="0028263E"/>
    <w:rsid w:val="00284397"/>
    <w:rsid w:val="00284B63"/>
    <w:rsid w:val="00286EDD"/>
    <w:rsid w:val="00287B0C"/>
    <w:rsid w:val="00287E3C"/>
    <w:rsid w:val="00290339"/>
    <w:rsid w:val="0029059F"/>
    <w:rsid w:val="00293E8D"/>
    <w:rsid w:val="00296009"/>
    <w:rsid w:val="002968D2"/>
    <w:rsid w:val="002A0E15"/>
    <w:rsid w:val="002A3345"/>
    <w:rsid w:val="002A530A"/>
    <w:rsid w:val="002A734E"/>
    <w:rsid w:val="002B240D"/>
    <w:rsid w:val="002B2929"/>
    <w:rsid w:val="002B3B86"/>
    <w:rsid w:val="002B44B6"/>
    <w:rsid w:val="002B55AC"/>
    <w:rsid w:val="002B563C"/>
    <w:rsid w:val="002B705B"/>
    <w:rsid w:val="002B714B"/>
    <w:rsid w:val="002B7F3E"/>
    <w:rsid w:val="002C05CB"/>
    <w:rsid w:val="002C0D35"/>
    <w:rsid w:val="002C10A6"/>
    <w:rsid w:val="002C45DB"/>
    <w:rsid w:val="002C4622"/>
    <w:rsid w:val="002C5CC9"/>
    <w:rsid w:val="002C701F"/>
    <w:rsid w:val="002C7E58"/>
    <w:rsid w:val="002D050B"/>
    <w:rsid w:val="002D06C2"/>
    <w:rsid w:val="002D30C4"/>
    <w:rsid w:val="002D3C66"/>
    <w:rsid w:val="002D4D68"/>
    <w:rsid w:val="002D5B12"/>
    <w:rsid w:val="002E2071"/>
    <w:rsid w:val="002E2F3C"/>
    <w:rsid w:val="002E4826"/>
    <w:rsid w:val="002E6BAA"/>
    <w:rsid w:val="002F133A"/>
    <w:rsid w:val="002F1ABE"/>
    <w:rsid w:val="002F2282"/>
    <w:rsid w:val="002F564E"/>
    <w:rsid w:val="002F5DDF"/>
    <w:rsid w:val="002F5E63"/>
    <w:rsid w:val="002F69A1"/>
    <w:rsid w:val="00300FE4"/>
    <w:rsid w:val="0030218A"/>
    <w:rsid w:val="0030355C"/>
    <w:rsid w:val="003036EF"/>
    <w:rsid w:val="003056D8"/>
    <w:rsid w:val="00306263"/>
    <w:rsid w:val="00307555"/>
    <w:rsid w:val="003117A3"/>
    <w:rsid w:val="00312083"/>
    <w:rsid w:val="003144FC"/>
    <w:rsid w:val="003157AD"/>
    <w:rsid w:val="0031697D"/>
    <w:rsid w:val="00321FD8"/>
    <w:rsid w:val="00322BB3"/>
    <w:rsid w:val="00324F75"/>
    <w:rsid w:val="003330C2"/>
    <w:rsid w:val="00333457"/>
    <w:rsid w:val="003334F9"/>
    <w:rsid w:val="003351D4"/>
    <w:rsid w:val="00336E6B"/>
    <w:rsid w:val="00337573"/>
    <w:rsid w:val="00337860"/>
    <w:rsid w:val="00337C8A"/>
    <w:rsid w:val="00340917"/>
    <w:rsid w:val="00340B7F"/>
    <w:rsid w:val="00341681"/>
    <w:rsid w:val="00341C48"/>
    <w:rsid w:val="003426CF"/>
    <w:rsid w:val="00344986"/>
    <w:rsid w:val="00344C5F"/>
    <w:rsid w:val="00344EF4"/>
    <w:rsid w:val="00346229"/>
    <w:rsid w:val="00347691"/>
    <w:rsid w:val="00347853"/>
    <w:rsid w:val="003535B5"/>
    <w:rsid w:val="00354138"/>
    <w:rsid w:val="00356236"/>
    <w:rsid w:val="00356254"/>
    <w:rsid w:val="00356780"/>
    <w:rsid w:val="00357035"/>
    <w:rsid w:val="00362C7B"/>
    <w:rsid w:val="00362E0D"/>
    <w:rsid w:val="003634BB"/>
    <w:rsid w:val="00363560"/>
    <w:rsid w:val="00364E46"/>
    <w:rsid w:val="00371555"/>
    <w:rsid w:val="00374CC6"/>
    <w:rsid w:val="00383E5C"/>
    <w:rsid w:val="00384602"/>
    <w:rsid w:val="00384EC6"/>
    <w:rsid w:val="00385967"/>
    <w:rsid w:val="003869DE"/>
    <w:rsid w:val="00387676"/>
    <w:rsid w:val="00387813"/>
    <w:rsid w:val="00387AD9"/>
    <w:rsid w:val="003911EB"/>
    <w:rsid w:val="003957DE"/>
    <w:rsid w:val="00397FAE"/>
    <w:rsid w:val="003A0389"/>
    <w:rsid w:val="003A230D"/>
    <w:rsid w:val="003A3129"/>
    <w:rsid w:val="003A55EE"/>
    <w:rsid w:val="003A64F5"/>
    <w:rsid w:val="003A7B82"/>
    <w:rsid w:val="003A7CAA"/>
    <w:rsid w:val="003A7DD2"/>
    <w:rsid w:val="003B01A5"/>
    <w:rsid w:val="003B1831"/>
    <w:rsid w:val="003B19F5"/>
    <w:rsid w:val="003B3801"/>
    <w:rsid w:val="003B3A5A"/>
    <w:rsid w:val="003B49C0"/>
    <w:rsid w:val="003C2329"/>
    <w:rsid w:val="003C451D"/>
    <w:rsid w:val="003C4680"/>
    <w:rsid w:val="003C5A77"/>
    <w:rsid w:val="003C5C93"/>
    <w:rsid w:val="003C69E7"/>
    <w:rsid w:val="003C715A"/>
    <w:rsid w:val="003C7AD4"/>
    <w:rsid w:val="003C7D8B"/>
    <w:rsid w:val="003D0238"/>
    <w:rsid w:val="003D15F1"/>
    <w:rsid w:val="003D1A6F"/>
    <w:rsid w:val="003D2F1D"/>
    <w:rsid w:val="003D3ED2"/>
    <w:rsid w:val="003D416B"/>
    <w:rsid w:val="003D6750"/>
    <w:rsid w:val="003D697B"/>
    <w:rsid w:val="003E0488"/>
    <w:rsid w:val="003E0C74"/>
    <w:rsid w:val="003E3AAB"/>
    <w:rsid w:val="003F60E7"/>
    <w:rsid w:val="00400360"/>
    <w:rsid w:val="004003C5"/>
    <w:rsid w:val="004022F7"/>
    <w:rsid w:val="00403E80"/>
    <w:rsid w:val="0040413D"/>
    <w:rsid w:val="00406FA5"/>
    <w:rsid w:val="00410B6F"/>
    <w:rsid w:val="00411C9B"/>
    <w:rsid w:val="00411F1D"/>
    <w:rsid w:val="004136C1"/>
    <w:rsid w:val="0041383E"/>
    <w:rsid w:val="004143FC"/>
    <w:rsid w:val="00414931"/>
    <w:rsid w:val="004175FC"/>
    <w:rsid w:val="00417E50"/>
    <w:rsid w:val="004211F4"/>
    <w:rsid w:val="004221E8"/>
    <w:rsid w:val="004223A1"/>
    <w:rsid w:val="00424CFF"/>
    <w:rsid w:val="00430022"/>
    <w:rsid w:val="00430159"/>
    <w:rsid w:val="00432F97"/>
    <w:rsid w:val="00437B36"/>
    <w:rsid w:val="00440443"/>
    <w:rsid w:val="00445CCF"/>
    <w:rsid w:val="0044720D"/>
    <w:rsid w:val="00450132"/>
    <w:rsid w:val="004505D8"/>
    <w:rsid w:val="0045591C"/>
    <w:rsid w:val="00457177"/>
    <w:rsid w:val="0045768D"/>
    <w:rsid w:val="00457D3F"/>
    <w:rsid w:val="00460329"/>
    <w:rsid w:val="0046298E"/>
    <w:rsid w:val="00462D0E"/>
    <w:rsid w:val="004652FA"/>
    <w:rsid w:val="00465620"/>
    <w:rsid w:val="00467105"/>
    <w:rsid w:val="0046769E"/>
    <w:rsid w:val="0046774C"/>
    <w:rsid w:val="0047034B"/>
    <w:rsid w:val="00470A80"/>
    <w:rsid w:val="00471328"/>
    <w:rsid w:val="00471D10"/>
    <w:rsid w:val="00474223"/>
    <w:rsid w:val="00480A07"/>
    <w:rsid w:val="00482484"/>
    <w:rsid w:val="00482988"/>
    <w:rsid w:val="00482D6A"/>
    <w:rsid w:val="00485ED8"/>
    <w:rsid w:val="0048783C"/>
    <w:rsid w:val="004907DA"/>
    <w:rsid w:val="00490C20"/>
    <w:rsid w:val="004918D8"/>
    <w:rsid w:val="004920B8"/>
    <w:rsid w:val="00492A9A"/>
    <w:rsid w:val="004935A2"/>
    <w:rsid w:val="00495CFB"/>
    <w:rsid w:val="004A1824"/>
    <w:rsid w:val="004A316B"/>
    <w:rsid w:val="004A4B35"/>
    <w:rsid w:val="004A529E"/>
    <w:rsid w:val="004A5341"/>
    <w:rsid w:val="004A7048"/>
    <w:rsid w:val="004A72A3"/>
    <w:rsid w:val="004A7ECD"/>
    <w:rsid w:val="004B014D"/>
    <w:rsid w:val="004B0868"/>
    <w:rsid w:val="004B0C84"/>
    <w:rsid w:val="004B1937"/>
    <w:rsid w:val="004B25AC"/>
    <w:rsid w:val="004B2ACE"/>
    <w:rsid w:val="004B3FE6"/>
    <w:rsid w:val="004B4AC8"/>
    <w:rsid w:val="004B4BB4"/>
    <w:rsid w:val="004B6CF6"/>
    <w:rsid w:val="004C0A8E"/>
    <w:rsid w:val="004C0D04"/>
    <w:rsid w:val="004C6340"/>
    <w:rsid w:val="004C63D9"/>
    <w:rsid w:val="004D1559"/>
    <w:rsid w:val="004D2639"/>
    <w:rsid w:val="004D3393"/>
    <w:rsid w:val="004D4AF4"/>
    <w:rsid w:val="004D6375"/>
    <w:rsid w:val="004D7789"/>
    <w:rsid w:val="004E0414"/>
    <w:rsid w:val="004E0C8F"/>
    <w:rsid w:val="004E12B2"/>
    <w:rsid w:val="004E3909"/>
    <w:rsid w:val="004E3ABA"/>
    <w:rsid w:val="004E465E"/>
    <w:rsid w:val="004E55BE"/>
    <w:rsid w:val="004E58AE"/>
    <w:rsid w:val="004E6E93"/>
    <w:rsid w:val="004F14D1"/>
    <w:rsid w:val="004F3C5E"/>
    <w:rsid w:val="004F4207"/>
    <w:rsid w:val="004F4D18"/>
    <w:rsid w:val="004F5129"/>
    <w:rsid w:val="004F5F89"/>
    <w:rsid w:val="004F65F2"/>
    <w:rsid w:val="004F6902"/>
    <w:rsid w:val="004F70AC"/>
    <w:rsid w:val="004F70F1"/>
    <w:rsid w:val="00501460"/>
    <w:rsid w:val="00501EA2"/>
    <w:rsid w:val="00506736"/>
    <w:rsid w:val="00511D41"/>
    <w:rsid w:val="005120C0"/>
    <w:rsid w:val="005124A4"/>
    <w:rsid w:val="00512F67"/>
    <w:rsid w:val="00514BCD"/>
    <w:rsid w:val="00515B18"/>
    <w:rsid w:val="00516EC5"/>
    <w:rsid w:val="005206BC"/>
    <w:rsid w:val="00523048"/>
    <w:rsid w:val="0052361C"/>
    <w:rsid w:val="005238A1"/>
    <w:rsid w:val="00526429"/>
    <w:rsid w:val="005269E4"/>
    <w:rsid w:val="00531072"/>
    <w:rsid w:val="00535482"/>
    <w:rsid w:val="00535B02"/>
    <w:rsid w:val="005375B4"/>
    <w:rsid w:val="00540285"/>
    <w:rsid w:val="0054095B"/>
    <w:rsid w:val="00540F52"/>
    <w:rsid w:val="00540FEC"/>
    <w:rsid w:val="0054151C"/>
    <w:rsid w:val="00543158"/>
    <w:rsid w:val="00544029"/>
    <w:rsid w:val="00551509"/>
    <w:rsid w:val="005544C1"/>
    <w:rsid w:val="005560A0"/>
    <w:rsid w:val="00556EBB"/>
    <w:rsid w:val="00560E2E"/>
    <w:rsid w:val="005616C3"/>
    <w:rsid w:val="005623FC"/>
    <w:rsid w:val="0056253A"/>
    <w:rsid w:val="005635A0"/>
    <w:rsid w:val="00564339"/>
    <w:rsid w:val="00564C78"/>
    <w:rsid w:val="005662BA"/>
    <w:rsid w:val="00570DD9"/>
    <w:rsid w:val="005734AB"/>
    <w:rsid w:val="0057576E"/>
    <w:rsid w:val="00580B33"/>
    <w:rsid w:val="00581489"/>
    <w:rsid w:val="005831D0"/>
    <w:rsid w:val="00583F3C"/>
    <w:rsid w:val="005857C4"/>
    <w:rsid w:val="00587BEA"/>
    <w:rsid w:val="005905D8"/>
    <w:rsid w:val="00590D20"/>
    <w:rsid w:val="00590E31"/>
    <w:rsid w:val="00591374"/>
    <w:rsid w:val="0059255A"/>
    <w:rsid w:val="005935E5"/>
    <w:rsid w:val="00593616"/>
    <w:rsid w:val="0059388C"/>
    <w:rsid w:val="00593DF7"/>
    <w:rsid w:val="00595A94"/>
    <w:rsid w:val="00596A9D"/>
    <w:rsid w:val="00596D2B"/>
    <w:rsid w:val="00597028"/>
    <w:rsid w:val="005A2094"/>
    <w:rsid w:val="005A4058"/>
    <w:rsid w:val="005A685A"/>
    <w:rsid w:val="005A6D40"/>
    <w:rsid w:val="005B04D9"/>
    <w:rsid w:val="005B32C7"/>
    <w:rsid w:val="005B4414"/>
    <w:rsid w:val="005B58CB"/>
    <w:rsid w:val="005C0403"/>
    <w:rsid w:val="005C2263"/>
    <w:rsid w:val="005C31C3"/>
    <w:rsid w:val="005C3605"/>
    <w:rsid w:val="005C5A39"/>
    <w:rsid w:val="005C5E36"/>
    <w:rsid w:val="005D13A3"/>
    <w:rsid w:val="005D7B4F"/>
    <w:rsid w:val="005D7D0D"/>
    <w:rsid w:val="005E2075"/>
    <w:rsid w:val="005E32D4"/>
    <w:rsid w:val="005E33CA"/>
    <w:rsid w:val="005E47D5"/>
    <w:rsid w:val="005E636E"/>
    <w:rsid w:val="005F005C"/>
    <w:rsid w:val="005F0ABD"/>
    <w:rsid w:val="005F0DE0"/>
    <w:rsid w:val="005F1114"/>
    <w:rsid w:val="005F37BD"/>
    <w:rsid w:val="005F437F"/>
    <w:rsid w:val="005F4791"/>
    <w:rsid w:val="005F6568"/>
    <w:rsid w:val="005F7A9C"/>
    <w:rsid w:val="0060080A"/>
    <w:rsid w:val="006025A8"/>
    <w:rsid w:val="00603A1F"/>
    <w:rsid w:val="00605004"/>
    <w:rsid w:val="006057E9"/>
    <w:rsid w:val="00606B0C"/>
    <w:rsid w:val="006074A3"/>
    <w:rsid w:val="00610341"/>
    <w:rsid w:val="00611285"/>
    <w:rsid w:val="00613D16"/>
    <w:rsid w:val="006170B0"/>
    <w:rsid w:val="00620732"/>
    <w:rsid w:val="00621CC9"/>
    <w:rsid w:val="00622656"/>
    <w:rsid w:val="00626054"/>
    <w:rsid w:val="00627AA0"/>
    <w:rsid w:val="006329EE"/>
    <w:rsid w:val="00634612"/>
    <w:rsid w:val="006349FC"/>
    <w:rsid w:val="00634B48"/>
    <w:rsid w:val="00635F08"/>
    <w:rsid w:val="00637918"/>
    <w:rsid w:val="00642E52"/>
    <w:rsid w:val="00643269"/>
    <w:rsid w:val="0064442D"/>
    <w:rsid w:val="006472E4"/>
    <w:rsid w:val="006503FC"/>
    <w:rsid w:val="00650F0B"/>
    <w:rsid w:val="006516C1"/>
    <w:rsid w:val="00651D09"/>
    <w:rsid w:val="00652E47"/>
    <w:rsid w:val="00653C07"/>
    <w:rsid w:val="006544E7"/>
    <w:rsid w:val="006578F0"/>
    <w:rsid w:val="00657EF7"/>
    <w:rsid w:val="00661A2C"/>
    <w:rsid w:val="0066420A"/>
    <w:rsid w:val="00666A63"/>
    <w:rsid w:val="00670A94"/>
    <w:rsid w:val="00670BC6"/>
    <w:rsid w:val="00671CA2"/>
    <w:rsid w:val="006721A0"/>
    <w:rsid w:val="00672277"/>
    <w:rsid w:val="00674432"/>
    <w:rsid w:val="00674D4A"/>
    <w:rsid w:val="00674FBC"/>
    <w:rsid w:val="00675B29"/>
    <w:rsid w:val="00675BCB"/>
    <w:rsid w:val="00677CB3"/>
    <w:rsid w:val="006837F1"/>
    <w:rsid w:val="00683C5C"/>
    <w:rsid w:val="006851AE"/>
    <w:rsid w:val="00686027"/>
    <w:rsid w:val="00687BD5"/>
    <w:rsid w:val="00690EBB"/>
    <w:rsid w:val="00692B62"/>
    <w:rsid w:val="0069503B"/>
    <w:rsid w:val="006A0F7A"/>
    <w:rsid w:val="006A1D6A"/>
    <w:rsid w:val="006A316B"/>
    <w:rsid w:val="006A36BE"/>
    <w:rsid w:val="006A4490"/>
    <w:rsid w:val="006A5474"/>
    <w:rsid w:val="006A5A12"/>
    <w:rsid w:val="006B1020"/>
    <w:rsid w:val="006B2721"/>
    <w:rsid w:val="006B33C5"/>
    <w:rsid w:val="006B4F07"/>
    <w:rsid w:val="006B56CE"/>
    <w:rsid w:val="006C1427"/>
    <w:rsid w:val="006C1A9D"/>
    <w:rsid w:val="006C3899"/>
    <w:rsid w:val="006C4519"/>
    <w:rsid w:val="006C4A78"/>
    <w:rsid w:val="006C4D2F"/>
    <w:rsid w:val="006C651E"/>
    <w:rsid w:val="006C6C87"/>
    <w:rsid w:val="006C7CC5"/>
    <w:rsid w:val="006D0BFD"/>
    <w:rsid w:val="006D1223"/>
    <w:rsid w:val="006D1314"/>
    <w:rsid w:val="006D1CFE"/>
    <w:rsid w:val="006D2796"/>
    <w:rsid w:val="006D457D"/>
    <w:rsid w:val="006D700C"/>
    <w:rsid w:val="006D769E"/>
    <w:rsid w:val="006D7C72"/>
    <w:rsid w:val="006E0C63"/>
    <w:rsid w:val="006E1277"/>
    <w:rsid w:val="006E2519"/>
    <w:rsid w:val="006E34D3"/>
    <w:rsid w:val="006F2713"/>
    <w:rsid w:val="006F53C3"/>
    <w:rsid w:val="006F6055"/>
    <w:rsid w:val="007013F7"/>
    <w:rsid w:val="007030E9"/>
    <w:rsid w:val="0070454E"/>
    <w:rsid w:val="00704680"/>
    <w:rsid w:val="00706F3A"/>
    <w:rsid w:val="00710AD8"/>
    <w:rsid w:val="00710BC5"/>
    <w:rsid w:val="0071125D"/>
    <w:rsid w:val="0071165F"/>
    <w:rsid w:val="00712594"/>
    <w:rsid w:val="007125AD"/>
    <w:rsid w:val="00712D46"/>
    <w:rsid w:val="007133E0"/>
    <w:rsid w:val="007133F2"/>
    <w:rsid w:val="00716799"/>
    <w:rsid w:val="00727C2B"/>
    <w:rsid w:val="00732B5B"/>
    <w:rsid w:val="00733F4E"/>
    <w:rsid w:val="00735965"/>
    <w:rsid w:val="007370C2"/>
    <w:rsid w:val="0073729F"/>
    <w:rsid w:val="007425E9"/>
    <w:rsid w:val="00742AFC"/>
    <w:rsid w:val="00744058"/>
    <w:rsid w:val="0074427D"/>
    <w:rsid w:val="0074434C"/>
    <w:rsid w:val="007446C7"/>
    <w:rsid w:val="00744C3C"/>
    <w:rsid w:val="00747286"/>
    <w:rsid w:val="0074742D"/>
    <w:rsid w:val="00747CB4"/>
    <w:rsid w:val="007506E7"/>
    <w:rsid w:val="00751BC5"/>
    <w:rsid w:val="0075589A"/>
    <w:rsid w:val="00761C28"/>
    <w:rsid w:val="00762D06"/>
    <w:rsid w:val="0076342C"/>
    <w:rsid w:val="00765228"/>
    <w:rsid w:val="0076734C"/>
    <w:rsid w:val="00767D1D"/>
    <w:rsid w:val="00772074"/>
    <w:rsid w:val="00772166"/>
    <w:rsid w:val="00773E73"/>
    <w:rsid w:val="00774125"/>
    <w:rsid w:val="007773DD"/>
    <w:rsid w:val="007774EF"/>
    <w:rsid w:val="00777811"/>
    <w:rsid w:val="007818A2"/>
    <w:rsid w:val="007819C5"/>
    <w:rsid w:val="0078434C"/>
    <w:rsid w:val="007851CD"/>
    <w:rsid w:val="00785431"/>
    <w:rsid w:val="00785821"/>
    <w:rsid w:val="00792964"/>
    <w:rsid w:val="00793578"/>
    <w:rsid w:val="00793A41"/>
    <w:rsid w:val="00796A34"/>
    <w:rsid w:val="007972AA"/>
    <w:rsid w:val="007A070C"/>
    <w:rsid w:val="007A09AB"/>
    <w:rsid w:val="007A25A0"/>
    <w:rsid w:val="007A6FF9"/>
    <w:rsid w:val="007A73BB"/>
    <w:rsid w:val="007B1AEB"/>
    <w:rsid w:val="007B24E5"/>
    <w:rsid w:val="007B413D"/>
    <w:rsid w:val="007B4BF5"/>
    <w:rsid w:val="007B5F3C"/>
    <w:rsid w:val="007B6C1E"/>
    <w:rsid w:val="007B71E8"/>
    <w:rsid w:val="007B7880"/>
    <w:rsid w:val="007C0D9E"/>
    <w:rsid w:val="007C100D"/>
    <w:rsid w:val="007C387A"/>
    <w:rsid w:val="007C4287"/>
    <w:rsid w:val="007C6F60"/>
    <w:rsid w:val="007C7F93"/>
    <w:rsid w:val="007D060A"/>
    <w:rsid w:val="007D1504"/>
    <w:rsid w:val="007D1B91"/>
    <w:rsid w:val="007D34C5"/>
    <w:rsid w:val="007D7336"/>
    <w:rsid w:val="007E00C9"/>
    <w:rsid w:val="007E04CD"/>
    <w:rsid w:val="007E0971"/>
    <w:rsid w:val="007E46A7"/>
    <w:rsid w:val="007E6243"/>
    <w:rsid w:val="007E6A49"/>
    <w:rsid w:val="007E6B6D"/>
    <w:rsid w:val="007F0DB8"/>
    <w:rsid w:val="007F27B3"/>
    <w:rsid w:val="007F5026"/>
    <w:rsid w:val="007F5690"/>
    <w:rsid w:val="007F605C"/>
    <w:rsid w:val="007F649F"/>
    <w:rsid w:val="007F68BE"/>
    <w:rsid w:val="007F7E59"/>
    <w:rsid w:val="00800702"/>
    <w:rsid w:val="00801661"/>
    <w:rsid w:val="00803155"/>
    <w:rsid w:val="0080330E"/>
    <w:rsid w:val="00803801"/>
    <w:rsid w:val="0080621A"/>
    <w:rsid w:val="0080713A"/>
    <w:rsid w:val="00807980"/>
    <w:rsid w:val="00810A0D"/>
    <w:rsid w:val="008114A8"/>
    <w:rsid w:val="00811891"/>
    <w:rsid w:val="00811A33"/>
    <w:rsid w:val="00815041"/>
    <w:rsid w:val="00816805"/>
    <w:rsid w:val="00817EBD"/>
    <w:rsid w:val="008201AA"/>
    <w:rsid w:val="0082158B"/>
    <w:rsid w:val="00824753"/>
    <w:rsid w:val="00825581"/>
    <w:rsid w:val="00825BA0"/>
    <w:rsid w:val="0082627A"/>
    <w:rsid w:val="00826B09"/>
    <w:rsid w:val="0083056E"/>
    <w:rsid w:val="0083195D"/>
    <w:rsid w:val="00833663"/>
    <w:rsid w:val="008353AF"/>
    <w:rsid w:val="00837823"/>
    <w:rsid w:val="00842E43"/>
    <w:rsid w:val="008466A4"/>
    <w:rsid w:val="008504F2"/>
    <w:rsid w:val="0085173A"/>
    <w:rsid w:val="00855F58"/>
    <w:rsid w:val="00856503"/>
    <w:rsid w:val="00856603"/>
    <w:rsid w:val="008570AE"/>
    <w:rsid w:val="008621BF"/>
    <w:rsid w:val="008636A1"/>
    <w:rsid w:val="008639A0"/>
    <w:rsid w:val="0086460A"/>
    <w:rsid w:val="00866081"/>
    <w:rsid w:val="008678E8"/>
    <w:rsid w:val="008718C0"/>
    <w:rsid w:val="0087269A"/>
    <w:rsid w:val="0087338D"/>
    <w:rsid w:val="00873EEC"/>
    <w:rsid w:val="00876704"/>
    <w:rsid w:val="00880EA3"/>
    <w:rsid w:val="00881059"/>
    <w:rsid w:val="00881E67"/>
    <w:rsid w:val="0088571D"/>
    <w:rsid w:val="00886663"/>
    <w:rsid w:val="00887C3F"/>
    <w:rsid w:val="008901DA"/>
    <w:rsid w:val="00890C28"/>
    <w:rsid w:val="0089792F"/>
    <w:rsid w:val="008A012E"/>
    <w:rsid w:val="008A02F7"/>
    <w:rsid w:val="008A0580"/>
    <w:rsid w:val="008A119A"/>
    <w:rsid w:val="008A5F78"/>
    <w:rsid w:val="008A6D44"/>
    <w:rsid w:val="008B012E"/>
    <w:rsid w:val="008B0D9D"/>
    <w:rsid w:val="008B10E5"/>
    <w:rsid w:val="008B111E"/>
    <w:rsid w:val="008B33D7"/>
    <w:rsid w:val="008B3AC2"/>
    <w:rsid w:val="008B44DB"/>
    <w:rsid w:val="008B6319"/>
    <w:rsid w:val="008B768F"/>
    <w:rsid w:val="008B7C8F"/>
    <w:rsid w:val="008B7E71"/>
    <w:rsid w:val="008C1209"/>
    <w:rsid w:val="008C3405"/>
    <w:rsid w:val="008C36FB"/>
    <w:rsid w:val="008C38FD"/>
    <w:rsid w:val="008C51BE"/>
    <w:rsid w:val="008C51C6"/>
    <w:rsid w:val="008C5340"/>
    <w:rsid w:val="008C61B4"/>
    <w:rsid w:val="008C7329"/>
    <w:rsid w:val="008D04F5"/>
    <w:rsid w:val="008D08D7"/>
    <w:rsid w:val="008D0C09"/>
    <w:rsid w:val="008D63D1"/>
    <w:rsid w:val="008D63E3"/>
    <w:rsid w:val="008D6F90"/>
    <w:rsid w:val="008D7D5D"/>
    <w:rsid w:val="008E0B2D"/>
    <w:rsid w:val="008E1778"/>
    <w:rsid w:val="008E4059"/>
    <w:rsid w:val="008E5A13"/>
    <w:rsid w:val="008E5D66"/>
    <w:rsid w:val="008F1BCC"/>
    <w:rsid w:val="008F2EB9"/>
    <w:rsid w:val="008F3975"/>
    <w:rsid w:val="008F73F2"/>
    <w:rsid w:val="00903F36"/>
    <w:rsid w:val="00904584"/>
    <w:rsid w:val="00905880"/>
    <w:rsid w:val="00906D7B"/>
    <w:rsid w:val="0090722E"/>
    <w:rsid w:val="00907988"/>
    <w:rsid w:val="00911387"/>
    <w:rsid w:val="00911CF2"/>
    <w:rsid w:val="00912D5E"/>
    <w:rsid w:val="00913202"/>
    <w:rsid w:val="00916C60"/>
    <w:rsid w:val="0092108E"/>
    <w:rsid w:val="00921871"/>
    <w:rsid w:val="00922B85"/>
    <w:rsid w:val="009240A9"/>
    <w:rsid w:val="009252C2"/>
    <w:rsid w:val="0092695B"/>
    <w:rsid w:val="00927768"/>
    <w:rsid w:val="0092786A"/>
    <w:rsid w:val="00927DED"/>
    <w:rsid w:val="009309F9"/>
    <w:rsid w:val="00930A10"/>
    <w:rsid w:val="009338F2"/>
    <w:rsid w:val="00933B4A"/>
    <w:rsid w:val="0093622F"/>
    <w:rsid w:val="00936DE0"/>
    <w:rsid w:val="00936E8B"/>
    <w:rsid w:val="009431E9"/>
    <w:rsid w:val="00945BB2"/>
    <w:rsid w:val="00946BE6"/>
    <w:rsid w:val="009478F0"/>
    <w:rsid w:val="00951C40"/>
    <w:rsid w:val="0095379D"/>
    <w:rsid w:val="00954C3F"/>
    <w:rsid w:val="00955854"/>
    <w:rsid w:val="00955B42"/>
    <w:rsid w:val="00955DEC"/>
    <w:rsid w:val="009569D6"/>
    <w:rsid w:val="009575BE"/>
    <w:rsid w:val="00960CDA"/>
    <w:rsid w:val="00963592"/>
    <w:rsid w:val="00965BEA"/>
    <w:rsid w:val="00967A22"/>
    <w:rsid w:val="009704C6"/>
    <w:rsid w:val="0097058F"/>
    <w:rsid w:val="00972DEA"/>
    <w:rsid w:val="00972F6A"/>
    <w:rsid w:val="00973FBB"/>
    <w:rsid w:val="009741F1"/>
    <w:rsid w:val="009743BD"/>
    <w:rsid w:val="00975446"/>
    <w:rsid w:val="0097595F"/>
    <w:rsid w:val="00982981"/>
    <w:rsid w:val="0098392E"/>
    <w:rsid w:val="00984472"/>
    <w:rsid w:val="009864CF"/>
    <w:rsid w:val="00990EDF"/>
    <w:rsid w:val="00990FAC"/>
    <w:rsid w:val="009915D3"/>
    <w:rsid w:val="00991ECB"/>
    <w:rsid w:val="00995687"/>
    <w:rsid w:val="00995B3B"/>
    <w:rsid w:val="009963BC"/>
    <w:rsid w:val="00996488"/>
    <w:rsid w:val="009A0CA6"/>
    <w:rsid w:val="009A458C"/>
    <w:rsid w:val="009B17D3"/>
    <w:rsid w:val="009B20CC"/>
    <w:rsid w:val="009B2457"/>
    <w:rsid w:val="009B2464"/>
    <w:rsid w:val="009B2AFD"/>
    <w:rsid w:val="009B63D7"/>
    <w:rsid w:val="009B6735"/>
    <w:rsid w:val="009C01BF"/>
    <w:rsid w:val="009C049D"/>
    <w:rsid w:val="009C24E6"/>
    <w:rsid w:val="009D26AF"/>
    <w:rsid w:val="009D3891"/>
    <w:rsid w:val="009D669C"/>
    <w:rsid w:val="009D746A"/>
    <w:rsid w:val="009E2203"/>
    <w:rsid w:val="009E5229"/>
    <w:rsid w:val="009F343D"/>
    <w:rsid w:val="009F3BC9"/>
    <w:rsid w:val="009F3E6C"/>
    <w:rsid w:val="009F3F22"/>
    <w:rsid w:val="009F45FD"/>
    <w:rsid w:val="009F4718"/>
    <w:rsid w:val="009F55F1"/>
    <w:rsid w:val="009F5850"/>
    <w:rsid w:val="009F5AF8"/>
    <w:rsid w:val="009F6F07"/>
    <w:rsid w:val="009F7772"/>
    <w:rsid w:val="00A000B0"/>
    <w:rsid w:val="00A00874"/>
    <w:rsid w:val="00A015AA"/>
    <w:rsid w:val="00A05CC2"/>
    <w:rsid w:val="00A06696"/>
    <w:rsid w:val="00A06F0F"/>
    <w:rsid w:val="00A074A4"/>
    <w:rsid w:val="00A100EF"/>
    <w:rsid w:val="00A1090C"/>
    <w:rsid w:val="00A1151C"/>
    <w:rsid w:val="00A1153E"/>
    <w:rsid w:val="00A1394A"/>
    <w:rsid w:val="00A14100"/>
    <w:rsid w:val="00A1618F"/>
    <w:rsid w:val="00A166E1"/>
    <w:rsid w:val="00A178DC"/>
    <w:rsid w:val="00A23C72"/>
    <w:rsid w:val="00A23DF4"/>
    <w:rsid w:val="00A248BF"/>
    <w:rsid w:val="00A24F24"/>
    <w:rsid w:val="00A274A5"/>
    <w:rsid w:val="00A275BF"/>
    <w:rsid w:val="00A306BF"/>
    <w:rsid w:val="00A336E6"/>
    <w:rsid w:val="00A36F8F"/>
    <w:rsid w:val="00A41C1B"/>
    <w:rsid w:val="00A428DB"/>
    <w:rsid w:val="00A43686"/>
    <w:rsid w:val="00A4445A"/>
    <w:rsid w:val="00A4570E"/>
    <w:rsid w:val="00A45B13"/>
    <w:rsid w:val="00A465AB"/>
    <w:rsid w:val="00A46714"/>
    <w:rsid w:val="00A50A59"/>
    <w:rsid w:val="00A50D75"/>
    <w:rsid w:val="00A51F57"/>
    <w:rsid w:val="00A557C8"/>
    <w:rsid w:val="00A55D7D"/>
    <w:rsid w:val="00A60A23"/>
    <w:rsid w:val="00A6478E"/>
    <w:rsid w:val="00A64A11"/>
    <w:rsid w:val="00A72DAD"/>
    <w:rsid w:val="00A73D6F"/>
    <w:rsid w:val="00A74338"/>
    <w:rsid w:val="00A74F26"/>
    <w:rsid w:val="00A7538A"/>
    <w:rsid w:val="00A75CC2"/>
    <w:rsid w:val="00A75F55"/>
    <w:rsid w:val="00A760C6"/>
    <w:rsid w:val="00A76F95"/>
    <w:rsid w:val="00A800F0"/>
    <w:rsid w:val="00A85E6C"/>
    <w:rsid w:val="00A86A94"/>
    <w:rsid w:val="00A904D4"/>
    <w:rsid w:val="00A91350"/>
    <w:rsid w:val="00A92D34"/>
    <w:rsid w:val="00A96F9E"/>
    <w:rsid w:val="00A979C8"/>
    <w:rsid w:val="00AA1099"/>
    <w:rsid w:val="00AA2168"/>
    <w:rsid w:val="00AA366E"/>
    <w:rsid w:val="00AA6089"/>
    <w:rsid w:val="00AA720C"/>
    <w:rsid w:val="00AA73FA"/>
    <w:rsid w:val="00AB239C"/>
    <w:rsid w:val="00AB3ACD"/>
    <w:rsid w:val="00AB4AF2"/>
    <w:rsid w:val="00AB4C5E"/>
    <w:rsid w:val="00AB4CFF"/>
    <w:rsid w:val="00AB54FF"/>
    <w:rsid w:val="00AB6E4C"/>
    <w:rsid w:val="00AC07C4"/>
    <w:rsid w:val="00AC097F"/>
    <w:rsid w:val="00AC1259"/>
    <w:rsid w:val="00AC23D0"/>
    <w:rsid w:val="00AC2F8E"/>
    <w:rsid w:val="00AC3352"/>
    <w:rsid w:val="00AC50E7"/>
    <w:rsid w:val="00AC5D90"/>
    <w:rsid w:val="00AC7777"/>
    <w:rsid w:val="00AD0367"/>
    <w:rsid w:val="00AD0D04"/>
    <w:rsid w:val="00AD10D4"/>
    <w:rsid w:val="00AD3C6E"/>
    <w:rsid w:val="00AD3DDA"/>
    <w:rsid w:val="00AD45BC"/>
    <w:rsid w:val="00AD5393"/>
    <w:rsid w:val="00AD6150"/>
    <w:rsid w:val="00AD6819"/>
    <w:rsid w:val="00AD6CC9"/>
    <w:rsid w:val="00AD7BA1"/>
    <w:rsid w:val="00AE0BC7"/>
    <w:rsid w:val="00AE31D3"/>
    <w:rsid w:val="00AE4B3B"/>
    <w:rsid w:val="00AE5FF9"/>
    <w:rsid w:val="00AF1A75"/>
    <w:rsid w:val="00AF1C86"/>
    <w:rsid w:val="00AF276A"/>
    <w:rsid w:val="00AF524D"/>
    <w:rsid w:val="00B0025F"/>
    <w:rsid w:val="00B0182F"/>
    <w:rsid w:val="00B03157"/>
    <w:rsid w:val="00B051E8"/>
    <w:rsid w:val="00B14AC8"/>
    <w:rsid w:val="00B15505"/>
    <w:rsid w:val="00B156EC"/>
    <w:rsid w:val="00B15B00"/>
    <w:rsid w:val="00B16204"/>
    <w:rsid w:val="00B21CEB"/>
    <w:rsid w:val="00B22969"/>
    <w:rsid w:val="00B229A0"/>
    <w:rsid w:val="00B22DAC"/>
    <w:rsid w:val="00B22E90"/>
    <w:rsid w:val="00B2400B"/>
    <w:rsid w:val="00B24E4E"/>
    <w:rsid w:val="00B25E08"/>
    <w:rsid w:val="00B279C4"/>
    <w:rsid w:val="00B30A57"/>
    <w:rsid w:val="00B31C63"/>
    <w:rsid w:val="00B3315B"/>
    <w:rsid w:val="00B34377"/>
    <w:rsid w:val="00B343B4"/>
    <w:rsid w:val="00B436AE"/>
    <w:rsid w:val="00B43BCA"/>
    <w:rsid w:val="00B449C9"/>
    <w:rsid w:val="00B45014"/>
    <w:rsid w:val="00B45EAB"/>
    <w:rsid w:val="00B46727"/>
    <w:rsid w:val="00B50374"/>
    <w:rsid w:val="00B515B9"/>
    <w:rsid w:val="00B51A73"/>
    <w:rsid w:val="00B52870"/>
    <w:rsid w:val="00B53D85"/>
    <w:rsid w:val="00B5431A"/>
    <w:rsid w:val="00B54C1A"/>
    <w:rsid w:val="00B54D80"/>
    <w:rsid w:val="00B609EA"/>
    <w:rsid w:val="00B62967"/>
    <w:rsid w:val="00B62F29"/>
    <w:rsid w:val="00B64A08"/>
    <w:rsid w:val="00B65064"/>
    <w:rsid w:val="00B7033C"/>
    <w:rsid w:val="00B70E04"/>
    <w:rsid w:val="00B71226"/>
    <w:rsid w:val="00B72EFA"/>
    <w:rsid w:val="00B73737"/>
    <w:rsid w:val="00B74CEC"/>
    <w:rsid w:val="00B7565D"/>
    <w:rsid w:val="00B75B28"/>
    <w:rsid w:val="00B75BFB"/>
    <w:rsid w:val="00B77C39"/>
    <w:rsid w:val="00B812DB"/>
    <w:rsid w:val="00B81DF0"/>
    <w:rsid w:val="00B8315B"/>
    <w:rsid w:val="00B8338D"/>
    <w:rsid w:val="00B83CE8"/>
    <w:rsid w:val="00B84085"/>
    <w:rsid w:val="00B843E2"/>
    <w:rsid w:val="00B85B6D"/>
    <w:rsid w:val="00B93A41"/>
    <w:rsid w:val="00B94299"/>
    <w:rsid w:val="00B95BDA"/>
    <w:rsid w:val="00BA077D"/>
    <w:rsid w:val="00BA091F"/>
    <w:rsid w:val="00BA17E9"/>
    <w:rsid w:val="00BA18A6"/>
    <w:rsid w:val="00BA1B01"/>
    <w:rsid w:val="00BA2763"/>
    <w:rsid w:val="00BA27D6"/>
    <w:rsid w:val="00BA6D13"/>
    <w:rsid w:val="00BA75F4"/>
    <w:rsid w:val="00BA7B63"/>
    <w:rsid w:val="00BA7F79"/>
    <w:rsid w:val="00BB039C"/>
    <w:rsid w:val="00BB1583"/>
    <w:rsid w:val="00BB5488"/>
    <w:rsid w:val="00BB566A"/>
    <w:rsid w:val="00BB5F29"/>
    <w:rsid w:val="00BB7D26"/>
    <w:rsid w:val="00BC1D64"/>
    <w:rsid w:val="00BC294D"/>
    <w:rsid w:val="00BC4B87"/>
    <w:rsid w:val="00BD1B5D"/>
    <w:rsid w:val="00BD27EA"/>
    <w:rsid w:val="00BD3782"/>
    <w:rsid w:val="00BD492B"/>
    <w:rsid w:val="00BD5D31"/>
    <w:rsid w:val="00BD60C1"/>
    <w:rsid w:val="00BD6655"/>
    <w:rsid w:val="00BD7026"/>
    <w:rsid w:val="00BD7F83"/>
    <w:rsid w:val="00BE1D39"/>
    <w:rsid w:val="00BE1EBA"/>
    <w:rsid w:val="00BE25E5"/>
    <w:rsid w:val="00BE348F"/>
    <w:rsid w:val="00BE3DF9"/>
    <w:rsid w:val="00BE3FB9"/>
    <w:rsid w:val="00BE4305"/>
    <w:rsid w:val="00BE4EEE"/>
    <w:rsid w:val="00BE5B4C"/>
    <w:rsid w:val="00BE674C"/>
    <w:rsid w:val="00BE6BD9"/>
    <w:rsid w:val="00BE7F9E"/>
    <w:rsid w:val="00BF00C4"/>
    <w:rsid w:val="00BF0A5A"/>
    <w:rsid w:val="00BF0F22"/>
    <w:rsid w:val="00BF1D81"/>
    <w:rsid w:val="00BF273F"/>
    <w:rsid w:val="00BF4EF9"/>
    <w:rsid w:val="00BF58A9"/>
    <w:rsid w:val="00C04273"/>
    <w:rsid w:val="00C1216B"/>
    <w:rsid w:val="00C13578"/>
    <w:rsid w:val="00C14B8E"/>
    <w:rsid w:val="00C151F9"/>
    <w:rsid w:val="00C171E7"/>
    <w:rsid w:val="00C21D1E"/>
    <w:rsid w:val="00C239DE"/>
    <w:rsid w:val="00C321E0"/>
    <w:rsid w:val="00C3367B"/>
    <w:rsid w:val="00C37917"/>
    <w:rsid w:val="00C4294D"/>
    <w:rsid w:val="00C4388D"/>
    <w:rsid w:val="00C444AE"/>
    <w:rsid w:val="00C4691A"/>
    <w:rsid w:val="00C46B5D"/>
    <w:rsid w:val="00C46B96"/>
    <w:rsid w:val="00C472F3"/>
    <w:rsid w:val="00C47D7D"/>
    <w:rsid w:val="00C510C9"/>
    <w:rsid w:val="00C52982"/>
    <w:rsid w:val="00C53614"/>
    <w:rsid w:val="00C5475B"/>
    <w:rsid w:val="00C55C26"/>
    <w:rsid w:val="00C560A5"/>
    <w:rsid w:val="00C601DC"/>
    <w:rsid w:val="00C60F0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5E75"/>
    <w:rsid w:val="00C876CC"/>
    <w:rsid w:val="00C90581"/>
    <w:rsid w:val="00C91797"/>
    <w:rsid w:val="00C919B7"/>
    <w:rsid w:val="00C92515"/>
    <w:rsid w:val="00C929A6"/>
    <w:rsid w:val="00C93683"/>
    <w:rsid w:val="00C956FD"/>
    <w:rsid w:val="00C9739C"/>
    <w:rsid w:val="00CA1DFF"/>
    <w:rsid w:val="00CA286D"/>
    <w:rsid w:val="00CA4B10"/>
    <w:rsid w:val="00CA635E"/>
    <w:rsid w:val="00CA7737"/>
    <w:rsid w:val="00CA7FE7"/>
    <w:rsid w:val="00CB1741"/>
    <w:rsid w:val="00CB314A"/>
    <w:rsid w:val="00CB39D1"/>
    <w:rsid w:val="00CB4739"/>
    <w:rsid w:val="00CB526C"/>
    <w:rsid w:val="00CC0B65"/>
    <w:rsid w:val="00CC2B83"/>
    <w:rsid w:val="00CC42D9"/>
    <w:rsid w:val="00CC514E"/>
    <w:rsid w:val="00CC5BA6"/>
    <w:rsid w:val="00CC60A6"/>
    <w:rsid w:val="00CC63CD"/>
    <w:rsid w:val="00CC6C78"/>
    <w:rsid w:val="00CC75AF"/>
    <w:rsid w:val="00CD1EBC"/>
    <w:rsid w:val="00CD4999"/>
    <w:rsid w:val="00CD627E"/>
    <w:rsid w:val="00CD64FA"/>
    <w:rsid w:val="00CD6F2E"/>
    <w:rsid w:val="00CE082F"/>
    <w:rsid w:val="00CE27DE"/>
    <w:rsid w:val="00CE29C3"/>
    <w:rsid w:val="00CE59FF"/>
    <w:rsid w:val="00CE6C24"/>
    <w:rsid w:val="00CE714E"/>
    <w:rsid w:val="00CE7601"/>
    <w:rsid w:val="00CF124E"/>
    <w:rsid w:val="00CF3927"/>
    <w:rsid w:val="00CF7C22"/>
    <w:rsid w:val="00D01251"/>
    <w:rsid w:val="00D048FB"/>
    <w:rsid w:val="00D04F9B"/>
    <w:rsid w:val="00D059DE"/>
    <w:rsid w:val="00D05B09"/>
    <w:rsid w:val="00D10350"/>
    <w:rsid w:val="00D10445"/>
    <w:rsid w:val="00D10FA3"/>
    <w:rsid w:val="00D11393"/>
    <w:rsid w:val="00D14E2B"/>
    <w:rsid w:val="00D15256"/>
    <w:rsid w:val="00D15352"/>
    <w:rsid w:val="00D17534"/>
    <w:rsid w:val="00D17897"/>
    <w:rsid w:val="00D2091A"/>
    <w:rsid w:val="00D21D4E"/>
    <w:rsid w:val="00D23E95"/>
    <w:rsid w:val="00D33AC6"/>
    <w:rsid w:val="00D3430F"/>
    <w:rsid w:val="00D3594C"/>
    <w:rsid w:val="00D36BA8"/>
    <w:rsid w:val="00D37CAC"/>
    <w:rsid w:val="00D40258"/>
    <w:rsid w:val="00D429AF"/>
    <w:rsid w:val="00D43C73"/>
    <w:rsid w:val="00D475CB"/>
    <w:rsid w:val="00D478EF"/>
    <w:rsid w:val="00D5300C"/>
    <w:rsid w:val="00D534B4"/>
    <w:rsid w:val="00D53B32"/>
    <w:rsid w:val="00D5463E"/>
    <w:rsid w:val="00D62E2E"/>
    <w:rsid w:val="00D63654"/>
    <w:rsid w:val="00D63AA4"/>
    <w:rsid w:val="00D64C4A"/>
    <w:rsid w:val="00D66C1E"/>
    <w:rsid w:val="00D67C15"/>
    <w:rsid w:val="00D70BA0"/>
    <w:rsid w:val="00D71D91"/>
    <w:rsid w:val="00D72D04"/>
    <w:rsid w:val="00D7654C"/>
    <w:rsid w:val="00D80EB0"/>
    <w:rsid w:val="00D817FF"/>
    <w:rsid w:val="00D81C69"/>
    <w:rsid w:val="00D831C5"/>
    <w:rsid w:val="00D8445B"/>
    <w:rsid w:val="00D85C46"/>
    <w:rsid w:val="00D86E77"/>
    <w:rsid w:val="00D92A8A"/>
    <w:rsid w:val="00D94475"/>
    <w:rsid w:val="00D94E60"/>
    <w:rsid w:val="00D95409"/>
    <w:rsid w:val="00D9619B"/>
    <w:rsid w:val="00D9674F"/>
    <w:rsid w:val="00D97F0A"/>
    <w:rsid w:val="00DA2683"/>
    <w:rsid w:val="00DA6544"/>
    <w:rsid w:val="00DA6828"/>
    <w:rsid w:val="00DB04FF"/>
    <w:rsid w:val="00DB1B6B"/>
    <w:rsid w:val="00DB4934"/>
    <w:rsid w:val="00DB4B46"/>
    <w:rsid w:val="00DB6E27"/>
    <w:rsid w:val="00DB71A8"/>
    <w:rsid w:val="00DC2365"/>
    <w:rsid w:val="00DC2EA3"/>
    <w:rsid w:val="00DC64CF"/>
    <w:rsid w:val="00DC7844"/>
    <w:rsid w:val="00DD118F"/>
    <w:rsid w:val="00DD29EB"/>
    <w:rsid w:val="00DD362C"/>
    <w:rsid w:val="00DD4207"/>
    <w:rsid w:val="00DD644E"/>
    <w:rsid w:val="00DD77C9"/>
    <w:rsid w:val="00DE0F32"/>
    <w:rsid w:val="00DE25A0"/>
    <w:rsid w:val="00DE376C"/>
    <w:rsid w:val="00DE4DB9"/>
    <w:rsid w:val="00DE67B4"/>
    <w:rsid w:val="00DE6FE9"/>
    <w:rsid w:val="00DF01EF"/>
    <w:rsid w:val="00DF1147"/>
    <w:rsid w:val="00DF1EFC"/>
    <w:rsid w:val="00DF2DA1"/>
    <w:rsid w:val="00DF7F99"/>
    <w:rsid w:val="00E01F52"/>
    <w:rsid w:val="00E055C5"/>
    <w:rsid w:val="00E06B10"/>
    <w:rsid w:val="00E11B5B"/>
    <w:rsid w:val="00E13364"/>
    <w:rsid w:val="00E14B90"/>
    <w:rsid w:val="00E151C1"/>
    <w:rsid w:val="00E171D6"/>
    <w:rsid w:val="00E178D3"/>
    <w:rsid w:val="00E20081"/>
    <w:rsid w:val="00E2557A"/>
    <w:rsid w:val="00E255A3"/>
    <w:rsid w:val="00E257F7"/>
    <w:rsid w:val="00E266EB"/>
    <w:rsid w:val="00E27005"/>
    <w:rsid w:val="00E3033B"/>
    <w:rsid w:val="00E310AA"/>
    <w:rsid w:val="00E32799"/>
    <w:rsid w:val="00E335A3"/>
    <w:rsid w:val="00E33C88"/>
    <w:rsid w:val="00E40A82"/>
    <w:rsid w:val="00E40C30"/>
    <w:rsid w:val="00E4275B"/>
    <w:rsid w:val="00E515D7"/>
    <w:rsid w:val="00E527E7"/>
    <w:rsid w:val="00E52B7E"/>
    <w:rsid w:val="00E5386F"/>
    <w:rsid w:val="00E55010"/>
    <w:rsid w:val="00E555B7"/>
    <w:rsid w:val="00E5567F"/>
    <w:rsid w:val="00E55C3D"/>
    <w:rsid w:val="00E55CF0"/>
    <w:rsid w:val="00E576C2"/>
    <w:rsid w:val="00E577F5"/>
    <w:rsid w:val="00E609E4"/>
    <w:rsid w:val="00E61018"/>
    <w:rsid w:val="00E6128B"/>
    <w:rsid w:val="00E612FE"/>
    <w:rsid w:val="00E61873"/>
    <w:rsid w:val="00E62EF9"/>
    <w:rsid w:val="00E6373A"/>
    <w:rsid w:val="00E71502"/>
    <w:rsid w:val="00E7340F"/>
    <w:rsid w:val="00E737B5"/>
    <w:rsid w:val="00E73DAD"/>
    <w:rsid w:val="00E73EA1"/>
    <w:rsid w:val="00E73FF8"/>
    <w:rsid w:val="00E74CAF"/>
    <w:rsid w:val="00E765DE"/>
    <w:rsid w:val="00E7783E"/>
    <w:rsid w:val="00E80102"/>
    <w:rsid w:val="00E80934"/>
    <w:rsid w:val="00E810B7"/>
    <w:rsid w:val="00E854CA"/>
    <w:rsid w:val="00E85E90"/>
    <w:rsid w:val="00E8685D"/>
    <w:rsid w:val="00E9035F"/>
    <w:rsid w:val="00E96D4E"/>
    <w:rsid w:val="00E97CD6"/>
    <w:rsid w:val="00EA1898"/>
    <w:rsid w:val="00EA2E1A"/>
    <w:rsid w:val="00EA3CC3"/>
    <w:rsid w:val="00EA3DC4"/>
    <w:rsid w:val="00EA4EEC"/>
    <w:rsid w:val="00EA727B"/>
    <w:rsid w:val="00EB02C7"/>
    <w:rsid w:val="00EB0A8E"/>
    <w:rsid w:val="00EB2332"/>
    <w:rsid w:val="00EB2722"/>
    <w:rsid w:val="00EB2E10"/>
    <w:rsid w:val="00EB3D3D"/>
    <w:rsid w:val="00EB4FBE"/>
    <w:rsid w:val="00EB52E7"/>
    <w:rsid w:val="00EB5307"/>
    <w:rsid w:val="00EB59B0"/>
    <w:rsid w:val="00EB7BA8"/>
    <w:rsid w:val="00EC1F21"/>
    <w:rsid w:val="00EC2121"/>
    <w:rsid w:val="00EC22EC"/>
    <w:rsid w:val="00EC4407"/>
    <w:rsid w:val="00EC4DE4"/>
    <w:rsid w:val="00ED0DB3"/>
    <w:rsid w:val="00ED1A1A"/>
    <w:rsid w:val="00ED5B57"/>
    <w:rsid w:val="00ED6114"/>
    <w:rsid w:val="00ED76DC"/>
    <w:rsid w:val="00ED7732"/>
    <w:rsid w:val="00EE0656"/>
    <w:rsid w:val="00EE0F44"/>
    <w:rsid w:val="00EE1643"/>
    <w:rsid w:val="00EE51CB"/>
    <w:rsid w:val="00EE5944"/>
    <w:rsid w:val="00EE5EA6"/>
    <w:rsid w:val="00EE646E"/>
    <w:rsid w:val="00EE68E2"/>
    <w:rsid w:val="00EE6A49"/>
    <w:rsid w:val="00EE6C46"/>
    <w:rsid w:val="00EF0385"/>
    <w:rsid w:val="00EF0731"/>
    <w:rsid w:val="00EF0DD1"/>
    <w:rsid w:val="00EF0F1C"/>
    <w:rsid w:val="00EF4E08"/>
    <w:rsid w:val="00EF6115"/>
    <w:rsid w:val="00EF7646"/>
    <w:rsid w:val="00EF7A20"/>
    <w:rsid w:val="00F00B19"/>
    <w:rsid w:val="00F00C59"/>
    <w:rsid w:val="00F014C3"/>
    <w:rsid w:val="00F04D02"/>
    <w:rsid w:val="00F04E37"/>
    <w:rsid w:val="00F06AA8"/>
    <w:rsid w:val="00F079E1"/>
    <w:rsid w:val="00F102C5"/>
    <w:rsid w:val="00F11091"/>
    <w:rsid w:val="00F11DFD"/>
    <w:rsid w:val="00F1295F"/>
    <w:rsid w:val="00F12A5B"/>
    <w:rsid w:val="00F12EFE"/>
    <w:rsid w:val="00F14977"/>
    <w:rsid w:val="00F14E36"/>
    <w:rsid w:val="00F155D7"/>
    <w:rsid w:val="00F1560B"/>
    <w:rsid w:val="00F170B9"/>
    <w:rsid w:val="00F20FEC"/>
    <w:rsid w:val="00F2404D"/>
    <w:rsid w:val="00F244D3"/>
    <w:rsid w:val="00F24E06"/>
    <w:rsid w:val="00F279CB"/>
    <w:rsid w:val="00F30304"/>
    <w:rsid w:val="00F352B9"/>
    <w:rsid w:val="00F352C8"/>
    <w:rsid w:val="00F35C1A"/>
    <w:rsid w:val="00F35F1C"/>
    <w:rsid w:val="00F36E6F"/>
    <w:rsid w:val="00F37487"/>
    <w:rsid w:val="00F411BB"/>
    <w:rsid w:val="00F44CEF"/>
    <w:rsid w:val="00F50623"/>
    <w:rsid w:val="00F50AE3"/>
    <w:rsid w:val="00F53AC6"/>
    <w:rsid w:val="00F540ED"/>
    <w:rsid w:val="00F559E2"/>
    <w:rsid w:val="00F56778"/>
    <w:rsid w:val="00F617C9"/>
    <w:rsid w:val="00F6249D"/>
    <w:rsid w:val="00F63B8A"/>
    <w:rsid w:val="00F63BD6"/>
    <w:rsid w:val="00F643C8"/>
    <w:rsid w:val="00F655C1"/>
    <w:rsid w:val="00F677C9"/>
    <w:rsid w:val="00F678C5"/>
    <w:rsid w:val="00F67C76"/>
    <w:rsid w:val="00F73BE7"/>
    <w:rsid w:val="00F7472B"/>
    <w:rsid w:val="00F74C58"/>
    <w:rsid w:val="00F7599C"/>
    <w:rsid w:val="00F77229"/>
    <w:rsid w:val="00F826CC"/>
    <w:rsid w:val="00F82904"/>
    <w:rsid w:val="00F84368"/>
    <w:rsid w:val="00F84C3E"/>
    <w:rsid w:val="00F86980"/>
    <w:rsid w:val="00F87036"/>
    <w:rsid w:val="00F87B21"/>
    <w:rsid w:val="00F937AF"/>
    <w:rsid w:val="00F95038"/>
    <w:rsid w:val="00F961A7"/>
    <w:rsid w:val="00F9647F"/>
    <w:rsid w:val="00F979D3"/>
    <w:rsid w:val="00FA02FC"/>
    <w:rsid w:val="00FA20E1"/>
    <w:rsid w:val="00FA3E97"/>
    <w:rsid w:val="00FA3EAF"/>
    <w:rsid w:val="00FA5C92"/>
    <w:rsid w:val="00FA7B20"/>
    <w:rsid w:val="00FB0BEC"/>
    <w:rsid w:val="00FB1771"/>
    <w:rsid w:val="00FB297A"/>
    <w:rsid w:val="00FB5924"/>
    <w:rsid w:val="00FB5C3F"/>
    <w:rsid w:val="00FB684E"/>
    <w:rsid w:val="00FB6D43"/>
    <w:rsid w:val="00FB707F"/>
    <w:rsid w:val="00FB740C"/>
    <w:rsid w:val="00FC2645"/>
    <w:rsid w:val="00FC3111"/>
    <w:rsid w:val="00FC3765"/>
    <w:rsid w:val="00FC3DE1"/>
    <w:rsid w:val="00FC40D1"/>
    <w:rsid w:val="00FC4F35"/>
    <w:rsid w:val="00FC74B4"/>
    <w:rsid w:val="00FC7DD0"/>
    <w:rsid w:val="00FD09B5"/>
    <w:rsid w:val="00FD1573"/>
    <w:rsid w:val="00FD370F"/>
    <w:rsid w:val="00FD38FB"/>
    <w:rsid w:val="00FD545F"/>
    <w:rsid w:val="00FD67CB"/>
    <w:rsid w:val="00FE0CB7"/>
    <w:rsid w:val="00FE2385"/>
    <w:rsid w:val="00FE4EE0"/>
    <w:rsid w:val="00FE5B5C"/>
    <w:rsid w:val="00FE70D2"/>
    <w:rsid w:val="00FE74A8"/>
    <w:rsid w:val="00FF0A17"/>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EEC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F70F1"/>
    <w:rPr>
      <w:sz w:val="24"/>
      <w:szCs w:val="24"/>
      <w:lang w:eastAsia="en-US"/>
    </w:rPr>
  </w:style>
  <w:style w:type="paragraph" w:styleId="Heading1">
    <w:name w:val="heading 1"/>
    <w:basedOn w:val="BodyText"/>
    <w:next w:val="BodyText"/>
    <w:link w:val="Heading1Char"/>
    <w:qFormat/>
    <w:rsid w:val="004F70F1"/>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4F70F1"/>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4F70F1"/>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4F70F1"/>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4F70F1"/>
    <w:pPr>
      <w:keepNext/>
      <w:numPr>
        <w:ilvl w:val="4"/>
        <w:numId w:val="3"/>
      </w:numPr>
      <w:jc w:val="center"/>
      <w:outlineLvl w:val="4"/>
    </w:pPr>
    <w:rPr>
      <w:b/>
      <w:szCs w:val="20"/>
    </w:rPr>
  </w:style>
  <w:style w:type="paragraph" w:styleId="Heading6">
    <w:name w:val="heading 6"/>
    <w:basedOn w:val="Normal"/>
    <w:next w:val="Normal"/>
    <w:qFormat/>
    <w:rsid w:val="004F70F1"/>
    <w:pPr>
      <w:keepNext/>
      <w:numPr>
        <w:ilvl w:val="5"/>
        <w:numId w:val="3"/>
      </w:numPr>
      <w:jc w:val="center"/>
      <w:outlineLvl w:val="5"/>
    </w:pPr>
    <w:rPr>
      <w:b/>
      <w:szCs w:val="20"/>
      <w:lang w:val="en-GB"/>
    </w:rPr>
  </w:style>
  <w:style w:type="paragraph" w:styleId="Heading7">
    <w:name w:val="heading 7"/>
    <w:basedOn w:val="Normal"/>
    <w:next w:val="Normal"/>
    <w:qFormat/>
    <w:rsid w:val="004F70F1"/>
    <w:pPr>
      <w:keepNext/>
      <w:numPr>
        <w:ilvl w:val="6"/>
        <w:numId w:val="3"/>
      </w:numPr>
      <w:jc w:val="center"/>
      <w:outlineLvl w:val="6"/>
    </w:pPr>
    <w:rPr>
      <w:b/>
      <w:szCs w:val="20"/>
    </w:rPr>
  </w:style>
  <w:style w:type="paragraph" w:styleId="Heading8">
    <w:name w:val="heading 8"/>
    <w:basedOn w:val="Normal"/>
    <w:next w:val="Normal"/>
    <w:qFormat/>
    <w:rsid w:val="004F70F1"/>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4F70F1"/>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4F70F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70F1"/>
  </w:style>
  <w:style w:type="paragraph" w:styleId="BodyText">
    <w:name w:val="Body Text"/>
    <w:basedOn w:val="Normal"/>
    <w:link w:val="BodyTextChar"/>
    <w:rsid w:val="004F70F1"/>
    <w:pPr>
      <w:spacing w:after="240" w:line="360" w:lineRule="auto"/>
      <w:jc w:val="both"/>
    </w:pPr>
  </w:style>
  <w:style w:type="character" w:customStyle="1" w:styleId="BodyTextChar">
    <w:name w:val="Body Text Char"/>
    <w:link w:val="BodyText"/>
    <w:rsid w:val="004F70F1"/>
    <w:rPr>
      <w:sz w:val="24"/>
      <w:szCs w:val="24"/>
      <w:lang w:eastAsia="en-US"/>
    </w:rPr>
  </w:style>
  <w:style w:type="character" w:customStyle="1" w:styleId="Heading9Char">
    <w:name w:val="Heading 9 Char"/>
    <w:link w:val="Heading9"/>
    <w:semiHidden/>
    <w:rsid w:val="004F70F1"/>
    <w:rPr>
      <w:rFonts w:ascii="Cambria" w:hAnsi="Cambria"/>
      <w:i/>
      <w:iCs/>
      <w:color w:val="272727"/>
      <w:sz w:val="21"/>
      <w:szCs w:val="21"/>
      <w:lang w:eastAsia="en-US"/>
    </w:rPr>
  </w:style>
  <w:style w:type="paragraph" w:customStyle="1" w:styleId="StyleRight">
    <w:name w:val="Style Right"/>
    <w:basedOn w:val="Normal"/>
    <w:rsid w:val="004F70F1"/>
    <w:pPr>
      <w:jc w:val="right"/>
    </w:pPr>
    <w:rPr>
      <w:szCs w:val="20"/>
    </w:rPr>
  </w:style>
  <w:style w:type="paragraph" w:styleId="ListBullet2">
    <w:name w:val="List Bullet 2"/>
    <w:basedOn w:val="Normal"/>
    <w:autoRedefine/>
    <w:rsid w:val="004F70F1"/>
    <w:pPr>
      <w:numPr>
        <w:numId w:val="1"/>
      </w:numPr>
    </w:pPr>
  </w:style>
  <w:style w:type="paragraph" w:styleId="Footer">
    <w:name w:val="footer"/>
    <w:basedOn w:val="Normal"/>
    <w:link w:val="FooterChar"/>
    <w:uiPriority w:val="99"/>
    <w:rsid w:val="004F70F1"/>
    <w:pPr>
      <w:tabs>
        <w:tab w:val="center" w:pos="4320"/>
        <w:tab w:val="right" w:pos="8640"/>
      </w:tabs>
    </w:pPr>
  </w:style>
  <w:style w:type="character" w:customStyle="1" w:styleId="FooterChar">
    <w:name w:val="Footer Char"/>
    <w:link w:val="Footer"/>
    <w:uiPriority w:val="99"/>
    <w:rsid w:val="004F70F1"/>
    <w:rPr>
      <w:sz w:val="24"/>
      <w:szCs w:val="24"/>
      <w:lang w:eastAsia="en-US"/>
    </w:rPr>
  </w:style>
  <w:style w:type="character" w:styleId="PageNumber">
    <w:name w:val="page number"/>
    <w:basedOn w:val="DefaultParagraphFont"/>
    <w:rsid w:val="004F70F1"/>
  </w:style>
  <w:style w:type="paragraph" w:styleId="BalloonText">
    <w:name w:val="Balloon Text"/>
    <w:basedOn w:val="Normal"/>
    <w:semiHidden/>
    <w:rsid w:val="004F70F1"/>
    <w:rPr>
      <w:rFonts w:ascii="Tahoma" w:hAnsi="Tahoma" w:cs="Tahoma"/>
      <w:sz w:val="16"/>
      <w:szCs w:val="16"/>
    </w:rPr>
  </w:style>
  <w:style w:type="paragraph" w:styleId="ListNumber2">
    <w:name w:val="List Number 2"/>
    <w:basedOn w:val="Normal"/>
    <w:rsid w:val="004F70F1"/>
    <w:pPr>
      <w:numPr>
        <w:numId w:val="6"/>
      </w:numPr>
    </w:pPr>
  </w:style>
  <w:style w:type="paragraph" w:styleId="Header">
    <w:name w:val="header"/>
    <w:basedOn w:val="Normal"/>
    <w:rsid w:val="004F70F1"/>
    <w:pPr>
      <w:tabs>
        <w:tab w:val="center" w:pos="4536"/>
        <w:tab w:val="right" w:pos="9072"/>
      </w:tabs>
    </w:pPr>
  </w:style>
  <w:style w:type="paragraph" w:styleId="TOC1">
    <w:name w:val="toc 1"/>
    <w:basedOn w:val="Normal"/>
    <w:next w:val="Normal"/>
    <w:autoRedefine/>
    <w:uiPriority w:val="39"/>
    <w:rsid w:val="004F70F1"/>
    <w:pPr>
      <w:spacing w:line="360" w:lineRule="auto"/>
    </w:pPr>
  </w:style>
  <w:style w:type="paragraph" w:styleId="TOC2">
    <w:name w:val="toc 2"/>
    <w:basedOn w:val="Normal"/>
    <w:next w:val="Normal"/>
    <w:autoRedefine/>
    <w:uiPriority w:val="39"/>
    <w:rsid w:val="004F70F1"/>
    <w:pPr>
      <w:spacing w:line="360" w:lineRule="auto"/>
      <w:ind w:left="238"/>
    </w:pPr>
  </w:style>
  <w:style w:type="character" w:styleId="Hyperlink">
    <w:name w:val="Hyperlink"/>
    <w:uiPriority w:val="99"/>
    <w:rsid w:val="004F70F1"/>
    <w:rPr>
      <w:color w:val="auto"/>
      <w:u w:val="none"/>
    </w:rPr>
  </w:style>
  <w:style w:type="paragraph" w:customStyle="1" w:styleId="Equation">
    <w:name w:val="Equation"/>
    <w:basedOn w:val="Normal"/>
    <w:qFormat/>
    <w:rsid w:val="004F70F1"/>
    <w:pPr>
      <w:tabs>
        <w:tab w:val="right" w:pos="8392"/>
      </w:tabs>
      <w:spacing w:after="240"/>
    </w:pPr>
  </w:style>
  <w:style w:type="paragraph" w:styleId="TOC3">
    <w:name w:val="toc 3"/>
    <w:basedOn w:val="Normal"/>
    <w:next w:val="Normal"/>
    <w:autoRedefine/>
    <w:uiPriority w:val="39"/>
    <w:rsid w:val="004F70F1"/>
    <w:pPr>
      <w:spacing w:line="360" w:lineRule="auto"/>
      <w:ind w:left="482"/>
    </w:pPr>
  </w:style>
  <w:style w:type="table" w:styleId="TableGrid">
    <w:name w:val="Table Grid"/>
    <w:basedOn w:val="TableNormal"/>
    <w:uiPriority w:val="59"/>
    <w:rsid w:val="004F70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F70F1"/>
    <w:pPr>
      <w:spacing w:before="120" w:after="120" w:line="276" w:lineRule="auto"/>
      <w:jc w:val="center"/>
    </w:pPr>
    <w:rPr>
      <w:bCs/>
      <w:sz w:val="20"/>
      <w:szCs w:val="20"/>
    </w:rPr>
  </w:style>
  <w:style w:type="paragraph" w:customStyle="1" w:styleId="Tabel">
    <w:name w:val="Tabel"/>
    <w:basedOn w:val="BodyText"/>
    <w:rsid w:val="004F70F1"/>
    <w:pPr>
      <w:spacing w:after="0"/>
    </w:pPr>
  </w:style>
  <w:style w:type="paragraph" w:styleId="TableofAuthorities">
    <w:name w:val="table of authorities"/>
    <w:basedOn w:val="Normal"/>
    <w:next w:val="Normal"/>
    <w:semiHidden/>
    <w:rsid w:val="004F70F1"/>
    <w:pPr>
      <w:ind w:left="240" w:hanging="240"/>
    </w:pPr>
  </w:style>
  <w:style w:type="paragraph" w:styleId="TableofFigures">
    <w:name w:val="table of figures"/>
    <w:basedOn w:val="Normal"/>
    <w:next w:val="Normal"/>
    <w:uiPriority w:val="99"/>
    <w:rsid w:val="004F70F1"/>
    <w:pPr>
      <w:spacing w:line="360" w:lineRule="auto"/>
    </w:pPr>
  </w:style>
  <w:style w:type="paragraph" w:styleId="TOAHeading">
    <w:name w:val="toa heading"/>
    <w:basedOn w:val="Normal"/>
    <w:next w:val="Normal"/>
    <w:semiHidden/>
    <w:rsid w:val="004F70F1"/>
    <w:pPr>
      <w:spacing w:before="120" w:line="360" w:lineRule="auto"/>
    </w:pPr>
    <w:rPr>
      <w:rFonts w:cs="Arial"/>
      <w:b/>
      <w:bCs/>
    </w:rPr>
  </w:style>
  <w:style w:type="paragraph" w:styleId="ListNumber">
    <w:name w:val="List Number"/>
    <w:basedOn w:val="Normal"/>
    <w:rsid w:val="004F70F1"/>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4F70F1"/>
  </w:style>
  <w:style w:type="paragraph" w:customStyle="1" w:styleId="Headingunnumber">
    <w:name w:val="Heading_unnumber"/>
    <w:basedOn w:val="Heading1"/>
    <w:next w:val="BodyText"/>
    <w:qFormat/>
    <w:rsid w:val="004F70F1"/>
    <w:pPr>
      <w:numPr>
        <w:numId w:val="0"/>
      </w:numPr>
    </w:pPr>
  </w:style>
  <w:style w:type="paragraph" w:styleId="ListBullet">
    <w:name w:val="List Bullet"/>
    <w:basedOn w:val="Normal"/>
    <w:unhideWhenUsed/>
    <w:rsid w:val="004F70F1"/>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4F70F1"/>
    <w:rPr>
      <w:vertAlign w:val="superscript"/>
    </w:rPr>
  </w:style>
  <w:style w:type="paragraph" w:styleId="FootnoteText">
    <w:name w:val="footnote text"/>
    <w:basedOn w:val="Normal"/>
    <w:link w:val="FootnoteTextChar"/>
    <w:semiHidden/>
    <w:unhideWhenUsed/>
    <w:rsid w:val="004F70F1"/>
    <w:pPr>
      <w:spacing w:before="120" w:line="276" w:lineRule="auto"/>
    </w:pPr>
    <w:rPr>
      <w:sz w:val="20"/>
      <w:szCs w:val="20"/>
    </w:rPr>
  </w:style>
  <w:style w:type="character" w:customStyle="1" w:styleId="FootnoteTextChar">
    <w:name w:val="Footnote Text Char"/>
    <w:link w:val="FootnoteText"/>
    <w:semiHidden/>
    <w:rsid w:val="004F70F1"/>
    <w:rPr>
      <w:lang w:eastAsia="en-US"/>
    </w:rPr>
  </w:style>
  <w:style w:type="paragraph" w:customStyle="1" w:styleId="Tablehead">
    <w:name w:val="Table_head"/>
    <w:basedOn w:val="Normal"/>
    <w:qFormat/>
    <w:rsid w:val="004F70F1"/>
    <w:pPr>
      <w:spacing w:before="60" w:after="60" w:line="276" w:lineRule="auto"/>
    </w:pPr>
    <w:rPr>
      <w:b/>
      <w:sz w:val="22"/>
    </w:rPr>
  </w:style>
  <w:style w:type="paragraph" w:customStyle="1" w:styleId="Tabletext">
    <w:name w:val="Table_text"/>
    <w:basedOn w:val="Normal"/>
    <w:qFormat/>
    <w:rsid w:val="004F70F1"/>
    <w:pPr>
      <w:spacing w:before="60" w:after="60" w:line="276" w:lineRule="auto"/>
    </w:pPr>
    <w:rPr>
      <w:sz w:val="22"/>
    </w:rPr>
  </w:style>
  <w:style w:type="paragraph" w:customStyle="1" w:styleId="Programcode">
    <w:name w:val="Program_code"/>
    <w:basedOn w:val="Normal"/>
    <w:qFormat/>
    <w:rsid w:val="004F70F1"/>
    <w:pPr>
      <w:keepNext/>
      <w:keepLines/>
      <w:spacing w:before="40" w:after="40"/>
    </w:pPr>
    <w:rPr>
      <w:rFonts w:ascii="Consolas" w:hAnsi="Consolas"/>
      <w:sz w:val="20"/>
    </w:rPr>
  </w:style>
  <w:style w:type="paragraph" w:customStyle="1" w:styleId="Listbibliogr">
    <w:name w:val="List_bibliogr"/>
    <w:basedOn w:val="Tabletext"/>
    <w:qFormat/>
    <w:rsid w:val="004F70F1"/>
    <w:pPr>
      <w:numPr>
        <w:numId w:val="5"/>
      </w:numPr>
      <w:spacing w:before="40" w:after="40"/>
    </w:pPr>
    <w:rPr>
      <w:noProof/>
      <w:lang w:val="en-GB"/>
    </w:rPr>
  </w:style>
  <w:style w:type="paragraph" w:customStyle="1" w:styleId="Figure">
    <w:name w:val="Figure"/>
    <w:basedOn w:val="Normal"/>
    <w:qFormat/>
    <w:rsid w:val="004F70F1"/>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F70F1"/>
    <w:pPr>
      <w:numPr>
        <w:numId w:val="0"/>
      </w:numPr>
      <w:jc w:val="center"/>
    </w:pPr>
  </w:style>
  <w:style w:type="paragraph" w:customStyle="1" w:styleId="Headingtitle">
    <w:name w:val="Heading_title"/>
    <w:basedOn w:val="Normal"/>
    <w:qFormat/>
    <w:rsid w:val="004F70F1"/>
    <w:pPr>
      <w:jc w:val="center"/>
    </w:pPr>
    <w:rPr>
      <w:b/>
      <w:bCs/>
      <w:caps/>
      <w:sz w:val="40"/>
    </w:rPr>
  </w:style>
  <w:style w:type="paragraph" w:customStyle="1" w:styleId="University">
    <w:name w:val="University"/>
    <w:basedOn w:val="BodyText"/>
    <w:qFormat/>
    <w:rsid w:val="004F70F1"/>
    <w:pPr>
      <w:spacing w:after="80" w:line="240" w:lineRule="auto"/>
      <w:jc w:val="center"/>
    </w:pPr>
    <w:rPr>
      <w:caps/>
    </w:rPr>
  </w:style>
  <w:style w:type="paragraph" w:customStyle="1" w:styleId="Captionmultiline">
    <w:name w:val="Caption_multiline"/>
    <w:basedOn w:val="Caption"/>
    <w:qFormat/>
    <w:rsid w:val="004F70F1"/>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27</b:RefOrder>
  </b:Source>
  <b:Source>
    <b:Tag>htt</b:Tag>
    <b:SourceType>InternetSite</b:SourceType>
    <b:Guid>{43004DEA-9764-4447-84D1-9E19704EEAE2}</b:Guid>
    <b:URL>http://www.st.com/en/microcontrollers/stm32f446.html?querycriteria=productId=LN1875</b:URL>
    <b:Title>asdf</b:Title>
    <b:RefOrder>28</b:RefOrder>
  </b:Source>
  <b:Source>
    <b:Tag>Placeholder1</b:Tag>
    <b:SourceType>InternetSite</b:SourceType>
    <b:Guid>{F0BEF281-9C10-40CF-A2B7-AEE223E3EBA1}</b:Guid>
    <b:RefOrder>29</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11</b:RefOrder>
  </b:Source>
  <b:Source>
    <b:Tag>CUBE</b:Tag>
    <b:SourceType>InternetSite</b:SourceType>
    <b:Guid>{FEC0F516-D5FE-453E-B030-DE27CFD2BB17}</b:Guid>
    <b:URL>http://www.st.com/en/embedded-software/stm32cube-embedded-software.html?querycriteria=productId=LN1897</b:URL>
    <b:RefOrder>12</b:RefOrder>
  </b:Source>
  <b:Source>
    <b:Tag>TI</b:Tag>
    <b:SourceType>InternetSite</b:SourceType>
    <b:Guid>{E2B1B3CC-0227-43A5-BC93-43482B5C4B3E}</b:Guid>
    <b:URL>http://www.ti.com/tool/tmdslcdk6748#descriptionArea</b:URL>
    <b:RefOrder>30</b:RefOrder>
  </b:Source>
  <b:Source>
    <b:Tag>Arduino</b:Tag>
    <b:SourceType>InternetSite</b:SourceType>
    <b:Guid>{A9CE1710-DCBE-4731-A7DD-781E2384D931}</b:Guid>
    <b:URL>https://www.arduino.cc/</b:URL>
    <b:RefOrder>31</b:RefOrder>
  </b:Source>
  <b:Source>
    <b:Tag>Rasberry</b:Tag>
    <b:SourceType>InternetSite</b:SourceType>
    <b:Guid>{30A4BA58-BC91-47FB-90C5-0231153330D7}</b:Guid>
    <b:URL>https://www.raspberrypi.org/</b:URL>
    <b:RefOrder>3</b:RefOrder>
  </b:Source>
  <b:Source>
    <b:Tag>BeagleBone</b:Tag>
    <b:SourceType>InternetSite</b:SourceType>
    <b:Guid>{92B0524F-41E8-435B-872B-79B5D446CFAD}</b:Guid>
    <b:URL>http://beagleboard.org/bone</b:URL>
    <b:RefOrder>4</b:RefOrder>
  </b:Source>
  <b:Source>
    <b:Tag>ARMM0</b:Tag>
    <b:SourceType>InternetSite</b:SourceType>
    <b:Guid>{6DAA5A7F-B8F4-4B06-85FF-FD63304EB874}</b:Guid>
    <b:URL>https://www.arm.com/products/processors/cortex-m/cortex-m0.php</b:URL>
    <b:RefOrder>13</b:RefOrder>
  </b:Source>
  <b:Source>
    <b:Tag>absolute</b:Tag>
    <b:SourceType>InternetSite</b:SourceType>
    <b:Guid>{BDE5D10B-74F1-45D7-8EEB-D4E3A2B53488}</b:Guid>
    <b:URL>https://learn.adafruit.com/adafruit-bno055-absolute-orientation-sensor/overview</b:URL>
    <b:RefOrder>14</b:RefOrder>
  </b:Source>
  <b:Source>
    <b:Tag>wearablese</b:Tag>
    <b:SourceType>InternetSite</b:SourceType>
    <b:Guid>{4AC60754-62E7-4872-A8B4-E5B5A319CC69}</b:Guid>
    <b:URL>http://ieeexplore.ieee.org/stamp/stamp.jsp?arnumber=1617246</b:URL>
    <b:RefOrder>19</b:RefOrder>
  </b:Source>
  <b:Source>
    <b:Tag>accurate</b:Tag>
    <b:SourceType>InternetSite</b:SourceType>
    <b:Guid>{31888B6F-6DD5-4975-BC9E-D1D6793CBD94}</b:Guid>
    <b:URL>  http://ieeexplore.ieee.org/stamp/stamp.jsp?arnumber=5226903</b:URL>
    <b:RefOrder>20</b:RefOrder>
  </b:Source>
  <b:Source>
    <b:Tag>philips</b:Tag>
    <b:SourceType>InternetSite</b:SourceType>
    <b:Guid>{6A8CD59A-10C6-4893-B700-4D9782CA7B04}</b:Guid>
    <b:URL>https://www.lifeline.philips.com/safety-solutions/gosafe.html</b:URL>
    <b:RefOrder>21</b:RefOrder>
  </b:Source>
  <b:Source>
    <b:Tag>shimmer</b:Tag>
    <b:SourceType>InternetSite</b:SourceType>
    <b:Guid>{0606EEDB-BF8F-4094-AB8C-EDB709215D96}</b:Guid>
    <b:URL>https://www.shimmersensing.com/products/</b:URL>
    <b:RefOrder>23</b:RefOrder>
  </b:Source>
  <b:Source>
    <b:Tag>Mica</b:Tag>
    <b:SourceType>InternetSite</b:SourceType>
    <b:Guid>{7DC3BAA2-2C5B-4373-8EE6-F282E60A5919}</b:Guid>
    <b:URL>  https://www.eol.ucar.edu/isf/facilities/isa/internal/CrossBow/DataSheets/mica2dot.pdf</b:URL>
    <b:RefOrder>17</b:RefOrder>
  </b:Source>
  <b:Source>
    <b:Tag>Tinyos</b:Tag>
    <b:SourceType>InternetSite</b:SourceType>
    <b:Guid>{32556A07-EFF8-4CEF-AE6E-8BCEE5053EC9}</b:Guid>
    <b:URL>https://github.com/tinyos/tinyos-main</b:URL>
    <b:RefOrder>18</b:RefOrder>
  </b:Source>
  <b:Source>
    <b:Tag>htt1</b:Tag>
    <b:SourceType>InternetSite</b:SourceType>
    <b:Guid>{F7E81E15-5CD2-420F-B9F2-FA2C4A0B3CB1}</b:Guid>
    <b:URL>https://www.shimmersensing.com/products/shimmer3-development-kit#download-tab</b:URL>
    <b:RefOrder>32</b:RefOrder>
  </b:Source>
  <b:Source>
    <b:Tag>consensys</b:Tag>
    <b:SourceType>InternetSite</b:SourceType>
    <b:Guid>{CECF818B-AF96-4418-8DE6-098C12E7325D}</b:Guid>
    <b:URL>https://www.shimmersensing.com/products/shimmer3-development-kit#download-tab</b:URL>
    <b:RefOrder>22</b:RefOrder>
  </b:Source>
  <b:Source>
    <b:Tag>ArduinoOTTO</b:Tag>
    <b:SourceType>InternetSite</b:SourceType>
    <b:Guid>{C53E410D-9295-4CED-8341-09577AB48FE6}</b:Guid>
    <b:URL>http://www.arduino.org/products/boards/arduino-star-otto</b:URL>
    <b:RefOrder>5</b:RefOrder>
  </b:Source>
  <b:Source>
    <b:Tag>Model3</b:Tag>
    <b:SourceType>InternetSite</b:SourceType>
    <b:Guid>{7969387B-5E3F-4297-9E98-A4C0B8E853BA}</b:Guid>
    <b:URL>https://www.raspberrypi.org/products/raspberry-pi-3-model-b/</b:URL>
    <b:RefOrder>7</b:RefOrder>
  </b:Source>
  <b:Source>
    <b:Tag>x15</b:Tag>
    <b:SourceType>InternetSite</b:SourceType>
    <b:Guid>{CB78C8FB-5EF3-4B4E-A47B-6542CBF6B123}</b:Guid>
    <b:URL>https://beagleboard.org/x15</b:URL>
    <b:RefOrder>8</b:RefOrder>
  </b:Source>
  <b:Source>
    <b:Tag>Linux</b:Tag>
    <b:SourceType>InternetSite</b:SourceType>
    <b:Guid>{5EDB1B12-0CAF-4C14-8218-4160F811A845}</b:Guid>
    <b:URL>https://www.linux.org/</b:URL>
    <b:RefOrder>9</b:RefOrder>
  </b:Source>
  <b:Source>
    <b:Tag>IIS</b:Tag>
    <b:SourceType>InternetSite</b:SourceType>
    <b:Guid>{17398A27-6ACA-4573-BB09-7C252090A8AF}</b:Guid>
    <b:URL>IIS328DQ</b:URL>
    <b:RefOrder>10</b:RefOrder>
  </b:Source>
  <b:Source>
    <b:Tag>UART</b:Tag>
    <b:SourceType>InternetSite</b:SourceType>
    <b:Guid>{05E256E1-8B1B-401C-8D51-F55A61B732E9}</b:Guid>
    <b:URL>http://www.ftdichip.com/Support/Documents/TechnicalNotes/TN_111%20What%20is%20UART.pdf</b:URL>
    <b:RefOrder>16</b:RefOrder>
  </b:Source>
  <b:Source>
    <b:Tag>Register</b:Tag>
    <b:SourceType>InternetSite</b:SourceType>
    <b:Guid>{3EABC9B7-3A0B-443A-8A52-258DEEEB067E}</b:Guid>
    <b:URL>https://ae-bst.resource.bosch.com/media/_tech/media/datasheets/BST_BNO055_DS000_14.pdf</b:URL>
    <b:RefOrder>15</b:RefOrder>
  </b:Source>
  <b:Source>
    <b:Tag>C</b:Tag>
    <b:SourceType>InternetSite</b:SourceType>
    <b:Guid>{1A250712-DDDA-46CC-AC81-65249AC25D4E}</b:Guid>
    <b:URL>https://www.bell-labs.com/usr/dmr/www/chist.pdf</b:URL>
    <b:RefOrder>24</b:RefOrder>
  </b:Source>
  <b:Source>
    <b:Tag>HAL</b:Tag>
    <b:SourceType>InternetSite</b:SourceType>
    <b:Guid>{ADD474BB-EBA9-4F28-B63C-E198D6DA7A8E}</b:Guid>
    <b:RefOrder>26</b:RefOrder>
  </b:Source>
  <b:Source>
    <b:Tag>Realterm</b:Tag>
    <b:SourceType>InternetSite</b:SourceType>
    <b:Guid>{C52139AD-D95B-4CDB-9FF0-1F70B8DEF47D}</b:Guid>
    <b:URL>https://realterm.sourceforge.io/</b:URL>
    <b:RefOrder>33</b:RefOrder>
  </b:Source>
  <b:Source>
    <b:Tag>STMelectronics</b:Tag>
    <b:SourceType>InternetSite</b:SourceType>
    <b:Guid>{01151C95-20B0-4139-8E69-18B49D766511}</b:Guid>
    <b:URL>http://www.st.com/content/st_com/en.html</b:URL>
    <b:RefOrder>6</b:RefOrder>
  </b:Source>
  <b:Source>
    <b:Tag>STM32CubeMX</b:Tag>
    <b:SourceType>InternetSite</b:SourceType>
    <b:Guid>{6C2EF76D-CD18-400A-B92A-67BD96355143}</b:Guid>
    <b:URL>http://www.st.com/en/development-tools/stm32cubemx.html</b:URL>
    <b:RefOrder>25</b:RefOrder>
  </b:Source>
</b:Sources>
</file>

<file path=customXml/itemProps1.xml><?xml version="1.0" encoding="utf-8"?>
<ds:datastoreItem xmlns:ds="http://schemas.openxmlformats.org/officeDocument/2006/customXml" ds:itemID="{BC767647-8AAE-4F13-B294-6A5DC2E80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36</Pages>
  <Words>4905</Words>
  <Characters>27962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32802</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2017-05-20T20:54:00Z</dcterms:modified>
</cp:coreProperties>
</file>