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proofErr w:type="spellStart"/>
            <w:r w:rsidRPr="00B45014">
              <w:t>Jörgen</w:t>
            </w:r>
            <w:proofErr w:type="spellEnd"/>
            <w:r w:rsidRPr="00B45014">
              <w:t xml:space="preserve"> </w:t>
            </w:r>
            <w:proofErr w:type="spellStart"/>
            <w:r w:rsidRPr="00B45014">
              <w:t>Vedom</w:t>
            </w:r>
            <w:proofErr w:type="spellEnd"/>
            <w:r w:rsidRPr="00B45014">
              <w:t xml:space="preserve">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bookmarkStart w:id="1" w:name="_GoBack"/>
            <w:bookmarkEnd w:id="1"/>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proofErr w:type="spellStart"/>
            <w:r w:rsidRPr="00B45014">
              <w:t>Mairo</w:t>
            </w:r>
            <w:proofErr w:type="spellEnd"/>
            <w:r w:rsidRPr="00B45014">
              <w:t xml:space="preserve">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2" w:name="_Toc437263079"/>
    </w:p>
    <w:p w:rsidR="009F4718" w:rsidRPr="00B45014" w:rsidRDefault="009F4718" w:rsidP="0040413D">
      <w:pPr>
        <w:pStyle w:val="Headingcenter"/>
      </w:pPr>
      <w:bookmarkStart w:id="3" w:name="_Toc483155206"/>
      <w:bookmarkStart w:id="4" w:name="_Toc483155250"/>
      <w:bookmarkStart w:id="5" w:name="_Toc483163001"/>
      <w:bookmarkStart w:id="6" w:name="_Toc483252470"/>
      <w:bookmarkStart w:id="7" w:name="_Toc483438907"/>
      <w:r w:rsidRPr="00B45014">
        <w:lastRenderedPageBreak/>
        <w:t>Autorideklaratsioon</w:t>
      </w:r>
      <w:bookmarkEnd w:id="2"/>
      <w:bookmarkEnd w:id="3"/>
      <w:bookmarkEnd w:id="4"/>
      <w:bookmarkEnd w:id="5"/>
      <w:bookmarkEnd w:id="6"/>
      <w:bookmarkEnd w:id="7"/>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proofErr w:type="spellStart"/>
      <w:r w:rsidR="0014429D" w:rsidRPr="00B45014">
        <w:t>Jörgen</w:t>
      </w:r>
      <w:proofErr w:type="spellEnd"/>
      <w:r w:rsidR="0014429D" w:rsidRPr="00B45014">
        <w:t xml:space="preserve"> </w:t>
      </w:r>
      <w:proofErr w:type="spellStart"/>
      <w:r w:rsidR="0014429D" w:rsidRPr="00B45014">
        <w:t>Vedom</w:t>
      </w:r>
      <w:proofErr w:type="spellEnd"/>
    </w:p>
    <w:p w:rsidR="009F4718" w:rsidRPr="00B45014" w:rsidRDefault="0078456A" w:rsidP="00D10445">
      <w:pPr>
        <w:pStyle w:val="tekst"/>
      </w:pPr>
      <w:r>
        <w:t>16.05</w:t>
      </w:r>
      <w:r w:rsidR="0014429D" w:rsidRPr="00B45014">
        <w:t>.2017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8" w:name="_Toc437263080"/>
      <w:bookmarkStart w:id="9" w:name="_Toc483155207"/>
      <w:bookmarkStart w:id="10" w:name="_Toc483155251"/>
      <w:bookmarkStart w:id="11" w:name="_Toc483163002"/>
      <w:bookmarkStart w:id="12" w:name="_Toc483252471"/>
      <w:bookmarkStart w:id="13" w:name="_Toc483438908"/>
      <w:r w:rsidRPr="00B45014">
        <w:lastRenderedPageBreak/>
        <w:t>Annotatsioon</w:t>
      </w:r>
      <w:bookmarkEnd w:id="8"/>
      <w:bookmarkEnd w:id="9"/>
      <w:bookmarkEnd w:id="10"/>
      <w:bookmarkEnd w:id="11"/>
      <w:bookmarkEnd w:id="12"/>
      <w:bookmarkEnd w:id="13"/>
    </w:p>
    <w:p w:rsidR="009F4718" w:rsidRDefault="003023DD" w:rsidP="00D10445">
      <w:pPr>
        <w:pStyle w:val="tekst"/>
      </w:pPr>
      <w:r>
        <w:t>Käesoleva bakalaureusetöö eesmärgiks oli luua prototüüp, mille abil saaks välja töötada kukkumise tuvastamise algoritm</w:t>
      </w:r>
      <w:r w:rsidR="00694E2B">
        <w:t>i</w:t>
      </w:r>
      <w:r>
        <w:t>.</w:t>
      </w:r>
      <w:r w:rsidR="000C5D02">
        <w:t xml:space="preserve"> </w:t>
      </w:r>
    </w:p>
    <w:p w:rsidR="000E5E78" w:rsidRDefault="000E5E78" w:rsidP="00D10445">
      <w:pPr>
        <w:pStyle w:val="tekst"/>
      </w:pPr>
      <w:r>
        <w:t xml:space="preserve">Töös oli kolm põhiülesannet, millest esimene oli </w:t>
      </w:r>
      <w:r w:rsidR="007B7773">
        <w:t>prototüübi riistvara arendus, mis sisaldas mikrokontrolleri ning sensori valikut.</w:t>
      </w:r>
      <w:r w:rsidR="00336623">
        <w:t xml:space="preserve"> Teiseks mikrokontrolleri seadistamine töötamaks mitme kiirendusanduriga. Kolmandaks oli kiirendusandurite seadistamine vastavalt algoritmi poolt sisendandmetele esitatavatele nõuetele.</w:t>
      </w:r>
    </w:p>
    <w:p w:rsidR="00760DB6" w:rsidRDefault="00760DB6" w:rsidP="00D10445">
      <w:pPr>
        <w:pStyle w:val="tekst"/>
      </w:pPr>
      <w:r>
        <w:t xml:space="preserve">Töös on esitatud kõigi kasutatud seadete ja tarkvara kirjeldused ning kasutamise põhjendused. Lisaks on selgitatud </w:t>
      </w:r>
      <w:r w:rsidR="007B7773">
        <w:t>kuidas toimub suhtlus mikrokontrolleri ja sensori vahel.</w:t>
      </w:r>
    </w:p>
    <w:p w:rsidR="00336623" w:rsidRPr="00B45014" w:rsidRDefault="00336623" w:rsidP="00D10445">
      <w:pPr>
        <w:pStyle w:val="tekst"/>
      </w:pPr>
      <w:r>
        <w:t>Töö tulemuseks on prototüüp, mida saab kasutada kukkumise tuvastamise algoritmi välja töötlemisel</w:t>
      </w:r>
      <w:r w:rsidR="003072A2">
        <w:t>.</w:t>
      </w:r>
    </w:p>
    <w:p w:rsidR="008C51BE" w:rsidRPr="00B45014" w:rsidRDefault="009F4718" w:rsidP="00D10445">
      <w:pPr>
        <w:pStyle w:val="tekst"/>
      </w:pPr>
      <w:r w:rsidRPr="00B45014">
        <w:t xml:space="preserve">Lõputöö on kirjutatud </w:t>
      </w:r>
      <w:r w:rsidR="0096568B">
        <w:t>eesti</w:t>
      </w:r>
      <w:r w:rsidRPr="00B45014">
        <w:t xml:space="preserve"> keeles ning sisaldab teksti </w:t>
      </w:r>
      <w:r w:rsidR="0096568B">
        <w:t>51</w:t>
      </w:r>
      <w:r w:rsidRPr="00B45014">
        <w:t xml:space="preserve"> leheküljel, </w:t>
      </w:r>
      <w:r w:rsidR="006C3261">
        <w:t>5</w:t>
      </w:r>
      <w:r w:rsidRPr="00B45014">
        <w:t xml:space="preserve"> peatükki, </w:t>
      </w:r>
      <w:r w:rsidR="006C3261">
        <w:t>31</w:t>
      </w:r>
      <w:r w:rsidRPr="00B45014">
        <w:t xml:space="preserve"> joonist, </w:t>
      </w:r>
      <w:r w:rsidR="006C3261">
        <w:t>23</w:t>
      </w:r>
      <w:r w:rsidRPr="00B45014">
        <w:t xml:space="preserve"> tabelit.</w:t>
      </w:r>
    </w:p>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4" w:name="_Toc437263081"/>
      <w:bookmarkStart w:id="15" w:name="_Toc483155208"/>
      <w:bookmarkStart w:id="16" w:name="_Toc483155252"/>
      <w:bookmarkStart w:id="17" w:name="_Toc483163003"/>
      <w:bookmarkStart w:id="18" w:name="_Toc483252472"/>
      <w:bookmarkStart w:id="19" w:name="_Toc483438909"/>
      <w:proofErr w:type="spellStart"/>
      <w:r w:rsidRPr="00B45014">
        <w:lastRenderedPageBreak/>
        <w:t>Abstract</w:t>
      </w:r>
      <w:bookmarkEnd w:id="14"/>
      <w:proofErr w:type="spellEnd"/>
      <w:r w:rsidR="0005164D" w:rsidRPr="00B45014">
        <w:br/>
      </w:r>
      <w:bookmarkEnd w:id="15"/>
      <w:bookmarkEnd w:id="16"/>
      <w:bookmarkEnd w:id="17"/>
      <w:bookmarkEnd w:id="18"/>
      <w:bookmarkEnd w:id="19"/>
      <w:proofErr w:type="spellStart"/>
      <w:r w:rsidR="003A7E77" w:rsidRPr="00FE1A39">
        <w:rPr>
          <w:sz w:val="24"/>
          <w:szCs w:val="24"/>
        </w:rPr>
        <w:t>Development</w:t>
      </w:r>
      <w:proofErr w:type="spellEnd"/>
      <w:r w:rsidR="003A7E77" w:rsidRPr="00FE1A39">
        <w:rPr>
          <w:sz w:val="24"/>
          <w:szCs w:val="24"/>
        </w:rPr>
        <w:t xml:space="preserve"> of </w:t>
      </w:r>
      <w:proofErr w:type="spellStart"/>
      <w:r w:rsidR="003A7E77" w:rsidRPr="00FE1A39">
        <w:rPr>
          <w:sz w:val="24"/>
          <w:szCs w:val="24"/>
        </w:rPr>
        <w:t>multi-accelerometer</w:t>
      </w:r>
      <w:proofErr w:type="spellEnd"/>
      <w:r w:rsidR="003A7E77" w:rsidRPr="00FE1A39">
        <w:rPr>
          <w:sz w:val="24"/>
          <w:szCs w:val="24"/>
        </w:rPr>
        <w:t xml:space="preserve"> </w:t>
      </w:r>
      <w:proofErr w:type="spellStart"/>
      <w:r w:rsidR="003A7E77" w:rsidRPr="00FE1A39">
        <w:rPr>
          <w:sz w:val="24"/>
          <w:szCs w:val="24"/>
        </w:rPr>
        <w:t>fall</w:t>
      </w:r>
      <w:proofErr w:type="spellEnd"/>
      <w:r w:rsidR="003A7E77" w:rsidRPr="00FE1A39">
        <w:rPr>
          <w:sz w:val="24"/>
          <w:szCs w:val="24"/>
        </w:rPr>
        <w:t xml:space="preserve"> </w:t>
      </w:r>
      <w:proofErr w:type="spellStart"/>
      <w:r w:rsidR="003A7E77" w:rsidRPr="00FE1A39">
        <w:rPr>
          <w:sz w:val="24"/>
          <w:szCs w:val="24"/>
        </w:rPr>
        <w:t>detection</w:t>
      </w:r>
      <w:proofErr w:type="spellEnd"/>
      <w:r w:rsidR="003A7E77" w:rsidRPr="00FE1A39">
        <w:rPr>
          <w:sz w:val="24"/>
          <w:szCs w:val="24"/>
        </w:rPr>
        <w:t xml:space="preserve"> </w:t>
      </w:r>
      <w:proofErr w:type="spellStart"/>
      <w:r w:rsidR="003A7E77" w:rsidRPr="00FE1A39">
        <w:rPr>
          <w:sz w:val="24"/>
          <w:szCs w:val="24"/>
        </w:rPr>
        <w:t>system</w:t>
      </w:r>
      <w:proofErr w:type="spellEnd"/>
    </w:p>
    <w:p w:rsidR="009F4718" w:rsidRPr="00C96DA5" w:rsidRDefault="000C5D02" w:rsidP="00D10445">
      <w:pPr>
        <w:pStyle w:val="tekst"/>
        <w:rPr>
          <w:lang w:val="en-US"/>
        </w:rPr>
      </w:pPr>
      <w:r w:rsidRPr="00C96DA5">
        <w:rPr>
          <w:lang w:val="en-US"/>
        </w:rPr>
        <w:t>The aim of this thesis was to create a prototype on which one could develop a fall detection algorithm.</w:t>
      </w:r>
    </w:p>
    <w:p w:rsidR="007B7773" w:rsidRDefault="000C5D02" w:rsidP="00D10445">
      <w:pPr>
        <w:pStyle w:val="tekst"/>
        <w:rPr>
          <w:lang w:val="en-US"/>
        </w:rPr>
      </w:pPr>
      <w:r w:rsidRPr="00C96DA5">
        <w:rPr>
          <w:lang w:val="en-US"/>
        </w:rPr>
        <w:t xml:space="preserve">There were three main tasks. The first of which was to develop </w:t>
      </w:r>
      <w:r w:rsidR="00EA1F59">
        <w:rPr>
          <w:lang w:val="en-US"/>
        </w:rPr>
        <w:t>the hardware for the prototype which included selecting the microcontroller and sensors and picking out the protocol for hardware communication.</w:t>
      </w:r>
      <w:r w:rsidR="00FD1688">
        <w:rPr>
          <w:lang w:val="en-US"/>
        </w:rPr>
        <w:t xml:space="preserve"> </w:t>
      </w:r>
      <w:r w:rsidRPr="00C96DA5">
        <w:rPr>
          <w:lang w:val="en-US"/>
        </w:rPr>
        <w:t>Secondly, configuration of the microcontroller for it to work with multiple accelerometers.</w:t>
      </w:r>
      <w:r w:rsidR="00FD1688">
        <w:rPr>
          <w:lang w:val="en-US"/>
        </w:rPr>
        <w:t xml:space="preserve"> </w:t>
      </w:r>
      <w:r w:rsidRPr="00C96DA5">
        <w:rPr>
          <w:lang w:val="en-US"/>
        </w:rPr>
        <w:t>Lastly was to configure the accelerometers according to the input data requirements of the algorithm.</w:t>
      </w:r>
      <w:r w:rsidR="00EA1F59">
        <w:rPr>
          <w:lang w:val="en-US"/>
        </w:rPr>
        <w:t xml:space="preserve"> This included </w:t>
      </w:r>
      <w:r w:rsidR="00E13474">
        <w:rPr>
          <w:lang w:val="en-US"/>
        </w:rPr>
        <w:t>the range selection for the accelerometers and the calibration</w:t>
      </w:r>
      <w:r w:rsidR="00FD1688">
        <w:rPr>
          <w:lang w:val="en-US"/>
        </w:rPr>
        <w:t xml:space="preserve"> of them</w:t>
      </w:r>
      <w:r w:rsidR="00E13474">
        <w:rPr>
          <w:lang w:val="en-US"/>
        </w:rPr>
        <w:t xml:space="preserve">. </w:t>
      </w:r>
    </w:p>
    <w:p w:rsidR="007B7773" w:rsidRDefault="007B7773" w:rsidP="00D10445">
      <w:pPr>
        <w:pStyle w:val="tekst"/>
        <w:rPr>
          <w:lang w:val="en-US"/>
        </w:rPr>
      </w:pPr>
      <w:r>
        <w:rPr>
          <w:lang w:val="en-US"/>
        </w:rPr>
        <w:t>This thesis presents descriptions about all of the used equipment and software</w:t>
      </w:r>
      <w:r w:rsidR="001D1757">
        <w:rPr>
          <w:lang w:val="en-US"/>
        </w:rPr>
        <w:t xml:space="preserve"> including how the communication between the microcontroller and the sensors works.</w:t>
      </w:r>
    </w:p>
    <w:p w:rsidR="000C5D02" w:rsidRPr="00C96DA5" w:rsidRDefault="00CC52BC" w:rsidP="00D10445">
      <w:pPr>
        <w:pStyle w:val="tekst"/>
        <w:rPr>
          <w:lang w:val="en-US"/>
        </w:rPr>
      </w:pPr>
      <w:r>
        <w:rPr>
          <w:lang w:val="en-US"/>
        </w:rPr>
        <w:t xml:space="preserve">For proof of concept tests </w:t>
      </w:r>
      <w:r w:rsidR="00937BA0">
        <w:rPr>
          <w:lang w:val="en-US"/>
        </w:rPr>
        <w:t>were</w:t>
      </w:r>
      <w:r>
        <w:rPr>
          <w:lang w:val="en-US"/>
        </w:rPr>
        <w:t xml:space="preserve"> conducted. </w:t>
      </w:r>
      <w:r w:rsidR="00937BA0">
        <w:rPr>
          <w:lang w:val="en-US"/>
        </w:rPr>
        <w:t xml:space="preserve">The tests </w:t>
      </w:r>
      <w:r w:rsidR="003D6D44">
        <w:rPr>
          <w:lang w:val="en-US"/>
        </w:rPr>
        <w:t xml:space="preserve">revealed that the device works and there are not any flaws. </w:t>
      </w:r>
      <w:r w:rsidR="003D6D44" w:rsidRPr="00C96DA5">
        <w:rPr>
          <w:lang w:val="en-US"/>
        </w:rPr>
        <w:t>As a result we have a prototype that can be used to develop a fall detection algorithm</w:t>
      </w:r>
      <w:r w:rsidR="003D6D44">
        <w:rPr>
          <w:lang w:val="en-US"/>
        </w:rPr>
        <w:t>.</w:t>
      </w:r>
    </w:p>
    <w:p w:rsidR="00A557C8" w:rsidRDefault="009F4718" w:rsidP="00C96DA5">
      <w:pPr>
        <w:pStyle w:val="tekst"/>
        <w:rPr>
          <w:lang w:val="en-US"/>
        </w:rPr>
      </w:pPr>
      <w:r w:rsidRPr="00C96DA5">
        <w:rPr>
          <w:lang w:val="en-US"/>
        </w:rPr>
        <w:t xml:space="preserve">The thesis is in </w:t>
      </w:r>
      <w:r w:rsidR="00C96DA5" w:rsidRPr="00C96DA5">
        <w:rPr>
          <w:lang w:val="en-US"/>
        </w:rPr>
        <w:t>Estonian</w:t>
      </w:r>
      <w:r w:rsidRPr="00C96DA5">
        <w:rPr>
          <w:lang w:val="en-US"/>
        </w:rPr>
        <w:t xml:space="preserve"> and contains </w:t>
      </w:r>
      <w:r w:rsidR="00C96DA5" w:rsidRPr="00C96DA5">
        <w:rPr>
          <w:lang w:val="en-US"/>
        </w:rPr>
        <w:t>51</w:t>
      </w:r>
      <w:r w:rsidRPr="00C96DA5">
        <w:rPr>
          <w:lang w:val="en-US"/>
        </w:rPr>
        <w:t xml:space="preserve"> pages of text, </w:t>
      </w:r>
      <w:r w:rsidR="00C96DA5" w:rsidRPr="00C96DA5">
        <w:rPr>
          <w:lang w:val="en-US"/>
        </w:rPr>
        <w:t>5</w:t>
      </w:r>
      <w:r w:rsidRPr="00C96DA5">
        <w:rPr>
          <w:lang w:val="en-US"/>
        </w:rPr>
        <w:t xml:space="preserve"> chapters, </w:t>
      </w:r>
      <w:r w:rsidR="00C96DA5" w:rsidRPr="00C96DA5">
        <w:rPr>
          <w:lang w:val="en-US"/>
        </w:rPr>
        <w:t>31</w:t>
      </w:r>
      <w:r w:rsidRPr="00C96DA5">
        <w:rPr>
          <w:lang w:val="en-US"/>
        </w:rPr>
        <w:t xml:space="preserve"> figures, </w:t>
      </w:r>
      <w:r w:rsidR="00C96DA5" w:rsidRPr="00C96DA5">
        <w:rPr>
          <w:lang w:val="en-US"/>
        </w:rPr>
        <w:t>23</w:t>
      </w:r>
      <w:r w:rsidRPr="00C96DA5">
        <w:rPr>
          <w:lang w:val="en-US"/>
        </w:rPr>
        <w:t xml:space="preserve"> tables. </w:t>
      </w:r>
    </w:p>
    <w:p w:rsidR="00EA1F59" w:rsidRPr="00C96DA5" w:rsidRDefault="00EA1F59" w:rsidP="00C96DA5">
      <w:pPr>
        <w:pStyle w:val="tekst"/>
        <w:rPr>
          <w:lang w:val="en-US"/>
        </w:rPr>
        <w:sectPr w:rsidR="00EA1F59" w:rsidRPr="00C96DA5"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0" w:name="_Toc437263082"/>
      <w:bookmarkStart w:id="21" w:name="_Toc483155209"/>
      <w:bookmarkStart w:id="22" w:name="_Toc483155253"/>
      <w:bookmarkStart w:id="23" w:name="_Toc483163004"/>
      <w:bookmarkStart w:id="24" w:name="_Toc483252473"/>
      <w:bookmarkStart w:id="25" w:name="_Toc483438910"/>
      <w:r w:rsidRPr="00B45014">
        <w:lastRenderedPageBreak/>
        <w:t>Lühendite ja mõistete sõnastik</w:t>
      </w:r>
      <w:bookmarkEnd w:id="20"/>
      <w:bookmarkEnd w:id="21"/>
      <w:bookmarkEnd w:id="22"/>
      <w:bookmarkEnd w:id="23"/>
      <w:bookmarkEnd w:id="24"/>
      <w:bookmarkEnd w:id="25"/>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bookmarkStart w:id="26" w:name="_Hlk483434908"/>
                  <w:r w:rsidR="00735B63" w:rsidRPr="00735B63">
                    <w:rPr>
                      <w:color w:val="000000"/>
                      <w:sz w:val="22"/>
                      <w:szCs w:val="22"/>
                    </w:rPr>
                    <w:t>vahelduvbitiga protokoll</w:t>
                  </w:r>
                  <w:bookmarkEnd w:id="26"/>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proofErr w:type="spellStart"/>
                  <w:r w:rsidR="00496763">
                    <w:rPr>
                      <w:color w:val="000000"/>
                      <w:sz w:val="22"/>
                      <w:szCs w:val="22"/>
                    </w:rPr>
                    <w:t>kõrgjõudlusega</w:t>
                  </w:r>
                  <w:proofErr w:type="spellEnd"/>
                  <w:r w:rsidR="00496763">
                    <w:rPr>
                      <w:color w:val="000000"/>
                      <w:sz w:val="22"/>
                      <w:szCs w:val="22"/>
                    </w:rPr>
                    <w:t xml:space="preserve">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bookmarkStart w:id="27" w:name="_Hlk483435007"/>
                  <w:r w:rsidR="00F801AF" w:rsidRPr="004E6CCB">
                    <w:rPr>
                      <w:szCs w:val="22"/>
                    </w:rPr>
                    <w:t>kärbitud käsustikuga arvutiarhitektuur</w:t>
                  </w:r>
                  <w:bookmarkEnd w:id="27"/>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3F1523" w:rsidP="00815171">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proofErr w:type="spellStart"/>
                  <w:r w:rsidRPr="003F1523">
                    <w:rPr>
                      <w:szCs w:val="22"/>
                      <w:lang w:val="en-US"/>
                    </w:rPr>
                    <w:t>Ameerika</w:t>
                  </w:r>
                  <w:proofErr w:type="spellEnd"/>
                  <w:r w:rsidRPr="003F1523">
                    <w:rPr>
                      <w:szCs w:val="22"/>
                      <w:lang w:val="en-US"/>
                    </w:rPr>
                    <w:t xml:space="preserve"> </w:t>
                  </w:r>
                  <w:proofErr w:type="spellStart"/>
                  <w:r w:rsidRPr="003F1523">
                    <w:rPr>
                      <w:szCs w:val="22"/>
                      <w:lang w:val="en-US"/>
                    </w:rPr>
                    <w:t>Informatsioonivahetuse</w:t>
                  </w:r>
                  <w:proofErr w:type="spellEnd"/>
                  <w:r w:rsidRPr="003F1523">
                    <w:rPr>
                      <w:szCs w:val="22"/>
                      <w:lang w:val="en-US"/>
                    </w:rPr>
                    <w:t xml:space="preserve"> </w:t>
                  </w:r>
                  <w:proofErr w:type="spellStart"/>
                  <w:r w:rsidRPr="003F1523">
                    <w:rPr>
                      <w:szCs w:val="22"/>
                      <w:lang w:val="en-US"/>
                    </w:rPr>
                    <w:t>Standardkood</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ATI</w:t>
                  </w:r>
                </w:p>
              </w:tc>
              <w:tc>
                <w:tcPr>
                  <w:tcW w:w="7315" w:type="dxa"/>
                </w:tcPr>
                <w:p w:rsidR="009946A8" w:rsidRPr="00691481" w:rsidRDefault="009946A8" w:rsidP="00815171">
                  <w:pPr>
                    <w:pStyle w:val="Tabletext"/>
                    <w:spacing w:after="0"/>
                    <w:rPr>
                      <w:color w:val="000000"/>
                      <w:szCs w:val="22"/>
                    </w:rPr>
                  </w:pPr>
                  <w:r w:rsidRPr="00691481">
                    <w:rPr>
                      <w:szCs w:val="22"/>
                    </w:rPr>
                    <w:t>TTÜ Arvutitehnika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xml:space="preserve">, </w:t>
                  </w:r>
                  <w:proofErr w:type="spellStart"/>
                  <w:r w:rsidR="009946A8" w:rsidRPr="00691481">
                    <w:rPr>
                      <w:sz w:val="22"/>
                      <w:szCs w:val="22"/>
                    </w:rPr>
                    <w:t>keskprotsessor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bookmarkStart w:id="28" w:name="_Hlk483435162"/>
                  <w:proofErr w:type="spellStart"/>
                  <w:r w:rsidR="00DB013C" w:rsidRPr="00AF5878">
                    <w:rPr>
                      <w:color w:val="000000"/>
                      <w:sz w:val="22"/>
                      <w:szCs w:val="22"/>
                    </w:rPr>
                    <w:t>üldotstarbeline</w:t>
                  </w:r>
                  <w:proofErr w:type="spellEnd"/>
                  <w:r w:rsidR="00DB013C" w:rsidRPr="00AF5878">
                    <w:rPr>
                      <w:color w:val="000000"/>
                      <w:sz w:val="22"/>
                      <w:szCs w:val="22"/>
                    </w:rPr>
                    <w:t xml:space="preserve"> </w:t>
                  </w:r>
                  <w:r w:rsidR="00AF5878" w:rsidRPr="00AF5878">
                    <w:rPr>
                      <w:color w:val="000000"/>
                      <w:sz w:val="22"/>
                      <w:szCs w:val="22"/>
                    </w:rPr>
                    <w:t>sisend/väljund</w:t>
                  </w:r>
                  <w:bookmarkEnd w:id="28"/>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proofErr w:type="spellStart"/>
                  <w:r w:rsidR="00987D8F">
                    <w:rPr>
                      <w:color w:val="000000"/>
                      <w:sz w:val="22"/>
                      <w:szCs w:val="22"/>
                    </w:rPr>
                    <w:t>i</w:t>
                  </w:r>
                  <w:r w:rsidR="00AE7652" w:rsidRPr="00AE7652">
                    <w:rPr>
                      <w:color w:val="000000"/>
                      <w:sz w:val="22"/>
                      <w:szCs w:val="22"/>
                    </w:rPr>
                    <w:t>nimliidese</w:t>
                  </w:r>
                  <w:proofErr w:type="spellEnd"/>
                  <w:r w:rsidR="00AE7652" w:rsidRPr="00AE7652">
                    <w:rPr>
                      <w:color w:val="000000"/>
                      <w:sz w:val="22"/>
                      <w:szCs w:val="22"/>
                    </w:rPr>
                    <w:t xml:space="preserv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proofErr w:type="spellStart"/>
                  <w:r w:rsidR="00E33358">
                    <w:rPr>
                      <w:color w:val="000000"/>
                      <w:sz w:val="22"/>
                      <w:szCs w:val="22"/>
                      <w:lang w:val="en-US"/>
                    </w:rPr>
                    <w:t>k</w:t>
                  </w:r>
                  <w:r w:rsidR="009645BF" w:rsidRPr="009645BF">
                    <w:rPr>
                      <w:color w:val="000000"/>
                      <w:sz w:val="22"/>
                      <w:szCs w:val="22"/>
                      <w:lang w:val="en-US"/>
                    </w:rPr>
                    <w:t>ahesuunaline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kahesooneline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järjestiksii</w:t>
                  </w:r>
                  <w:r w:rsidR="009645BF">
                    <w:rPr>
                      <w:color w:val="000000"/>
                      <w:sz w:val="22"/>
                      <w:szCs w:val="22"/>
                      <w:lang w:val="en-US"/>
                    </w:rPr>
                    <w:t>n</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B91BDB">
                    <w:rPr>
                      <w:color w:val="000000"/>
                      <w:sz w:val="22"/>
                      <w:szCs w:val="22"/>
                    </w:rPr>
                    <w:t xml:space="preserve"> vastuvõtmis 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Static r</w:t>
                  </w:r>
                  <w:r w:rsidR="009946A8" w:rsidRPr="000A78DA">
                    <w:rPr>
                      <w:i/>
                      <w:szCs w:val="22"/>
                      <w:lang w:val="en-US"/>
                    </w:rPr>
                    <w:t xml:space="preserve">andom </w:t>
                  </w:r>
                  <w:r>
                    <w:rPr>
                      <w:i/>
                      <w:szCs w:val="22"/>
                      <w:lang w:val="en-US"/>
                    </w:rPr>
                    <w:t>a</w:t>
                  </w:r>
                  <w:r w:rsidR="009946A8" w:rsidRPr="000A78DA">
                    <w:rPr>
                      <w:i/>
                      <w:szCs w:val="22"/>
                      <w:lang w:val="en-US"/>
                    </w:rPr>
                    <w:t xml:space="preserve">ccess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980EC6">
                    <w:rPr>
                      <w:color w:val="000000"/>
                      <w:sz w:val="22"/>
                      <w:szCs w:val="22"/>
                    </w:rPr>
                    <w:t xml:space="preserve"> saatmis 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 xml:space="preserve">universaalne </w:t>
                  </w:r>
                  <w:proofErr w:type="spellStart"/>
                  <w:r w:rsidR="0057601B" w:rsidRPr="0057601B">
                    <w:rPr>
                      <w:color w:val="000000"/>
                      <w:sz w:val="22"/>
                      <w:szCs w:val="22"/>
                    </w:rPr>
                    <w:t>asünkroontransiiver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w:t>
                  </w:r>
                  <w:proofErr w:type="spellStart"/>
                  <w:r>
                    <w:rPr>
                      <w:color w:val="000000"/>
                      <w:sz w:val="22"/>
                      <w:szCs w:val="22"/>
                      <w:lang w:val="en-US"/>
                    </w:rPr>
                    <w:t>universaalne</w:t>
                  </w:r>
                  <w:proofErr w:type="spellEnd"/>
                  <w:r>
                    <w:rPr>
                      <w:color w:val="000000"/>
                      <w:sz w:val="22"/>
                      <w:szCs w:val="22"/>
                      <w:lang w:val="en-US"/>
                    </w:rPr>
                    <w:t xml:space="preserve"> </w:t>
                  </w:r>
                  <w:proofErr w:type="spellStart"/>
                  <w:r w:rsidRPr="0057601B">
                    <w:rPr>
                      <w:color w:val="000000"/>
                      <w:sz w:val="22"/>
                      <w:szCs w:val="22"/>
                      <w:lang w:val="en-US"/>
                    </w:rPr>
                    <w:t>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r w:rsidR="00EF0731" w:rsidRPr="00B45014" w:rsidTr="00DE0A93">
        <w:trPr>
          <w:trHeight w:val="397"/>
        </w:trPr>
        <w:tc>
          <w:tcPr>
            <w:tcW w:w="8283" w:type="dxa"/>
            <w:shd w:val="clear" w:color="auto" w:fill="auto"/>
          </w:tcPr>
          <w:p w:rsidR="00EF0731" w:rsidRPr="00B45014" w:rsidRDefault="00EF0731" w:rsidP="00EB2E10">
            <w:pPr>
              <w:pStyle w:val="Tabletext"/>
            </w:pPr>
          </w:p>
        </w:tc>
        <w:tc>
          <w:tcPr>
            <w:tcW w:w="222" w:type="dxa"/>
            <w:shd w:val="clear" w:color="auto" w:fill="auto"/>
          </w:tcPr>
          <w:p w:rsidR="00BE1EBA" w:rsidRPr="00B45014" w:rsidRDefault="00BE1EBA" w:rsidP="00EB2E10">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29" w:name="_Toc483155254"/>
      <w:bookmarkStart w:id="30" w:name="_Toc483252474"/>
      <w:bookmarkStart w:id="31" w:name="_Toc483438911"/>
      <w:r w:rsidRPr="00B45014">
        <w:lastRenderedPageBreak/>
        <w:t>Sisukord</w:t>
      </w:r>
      <w:bookmarkEnd w:id="29"/>
      <w:bookmarkEnd w:id="30"/>
      <w:bookmarkEnd w:id="31"/>
    </w:p>
    <w:sdt>
      <w:sdtPr>
        <w:id w:val="-832373288"/>
        <w:docPartObj>
          <w:docPartGallery w:val="Table of Contents"/>
          <w:docPartUnique/>
        </w:docPartObj>
      </w:sdtPr>
      <w:sdtEndPr>
        <w:rPr>
          <w:b/>
          <w:bCs/>
          <w:noProof/>
        </w:rPr>
      </w:sdtEndPr>
      <w:sdtContent>
        <w:p w:rsidR="003023DD"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3438914" w:history="1">
            <w:r w:rsidR="003023DD" w:rsidRPr="00420D00">
              <w:rPr>
                <w:rStyle w:val="Hyperlink"/>
                <w:noProof/>
              </w:rPr>
              <w:t>1 Sisseju</w:t>
            </w:r>
            <w:r w:rsidR="003023DD" w:rsidRPr="00420D00">
              <w:rPr>
                <w:rStyle w:val="Hyperlink"/>
                <w:noProof/>
              </w:rPr>
              <w:t>h</w:t>
            </w:r>
            <w:r w:rsidR="003023DD" w:rsidRPr="00420D00">
              <w:rPr>
                <w:rStyle w:val="Hyperlink"/>
                <w:noProof/>
              </w:rPr>
              <w:t>at</w:t>
            </w:r>
            <w:r w:rsidR="003023DD" w:rsidRPr="00420D00">
              <w:rPr>
                <w:rStyle w:val="Hyperlink"/>
                <w:noProof/>
              </w:rPr>
              <w:t>u</w:t>
            </w:r>
            <w:r w:rsidR="003023DD" w:rsidRPr="00420D00">
              <w:rPr>
                <w:rStyle w:val="Hyperlink"/>
                <w:noProof/>
              </w:rPr>
              <w:t>s</w:t>
            </w:r>
            <w:r w:rsidR="003023DD">
              <w:rPr>
                <w:noProof/>
                <w:webHidden/>
              </w:rPr>
              <w:tab/>
            </w:r>
            <w:r w:rsidR="003023DD">
              <w:rPr>
                <w:noProof/>
                <w:webHidden/>
              </w:rPr>
              <w:fldChar w:fldCharType="begin"/>
            </w:r>
            <w:r w:rsidR="003023DD">
              <w:rPr>
                <w:noProof/>
                <w:webHidden/>
              </w:rPr>
              <w:instrText xml:space="preserve"> PAGEREF _Toc483438914 \h </w:instrText>
            </w:r>
            <w:r w:rsidR="003023DD">
              <w:rPr>
                <w:noProof/>
                <w:webHidden/>
              </w:rPr>
            </w:r>
            <w:r w:rsidR="003023DD">
              <w:rPr>
                <w:noProof/>
                <w:webHidden/>
              </w:rPr>
              <w:fldChar w:fldCharType="separate"/>
            </w:r>
            <w:r w:rsidR="00BA5236">
              <w:rPr>
                <w:noProof/>
                <w:webHidden/>
              </w:rPr>
              <w:t>11</w:t>
            </w:r>
            <w:r w:rsidR="003023DD">
              <w:rPr>
                <w:noProof/>
                <w:webHidden/>
              </w:rPr>
              <w:fldChar w:fldCharType="end"/>
            </w:r>
          </w:hyperlink>
        </w:p>
        <w:p w:rsidR="003023DD" w:rsidRDefault="003023DD">
          <w:pPr>
            <w:pStyle w:val="TOC1"/>
            <w:tabs>
              <w:tab w:val="right" w:leader="dot" w:pos="8495"/>
            </w:tabs>
            <w:rPr>
              <w:rFonts w:asciiTheme="minorHAnsi" w:eastAsiaTheme="minorEastAsia" w:hAnsiTheme="minorHAnsi" w:cstheme="minorBidi"/>
              <w:noProof/>
              <w:sz w:val="22"/>
              <w:szCs w:val="22"/>
              <w:lang w:val="en-US"/>
            </w:rPr>
          </w:pPr>
          <w:hyperlink w:anchor="_Toc483438915" w:history="1">
            <w:r w:rsidRPr="00420D00">
              <w:rPr>
                <w:rStyle w:val="Hyperlink"/>
                <w:noProof/>
              </w:rPr>
              <w:t>2 Riistvara</w:t>
            </w:r>
            <w:r>
              <w:rPr>
                <w:noProof/>
                <w:webHidden/>
              </w:rPr>
              <w:tab/>
            </w:r>
            <w:r>
              <w:rPr>
                <w:noProof/>
                <w:webHidden/>
              </w:rPr>
              <w:fldChar w:fldCharType="begin"/>
            </w:r>
            <w:r>
              <w:rPr>
                <w:noProof/>
                <w:webHidden/>
              </w:rPr>
              <w:instrText xml:space="preserve"> PAGEREF _Toc483438915 \h </w:instrText>
            </w:r>
            <w:r>
              <w:rPr>
                <w:noProof/>
                <w:webHidden/>
              </w:rPr>
            </w:r>
            <w:r>
              <w:rPr>
                <w:noProof/>
                <w:webHidden/>
              </w:rPr>
              <w:fldChar w:fldCharType="separate"/>
            </w:r>
            <w:r w:rsidR="00BA5236">
              <w:rPr>
                <w:noProof/>
                <w:webHidden/>
              </w:rPr>
              <w:t>13</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16" w:history="1">
            <w:r w:rsidRPr="00420D00">
              <w:rPr>
                <w:rStyle w:val="Hyperlink"/>
                <w:noProof/>
              </w:rPr>
              <w:t>2.1 Süsteemi nõuded</w:t>
            </w:r>
            <w:r>
              <w:rPr>
                <w:noProof/>
                <w:webHidden/>
              </w:rPr>
              <w:tab/>
            </w:r>
            <w:r>
              <w:rPr>
                <w:noProof/>
                <w:webHidden/>
              </w:rPr>
              <w:fldChar w:fldCharType="begin"/>
            </w:r>
            <w:r>
              <w:rPr>
                <w:noProof/>
                <w:webHidden/>
              </w:rPr>
              <w:instrText xml:space="preserve"> PAGEREF _Toc483438916 \h </w:instrText>
            </w:r>
            <w:r>
              <w:rPr>
                <w:noProof/>
                <w:webHidden/>
              </w:rPr>
            </w:r>
            <w:r>
              <w:rPr>
                <w:noProof/>
                <w:webHidden/>
              </w:rPr>
              <w:fldChar w:fldCharType="separate"/>
            </w:r>
            <w:r w:rsidR="00BA5236">
              <w:rPr>
                <w:noProof/>
                <w:webHidden/>
              </w:rPr>
              <w:t>13</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17" w:history="1">
            <w:r w:rsidRPr="00420D00">
              <w:rPr>
                <w:rStyle w:val="Hyperlink"/>
                <w:noProof/>
              </w:rPr>
              <w:t>2.2 Arendusplaat STM32 F446RE</w:t>
            </w:r>
            <w:r>
              <w:rPr>
                <w:noProof/>
                <w:webHidden/>
              </w:rPr>
              <w:tab/>
            </w:r>
            <w:r>
              <w:rPr>
                <w:noProof/>
                <w:webHidden/>
              </w:rPr>
              <w:fldChar w:fldCharType="begin"/>
            </w:r>
            <w:r>
              <w:rPr>
                <w:noProof/>
                <w:webHidden/>
              </w:rPr>
              <w:instrText xml:space="preserve"> PAGEREF _Toc483438917 \h </w:instrText>
            </w:r>
            <w:r>
              <w:rPr>
                <w:noProof/>
                <w:webHidden/>
              </w:rPr>
            </w:r>
            <w:r>
              <w:rPr>
                <w:noProof/>
                <w:webHidden/>
              </w:rPr>
              <w:fldChar w:fldCharType="separate"/>
            </w:r>
            <w:r w:rsidR="00BA5236">
              <w:rPr>
                <w:noProof/>
                <w:webHidden/>
              </w:rPr>
              <w:t>15</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18" w:history="1">
            <w:r w:rsidRPr="00420D00">
              <w:rPr>
                <w:rStyle w:val="Hyperlink"/>
                <w:noProof/>
              </w:rPr>
              <w:t>2.3 Kiirendusandur Bosch BNO055</w:t>
            </w:r>
            <w:r>
              <w:rPr>
                <w:noProof/>
                <w:webHidden/>
              </w:rPr>
              <w:tab/>
            </w:r>
            <w:r>
              <w:rPr>
                <w:noProof/>
                <w:webHidden/>
              </w:rPr>
              <w:fldChar w:fldCharType="begin"/>
            </w:r>
            <w:r>
              <w:rPr>
                <w:noProof/>
                <w:webHidden/>
              </w:rPr>
              <w:instrText xml:space="preserve"> PAGEREF _Toc483438918 \h </w:instrText>
            </w:r>
            <w:r>
              <w:rPr>
                <w:noProof/>
                <w:webHidden/>
              </w:rPr>
            </w:r>
            <w:r>
              <w:rPr>
                <w:noProof/>
                <w:webHidden/>
              </w:rPr>
              <w:fldChar w:fldCharType="separate"/>
            </w:r>
            <w:r w:rsidR="00BA5236">
              <w:rPr>
                <w:noProof/>
                <w:webHidden/>
              </w:rPr>
              <w:t>16</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19" w:history="1">
            <w:r w:rsidRPr="00420D00">
              <w:rPr>
                <w:rStyle w:val="Hyperlink"/>
                <w:noProof/>
              </w:rPr>
              <w:t>2.3.1 Kiirendusandur Bosch BNO055 Register</w:t>
            </w:r>
            <w:r>
              <w:rPr>
                <w:noProof/>
                <w:webHidden/>
              </w:rPr>
              <w:tab/>
            </w:r>
            <w:r>
              <w:rPr>
                <w:noProof/>
                <w:webHidden/>
              </w:rPr>
              <w:fldChar w:fldCharType="begin"/>
            </w:r>
            <w:r>
              <w:rPr>
                <w:noProof/>
                <w:webHidden/>
              </w:rPr>
              <w:instrText xml:space="preserve"> PAGEREF _Toc483438919 \h </w:instrText>
            </w:r>
            <w:r>
              <w:rPr>
                <w:noProof/>
                <w:webHidden/>
              </w:rPr>
            </w:r>
            <w:r>
              <w:rPr>
                <w:noProof/>
                <w:webHidden/>
              </w:rPr>
              <w:fldChar w:fldCharType="separate"/>
            </w:r>
            <w:r w:rsidR="00BA5236">
              <w:rPr>
                <w:noProof/>
                <w:webHidden/>
              </w:rPr>
              <w:t>16</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20" w:history="1">
            <w:r w:rsidRPr="00420D00">
              <w:rPr>
                <w:rStyle w:val="Hyperlink"/>
                <w:noProof/>
              </w:rPr>
              <w:t>2.4 Andmeside protokollid</w:t>
            </w:r>
            <w:r>
              <w:rPr>
                <w:noProof/>
                <w:webHidden/>
              </w:rPr>
              <w:tab/>
            </w:r>
            <w:r>
              <w:rPr>
                <w:noProof/>
                <w:webHidden/>
              </w:rPr>
              <w:fldChar w:fldCharType="begin"/>
            </w:r>
            <w:r>
              <w:rPr>
                <w:noProof/>
                <w:webHidden/>
              </w:rPr>
              <w:instrText xml:space="preserve"> PAGEREF _Toc483438920 \h </w:instrText>
            </w:r>
            <w:r>
              <w:rPr>
                <w:noProof/>
                <w:webHidden/>
              </w:rPr>
            </w:r>
            <w:r>
              <w:rPr>
                <w:noProof/>
                <w:webHidden/>
              </w:rPr>
              <w:fldChar w:fldCharType="separate"/>
            </w:r>
            <w:r w:rsidR="00BA5236">
              <w:rPr>
                <w:noProof/>
                <w:webHidden/>
              </w:rPr>
              <w:t>17</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21" w:history="1">
            <w:r w:rsidRPr="00420D00">
              <w:rPr>
                <w:rStyle w:val="Hyperlink"/>
                <w:noProof/>
              </w:rPr>
              <w:t>2.4.1 UART protokoll</w:t>
            </w:r>
            <w:r>
              <w:rPr>
                <w:noProof/>
                <w:webHidden/>
              </w:rPr>
              <w:tab/>
            </w:r>
            <w:r>
              <w:rPr>
                <w:noProof/>
                <w:webHidden/>
              </w:rPr>
              <w:fldChar w:fldCharType="begin"/>
            </w:r>
            <w:r>
              <w:rPr>
                <w:noProof/>
                <w:webHidden/>
              </w:rPr>
              <w:instrText xml:space="preserve"> PAGEREF _Toc483438921 \h </w:instrText>
            </w:r>
            <w:r>
              <w:rPr>
                <w:noProof/>
                <w:webHidden/>
              </w:rPr>
            </w:r>
            <w:r>
              <w:rPr>
                <w:noProof/>
                <w:webHidden/>
              </w:rPr>
              <w:fldChar w:fldCharType="separate"/>
            </w:r>
            <w:r w:rsidR="00BA5236">
              <w:rPr>
                <w:noProof/>
                <w:webHidden/>
              </w:rPr>
              <w:t>17</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22" w:history="1">
            <w:r w:rsidRPr="00420D00">
              <w:rPr>
                <w:rStyle w:val="Hyperlink"/>
                <w:noProof/>
              </w:rPr>
              <w:t>2.4.2 RS-485 protokoll</w:t>
            </w:r>
            <w:r>
              <w:rPr>
                <w:noProof/>
                <w:webHidden/>
              </w:rPr>
              <w:tab/>
            </w:r>
            <w:r>
              <w:rPr>
                <w:noProof/>
                <w:webHidden/>
              </w:rPr>
              <w:fldChar w:fldCharType="begin"/>
            </w:r>
            <w:r>
              <w:rPr>
                <w:noProof/>
                <w:webHidden/>
              </w:rPr>
              <w:instrText xml:space="preserve"> PAGEREF _Toc483438922 \h </w:instrText>
            </w:r>
            <w:r>
              <w:rPr>
                <w:noProof/>
                <w:webHidden/>
              </w:rPr>
            </w:r>
            <w:r>
              <w:rPr>
                <w:noProof/>
                <w:webHidden/>
              </w:rPr>
              <w:fldChar w:fldCharType="separate"/>
            </w:r>
            <w:r w:rsidR="00BA5236">
              <w:rPr>
                <w:noProof/>
                <w:webHidden/>
              </w:rPr>
              <w:t>18</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23" w:history="1">
            <w:r w:rsidRPr="00420D00">
              <w:rPr>
                <w:rStyle w:val="Hyperlink"/>
                <w:noProof/>
              </w:rPr>
              <w:t xml:space="preserve">2.5 Arendusplaadi ja sensori vahelised </w:t>
            </w:r>
            <w:r w:rsidRPr="00420D00">
              <w:rPr>
                <w:rStyle w:val="Hyperlink"/>
                <w:noProof/>
                <w:lang w:val="en-US"/>
              </w:rPr>
              <w:t>ü</w:t>
            </w:r>
            <w:r w:rsidRPr="00420D00">
              <w:rPr>
                <w:rStyle w:val="Hyperlink"/>
                <w:noProof/>
              </w:rPr>
              <w:t>hendused</w:t>
            </w:r>
            <w:r>
              <w:rPr>
                <w:noProof/>
                <w:webHidden/>
              </w:rPr>
              <w:tab/>
            </w:r>
            <w:r>
              <w:rPr>
                <w:noProof/>
                <w:webHidden/>
              </w:rPr>
              <w:fldChar w:fldCharType="begin"/>
            </w:r>
            <w:r>
              <w:rPr>
                <w:noProof/>
                <w:webHidden/>
              </w:rPr>
              <w:instrText xml:space="preserve"> PAGEREF _Toc483438923 \h </w:instrText>
            </w:r>
            <w:r>
              <w:rPr>
                <w:noProof/>
                <w:webHidden/>
              </w:rPr>
            </w:r>
            <w:r>
              <w:rPr>
                <w:noProof/>
                <w:webHidden/>
              </w:rPr>
              <w:fldChar w:fldCharType="separate"/>
            </w:r>
            <w:r w:rsidR="00BA5236">
              <w:rPr>
                <w:noProof/>
                <w:webHidden/>
              </w:rPr>
              <w:t>19</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24" w:history="1">
            <w:r w:rsidRPr="00420D00">
              <w:rPr>
                <w:rStyle w:val="Hyperlink"/>
                <w:noProof/>
              </w:rPr>
              <w:t>2.6 Ülevaade sarnastest lahendustest</w:t>
            </w:r>
            <w:r>
              <w:rPr>
                <w:noProof/>
                <w:webHidden/>
              </w:rPr>
              <w:tab/>
            </w:r>
            <w:r>
              <w:rPr>
                <w:noProof/>
                <w:webHidden/>
              </w:rPr>
              <w:fldChar w:fldCharType="begin"/>
            </w:r>
            <w:r>
              <w:rPr>
                <w:noProof/>
                <w:webHidden/>
              </w:rPr>
              <w:instrText xml:space="preserve"> PAGEREF _Toc483438924 \h </w:instrText>
            </w:r>
            <w:r>
              <w:rPr>
                <w:noProof/>
                <w:webHidden/>
              </w:rPr>
            </w:r>
            <w:r>
              <w:rPr>
                <w:noProof/>
                <w:webHidden/>
              </w:rPr>
              <w:fldChar w:fldCharType="separate"/>
            </w:r>
            <w:r w:rsidR="00BA5236">
              <w:rPr>
                <w:noProof/>
                <w:webHidden/>
              </w:rPr>
              <w:t>21</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25" w:history="1">
            <w:r w:rsidRPr="00420D00">
              <w:rPr>
                <w:rStyle w:val="Hyperlink"/>
                <w:noProof/>
              </w:rPr>
              <w:t>2.6.1 Wearable sensors for Reliable fall detection</w:t>
            </w:r>
            <w:r>
              <w:rPr>
                <w:noProof/>
                <w:webHidden/>
              </w:rPr>
              <w:tab/>
            </w:r>
            <w:r>
              <w:rPr>
                <w:noProof/>
                <w:webHidden/>
              </w:rPr>
              <w:fldChar w:fldCharType="begin"/>
            </w:r>
            <w:r>
              <w:rPr>
                <w:noProof/>
                <w:webHidden/>
              </w:rPr>
              <w:instrText xml:space="preserve"> PAGEREF _Toc483438925 \h </w:instrText>
            </w:r>
            <w:r>
              <w:rPr>
                <w:noProof/>
                <w:webHidden/>
              </w:rPr>
            </w:r>
            <w:r>
              <w:rPr>
                <w:noProof/>
                <w:webHidden/>
              </w:rPr>
              <w:fldChar w:fldCharType="separate"/>
            </w:r>
            <w:r w:rsidR="00BA5236">
              <w:rPr>
                <w:noProof/>
                <w:webHidden/>
              </w:rPr>
              <w:t>21</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26" w:history="1">
            <w:r w:rsidRPr="00420D00">
              <w:rPr>
                <w:rStyle w:val="Hyperlink"/>
                <w:noProof/>
              </w:rPr>
              <w:t>2.6.2 Accurate, Fast Fall Detection Using Gyroscopes and Accelerometer-Derived Posture Information</w:t>
            </w:r>
            <w:r>
              <w:rPr>
                <w:noProof/>
                <w:webHidden/>
              </w:rPr>
              <w:tab/>
            </w:r>
            <w:r>
              <w:rPr>
                <w:noProof/>
                <w:webHidden/>
              </w:rPr>
              <w:fldChar w:fldCharType="begin"/>
            </w:r>
            <w:r>
              <w:rPr>
                <w:noProof/>
                <w:webHidden/>
              </w:rPr>
              <w:instrText xml:space="preserve"> PAGEREF _Toc483438926 \h </w:instrText>
            </w:r>
            <w:r>
              <w:rPr>
                <w:noProof/>
                <w:webHidden/>
              </w:rPr>
            </w:r>
            <w:r>
              <w:rPr>
                <w:noProof/>
                <w:webHidden/>
              </w:rPr>
              <w:fldChar w:fldCharType="separate"/>
            </w:r>
            <w:r w:rsidR="00BA5236">
              <w:rPr>
                <w:noProof/>
                <w:webHidden/>
              </w:rPr>
              <w:t>21</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27" w:history="1">
            <w:r w:rsidRPr="00420D00">
              <w:rPr>
                <w:rStyle w:val="Hyperlink"/>
                <w:noProof/>
              </w:rPr>
              <w:t>2.6.3 Philips GoSafe</w:t>
            </w:r>
            <w:r>
              <w:rPr>
                <w:noProof/>
                <w:webHidden/>
              </w:rPr>
              <w:tab/>
            </w:r>
            <w:r>
              <w:rPr>
                <w:noProof/>
                <w:webHidden/>
              </w:rPr>
              <w:fldChar w:fldCharType="begin"/>
            </w:r>
            <w:r>
              <w:rPr>
                <w:noProof/>
                <w:webHidden/>
              </w:rPr>
              <w:instrText xml:space="preserve"> PAGEREF _Toc483438927 \h </w:instrText>
            </w:r>
            <w:r>
              <w:rPr>
                <w:noProof/>
                <w:webHidden/>
              </w:rPr>
            </w:r>
            <w:r>
              <w:rPr>
                <w:noProof/>
                <w:webHidden/>
              </w:rPr>
              <w:fldChar w:fldCharType="separate"/>
            </w:r>
            <w:r w:rsidR="00BA5236">
              <w:rPr>
                <w:noProof/>
                <w:webHidden/>
              </w:rPr>
              <w:t>22</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28" w:history="1">
            <w:r w:rsidRPr="00420D00">
              <w:rPr>
                <w:rStyle w:val="Hyperlink"/>
                <w:noProof/>
              </w:rPr>
              <w:t>2.6.4 Shimmer sensing</w:t>
            </w:r>
            <w:r>
              <w:rPr>
                <w:noProof/>
                <w:webHidden/>
              </w:rPr>
              <w:tab/>
            </w:r>
            <w:r>
              <w:rPr>
                <w:noProof/>
                <w:webHidden/>
              </w:rPr>
              <w:fldChar w:fldCharType="begin"/>
            </w:r>
            <w:r>
              <w:rPr>
                <w:noProof/>
                <w:webHidden/>
              </w:rPr>
              <w:instrText xml:space="preserve"> PAGEREF _Toc483438928 \h </w:instrText>
            </w:r>
            <w:r>
              <w:rPr>
                <w:noProof/>
                <w:webHidden/>
              </w:rPr>
            </w:r>
            <w:r>
              <w:rPr>
                <w:noProof/>
                <w:webHidden/>
              </w:rPr>
              <w:fldChar w:fldCharType="separate"/>
            </w:r>
            <w:r w:rsidR="00BA5236">
              <w:rPr>
                <w:noProof/>
                <w:webHidden/>
              </w:rPr>
              <w:t>23</w:t>
            </w:r>
            <w:r>
              <w:rPr>
                <w:noProof/>
                <w:webHidden/>
              </w:rPr>
              <w:fldChar w:fldCharType="end"/>
            </w:r>
          </w:hyperlink>
        </w:p>
        <w:p w:rsidR="003023DD" w:rsidRDefault="003023DD">
          <w:pPr>
            <w:pStyle w:val="TOC1"/>
            <w:tabs>
              <w:tab w:val="right" w:leader="dot" w:pos="8495"/>
            </w:tabs>
            <w:rPr>
              <w:rFonts w:asciiTheme="minorHAnsi" w:eastAsiaTheme="minorEastAsia" w:hAnsiTheme="minorHAnsi" w:cstheme="minorBidi"/>
              <w:noProof/>
              <w:sz w:val="22"/>
              <w:szCs w:val="22"/>
              <w:lang w:val="en-US"/>
            </w:rPr>
          </w:pPr>
          <w:hyperlink w:anchor="_Toc483438929" w:history="1">
            <w:r w:rsidRPr="00420D00">
              <w:rPr>
                <w:rStyle w:val="Hyperlink"/>
                <w:noProof/>
              </w:rPr>
              <w:t>3 Tarkvara</w:t>
            </w:r>
            <w:r>
              <w:rPr>
                <w:noProof/>
                <w:webHidden/>
              </w:rPr>
              <w:tab/>
            </w:r>
            <w:r>
              <w:rPr>
                <w:noProof/>
                <w:webHidden/>
              </w:rPr>
              <w:fldChar w:fldCharType="begin"/>
            </w:r>
            <w:r>
              <w:rPr>
                <w:noProof/>
                <w:webHidden/>
              </w:rPr>
              <w:instrText xml:space="preserve"> PAGEREF _Toc483438929 \h </w:instrText>
            </w:r>
            <w:r>
              <w:rPr>
                <w:noProof/>
                <w:webHidden/>
              </w:rPr>
            </w:r>
            <w:r>
              <w:rPr>
                <w:noProof/>
                <w:webHidden/>
              </w:rPr>
              <w:fldChar w:fldCharType="separate"/>
            </w:r>
            <w:r w:rsidR="00BA5236">
              <w:rPr>
                <w:noProof/>
                <w:webHidden/>
              </w:rPr>
              <w:t>24</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30" w:history="1">
            <w:r w:rsidRPr="00420D00">
              <w:rPr>
                <w:rStyle w:val="Hyperlink"/>
                <w:noProof/>
              </w:rPr>
              <w:t>3.1 STM32CubeMX programm</w:t>
            </w:r>
            <w:r>
              <w:rPr>
                <w:noProof/>
                <w:webHidden/>
              </w:rPr>
              <w:tab/>
            </w:r>
            <w:r>
              <w:rPr>
                <w:noProof/>
                <w:webHidden/>
              </w:rPr>
              <w:fldChar w:fldCharType="begin"/>
            </w:r>
            <w:r>
              <w:rPr>
                <w:noProof/>
                <w:webHidden/>
              </w:rPr>
              <w:instrText xml:space="preserve"> PAGEREF _Toc483438930 \h </w:instrText>
            </w:r>
            <w:r>
              <w:rPr>
                <w:noProof/>
                <w:webHidden/>
              </w:rPr>
            </w:r>
            <w:r>
              <w:rPr>
                <w:noProof/>
                <w:webHidden/>
              </w:rPr>
              <w:fldChar w:fldCharType="separate"/>
            </w:r>
            <w:r w:rsidR="00BA5236">
              <w:rPr>
                <w:noProof/>
                <w:webHidden/>
              </w:rPr>
              <w:t>24</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31" w:history="1">
            <w:r w:rsidRPr="00420D00">
              <w:rPr>
                <w:rStyle w:val="Hyperlink"/>
                <w:noProof/>
              </w:rPr>
              <w:t>3.1.1 STM32Cube HAL teek</w:t>
            </w:r>
            <w:r>
              <w:rPr>
                <w:noProof/>
                <w:webHidden/>
              </w:rPr>
              <w:tab/>
            </w:r>
            <w:r>
              <w:rPr>
                <w:noProof/>
                <w:webHidden/>
              </w:rPr>
              <w:fldChar w:fldCharType="begin"/>
            </w:r>
            <w:r>
              <w:rPr>
                <w:noProof/>
                <w:webHidden/>
              </w:rPr>
              <w:instrText xml:space="preserve"> PAGEREF _Toc483438931 \h </w:instrText>
            </w:r>
            <w:r>
              <w:rPr>
                <w:noProof/>
                <w:webHidden/>
              </w:rPr>
            </w:r>
            <w:r>
              <w:rPr>
                <w:noProof/>
                <w:webHidden/>
              </w:rPr>
              <w:fldChar w:fldCharType="separate"/>
            </w:r>
            <w:r w:rsidR="00BA5236">
              <w:rPr>
                <w:noProof/>
                <w:webHidden/>
              </w:rPr>
              <w:t>25</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32" w:history="1">
            <w:r w:rsidRPr="00420D00">
              <w:rPr>
                <w:rStyle w:val="Hyperlink"/>
                <w:noProof/>
              </w:rPr>
              <w:t>3.2 Programmi töö</w:t>
            </w:r>
            <w:r>
              <w:rPr>
                <w:noProof/>
                <w:webHidden/>
              </w:rPr>
              <w:tab/>
            </w:r>
            <w:r>
              <w:rPr>
                <w:noProof/>
                <w:webHidden/>
              </w:rPr>
              <w:fldChar w:fldCharType="begin"/>
            </w:r>
            <w:r>
              <w:rPr>
                <w:noProof/>
                <w:webHidden/>
              </w:rPr>
              <w:instrText xml:space="preserve"> PAGEREF _Toc483438932 \h </w:instrText>
            </w:r>
            <w:r>
              <w:rPr>
                <w:noProof/>
                <w:webHidden/>
              </w:rPr>
            </w:r>
            <w:r>
              <w:rPr>
                <w:noProof/>
                <w:webHidden/>
              </w:rPr>
              <w:fldChar w:fldCharType="separate"/>
            </w:r>
            <w:r w:rsidR="00BA5236">
              <w:rPr>
                <w:noProof/>
                <w:webHidden/>
              </w:rPr>
              <w:t>26</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33" w:history="1">
            <w:r w:rsidRPr="00420D00">
              <w:rPr>
                <w:rStyle w:val="Hyperlink"/>
                <w:noProof/>
              </w:rPr>
              <w:t>3.3 Arendusplaadi initsialiseerimine</w:t>
            </w:r>
            <w:r>
              <w:rPr>
                <w:noProof/>
                <w:webHidden/>
              </w:rPr>
              <w:tab/>
            </w:r>
            <w:r>
              <w:rPr>
                <w:noProof/>
                <w:webHidden/>
              </w:rPr>
              <w:fldChar w:fldCharType="begin"/>
            </w:r>
            <w:r>
              <w:rPr>
                <w:noProof/>
                <w:webHidden/>
              </w:rPr>
              <w:instrText xml:space="preserve"> PAGEREF _Toc483438933 \h </w:instrText>
            </w:r>
            <w:r>
              <w:rPr>
                <w:noProof/>
                <w:webHidden/>
              </w:rPr>
            </w:r>
            <w:r>
              <w:rPr>
                <w:noProof/>
                <w:webHidden/>
              </w:rPr>
              <w:fldChar w:fldCharType="separate"/>
            </w:r>
            <w:r w:rsidR="00BA5236">
              <w:rPr>
                <w:noProof/>
                <w:webHidden/>
              </w:rPr>
              <w:t>27</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34" w:history="1">
            <w:r w:rsidRPr="00420D00">
              <w:rPr>
                <w:rStyle w:val="Hyperlink"/>
                <w:noProof/>
              </w:rPr>
              <w:t>3.4 Sensori Initsialiseerimine</w:t>
            </w:r>
            <w:r>
              <w:rPr>
                <w:noProof/>
                <w:webHidden/>
              </w:rPr>
              <w:tab/>
            </w:r>
            <w:r>
              <w:rPr>
                <w:noProof/>
                <w:webHidden/>
              </w:rPr>
              <w:fldChar w:fldCharType="begin"/>
            </w:r>
            <w:r>
              <w:rPr>
                <w:noProof/>
                <w:webHidden/>
              </w:rPr>
              <w:instrText xml:space="preserve"> PAGEREF _Toc483438934 \h </w:instrText>
            </w:r>
            <w:r>
              <w:rPr>
                <w:noProof/>
                <w:webHidden/>
              </w:rPr>
            </w:r>
            <w:r>
              <w:rPr>
                <w:noProof/>
                <w:webHidden/>
              </w:rPr>
              <w:fldChar w:fldCharType="separate"/>
            </w:r>
            <w:r w:rsidR="00BA5236">
              <w:rPr>
                <w:noProof/>
                <w:webHidden/>
              </w:rPr>
              <w:t>28</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35" w:history="1">
            <w:r w:rsidRPr="00420D00">
              <w:rPr>
                <w:rStyle w:val="Hyperlink"/>
                <w:noProof/>
              </w:rPr>
              <w:t>3.5 Andmete päring sensorilt</w:t>
            </w:r>
            <w:r>
              <w:rPr>
                <w:noProof/>
                <w:webHidden/>
              </w:rPr>
              <w:tab/>
            </w:r>
            <w:r>
              <w:rPr>
                <w:noProof/>
                <w:webHidden/>
              </w:rPr>
              <w:fldChar w:fldCharType="begin"/>
            </w:r>
            <w:r>
              <w:rPr>
                <w:noProof/>
                <w:webHidden/>
              </w:rPr>
              <w:instrText xml:space="preserve"> PAGEREF _Toc483438935 \h </w:instrText>
            </w:r>
            <w:r>
              <w:rPr>
                <w:noProof/>
                <w:webHidden/>
              </w:rPr>
            </w:r>
            <w:r>
              <w:rPr>
                <w:noProof/>
                <w:webHidden/>
              </w:rPr>
              <w:fldChar w:fldCharType="separate"/>
            </w:r>
            <w:r w:rsidR="00BA5236">
              <w:rPr>
                <w:noProof/>
                <w:webHidden/>
              </w:rPr>
              <w:t>29</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36" w:history="1">
            <w:r w:rsidRPr="00420D00">
              <w:rPr>
                <w:rStyle w:val="Hyperlink"/>
                <w:noProof/>
              </w:rPr>
              <w:t>3.5.1 Andmete lugemine sensorilt</w:t>
            </w:r>
            <w:r>
              <w:rPr>
                <w:noProof/>
                <w:webHidden/>
              </w:rPr>
              <w:tab/>
            </w:r>
            <w:r>
              <w:rPr>
                <w:noProof/>
                <w:webHidden/>
              </w:rPr>
              <w:fldChar w:fldCharType="begin"/>
            </w:r>
            <w:r>
              <w:rPr>
                <w:noProof/>
                <w:webHidden/>
              </w:rPr>
              <w:instrText xml:space="preserve"> PAGEREF _Toc483438936 \h </w:instrText>
            </w:r>
            <w:r>
              <w:rPr>
                <w:noProof/>
                <w:webHidden/>
              </w:rPr>
            </w:r>
            <w:r>
              <w:rPr>
                <w:noProof/>
                <w:webHidden/>
              </w:rPr>
              <w:fldChar w:fldCharType="separate"/>
            </w:r>
            <w:r w:rsidR="00BA5236">
              <w:rPr>
                <w:noProof/>
                <w:webHidden/>
              </w:rPr>
              <w:t>29</w:t>
            </w:r>
            <w:r>
              <w:rPr>
                <w:noProof/>
                <w:webHidden/>
              </w:rPr>
              <w:fldChar w:fldCharType="end"/>
            </w:r>
          </w:hyperlink>
        </w:p>
        <w:p w:rsidR="003023DD" w:rsidRDefault="003023DD">
          <w:pPr>
            <w:pStyle w:val="TOC3"/>
            <w:tabs>
              <w:tab w:val="right" w:leader="dot" w:pos="8495"/>
            </w:tabs>
            <w:rPr>
              <w:rFonts w:asciiTheme="minorHAnsi" w:eastAsiaTheme="minorEastAsia" w:hAnsiTheme="minorHAnsi" w:cstheme="minorBidi"/>
              <w:noProof/>
              <w:sz w:val="22"/>
              <w:szCs w:val="22"/>
              <w:lang w:val="en-US"/>
            </w:rPr>
          </w:pPr>
          <w:hyperlink w:anchor="_Toc483438937" w:history="1">
            <w:r w:rsidRPr="00420D00">
              <w:rPr>
                <w:rStyle w:val="Hyperlink"/>
                <w:noProof/>
              </w:rPr>
              <w:t>3.5.2 Sensori registrisse kirjutamine</w:t>
            </w:r>
            <w:r>
              <w:rPr>
                <w:noProof/>
                <w:webHidden/>
              </w:rPr>
              <w:tab/>
            </w:r>
            <w:r>
              <w:rPr>
                <w:noProof/>
                <w:webHidden/>
              </w:rPr>
              <w:fldChar w:fldCharType="begin"/>
            </w:r>
            <w:r>
              <w:rPr>
                <w:noProof/>
                <w:webHidden/>
              </w:rPr>
              <w:instrText xml:space="preserve"> PAGEREF _Toc483438937 \h </w:instrText>
            </w:r>
            <w:r>
              <w:rPr>
                <w:noProof/>
                <w:webHidden/>
              </w:rPr>
            </w:r>
            <w:r>
              <w:rPr>
                <w:noProof/>
                <w:webHidden/>
              </w:rPr>
              <w:fldChar w:fldCharType="separate"/>
            </w:r>
            <w:r w:rsidR="00BA5236">
              <w:rPr>
                <w:noProof/>
                <w:webHidden/>
              </w:rPr>
              <w:t>31</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38" w:history="1">
            <w:r w:rsidRPr="00420D00">
              <w:rPr>
                <w:rStyle w:val="Hyperlink"/>
                <w:noProof/>
              </w:rPr>
              <w:t>3.6 Häirete kontroll</w:t>
            </w:r>
            <w:r>
              <w:rPr>
                <w:noProof/>
                <w:webHidden/>
              </w:rPr>
              <w:tab/>
            </w:r>
            <w:r>
              <w:rPr>
                <w:noProof/>
                <w:webHidden/>
              </w:rPr>
              <w:fldChar w:fldCharType="begin"/>
            </w:r>
            <w:r>
              <w:rPr>
                <w:noProof/>
                <w:webHidden/>
              </w:rPr>
              <w:instrText xml:space="preserve"> PAGEREF _Toc483438938 \h </w:instrText>
            </w:r>
            <w:r>
              <w:rPr>
                <w:noProof/>
                <w:webHidden/>
              </w:rPr>
            </w:r>
            <w:r>
              <w:rPr>
                <w:noProof/>
                <w:webHidden/>
              </w:rPr>
              <w:fldChar w:fldCharType="separate"/>
            </w:r>
            <w:r w:rsidR="00BA5236">
              <w:rPr>
                <w:noProof/>
                <w:webHidden/>
              </w:rPr>
              <w:t>33</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39" w:history="1">
            <w:r w:rsidRPr="00420D00">
              <w:rPr>
                <w:rStyle w:val="Hyperlink"/>
                <w:noProof/>
              </w:rPr>
              <w:t>3.7 Kiirendusanduri kalibreerimine</w:t>
            </w:r>
            <w:r>
              <w:rPr>
                <w:noProof/>
                <w:webHidden/>
              </w:rPr>
              <w:tab/>
            </w:r>
            <w:r>
              <w:rPr>
                <w:noProof/>
                <w:webHidden/>
              </w:rPr>
              <w:fldChar w:fldCharType="begin"/>
            </w:r>
            <w:r>
              <w:rPr>
                <w:noProof/>
                <w:webHidden/>
              </w:rPr>
              <w:instrText xml:space="preserve"> PAGEREF _Toc483438939 \h </w:instrText>
            </w:r>
            <w:r>
              <w:rPr>
                <w:noProof/>
                <w:webHidden/>
              </w:rPr>
            </w:r>
            <w:r>
              <w:rPr>
                <w:noProof/>
                <w:webHidden/>
              </w:rPr>
              <w:fldChar w:fldCharType="separate"/>
            </w:r>
            <w:r w:rsidR="00BA5236">
              <w:rPr>
                <w:noProof/>
                <w:webHidden/>
              </w:rPr>
              <w:t>33</w:t>
            </w:r>
            <w:r>
              <w:rPr>
                <w:noProof/>
                <w:webHidden/>
              </w:rPr>
              <w:fldChar w:fldCharType="end"/>
            </w:r>
          </w:hyperlink>
        </w:p>
        <w:p w:rsidR="003023DD" w:rsidRDefault="003023DD">
          <w:pPr>
            <w:pStyle w:val="TOC1"/>
            <w:tabs>
              <w:tab w:val="right" w:leader="dot" w:pos="8495"/>
            </w:tabs>
            <w:rPr>
              <w:rFonts w:asciiTheme="minorHAnsi" w:eastAsiaTheme="minorEastAsia" w:hAnsiTheme="minorHAnsi" w:cstheme="minorBidi"/>
              <w:noProof/>
              <w:sz w:val="22"/>
              <w:szCs w:val="22"/>
              <w:lang w:val="en-US"/>
            </w:rPr>
          </w:pPr>
          <w:hyperlink w:anchor="_Toc483438940" w:history="1">
            <w:r w:rsidRPr="00420D00">
              <w:rPr>
                <w:rStyle w:val="Hyperlink"/>
                <w:noProof/>
              </w:rPr>
              <w:t>4 Testimine ja katsed</w:t>
            </w:r>
            <w:r>
              <w:rPr>
                <w:noProof/>
                <w:webHidden/>
              </w:rPr>
              <w:tab/>
            </w:r>
            <w:r>
              <w:rPr>
                <w:noProof/>
                <w:webHidden/>
              </w:rPr>
              <w:fldChar w:fldCharType="begin"/>
            </w:r>
            <w:r>
              <w:rPr>
                <w:noProof/>
                <w:webHidden/>
              </w:rPr>
              <w:instrText xml:space="preserve"> PAGEREF _Toc483438940 \h </w:instrText>
            </w:r>
            <w:r>
              <w:rPr>
                <w:noProof/>
                <w:webHidden/>
              </w:rPr>
            </w:r>
            <w:r>
              <w:rPr>
                <w:noProof/>
                <w:webHidden/>
              </w:rPr>
              <w:fldChar w:fldCharType="separate"/>
            </w:r>
            <w:r w:rsidR="00BA5236">
              <w:rPr>
                <w:noProof/>
                <w:webHidden/>
              </w:rPr>
              <w:t>35</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41" w:history="1">
            <w:r w:rsidRPr="00420D00">
              <w:rPr>
                <w:rStyle w:val="Hyperlink"/>
                <w:noProof/>
              </w:rPr>
              <w:t>4.1 Paigaloleku katse</w:t>
            </w:r>
            <w:r>
              <w:rPr>
                <w:noProof/>
                <w:webHidden/>
              </w:rPr>
              <w:tab/>
            </w:r>
            <w:r>
              <w:rPr>
                <w:noProof/>
                <w:webHidden/>
              </w:rPr>
              <w:fldChar w:fldCharType="begin"/>
            </w:r>
            <w:r>
              <w:rPr>
                <w:noProof/>
                <w:webHidden/>
              </w:rPr>
              <w:instrText xml:space="preserve"> PAGEREF _Toc483438941 \h </w:instrText>
            </w:r>
            <w:r>
              <w:rPr>
                <w:noProof/>
                <w:webHidden/>
              </w:rPr>
            </w:r>
            <w:r>
              <w:rPr>
                <w:noProof/>
                <w:webHidden/>
              </w:rPr>
              <w:fldChar w:fldCharType="separate"/>
            </w:r>
            <w:r w:rsidR="00BA5236">
              <w:rPr>
                <w:noProof/>
                <w:webHidden/>
              </w:rPr>
              <w:t>36</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42" w:history="1">
            <w:r w:rsidRPr="00420D00">
              <w:rPr>
                <w:rStyle w:val="Hyperlink"/>
                <w:noProof/>
              </w:rPr>
              <w:t>4.2 Hüppamise katse</w:t>
            </w:r>
            <w:r>
              <w:rPr>
                <w:noProof/>
                <w:webHidden/>
              </w:rPr>
              <w:tab/>
            </w:r>
            <w:r>
              <w:rPr>
                <w:noProof/>
                <w:webHidden/>
              </w:rPr>
              <w:fldChar w:fldCharType="begin"/>
            </w:r>
            <w:r>
              <w:rPr>
                <w:noProof/>
                <w:webHidden/>
              </w:rPr>
              <w:instrText xml:space="preserve"> PAGEREF _Toc483438942 \h </w:instrText>
            </w:r>
            <w:r>
              <w:rPr>
                <w:noProof/>
                <w:webHidden/>
              </w:rPr>
            </w:r>
            <w:r>
              <w:rPr>
                <w:noProof/>
                <w:webHidden/>
              </w:rPr>
              <w:fldChar w:fldCharType="separate"/>
            </w:r>
            <w:r w:rsidR="00BA5236">
              <w:rPr>
                <w:noProof/>
                <w:webHidden/>
              </w:rPr>
              <w:t>38</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43" w:history="1">
            <w:r w:rsidRPr="00420D00">
              <w:rPr>
                <w:rStyle w:val="Hyperlink"/>
                <w:noProof/>
              </w:rPr>
              <w:t>4.3 Istumise ja tõusmise katse</w:t>
            </w:r>
            <w:r>
              <w:rPr>
                <w:noProof/>
                <w:webHidden/>
              </w:rPr>
              <w:tab/>
            </w:r>
            <w:r>
              <w:rPr>
                <w:noProof/>
                <w:webHidden/>
              </w:rPr>
              <w:fldChar w:fldCharType="begin"/>
            </w:r>
            <w:r>
              <w:rPr>
                <w:noProof/>
                <w:webHidden/>
              </w:rPr>
              <w:instrText xml:space="preserve"> PAGEREF _Toc483438943 \h </w:instrText>
            </w:r>
            <w:r>
              <w:rPr>
                <w:noProof/>
                <w:webHidden/>
              </w:rPr>
            </w:r>
            <w:r>
              <w:rPr>
                <w:noProof/>
                <w:webHidden/>
              </w:rPr>
              <w:fldChar w:fldCharType="separate"/>
            </w:r>
            <w:r w:rsidR="00BA5236">
              <w:rPr>
                <w:noProof/>
                <w:webHidden/>
              </w:rPr>
              <w:t>41</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44" w:history="1">
            <w:r w:rsidRPr="00420D00">
              <w:rPr>
                <w:rStyle w:val="Hyperlink"/>
                <w:noProof/>
              </w:rPr>
              <w:t>4.4 Erinevad liikumised</w:t>
            </w:r>
            <w:r>
              <w:rPr>
                <w:noProof/>
                <w:webHidden/>
              </w:rPr>
              <w:tab/>
            </w:r>
            <w:r>
              <w:rPr>
                <w:noProof/>
                <w:webHidden/>
              </w:rPr>
              <w:fldChar w:fldCharType="begin"/>
            </w:r>
            <w:r>
              <w:rPr>
                <w:noProof/>
                <w:webHidden/>
              </w:rPr>
              <w:instrText xml:space="preserve"> PAGEREF _Toc483438944 \h </w:instrText>
            </w:r>
            <w:r>
              <w:rPr>
                <w:noProof/>
                <w:webHidden/>
              </w:rPr>
            </w:r>
            <w:r>
              <w:rPr>
                <w:noProof/>
                <w:webHidden/>
              </w:rPr>
              <w:fldChar w:fldCharType="separate"/>
            </w:r>
            <w:r w:rsidR="00BA5236">
              <w:rPr>
                <w:noProof/>
                <w:webHidden/>
              </w:rPr>
              <w:t>43</w:t>
            </w:r>
            <w:r>
              <w:rPr>
                <w:noProof/>
                <w:webHidden/>
              </w:rPr>
              <w:fldChar w:fldCharType="end"/>
            </w:r>
          </w:hyperlink>
        </w:p>
        <w:p w:rsidR="003023DD" w:rsidRDefault="003023DD">
          <w:pPr>
            <w:pStyle w:val="TOC2"/>
            <w:tabs>
              <w:tab w:val="right" w:leader="dot" w:pos="8495"/>
            </w:tabs>
            <w:rPr>
              <w:rFonts w:asciiTheme="minorHAnsi" w:eastAsiaTheme="minorEastAsia" w:hAnsiTheme="minorHAnsi" w:cstheme="minorBidi"/>
              <w:noProof/>
              <w:sz w:val="22"/>
              <w:szCs w:val="22"/>
              <w:lang w:val="en-US"/>
            </w:rPr>
          </w:pPr>
          <w:hyperlink w:anchor="_Toc483438945" w:history="1">
            <w:r w:rsidRPr="00420D00">
              <w:rPr>
                <w:rStyle w:val="Hyperlink"/>
                <w:noProof/>
              </w:rPr>
              <w:t>4.5 Kukkumise ja põrutuse katse</w:t>
            </w:r>
            <w:r>
              <w:rPr>
                <w:noProof/>
                <w:webHidden/>
              </w:rPr>
              <w:tab/>
            </w:r>
            <w:r>
              <w:rPr>
                <w:noProof/>
                <w:webHidden/>
              </w:rPr>
              <w:fldChar w:fldCharType="begin"/>
            </w:r>
            <w:r>
              <w:rPr>
                <w:noProof/>
                <w:webHidden/>
              </w:rPr>
              <w:instrText xml:space="preserve"> PAGEREF _Toc483438945 \h </w:instrText>
            </w:r>
            <w:r>
              <w:rPr>
                <w:noProof/>
                <w:webHidden/>
              </w:rPr>
            </w:r>
            <w:r>
              <w:rPr>
                <w:noProof/>
                <w:webHidden/>
              </w:rPr>
              <w:fldChar w:fldCharType="separate"/>
            </w:r>
            <w:r w:rsidR="00BA5236">
              <w:rPr>
                <w:noProof/>
                <w:webHidden/>
              </w:rPr>
              <w:t>46</w:t>
            </w:r>
            <w:r>
              <w:rPr>
                <w:noProof/>
                <w:webHidden/>
              </w:rPr>
              <w:fldChar w:fldCharType="end"/>
            </w:r>
          </w:hyperlink>
        </w:p>
        <w:p w:rsidR="003023DD" w:rsidRDefault="003023DD">
          <w:pPr>
            <w:pStyle w:val="TOC1"/>
            <w:tabs>
              <w:tab w:val="right" w:leader="dot" w:pos="8495"/>
            </w:tabs>
            <w:rPr>
              <w:rFonts w:asciiTheme="minorHAnsi" w:eastAsiaTheme="minorEastAsia" w:hAnsiTheme="minorHAnsi" w:cstheme="minorBidi"/>
              <w:noProof/>
              <w:sz w:val="22"/>
              <w:szCs w:val="22"/>
              <w:lang w:val="en-US"/>
            </w:rPr>
          </w:pPr>
          <w:hyperlink w:anchor="_Toc483438946" w:history="1">
            <w:r w:rsidRPr="00420D00">
              <w:rPr>
                <w:rStyle w:val="Hyperlink"/>
                <w:noProof/>
              </w:rPr>
              <w:t>5 Kokkuvõte</w:t>
            </w:r>
            <w:r>
              <w:rPr>
                <w:noProof/>
                <w:webHidden/>
              </w:rPr>
              <w:tab/>
            </w:r>
            <w:r>
              <w:rPr>
                <w:noProof/>
                <w:webHidden/>
              </w:rPr>
              <w:fldChar w:fldCharType="begin"/>
            </w:r>
            <w:r>
              <w:rPr>
                <w:noProof/>
                <w:webHidden/>
              </w:rPr>
              <w:instrText xml:space="preserve"> PAGEREF _Toc483438946 \h </w:instrText>
            </w:r>
            <w:r>
              <w:rPr>
                <w:noProof/>
                <w:webHidden/>
              </w:rPr>
            </w:r>
            <w:r>
              <w:rPr>
                <w:noProof/>
                <w:webHidden/>
              </w:rPr>
              <w:fldChar w:fldCharType="separate"/>
            </w:r>
            <w:r w:rsidR="00BA5236">
              <w:rPr>
                <w:noProof/>
                <w:webHidden/>
              </w:rPr>
              <w:t>49</w:t>
            </w:r>
            <w:r>
              <w:rPr>
                <w:noProof/>
                <w:webHidden/>
              </w:rPr>
              <w:fldChar w:fldCharType="end"/>
            </w:r>
          </w:hyperlink>
        </w:p>
        <w:p w:rsidR="003023DD" w:rsidRDefault="003023DD">
          <w:pPr>
            <w:pStyle w:val="TOC1"/>
            <w:tabs>
              <w:tab w:val="right" w:leader="dot" w:pos="8495"/>
            </w:tabs>
            <w:rPr>
              <w:rFonts w:asciiTheme="minorHAnsi" w:eastAsiaTheme="minorEastAsia" w:hAnsiTheme="minorHAnsi" w:cstheme="minorBidi"/>
              <w:noProof/>
              <w:sz w:val="22"/>
              <w:szCs w:val="22"/>
              <w:lang w:val="en-US"/>
            </w:rPr>
          </w:pPr>
          <w:hyperlink w:anchor="_Toc483438947" w:history="1">
            <w:r w:rsidRPr="00420D00">
              <w:rPr>
                <w:rStyle w:val="Hyperlink"/>
                <w:noProof/>
              </w:rPr>
              <w:t>Kasutatud kirjandus</w:t>
            </w:r>
            <w:r>
              <w:rPr>
                <w:noProof/>
                <w:webHidden/>
              </w:rPr>
              <w:tab/>
            </w:r>
            <w:r>
              <w:rPr>
                <w:noProof/>
                <w:webHidden/>
              </w:rPr>
              <w:fldChar w:fldCharType="begin"/>
            </w:r>
            <w:r>
              <w:rPr>
                <w:noProof/>
                <w:webHidden/>
              </w:rPr>
              <w:instrText xml:space="preserve"> PAGEREF _Toc483438947 \h </w:instrText>
            </w:r>
            <w:r>
              <w:rPr>
                <w:noProof/>
                <w:webHidden/>
              </w:rPr>
            </w:r>
            <w:r>
              <w:rPr>
                <w:noProof/>
                <w:webHidden/>
              </w:rPr>
              <w:fldChar w:fldCharType="separate"/>
            </w:r>
            <w:r w:rsidR="00BA5236">
              <w:rPr>
                <w:noProof/>
                <w:webHidden/>
              </w:rPr>
              <w:t>50</w:t>
            </w:r>
            <w:r>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32" w:name="_Toc437263083"/>
      <w:bookmarkStart w:id="33" w:name="_Toc483155255"/>
      <w:bookmarkStart w:id="34" w:name="_Toc483252475"/>
      <w:bookmarkStart w:id="35" w:name="_Toc483438912"/>
      <w:r w:rsidRPr="00B45014">
        <w:lastRenderedPageBreak/>
        <w:t xml:space="preserve">Jooniste </w:t>
      </w:r>
      <w:r w:rsidR="00EF0731" w:rsidRPr="00B45014">
        <w:t>loetelu</w:t>
      </w:r>
      <w:bookmarkEnd w:id="32"/>
      <w:bookmarkEnd w:id="33"/>
      <w:bookmarkEnd w:id="34"/>
      <w:bookmarkEnd w:id="35"/>
    </w:p>
    <w:p w:rsidR="00F82444"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432623" w:history="1">
        <w:r w:rsidR="00F82444" w:rsidRPr="00BE2BCA">
          <w:rPr>
            <w:rStyle w:val="Hyperlink"/>
            <w:noProof/>
          </w:rPr>
          <w:t>Joonis 1. Süsteemi ülesehitus</w:t>
        </w:r>
        <w:r w:rsidR="00F82444">
          <w:rPr>
            <w:noProof/>
            <w:webHidden/>
          </w:rPr>
          <w:tab/>
        </w:r>
        <w:r w:rsidR="00F82444">
          <w:rPr>
            <w:noProof/>
            <w:webHidden/>
          </w:rPr>
          <w:fldChar w:fldCharType="begin"/>
        </w:r>
        <w:r w:rsidR="00F82444">
          <w:rPr>
            <w:noProof/>
            <w:webHidden/>
          </w:rPr>
          <w:instrText xml:space="preserve"> PAGEREF _Toc483432623 \h </w:instrText>
        </w:r>
        <w:r w:rsidR="00F82444">
          <w:rPr>
            <w:noProof/>
            <w:webHidden/>
          </w:rPr>
        </w:r>
        <w:r w:rsidR="00F82444">
          <w:rPr>
            <w:noProof/>
            <w:webHidden/>
          </w:rPr>
          <w:fldChar w:fldCharType="separate"/>
        </w:r>
        <w:r w:rsidR="00BA5236">
          <w:rPr>
            <w:noProof/>
            <w:webHidden/>
          </w:rPr>
          <w:t>13</w:t>
        </w:r>
        <w:r w:rsidR="00F82444">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24" w:history="1">
        <w:r w:rsidRPr="00BE2BCA">
          <w:rPr>
            <w:rStyle w:val="Hyperlink"/>
            <w:noProof/>
          </w:rPr>
          <w:t>Joonis 2. Arendusplaat STM32F446RE</w:t>
        </w:r>
        <w:r>
          <w:rPr>
            <w:noProof/>
            <w:webHidden/>
          </w:rPr>
          <w:tab/>
        </w:r>
        <w:r>
          <w:rPr>
            <w:noProof/>
            <w:webHidden/>
          </w:rPr>
          <w:fldChar w:fldCharType="begin"/>
        </w:r>
        <w:r>
          <w:rPr>
            <w:noProof/>
            <w:webHidden/>
          </w:rPr>
          <w:instrText xml:space="preserve"> PAGEREF _Toc483432624 \h </w:instrText>
        </w:r>
        <w:r>
          <w:rPr>
            <w:noProof/>
            <w:webHidden/>
          </w:rPr>
        </w:r>
        <w:r>
          <w:rPr>
            <w:noProof/>
            <w:webHidden/>
          </w:rPr>
          <w:fldChar w:fldCharType="separate"/>
        </w:r>
        <w:r w:rsidR="00BA5236">
          <w:rPr>
            <w:noProof/>
            <w:webHidden/>
          </w:rPr>
          <w:t>15</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25" w:history="1">
        <w:r w:rsidRPr="00BE2BCA">
          <w:rPr>
            <w:rStyle w:val="Hyperlink"/>
            <w:noProof/>
          </w:rPr>
          <w:t>Joonis 3. Kiirendusandur BNO055</w:t>
        </w:r>
        <w:r>
          <w:rPr>
            <w:noProof/>
            <w:webHidden/>
          </w:rPr>
          <w:tab/>
        </w:r>
        <w:r>
          <w:rPr>
            <w:noProof/>
            <w:webHidden/>
          </w:rPr>
          <w:fldChar w:fldCharType="begin"/>
        </w:r>
        <w:r>
          <w:rPr>
            <w:noProof/>
            <w:webHidden/>
          </w:rPr>
          <w:instrText xml:space="preserve"> PAGEREF _Toc483432625 \h </w:instrText>
        </w:r>
        <w:r>
          <w:rPr>
            <w:noProof/>
            <w:webHidden/>
          </w:rPr>
        </w:r>
        <w:r>
          <w:rPr>
            <w:noProof/>
            <w:webHidden/>
          </w:rPr>
          <w:fldChar w:fldCharType="separate"/>
        </w:r>
        <w:r w:rsidR="00BA5236">
          <w:rPr>
            <w:noProof/>
            <w:webHidden/>
          </w:rPr>
          <w:t>16</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26" w:history="1">
        <w:r w:rsidRPr="00BE2BCA">
          <w:rPr>
            <w:rStyle w:val="Hyperlink"/>
            <w:noProof/>
          </w:rPr>
          <w:t>Joonis 4. UART andmeformaat</w:t>
        </w:r>
        <w:r>
          <w:rPr>
            <w:noProof/>
            <w:webHidden/>
          </w:rPr>
          <w:tab/>
        </w:r>
        <w:r>
          <w:rPr>
            <w:noProof/>
            <w:webHidden/>
          </w:rPr>
          <w:fldChar w:fldCharType="begin"/>
        </w:r>
        <w:r>
          <w:rPr>
            <w:noProof/>
            <w:webHidden/>
          </w:rPr>
          <w:instrText xml:space="preserve"> PAGEREF _Toc483432626 \h </w:instrText>
        </w:r>
        <w:r>
          <w:rPr>
            <w:noProof/>
            <w:webHidden/>
          </w:rPr>
        </w:r>
        <w:r>
          <w:rPr>
            <w:noProof/>
            <w:webHidden/>
          </w:rPr>
          <w:fldChar w:fldCharType="separate"/>
        </w:r>
        <w:r w:rsidR="00BA5236">
          <w:rPr>
            <w:noProof/>
            <w:webHidden/>
          </w:rPr>
          <w:t>17</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27" w:history="1">
        <w:r w:rsidRPr="00BE2BCA">
          <w:rPr>
            <w:rStyle w:val="Hyperlink"/>
            <w:noProof/>
          </w:rPr>
          <w:t>Joonis 5. TXD ja RXD</w:t>
        </w:r>
        <w:r>
          <w:rPr>
            <w:noProof/>
            <w:webHidden/>
          </w:rPr>
          <w:tab/>
        </w:r>
        <w:r>
          <w:rPr>
            <w:noProof/>
            <w:webHidden/>
          </w:rPr>
          <w:fldChar w:fldCharType="begin"/>
        </w:r>
        <w:r>
          <w:rPr>
            <w:noProof/>
            <w:webHidden/>
          </w:rPr>
          <w:instrText xml:space="preserve"> PAGEREF _Toc483432627 \h </w:instrText>
        </w:r>
        <w:r>
          <w:rPr>
            <w:noProof/>
            <w:webHidden/>
          </w:rPr>
        </w:r>
        <w:r>
          <w:rPr>
            <w:noProof/>
            <w:webHidden/>
          </w:rPr>
          <w:fldChar w:fldCharType="separate"/>
        </w:r>
        <w:r w:rsidR="00BA5236">
          <w:rPr>
            <w:noProof/>
            <w:webHidden/>
          </w:rPr>
          <w:t>18</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28" w:history="1">
        <w:r w:rsidRPr="00BE2BCA">
          <w:rPr>
            <w:rStyle w:val="Hyperlink"/>
            <w:noProof/>
          </w:rPr>
          <w:t>Joonis 6. RS-485 ühendus</w:t>
        </w:r>
        <w:r>
          <w:rPr>
            <w:noProof/>
            <w:webHidden/>
          </w:rPr>
          <w:tab/>
        </w:r>
        <w:r>
          <w:rPr>
            <w:noProof/>
            <w:webHidden/>
          </w:rPr>
          <w:fldChar w:fldCharType="begin"/>
        </w:r>
        <w:r>
          <w:rPr>
            <w:noProof/>
            <w:webHidden/>
          </w:rPr>
          <w:instrText xml:space="preserve"> PAGEREF _Toc483432628 \h </w:instrText>
        </w:r>
        <w:r>
          <w:rPr>
            <w:noProof/>
            <w:webHidden/>
          </w:rPr>
        </w:r>
        <w:r>
          <w:rPr>
            <w:noProof/>
            <w:webHidden/>
          </w:rPr>
          <w:fldChar w:fldCharType="separate"/>
        </w:r>
        <w:r w:rsidR="00BA5236">
          <w:rPr>
            <w:noProof/>
            <w:webHidden/>
          </w:rPr>
          <w:t>18</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29" w:history="1">
        <w:r w:rsidRPr="00BE2BCA">
          <w:rPr>
            <w:rStyle w:val="Hyperlink"/>
            <w:noProof/>
          </w:rPr>
          <w:t>Joonis 7. Arendusplaat sensoritega</w:t>
        </w:r>
        <w:r>
          <w:rPr>
            <w:noProof/>
            <w:webHidden/>
          </w:rPr>
          <w:tab/>
        </w:r>
        <w:r>
          <w:rPr>
            <w:noProof/>
            <w:webHidden/>
          </w:rPr>
          <w:fldChar w:fldCharType="begin"/>
        </w:r>
        <w:r>
          <w:rPr>
            <w:noProof/>
            <w:webHidden/>
          </w:rPr>
          <w:instrText xml:space="preserve"> PAGEREF _Toc483432629 \h </w:instrText>
        </w:r>
        <w:r>
          <w:rPr>
            <w:noProof/>
            <w:webHidden/>
          </w:rPr>
        </w:r>
        <w:r>
          <w:rPr>
            <w:noProof/>
            <w:webHidden/>
          </w:rPr>
          <w:fldChar w:fldCharType="separate"/>
        </w:r>
        <w:r w:rsidR="00BA5236">
          <w:rPr>
            <w:noProof/>
            <w:webHidden/>
          </w:rPr>
          <w:t>19</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0" w:history="1">
        <w:r w:rsidRPr="00BE2BCA">
          <w:rPr>
            <w:rStyle w:val="Hyperlink"/>
            <w:noProof/>
          </w:rPr>
          <w:t>Joonis 8.  Kantav sensor kukkumise tuvastamiseks</w:t>
        </w:r>
        <w:r>
          <w:rPr>
            <w:noProof/>
            <w:webHidden/>
          </w:rPr>
          <w:tab/>
        </w:r>
        <w:r>
          <w:rPr>
            <w:noProof/>
            <w:webHidden/>
          </w:rPr>
          <w:fldChar w:fldCharType="begin"/>
        </w:r>
        <w:r>
          <w:rPr>
            <w:noProof/>
            <w:webHidden/>
          </w:rPr>
          <w:instrText xml:space="preserve"> PAGEREF _Toc483432630 \h </w:instrText>
        </w:r>
        <w:r>
          <w:rPr>
            <w:noProof/>
            <w:webHidden/>
          </w:rPr>
        </w:r>
        <w:r>
          <w:rPr>
            <w:noProof/>
            <w:webHidden/>
          </w:rPr>
          <w:fldChar w:fldCharType="separate"/>
        </w:r>
        <w:r w:rsidR="00BA5236">
          <w:rPr>
            <w:noProof/>
            <w:webHidden/>
          </w:rPr>
          <w:t>21</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1" w:history="1">
        <w:r w:rsidRPr="00BE2BCA">
          <w:rPr>
            <w:rStyle w:val="Hyperlink"/>
            <w:noProof/>
          </w:rPr>
          <w:t>Joonis 9. Kehahoiakut arvestav kukkumise tuvastus</w:t>
        </w:r>
        <w:r>
          <w:rPr>
            <w:noProof/>
            <w:webHidden/>
          </w:rPr>
          <w:tab/>
        </w:r>
        <w:r>
          <w:rPr>
            <w:noProof/>
            <w:webHidden/>
          </w:rPr>
          <w:fldChar w:fldCharType="begin"/>
        </w:r>
        <w:r>
          <w:rPr>
            <w:noProof/>
            <w:webHidden/>
          </w:rPr>
          <w:instrText xml:space="preserve"> PAGEREF _Toc483432631 \h </w:instrText>
        </w:r>
        <w:r>
          <w:rPr>
            <w:noProof/>
            <w:webHidden/>
          </w:rPr>
        </w:r>
        <w:r>
          <w:rPr>
            <w:noProof/>
            <w:webHidden/>
          </w:rPr>
          <w:fldChar w:fldCharType="separate"/>
        </w:r>
        <w:r w:rsidR="00BA5236">
          <w:rPr>
            <w:noProof/>
            <w:webHidden/>
          </w:rPr>
          <w:t>22</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2" w:history="1">
        <w:r w:rsidRPr="00BE2BCA">
          <w:rPr>
            <w:rStyle w:val="Hyperlink"/>
            <w:noProof/>
          </w:rPr>
          <w:t>Joonis 10. Philips GoSafe</w:t>
        </w:r>
        <w:r>
          <w:rPr>
            <w:noProof/>
            <w:webHidden/>
          </w:rPr>
          <w:tab/>
        </w:r>
        <w:r>
          <w:rPr>
            <w:noProof/>
            <w:webHidden/>
          </w:rPr>
          <w:fldChar w:fldCharType="begin"/>
        </w:r>
        <w:r>
          <w:rPr>
            <w:noProof/>
            <w:webHidden/>
          </w:rPr>
          <w:instrText xml:space="preserve"> PAGEREF _Toc483432632 \h </w:instrText>
        </w:r>
        <w:r>
          <w:rPr>
            <w:noProof/>
            <w:webHidden/>
          </w:rPr>
        </w:r>
        <w:r>
          <w:rPr>
            <w:noProof/>
            <w:webHidden/>
          </w:rPr>
          <w:fldChar w:fldCharType="separate"/>
        </w:r>
        <w:r w:rsidR="00BA5236">
          <w:rPr>
            <w:noProof/>
            <w:webHidden/>
          </w:rPr>
          <w:t>22</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3" w:history="1">
        <w:r w:rsidRPr="00BE2BCA">
          <w:rPr>
            <w:rStyle w:val="Hyperlink"/>
            <w:noProof/>
          </w:rPr>
          <w:t>Joonis 11. Consensys Development Kit</w:t>
        </w:r>
        <w:r>
          <w:rPr>
            <w:noProof/>
            <w:webHidden/>
          </w:rPr>
          <w:tab/>
        </w:r>
        <w:r>
          <w:rPr>
            <w:noProof/>
            <w:webHidden/>
          </w:rPr>
          <w:fldChar w:fldCharType="begin"/>
        </w:r>
        <w:r>
          <w:rPr>
            <w:noProof/>
            <w:webHidden/>
          </w:rPr>
          <w:instrText xml:space="preserve"> PAGEREF _Toc483432633 \h </w:instrText>
        </w:r>
        <w:r>
          <w:rPr>
            <w:noProof/>
            <w:webHidden/>
          </w:rPr>
        </w:r>
        <w:r>
          <w:rPr>
            <w:noProof/>
            <w:webHidden/>
          </w:rPr>
          <w:fldChar w:fldCharType="separate"/>
        </w:r>
        <w:r w:rsidR="00BA5236">
          <w:rPr>
            <w:noProof/>
            <w:webHidden/>
          </w:rPr>
          <w:t>23</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4" w:history="1">
        <w:r w:rsidRPr="00BE2BCA">
          <w:rPr>
            <w:rStyle w:val="Hyperlink"/>
            <w:noProof/>
          </w:rPr>
          <w:t>Joonis 12. STM32CubeMX projekti seaded</w:t>
        </w:r>
        <w:r>
          <w:rPr>
            <w:noProof/>
            <w:webHidden/>
          </w:rPr>
          <w:tab/>
        </w:r>
        <w:r>
          <w:rPr>
            <w:noProof/>
            <w:webHidden/>
          </w:rPr>
          <w:fldChar w:fldCharType="begin"/>
        </w:r>
        <w:r>
          <w:rPr>
            <w:noProof/>
            <w:webHidden/>
          </w:rPr>
          <w:instrText xml:space="preserve"> PAGEREF _Toc483432634 \h </w:instrText>
        </w:r>
        <w:r>
          <w:rPr>
            <w:noProof/>
            <w:webHidden/>
          </w:rPr>
        </w:r>
        <w:r>
          <w:rPr>
            <w:noProof/>
            <w:webHidden/>
          </w:rPr>
          <w:fldChar w:fldCharType="separate"/>
        </w:r>
        <w:r w:rsidR="00BA5236">
          <w:rPr>
            <w:noProof/>
            <w:webHidden/>
          </w:rPr>
          <w:t>25</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5" w:history="1">
        <w:r w:rsidRPr="00BE2BCA">
          <w:rPr>
            <w:rStyle w:val="Hyperlink"/>
            <w:noProof/>
          </w:rPr>
          <w:t>Joonis 13. Programmi töö</w:t>
        </w:r>
        <w:r>
          <w:rPr>
            <w:noProof/>
            <w:webHidden/>
          </w:rPr>
          <w:tab/>
        </w:r>
        <w:r>
          <w:rPr>
            <w:noProof/>
            <w:webHidden/>
          </w:rPr>
          <w:fldChar w:fldCharType="begin"/>
        </w:r>
        <w:r>
          <w:rPr>
            <w:noProof/>
            <w:webHidden/>
          </w:rPr>
          <w:instrText xml:space="preserve"> PAGEREF _Toc483432635 \h </w:instrText>
        </w:r>
        <w:r>
          <w:rPr>
            <w:noProof/>
            <w:webHidden/>
          </w:rPr>
        </w:r>
        <w:r>
          <w:rPr>
            <w:noProof/>
            <w:webHidden/>
          </w:rPr>
          <w:fldChar w:fldCharType="separate"/>
        </w:r>
        <w:r w:rsidR="00BA5236">
          <w:rPr>
            <w:noProof/>
            <w:webHidden/>
          </w:rPr>
          <w:t>26</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6" w:history="1">
        <w:r w:rsidRPr="00BE2BCA">
          <w:rPr>
            <w:rStyle w:val="Hyperlink"/>
            <w:noProof/>
          </w:rPr>
          <w:t>Joonis 14. Arendusplaadi initsialiseerimine</w:t>
        </w:r>
        <w:r>
          <w:rPr>
            <w:noProof/>
            <w:webHidden/>
          </w:rPr>
          <w:tab/>
        </w:r>
        <w:r>
          <w:rPr>
            <w:noProof/>
            <w:webHidden/>
          </w:rPr>
          <w:fldChar w:fldCharType="begin"/>
        </w:r>
        <w:r>
          <w:rPr>
            <w:noProof/>
            <w:webHidden/>
          </w:rPr>
          <w:instrText xml:space="preserve"> PAGEREF _Toc483432636 \h </w:instrText>
        </w:r>
        <w:r>
          <w:rPr>
            <w:noProof/>
            <w:webHidden/>
          </w:rPr>
        </w:r>
        <w:r>
          <w:rPr>
            <w:noProof/>
            <w:webHidden/>
          </w:rPr>
          <w:fldChar w:fldCharType="separate"/>
        </w:r>
        <w:r w:rsidR="00BA5236">
          <w:rPr>
            <w:noProof/>
            <w:webHidden/>
          </w:rPr>
          <w:t>27</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7" w:history="1">
        <w:r w:rsidRPr="00BE2BCA">
          <w:rPr>
            <w:rStyle w:val="Hyperlink"/>
            <w:noProof/>
          </w:rPr>
          <w:t>Joonis 15. Sensori initsialiseerimine</w:t>
        </w:r>
        <w:r>
          <w:rPr>
            <w:noProof/>
            <w:webHidden/>
          </w:rPr>
          <w:tab/>
        </w:r>
        <w:r>
          <w:rPr>
            <w:noProof/>
            <w:webHidden/>
          </w:rPr>
          <w:fldChar w:fldCharType="begin"/>
        </w:r>
        <w:r>
          <w:rPr>
            <w:noProof/>
            <w:webHidden/>
          </w:rPr>
          <w:instrText xml:space="preserve"> PAGEREF _Toc483432637 \h </w:instrText>
        </w:r>
        <w:r>
          <w:rPr>
            <w:noProof/>
            <w:webHidden/>
          </w:rPr>
        </w:r>
        <w:r>
          <w:rPr>
            <w:noProof/>
            <w:webHidden/>
          </w:rPr>
          <w:fldChar w:fldCharType="separate"/>
        </w:r>
        <w:r w:rsidR="00BA5236">
          <w:rPr>
            <w:noProof/>
            <w:webHidden/>
          </w:rPr>
          <w:t>28</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8" w:history="1">
        <w:r w:rsidRPr="00BE2BCA">
          <w:rPr>
            <w:rStyle w:val="Hyperlink"/>
            <w:noProof/>
          </w:rPr>
          <w:t>Joonis 16. Häirete kontroll</w:t>
        </w:r>
        <w:r>
          <w:rPr>
            <w:noProof/>
            <w:webHidden/>
          </w:rPr>
          <w:tab/>
        </w:r>
        <w:r>
          <w:rPr>
            <w:noProof/>
            <w:webHidden/>
          </w:rPr>
          <w:fldChar w:fldCharType="begin"/>
        </w:r>
        <w:r>
          <w:rPr>
            <w:noProof/>
            <w:webHidden/>
          </w:rPr>
          <w:instrText xml:space="preserve"> PAGEREF _Toc483432638 \h </w:instrText>
        </w:r>
        <w:r>
          <w:rPr>
            <w:noProof/>
            <w:webHidden/>
          </w:rPr>
        </w:r>
        <w:r>
          <w:rPr>
            <w:noProof/>
            <w:webHidden/>
          </w:rPr>
          <w:fldChar w:fldCharType="separate"/>
        </w:r>
        <w:r w:rsidR="00BA5236">
          <w:rPr>
            <w:noProof/>
            <w:webHidden/>
          </w:rPr>
          <w:t>33</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39" w:history="1">
        <w:r w:rsidRPr="00BE2BCA">
          <w:rPr>
            <w:rStyle w:val="Hyperlink"/>
            <w:noProof/>
          </w:rPr>
          <w:t>Joonis 17. B1 ja LD2</w:t>
        </w:r>
        <w:r>
          <w:rPr>
            <w:noProof/>
            <w:webHidden/>
          </w:rPr>
          <w:tab/>
        </w:r>
        <w:r>
          <w:rPr>
            <w:noProof/>
            <w:webHidden/>
          </w:rPr>
          <w:fldChar w:fldCharType="begin"/>
        </w:r>
        <w:r>
          <w:rPr>
            <w:noProof/>
            <w:webHidden/>
          </w:rPr>
          <w:instrText xml:space="preserve"> PAGEREF _Toc483432639 \h </w:instrText>
        </w:r>
        <w:r>
          <w:rPr>
            <w:noProof/>
            <w:webHidden/>
          </w:rPr>
        </w:r>
        <w:r>
          <w:rPr>
            <w:noProof/>
            <w:webHidden/>
          </w:rPr>
          <w:fldChar w:fldCharType="separate"/>
        </w:r>
        <w:r w:rsidR="00BA5236">
          <w:rPr>
            <w:noProof/>
            <w:webHidden/>
          </w:rPr>
          <w:t>34</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0" w:history="1">
        <w:r w:rsidRPr="00BE2BCA">
          <w:rPr>
            <w:rStyle w:val="Hyperlink"/>
            <w:noProof/>
          </w:rPr>
          <w:t>Joonis 18. RealTerm andmete kuvamine</w:t>
        </w:r>
        <w:r>
          <w:rPr>
            <w:noProof/>
            <w:webHidden/>
          </w:rPr>
          <w:tab/>
        </w:r>
        <w:r>
          <w:rPr>
            <w:noProof/>
            <w:webHidden/>
          </w:rPr>
          <w:fldChar w:fldCharType="begin"/>
        </w:r>
        <w:r>
          <w:rPr>
            <w:noProof/>
            <w:webHidden/>
          </w:rPr>
          <w:instrText xml:space="preserve"> PAGEREF _Toc483432640 \h </w:instrText>
        </w:r>
        <w:r>
          <w:rPr>
            <w:noProof/>
            <w:webHidden/>
          </w:rPr>
        </w:r>
        <w:r>
          <w:rPr>
            <w:noProof/>
            <w:webHidden/>
          </w:rPr>
          <w:fldChar w:fldCharType="separate"/>
        </w:r>
        <w:r w:rsidR="00BA5236">
          <w:rPr>
            <w:noProof/>
            <w:webHidden/>
          </w:rPr>
          <w:t>35</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1" w:history="1">
        <w:r w:rsidRPr="00BE2BCA">
          <w:rPr>
            <w:rStyle w:val="Hyperlink"/>
            <w:noProof/>
          </w:rPr>
          <w:t>Joonis 19. Paigalolek</w:t>
        </w:r>
        <w:r>
          <w:rPr>
            <w:noProof/>
            <w:webHidden/>
          </w:rPr>
          <w:tab/>
        </w:r>
        <w:r>
          <w:rPr>
            <w:noProof/>
            <w:webHidden/>
          </w:rPr>
          <w:fldChar w:fldCharType="begin"/>
        </w:r>
        <w:r>
          <w:rPr>
            <w:noProof/>
            <w:webHidden/>
          </w:rPr>
          <w:instrText xml:space="preserve"> PAGEREF _Toc483432641 \h </w:instrText>
        </w:r>
        <w:r>
          <w:rPr>
            <w:noProof/>
            <w:webHidden/>
          </w:rPr>
        </w:r>
        <w:r>
          <w:rPr>
            <w:noProof/>
            <w:webHidden/>
          </w:rPr>
          <w:fldChar w:fldCharType="separate"/>
        </w:r>
        <w:r w:rsidR="00BA5236">
          <w:rPr>
            <w:noProof/>
            <w:webHidden/>
          </w:rPr>
          <w:t>36</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2" w:history="1">
        <w:r w:rsidRPr="00BE2BCA">
          <w:rPr>
            <w:rStyle w:val="Hyperlink"/>
            <w:noProof/>
          </w:rPr>
          <w:t>Joonis 20. Kiikumine</w:t>
        </w:r>
        <w:r>
          <w:rPr>
            <w:noProof/>
            <w:webHidden/>
          </w:rPr>
          <w:tab/>
        </w:r>
        <w:r>
          <w:rPr>
            <w:noProof/>
            <w:webHidden/>
          </w:rPr>
          <w:fldChar w:fldCharType="begin"/>
        </w:r>
        <w:r>
          <w:rPr>
            <w:noProof/>
            <w:webHidden/>
          </w:rPr>
          <w:instrText xml:space="preserve"> PAGEREF _Toc483432642 \h </w:instrText>
        </w:r>
        <w:r>
          <w:rPr>
            <w:noProof/>
            <w:webHidden/>
          </w:rPr>
        </w:r>
        <w:r>
          <w:rPr>
            <w:noProof/>
            <w:webHidden/>
          </w:rPr>
          <w:fldChar w:fldCharType="separate"/>
        </w:r>
        <w:r w:rsidR="00BA5236">
          <w:rPr>
            <w:noProof/>
            <w:webHidden/>
          </w:rPr>
          <w:t>37</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3" w:history="1">
        <w:r w:rsidRPr="00BE2BCA">
          <w:rPr>
            <w:rStyle w:val="Hyperlink"/>
            <w:noProof/>
          </w:rPr>
          <w:t>Joonis 21. Hüppamine murul</w:t>
        </w:r>
        <w:r>
          <w:rPr>
            <w:noProof/>
            <w:webHidden/>
          </w:rPr>
          <w:tab/>
        </w:r>
        <w:r>
          <w:rPr>
            <w:noProof/>
            <w:webHidden/>
          </w:rPr>
          <w:fldChar w:fldCharType="begin"/>
        </w:r>
        <w:r>
          <w:rPr>
            <w:noProof/>
            <w:webHidden/>
          </w:rPr>
          <w:instrText xml:space="preserve"> PAGEREF _Toc483432643 \h </w:instrText>
        </w:r>
        <w:r>
          <w:rPr>
            <w:noProof/>
            <w:webHidden/>
          </w:rPr>
        </w:r>
        <w:r>
          <w:rPr>
            <w:noProof/>
            <w:webHidden/>
          </w:rPr>
          <w:fldChar w:fldCharType="separate"/>
        </w:r>
        <w:r w:rsidR="00BA5236">
          <w:rPr>
            <w:noProof/>
            <w:webHidden/>
          </w:rPr>
          <w:t>38</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4" w:history="1">
        <w:r w:rsidRPr="00BE2BCA">
          <w:rPr>
            <w:rStyle w:val="Hyperlink"/>
            <w:noProof/>
          </w:rPr>
          <w:t>Joonis 22. Hüppamine puidul</w:t>
        </w:r>
        <w:r>
          <w:rPr>
            <w:noProof/>
            <w:webHidden/>
          </w:rPr>
          <w:tab/>
        </w:r>
        <w:r>
          <w:rPr>
            <w:noProof/>
            <w:webHidden/>
          </w:rPr>
          <w:fldChar w:fldCharType="begin"/>
        </w:r>
        <w:r>
          <w:rPr>
            <w:noProof/>
            <w:webHidden/>
          </w:rPr>
          <w:instrText xml:space="preserve"> PAGEREF _Toc483432644 \h </w:instrText>
        </w:r>
        <w:r>
          <w:rPr>
            <w:noProof/>
            <w:webHidden/>
          </w:rPr>
        </w:r>
        <w:r>
          <w:rPr>
            <w:noProof/>
            <w:webHidden/>
          </w:rPr>
          <w:fldChar w:fldCharType="separate"/>
        </w:r>
        <w:r w:rsidR="00BA5236">
          <w:rPr>
            <w:noProof/>
            <w:webHidden/>
          </w:rPr>
          <w:t>39</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5" w:history="1">
        <w:r w:rsidRPr="00BE2BCA">
          <w:rPr>
            <w:rStyle w:val="Hyperlink"/>
            <w:noProof/>
          </w:rPr>
          <w:t>Joonis 23. Hüppamine puitaluselt murule</w:t>
        </w:r>
        <w:r>
          <w:rPr>
            <w:noProof/>
            <w:webHidden/>
          </w:rPr>
          <w:tab/>
        </w:r>
        <w:r>
          <w:rPr>
            <w:noProof/>
            <w:webHidden/>
          </w:rPr>
          <w:fldChar w:fldCharType="begin"/>
        </w:r>
        <w:r>
          <w:rPr>
            <w:noProof/>
            <w:webHidden/>
          </w:rPr>
          <w:instrText xml:space="preserve"> PAGEREF _Toc483432645 \h </w:instrText>
        </w:r>
        <w:r>
          <w:rPr>
            <w:noProof/>
            <w:webHidden/>
          </w:rPr>
        </w:r>
        <w:r>
          <w:rPr>
            <w:noProof/>
            <w:webHidden/>
          </w:rPr>
          <w:fldChar w:fldCharType="separate"/>
        </w:r>
        <w:r w:rsidR="00BA5236">
          <w:rPr>
            <w:noProof/>
            <w:webHidden/>
          </w:rPr>
          <w:t>40</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6" w:history="1">
        <w:r w:rsidRPr="00BE2BCA">
          <w:rPr>
            <w:rStyle w:val="Hyperlink"/>
            <w:noProof/>
          </w:rPr>
          <w:t>Joonis 24. Istumine</w:t>
        </w:r>
        <w:r>
          <w:rPr>
            <w:noProof/>
            <w:webHidden/>
          </w:rPr>
          <w:tab/>
        </w:r>
        <w:r>
          <w:rPr>
            <w:noProof/>
            <w:webHidden/>
          </w:rPr>
          <w:fldChar w:fldCharType="begin"/>
        </w:r>
        <w:r>
          <w:rPr>
            <w:noProof/>
            <w:webHidden/>
          </w:rPr>
          <w:instrText xml:space="preserve"> PAGEREF _Toc483432646 \h </w:instrText>
        </w:r>
        <w:r>
          <w:rPr>
            <w:noProof/>
            <w:webHidden/>
          </w:rPr>
        </w:r>
        <w:r>
          <w:rPr>
            <w:noProof/>
            <w:webHidden/>
          </w:rPr>
          <w:fldChar w:fldCharType="separate"/>
        </w:r>
        <w:r w:rsidR="00BA5236">
          <w:rPr>
            <w:noProof/>
            <w:webHidden/>
          </w:rPr>
          <w:t>41</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7" w:history="1">
        <w:r w:rsidRPr="00BE2BCA">
          <w:rPr>
            <w:rStyle w:val="Hyperlink"/>
            <w:noProof/>
          </w:rPr>
          <w:t>Joonis 25. Istumine</w:t>
        </w:r>
        <w:r>
          <w:rPr>
            <w:noProof/>
            <w:webHidden/>
          </w:rPr>
          <w:tab/>
        </w:r>
        <w:r>
          <w:rPr>
            <w:noProof/>
            <w:webHidden/>
          </w:rPr>
          <w:fldChar w:fldCharType="begin"/>
        </w:r>
        <w:r>
          <w:rPr>
            <w:noProof/>
            <w:webHidden/>
          </w:rPr>
          <w:instrText xml:space="preserve"> PAGEREF _Toc483432647 \h </w:instrText>
        </w:r>
        <w:r>
          <w:rPr>
            <w:noProof/>
            <w:webHidden/>
          </w:rPr>
        </w:r>
        <w:r>
          <w:rPr>
            <w:noProof/>
            <w:webHidden/>
          </w:rPr>
          <w:fldChar w:fldCharType="separate"/>
        </w:r>
        <w:r w:rsidR="00BA5236">
          <w:rPr>
            <w:noProof/>
            <w:webHidden/>
          </w:rPr>
          <w:t>42</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8" w:history="1">
        <w:r w:rsidRPr="00BE2BCA">
          <w:rPr>
            <w:rStyle w:val="Hyperlink"/>
            <w:noProof/>
          </w:rPr>
          <w:t>Joonis 26. Kõndimine</w:t>
        </w:r>
        <w:r>
          <w:rPr>
            <w:noProof/>
            <w:webHidden/>
          </w:rPr>
          <w:tab/>
        </w:r>
        <w:r>
          <w:rPr>
            <w:noProof/>
            <w:webHidden/>
          </w:rPr>
          <w:fldChar w:fldCharType="begin"/>
        </w:r>
        <w:r>
          <w:rPr>
            <w:noProof/>
            <w:webHidden/>
          </w:rPr>
          <w:instrText xml:space="preserve"> PAGEREF _Toc483432648 \h </w:instrText>
        </w:r>
        <w:r>
          <w:rPr>
            <w:noProof/>
            <w:webHidden/>
          </w:rPr>
        </w:r>
        <w:r>
          <w:rPr>
            <w:noProof/>
            <w:webHidden/>
          </w:rPr>
          <w:fldChar w:fldCharType="separate"/>
        </w:r>
        <w:r w:rsidR="00BA5236">
          <w:rPr>
            <w:noProof/>
            <w:webHidden/>
          </w:rPr>
          <w:t>43</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49" w:history="1">
        <w:r w:rsidRPr="00BE2BCA">
          <w:rPr>
            <w:rStyle w:val="Hyperlink"/>
            <w:noProof/>
          </w:rPr>
          <w:t>Joonis 27. Trepil kõndimine</w:t>
        </w:r>
        <w:r>
          <w:rPr>
            <w:noProof/>
            <w:webHidden/>
          </w:rPr>
          <w:tab/>
        </w:r>
        <w:r>
          <w:rPr>
            <w:noProof/>
            <w:webHidden/>
          </w:rPr>
          <w:fldChar w:fldCharType="begin"/>
        </w:r>
        <w:r>
          <w:rPr>
            <w:noProof/>
            <w:webHidden/>
          </w:rPr>
          <w:instrText xml:space="preserve"> PAGEREF _Toc483432649 \h </w:instrText>
        </w:r>
        <w:r>
          <w:rPr>
            <w:noProof/>
            <w:webHidden/>
          </w:rPr>
        </w:r>
        <w:r>
          <w:rPr>
            <w:noProof/>
            <w:webHidden/>
          </w:rPr>
          <w:fldChar w:fldCharType="separate"/>
        </w:r>
        <w:r w:rsidR="00BA5236">
          <w:rPr>
            <w:noProof/>
            <w:webHidden/>
          </w:rPr>
          <w:t>44</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50" w:history="1">
        <w:r w:rsidRPr="00BE2BCA">
          <w:rPr>
            <w:rStyle w:val="Hyperlink"/>
            <w:noProof/>
          </w:rPr>
          <w:t>Joonis 28. Jooksmine</w:t>
        </w:r>
        <w:r>
          <w:rPr>
            <w:noProof/>
            <w:webHidden/>
          </w:rPr>
          <w:tab/>
        </w:r>
        <w:r>
          <w:rPr>
            <w:noProof/>
            <w:webHidden/>
          </w:rPr>
          <w:fldChar w:fldCharType="begin"/>
        </w:r>
        <w:r>
          <w:rPr>
            <w:noProof/>
            <w:webHidden/>
          </w:rPr>
          <w:instrText xml:space="preserve"> PAGEREF _Toc483432650 \h </w:instrText>
        </w:r>
        <w:r>
          <w:rPr>
            <w:noProof/>
            <w:webHidden/>
          </w:rPr>
        </w:r>
        <w:r>
          <w:rPr>
            <w:noProof/>
            <w:webHidden/>
          </w:rPr>
          <w:fldChar w:fldCharType="separate"/>
        </w:r>
        <w:r w:rsidR="00BA5236">
          <w:rPr>
            <w:noProof/>
            <w:webHidden/>
          </w:rPr>
          <w:t>45</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51" w:history="1">
        <w:r w:rsidRPr="00BE2BCA">
          <w:rPr>
            <w:rStyle w:val="Hyperlink"/>
            <w:noProof/>
          </w:rPr>
          <w:t>Joonis 29. Esimene murul kukkumine</w:t>
        </w:r>
        <w:r>
          <w:rPr>
            <w:noProof/>
            <w:webHidden/>
          </w:rPr>
          <w:tab/>
        </w:r>
        <w:r>
          <w:rPr>
            <w:noProof/>
            <w:webHidden/>
          </w:rPr>
          <w:fldChar w:fldCharType="begin"/>
        </w:r>
        <w:r>
          <w:rPr>
            <w:noProof/>
            <w:webHidden/>
          </w:rPr>
          <w:instrText xml:space="preserve"> PAGEREF _Toc483432651 \h </w:instrText>
        </w:r>
        <w:r>
          <w:rPr>
            <w:noProof/>
            <w:webHidden/>
          </w:rPr>
        </w:r>
        <w:r>
          <w:rPr>
            <w:noProof/>
            <w:webHidden/>
          </w:rPr>
          <w:fldChar w:fldCharType="separate"/>
        </w:r>
        <w:r w:rsidR="00BA5236">
          <w:rPr>
            <w:noProof/>
            <w:webHidden/>
          </w:rPr>
          <w:t>46</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52" w:history="1">
        <w:r w:rsidRPr="00BE2BCA">
          <w:rPr>
            <w:rStyle w:val="Hyperlink"/>
            <w:noProof/>
          </w:rPr>
          <w:t>Joonis 30. Teine murul kukkumine</w:t>
        </w:r>
        <w:r>
          <w:rPr>
            <w:noProof/>
            <w:webHidden/>
          </w:rPr>
          <w:tab/>
        </w:r>
        <w:r>
          <w:rPr>
            <w:noProof/>
            <w:webHidden/>
          </w:rPr>
          <w:fldChar w:fldCharType="begin"/>
        </w:r>
        <w:r>
          <w:rPr>
            <w:noProof/>
            <w:webHidden/>
          </w:rPr>
          <w:instrText xml:space="preserve"> PAGEREF _Toc483432652 \h </w:instrText>
        </w:r>
        <w:r>
          <w:rPr>
            <w:noProof/>
            <w:webHidden/>
          </w:rPr>
        </w:r>
        <w:r>
          <w:rPr>
            <w:noProof/>
            <w:webHidden/>
          </w:rPr>
          <w:fldChar w:fldCharType="separate"/>
        </w:r>
        <w:r w:rsidR="00BA5236">
          <w:rPr>
            <w:noProof/>
            <w:webHidden/>
          </w:rPr>
          <w:t>47</w:t>
        </w:r>
        <w:r>
          <w:rPr>
            <w:noProof/>
            <w:webHidden/>
          </w:rPr>
          <w:fldChar w:fldCharType="end"/>
        </w:r>
      </w:hyperlink>
    </w:p>
    <w:p w:rsidR="00F82444" w:rsidRDefault="00F82444">
      <w:pPr>
        <w:pStyle w:val="TableofFigures"/>
        <w:tabs>
          <w:tab w:val="right" w:leader="dot" w:pos="8495"/>
        </w:tabs>
        <w:rPr>
          <w:rFonts w:asciiTheme="minorHAnsi" w:eastAsiaTheme="minorEastAsia" w:hAnsiTheme="minorHAnsi" w:cstheme="minorBidi"/>
          <w:noProof/>
          <w:sz w:val="22"/>
          <w:szCs w:val="22"/>
          <w:lang w:val="en-US"/>
        </w:rPr>
      </w:pPr>
      <w:hyperlink w:anchor="_Toc483432653" w:history="1">
        <w:r w:rsidRPr="00BE2BCA">
          <w:rPr>
            <w:rStyle w:val="Hyperlink"/>
            <w:noProof/>
          </w:rPr>
          <w:t>Joonis 31. Põrutus vastu seina</w:t>
        </w:r>
        <w:r>
          <w:rPr>
            <w:noProof/>
            <w:webHidden/>
          </w:rPr>
          <w:tab/>
        </w:r>
        <w:r>
          <w:rPr>
            <w:noProof/>
            <w:webHidden/>
          </w:rPr>
          <w:fldChar w:fldCharType="begin"/>
        </w:r>
        <w:r>
          <w:rPr>
            <w:noProof/>
            <w:webHidden/>
          </w:rPr>
          <w:instrText xml:space="preserve"> PAGEREF _Toc483432653 \h </w:instrText>
        </w:r>
        <w:r>
          <w:rPr>
            <w:noProof/>
            <w:webHidden/>
          </w:rPr>
        </w:r>
        <w:r>
          <w:rPr>
            <w:noProof/>
            <w:webHidden/>
          </w:rPr>
          <w:fldChar w:fldCharType="separate"/>
        </w:r>
        <w:r w:rsidR="00BA5236">
          <w:rPr>
            <w:noProof/>
            <w:webHidden/>
          </w:rPr>
          <w:t>48</w:t>
        </w:r>
        <w:r>
          <w:rPr>
            <w:noProof/>
            <w:webHidden/>
          </w:rPr>
          <w:fldChar w:fldCharType="end"/>
        </w:r>
      </w:hyperlink>
    </w:p>
    <w:p w:rsidR="0016246C" w:rsidRPr="00B45014" w:rsidRDefault="000027AE" w:rsidP="0077654E">
      <w:pPr>
        <w:pStyle w:val="tekst"/>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r w:rsidRPr="00B45014">
        <w:rPr>
          <w:b/>
          <w:bCs/>
          <w:noProof/>
        </w:rPr>
        <w:fldChar w:fldCharType="end"/>
      </w:r>
    </w:p>
    <w:p w:rsidR="009F4718" w:rsidRPr="00B45014" w:rsidRDefault="009F4718" w:rsidP="0040413D">
      <w:pPr>
        <w:pStyle w:val="Headingcenter"/>
      </w:pPr>
      <w:bookmarkStart w:id="36" w:name="_Toc437263084"/>
      <w:bookmarkStart w:id="37" w:name="_Toc483155256"/>
      <w:bookmarkStart w:id="38" w:name="_Toc483252476"/>
      <w:bookmarkStart w:id="39" w:name="_Toc483438913"/>
      <w:r w:rsidRPr="00B45014">
        <w:lastRenderedPageBreak/>
        <w:t xml:space="preserve">Tabelite </w:t>
      </w:r>
      <w:r w:rsidR="00EF0731" w:rsidRPr="00B45014">
        <w:t>loetelu</w:t>
      </w:r>
      <w:bookmarkEnd w:id="36"/>
      <w:bookmarkEnd w:id="37"/>
      <w:bookmarkEnd w:id="38"/>
      <w:bookmarkEnd w:id="39"/>
    </w:p>
    <w:p w:rsidR="00F62E5C"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420110" w:history="1">
        <w:r w:rsidR="00F62E5C" w:rsidRPr="009C0800">
          <w:rPr>
            <w:rStyle w:val="Hyperlink"/>
            <w:noProof/>
          </w:rPr>
          <w:t>Tabel 1. UART andmeformaat</w:t>
        </w:r>
        <w:r w:rsidR="00F62E5C">
          <w:rPr>
            <w:noProof/>
            <w:webHidden/>
          </w:rPr>
          <w:tab/>
        </w:r>
        <w:r w:rsidR="00F62E5C">
          <w:rPr>
            <w:noProof/>
            <w:webHidden/>
          </w:rPr>
          <w:fldChar w:fldCharType="begin"/>
        </w:r>
        <w:r w:rsidR="00F62E5C">
          <w:rPr>
            <w:noProof/>
            <w:webHidden/>
          </w:rPr>
          <w:instrText xml:space="preserve"> PAGEREF _Toc483420110 \h </w:instrText>
        </w:r>
        <w:r w:rsidR="00F62E5C">
          <w:rPr>
            <w:noProof/>
            <w:webHidden/>
          </w:rPr>
          <w:fldChar w:fldCharType="separate"/>
        </w:r>
        <w:r w:rsidR="00BA5236">
          <w:rPr>
            <w:b/>
            <w:bCs/>
            <w:noProof/>
            <w:webHidden/>
            <w:lang w:val="en-US"/>
          </w:rPr>
          <w:t>Error! Bookmark not defined.</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1" w:history="1">
        <w:r w:rsidR="00F62E5C" w:rsidRPr="009C0800">
          <w:rPr>
            <w:rStyle w:val="Hyperlink"/>
            <w:noProof/>
          </w:rPr>
          <w:t>Tabel 2. Bosch BNO055 UART seaded</w:t>
        </w:r>
        <w:r w:rsidR="00F62E5C">
          <w:rPr>
            <w:noProof/>
            <w:webHidden/>
          </w:rPr>
          <w:tab/>
        </w:r>
        <w:r w:rsidR="00F62E5C">
          <w:rPr>
            <w:noProof/>
            <w:webHidden/>
          </w:rPr>
          <w:fldChar w:fldCharType="begin"/>
        </w:r>
        <w:r w:rsidR="00F62E5C">
          <w:rPr>
            <w:noProof/>
            <w:webHidden/>
          </w:rPr>
          <w:instrText xml:space="preserve"> PAGEREF _Toc483420111 \h </w:instrText>
        </w:r>
        <w:r w:rsidR="00F62E5C">
          <w:rPr>
            <w:noProof/>
            <w:webHidden/>
          </w:rPr>
        </w:r>
        <w:r w:rsidR="00F62E5C">
          <w:rPr>
            <w:noProof/>
            <w:webHidden/>
          </w:rPr>
          <w:fldChar w:fldCharType="separate"/>
        </w:r>
        <w:r w:rsidR="00BA5236">
          <w:rPr>
            <w:noProof/>
            <w:webHidden/>
          </w:rPr>
          <w:t>18</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2" w:history="1">
        <w:r w:rsidR="00F62E5C" w:rsidRPr="009C0800">
          <w:rPr>
            <w:rStyle w:val="Hyperlink"/>
            <w:noProof/>
          </w:rPr>
          <w:t>Tabel 3. Arendusplaadi ja sensorite ühendused</w:t>
        </w:r>
        <w:r w:rsidR="00F62E5C">
          <w:rPr>
            <w:noProof/>
            <w:webHidden/>
          </w:rPr>
          <w:tab/>
        </w:r>
        <w:r w:rsidR="00F62E5C">
          <w:rPr>
            <w:noProof/>
            <w:webHidden/>
          </w:rPr>
          <w:fldChar w:fldCharType="begin"/>
        </w:r>
        <w:r w:rsidR="00F62E5C">
          <w:rPr>
            <w:noProof/>
            <w:webHidden/>
          </w:rPr>
          <w:instrText xml:space="preserve"> PAGEREF _Toc483420112 \h </w:instrText>
        </w:r>
        <w:r w:rsidR="00F62E5C">
          <w:rPr>
            <w:noProof/>
            <w:webHidden/>
          </w:rPr>
        </w:r>
        <w:r w:rsidR="00F62E5C">
          <w:rPr>
            <w:noProof/>
            <w:webHidden/>
          </w:rPr>
          <w:fldChar w:fldCharType="separate"/>
        </w:r>
        <w:r w:rsidR="00BA5236">
          <w:rPr>
            <w:noProof/>
            <w:webHidden/>
          </w:rPr>
          <w:t>20</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3" w:history="1">
        <w:r w:rsidR="00F62E5C" w:rsidRPr="009C0800">
          <w:rPr>
            <w:rStyle w:val="Hyperlink"/>
            <w:noProof/>
          </w:rPr>
          <w:t>Tabel 4. UART seaded</w:t>
        </w:r>
        <w:r w:rsidR="00F62E5C">
          <w:rPr>
            <w:noProof/>
            <w:webHidden/>
          </w:rPr>
          <w:tab/>
        </w:r>
        <w:r w:rsidR="00F62E5C">
          <w:rPr>
            <w:noProof/>
            <w:webHidden/>
          </w:rPr>
          <w:fldChar w:fldCharType="begin"/>
        </w:r>
        <w:r w:rsidR="00F62E5C">
          <w:rPr>
            <w:noProof/>
            <w:webHidden/>
          </w:rPr>
          <w:instrText xml:space="preserve"> PAGEREF _Toc483420113 \h </w:instrText>
        </w:r>
        <w:r w:rsidR="00F62E5C">
          <w:rPr>
            <w:noProof/>
            <w:webHidden/>
          </w:rPr>
        </w:r>
        <w:r w:rsidR="00F62E5C">
          <w:rPr>
            <w:noProof/>
            <w:webHidden/>
          </w:rPr>
          <w:fldChar w:fldCharType="separate"/>
        </w:r>
        <w:r w:rsidR="00BA5236">
          <w:rPr>
            <w:noProof/>
            <w:webHidden/>
          </w:rPr>
          <w:t>24</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4" w:history="1">
        <w:r w:rsidR="00F62E5C" w:rsidRPr="009C0800">
          <w:rPr>
            <w:rStyle w:val="Hyperlink"/>
            <w:noProof/>
          </w:rPr>
          <w:t>Tabel 5. MSB ja LSB andme töötlus</w:t>
        </w:r>
        <w:r w:rsidR="00F62E5C">
          <w:rPr>
            <w:noProof/>
            <w:webHidden/>
          </w:rPr>
          <w:tab/>
        </w:r>
        <w:r w:rsidR="00F62E5C">
          <w:rPr>
            <w:noProof/>
            <w:webHidden/>
          </w:rPr>
          <w:fldChar w:fldCharType="begin"/>
        </w:r>
        <w:r w:rsidR="00F62E5C">
          <w:rPr>
            <w:noProof/>
            <w:webHidden/>
          </w:rPr>
          <w:instrText xml:space="preserve"> PAGEREF _Toc483420114 \h </w:instrText>
        </w:r>
        <w:r w:rsidR="00F62E5C">
          <w:rPr>
            <w:noProof/>
            <w:webHidden/>
          </w:rPr>
        </w:r>
        <w:r w:rsidR="00F62E5C">
          <w:rPr>
            <w:noProof/>
            <w:webHidden/>
          </w:rPr>
          <w:fldChar w:fldCharType="separate"/>
        </w:r>
        <w:r w:rsidR="00BA5236">
          <w:rPr>
            <w:noProof/>
            <w:webHidden/>
          </w:rPr>
          <w:t>27</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5" w:history="1">
        <w:r w:rsidR="00F62E5C" w:rsidRPr="009C0800">
          <w:rPr>
            <w:rStyle w:val="Hyperlink"/>
            <w:noProof/>
          </w:rPr>
          <w:t>Tabel 6. Lugemise päring</w:t>
        </w:r>
        <w:r w:rsidR="00F62E5C">
          <w:rPr>
            <w:noProof/>
            <w:webHidden/>
          </w:rPr>
          <w:tab/>
        </w:r>
        <w:r w:rsidR="00F62E5C">
          <w:rPr>
            <w:noProof/>
            <w:webHidden/>
          </w:rPr>
          <w:fldChar w:fldCharType="begin"/>
        </w:r>
        <w:r w:rsidR="00F62E5C">
          <w:rPr>
            <w:noProof/>
            <w:webHidden/>
          </w:rPr>
          <w:instrText xml:space="preserve"> PAGEREF _Toc483420115 \h </w:instrText>
        </w:r>
        <w:r w:rsidR="00F62E5C">
          <w:rPr>
            <w:noProof/>
            <w:webHidden/>
          </w:rPr>
        </w:r>
        <w:r w:rsidR="00F62E5C">
          <w:rPr>
            <w:noProof/>
            <w:webHidden/>
          </w:rPr>
          <w:fldChar w:fldCharType="separate"/>
        </w:r>
        <w:r w:rsidR="00BA5236">
          <w:rPr>
            <w:noProof/>
            <w:webHidden/>
          </w:rPr>
          <w:t>29</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6" w:history="1">
        <w:r w:rsidR="00F62E5C" w:rsidRPr="009C0800">
          <w:rPr>
            <w:rStyle w:val="Hyperlink"/>
            <w:noProof/>
          </w:rPr>
          <w:t>Tabel 7. Registrist õnnestunud lugemise vastus</w:t>
        </w:r>
        <w:r w:rsidR="00F62E5C">
          <w:rPr>
            <w:noProof/>
            <w:webHidden/>
          </w:rPr>
          <w:tab/>
        </w:r>
        <w:r w:rsidR="00F62E5C">
          <w:rPr>
            <w:noProof/>
            <w:webHidden/>
          </w:rPr>
          <w:fldChar w:fldCharType="begin"/>
        </w:r>
        <w:r w:rsidR="00F62E5C">
          <w:rPr>
            <w:noProof/>
            <w:webHidden/>
          </w:rPr>
          <w:instrText xml:space="preserve"> PAGEREF _Toc483420116 \h </w:instrText>
        </w:r>
        <w:r w:rsidR="00F62E5C">
          <w:rPr>
            <w:noProof/>
            <w:webHidden/>
          </w:rPr>
        </w:r>
        <w:r w:rsidR="00F62E5C">
          <w:rPr>
            <w:noProof/>
            <w:webHidden/>
          </w:rPr>
          <w:fldChar w:fldCharType="separate"/>
        </w:r>
        <w:r w:rsidR="00BA5236">
          <w:rPr>
            <w:noProof/>
            <w:webHidden/>
          </w:rPr>
          <w:t>30</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7" w:history="1">
        <w:r w:rsidR="00F62E5C" w:rsidRPr="009C0800">
          <w:rPr>
            <w:rStyle w:val="Hyperlink"/>
            <w:noProof/>
          </w:rPr>
          <w:t>Tabel 8. Registrist lugemise veateade</w:t>
        </w:r>
        <w:r w:rsidR="00F62E5C">
          <w:rPr>
            <w:noProof/>
            <w:webHidden/>
          </w:rPr>
          <w:tab/>
        </w:r>
        <w:r w:rsidR="00F62E5C">
          <w:rPr>
            <w:noProof/>
            <w:webHidden/>
          </w:rPr>
          <w:fldChar w:fldCharType="begin"/>
        </w:r>
        <w:r w:rsidR="00F62E5C">
          <w:rPr>
            <w:noProof/>
            <w:webHidden/>
          </w:rPr>
          <w:instrText xml:space="preserve"> PAGEREF _Toc483420117 \h </w:instrText>
        </w:r>
        <w:r w:rsidR="00F62E5C">
          <w:rPr>
            <w:noProof/>
            <w:webHidden/>
          </w:rPr>
        </w:r>
        <w:r w:rsidR="00F62E5C">
          <w:rPr>
            <w:noProof/>
            <w:webHidden/>
          </w:rPr>
          <w:fldChar w:fldCharType="separate"/>
        </w:r>
        <w:r w:rsidR="00BA5236">
          <w:rPr>
            <w:noProof/>
            <w:webHidden/>
          </w:rPr>
          <w:t>30</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8" w:history="1">
        <w:r w:rsidR="00F62E5C" w:rsidRPr="009C0800">
          <w:rPr>
            <w:rStyle w:val="Hyperlink"/>
            <w:noProof/>
          </w:rPr>
          <w:t>Tabel 9. Kirjutamine</w:t>
        </w:r>
        <w:r w:rsidR="00F62E5C">
          <w:rPr>
            <w:noProof/>
            <w:webHidden/>
          </w:rPr>
          <w:tab/>
        </w:r>
        <w:r w:rsidR="00F62E5C">
          <w:rPr>
            <w:noProof/>
            <w:webHidden/>
          </w:rPr>
          <w:fldChar w:fldCharType="begin"/>
        </w:r>
        <w:r w:rsidR="00F62E5C">
          <w:rPr>
            <w:noProof/>
            <w:webHidden/>
          </w:rPr>
          <w:instrText xml:space="preserve"> PAGEREF _Toc483420118 \h </w:instrText>
        </w:r>
        <w:r w:rsidR="00F62E5C">
          <w:rPr>
            <w:noProof/>
            <w:webHidden/>
          </w:rPr>
        </w:r>
        <w:r w:rsidR="00F62E5C">
          <w:rPr>
            <w:noProof/>
            <w:webHidden/>
          </w:rPr>
          <w:fldChar w:fldCharType="separate"/>
        </w:r>
        <w:r w:rsidR="00BA5236">
          <w:rPr>
            <w:noProof/>
            <w:webHidden/>
          </w:rPr>
          <w:t>31</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19" w:history="1">
        <w:r w:rsidR="00F62E5C" w:rsidRPr="009C0800">
          <w:rPr>
            <w:rStyle w:val="Hyperlink"/>
            <w:noProof/>
          </w:rPr>
          <w:t>Tabel 10. Kirjutamise vastus</w:t>
        </w:r>
        <w:r w:rsidR="00F62E5C">
          <w:rPr>
            <w:noProof/>
            <w:webHidden/>
          </w:rPr>
          <w:tab/>
        </w:r>
        <w:r w:rsidR="00F62E5C">
          <w:rPr>
            <w:noProof/>
            <w:webHidden/>
          </w:rPr>
          <w:fldChar w:fldCharType="begin"/>
        </w:r>
        <w:r w:rsidR="00F62E5C">
          <w:rPr>
            <w:noProof/>
            <w:webHidden/>
          </w:rPr>
          <w:instrText xml:space="preserve"> PAGEREF _Toc483420119 \h </w:instrText>
        </w:r>
        <w:r w:rsidR="00F62E5C">
          <w:rPr>
            <w:noProof/>
            <w:webHidden/>
          </w:rPr>
        </w:r>
        <w:r w:rsidR="00F62E5C">
          <w:rPr>
            <w:noProof/>
            <w:webHidden/>
          </w:rPr>
          <w:fldChar w:fldCharType="separate"/>
        </w:r>
        <w:r w:rsidR="00BA5236">
          <w:rPr>
            <w:noProof/>
            <w:webHidden/>
          </w:rPr>
          <w:t>32</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0" w:history="1">
        <w:r w:rsidR="00F62E5C" w:rsidRPr="009C0800">
          <w:rPr>
            <w:rStyle w:val="Hyperlink"/>
            <w:noProof/>
          </w:rPr>
          <w:t>Tabel 11. Paigaloleku suurim amplituud</w:t>
        </w:r>
        <w:r w:rsidR="00F62E5C">
          <w:rPr>
            <w:noProof/>
            <w:webHidden/>
          </w:rPr>
          <w:tab/>
        </w:r>
        <w:r w:rsidR="00F62E5C">
          <w:rPr>
            <w:noProof/>
            <w:webHidden/>
          </w:rPr>
          <w:fldChar w:fldCharType="begin"/>
        </w:r>
        <w:r w:rsidR="00F62E5C">
          <w:rPr>
            <w:noProof/>
            <w:webHidden/>
          </w:rPr>
          <w:instrText xml:space="preserve"> PAGEREF _Toc483420120 \h </w:instrText>
        </w:r>
        <w:r w:rsidR="00F62E5C">
          <w:rPr>
            <w:noProof/>
            <w:webHidden/>
          </w:rPr>
        </w:r>
        <w:r w:rsidR="00F62E5C">
          <w:rPr>
            <w:noProof/>
            <w:webHidden/>
          </w:rPr>
          <w:fldChar w:fldCharType="separate"/>
        </w:r>
        <w:r w:rsidR="00BA5236">
          <w:rPr>
            <w:noProof/>
            <w:webHidden/>
          </w:rPr>
          <w:t>36</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1" w:history="1">
        <w:r w:rsidR="00F62E5C" w:rsidRPr="009C0800">
          <w:rPr>
            <w:rStyle w:val="Hyperlink"/>
            <w:noProof/>
          </w:rPr>
          <w:t>Tabel 12. Kiikumise suurim amplituud</w:t>
        </w:r>
        <w:r w:rsidR="00F62E5C">
          <w:rPr>
            <w:noProof/>
            <w:webHidden/>
          </w:rPr>
          <w:tab/>
        </w:r>
        <w:r w:rsidR="00F62E5C">
          <w:rPr>
            <w:noProof/>
            <w:webHidden/>
          </w:rPr>
          <w:fldChar w:fldCharType="begin"/>
        </w:r>
        <w:r w:rsidR="00F62E5C">
          <w:rPr>
            <w:noProof/>
            <w:webHidden/>
          </w:rPr>
          <w:instrText xml:space="preserve"> PAGEREF _Toc483420121 \h </w:instrText>
        </w:r>
        <w:r w:rsidR="00F62E5C">
          <w:rPr>
            <w:noProof/>
            <w:webHidden/>
          </w:rPr>
        </w:r>
        <w:r w:rsidR="00F62E5C">
          <w:rPr>
            <w:noProof/>
            <w:webHidden/>
          </w:rPr>
          <w:fldChar w:fldCharType="separate"/>
        </w:r>
        <w:r w:rsidR="00BA5236">
          <w:rPr>
            <w:noProof/>
            <w:webHidden/>
          </w:rPr>
          <w:t>37</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2" w:history="1">
        <w:r w:rsidR="00F62E5C" w:rsidRPr="009C0800">
          <w:rPr>
            <w:rStyle w:val="Hyperlink"/>
            <w:noProof/>
          </w:rPr>
          <w:t>Tabel 13. Murul hüppamise suurim amplituud</w:t>
        </w:r>
        <w:r w:rsidR="00F62E5C">
          <w:rPr>
            <w:noProof/>
            <w:webHidden/>
          </w:rPr>
          <w:tab/>
        </w:r>
        <w:r w:rsidR="00F62E5C">
          <w:rPr>
            <w:noProof/>
            <w:webHidden/>
          </w:rPr>
          <w:fldChar w:fldCharType="begin"/>
        </w:r>
        <w:r w:rsidR="00F62E5C">
          <w:rPr>
            <w:noProof/>
            <w:webHidden/>
          </w:rPr>
          <w:instrText xml:space="preserve"> PAGEREF _Toc483420122 \h </w:instrText>
        </w:r>
        <w:r w:rsidR="00F62E5C">
          <w:rPr>
            <w:noProof/>
            <w:webHidden/>
          </w:rPr>
        </w:r>
        <w:r w:rsidR="00F62E5C">
          <w:rPr>
            <w:noProof/>
            <w:webHidden/>
          </w:rPr>
          <w:fldChar w:fldCharType="separate"/>
        </w:r>
        <w:r w:rsidR="00BA5236">
          <w:rPr>
            <w:noProof/>
            <w:webHidden/>
          </w:rPr>
          <w:t>38</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3" w:history="1">
        <w:r w:rsidR="00F62E5C" w:rsidRPr="009C0800">
          <w:rPr>
            <w:rStyle w:val="Hyperlink"/>
            <w:noProof/>
          </w:rPr>
          <w:t>Tabel 14. Puidul hüppamise suurim amplituud</w:t>
        </w:r>
        <w:r w:rsidR="00F62E5C">
          <w:rPr>
            <w:noProof/>
            <w:webHidden/>
          </w:rPr>
          <w:tab/>
        </w:r>
        <w:r w:rsidR="00F62E5C">
          <w:rPr>
            <w:noProof/>
            <w:webHidden/>
          </w:rPr>
          <w:fldChar w:fldCharType="begin"/>
        </w:r>
        <w:r w:rsidR="00F62E5C">
          <w:rPr>
            <w:noProof/>
            <w:webHidden/>
          </w:rPr>
          <w:instrText xml:space="preserve"> PAGEREF _Toc483420123 \h </w:instrText>
        </w:r>
        <w:r w:rsidR="00F62E5C">
          <w:rPr>
            <w:noProof/>
            <w:webHidden/>
          </w:rPr>
        </w:r>
        <w:r w:rsidR="00F62E5C">
          <w:rPr>
            <w:noProof/>
            <w:webHidden/>
          </w:rPr>
          <w:fldChar w:fldCharType="separate"/>
        </w:r>
        <w:r w:rsidR="00BA5236">
          <w:rPr>
            <w:noProof/>
            <w:webHidden/>
          </w:rPr>
          <w:t>39</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4" w:history="1">
        <w:r w:rsidR="00F62E5C" w:rsidRPr="009C0800">
          <w:rPr>
            <w:rStyle w:val="Hyperlink"/>
            <w:noProof/>
          </w:rPr>
          <w:t>Tabel 15. Hüppamine puit aluselt murule suurim amplituud</w:t>
        </w:r>
        <w:r w:rsidR="00F62E5C">
          <w:rPr>
            <w:noProof/>
            <w:webHidden/>
          </w:rPr>
          <w:tab/>
        </w:r>
        <w:r w:rsidR="00F62E5C">
          <w:rPr>
            <w:noProof/>
            <w:webHidden/>
          </w:rPr>
          <w:fldChar w:fldCharType="begin"/>
        </w:r>
        <w:r w:rsidR="00F62E5C">
          <w:rPr>
            <w:noProof/>
            <w:webHidden/>
          </w:rPr>
          <w:instrText xml:space="preserve"> PAGEREF _Toc483420124 \h </w:instrText>
        </w:r>
        <w:r w:rsidR="00F62E5C">
          <w:rPr>
            <w:noProof/>
            <w:webHidden/>
          </w:rPr>
        </w:r>
        <w:r w:rsidR="00F62E5C">
          <w:rPr>
            <w:noProof/>
            <w:webHidden/>
          </w:rPr>
          <w:fldChar w:fldCharType="separate"/>
        </w:r>
        <w:r w:rsidR="00BA5236">
          <w:rPr>
            <w:noProof/>
            <w:webHidden/>
          </w:rPr>
          <w:t>40</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5" w:history="1">
        <w:r w:rsidR="00F62E5C" w:rsidRPr="009C0800">
          <w:rPr>
            <w:rStyle w:val="Hyperlink"/>
            <w:noProof/>
          </w:rPr>
          <w:t>Tabel 16. Istumise suurim amplituud</w:t>
        </w:r>
        <w:r w:rsidR="00F62E5C">
          <w:rPr>
            <w:noProof/>
            <w:webHidden/>
          </w:rPr>
          <w:tab/>
        </w:r>
        <w:r w:rsidR="00F62E5C">
          <w:rPr>
            <w:noProof/>
            <w:webHidden/>
          </w:rPr>
          <w:fldChar w:fldCharType="begin"/>
        </w:r>
        <w:r w:rsidR="00F62E5C">
          <w:rPr>
            <w:noProof/>
            <w:webHidden/>
          </w:rPr>
          <w:instrText xml:space="preserve"> PAGEREF _Toc483420125 \h </w:instrText>
        </w:r>
        <w:r w:rsidR="00F62E5C">
          <w:rPr>
            <w:noProof/>
            <w:webHidden/>
          </w:rPr>
        </w:r>
        <w:r w:rsidR="00F62E5C">
          <w:rPr>
            <w:noProof/>
            <w:webHidden/>
          </w:rPr>
          <w:fldChar w:fldCharType="separate"/>
        </w:r>
        <w:r w:rsidR="00BA5236">
          <w:rPr>
            <w:noProof/>
            <w:webHidden/>
          </w:rPr>
          <w:t>41</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6" w:history="1">
        <w:r w:rsidR="00F62E5C" w:rsidRPr="009C0800">
          <w:rPr>
            <w:rStyle w:val="Hyperlink"/>
            <w:noProof/>
          </w:rPr>
          <w:t>Tabel 17. Tõusmise suurim amplituud</w:t>
        </w:r>
        <w:r w:rsidR="00F62E5C">
          <w:rPr>
            <w:noProof/>
            <w:webHidden/>
          </w:rPr>
          <w:tab/>
        </w:r>
        <w:r w:rsidR="00F62E5C">
          <w:rPr>
            <w:noProof/>
            <w:webHidden/>
          </w:rPr>
          <w:fldChar w:fldCharType="begin"/>
        </w:r>
        <w:r w:rsidR="00F62E5C">
          <w:rPr>
            <w:noProof/>
            <w:webHidden/>
          </w:rPr>
          <w:instrText xml:space="preserve"> PAGEREF _Toc483420126 \h </w:instrText>
        </w:r>
        <w:r w:rsidR="00F62E5C">
          <w:rPr>
            <w:noProof/>
            <w:webHidden/>
          </w:rPr>
        </w:r>
        <w:r w:rsidR="00F62E5C">
          <w:rPr>
            <w:noProof/>
            <w:webHidden/>
          </w:rPr>
          <w:fldChar w:fldCharType="separate"/>
        </w:r>
        <w:r w:rsidR="00BA5236">
          <w:rPr>
            <w:noProof/>
            <w:webHidden/>
          </w:rPr>
          <w:t>41</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7" w:history="1">
        <w:r w:rsidR="00F62E5C" w:rsidRPr="009C0800">
          <w:rPr>
            <w:rStyle w:val="Hyperlink"/>
            <w:noProof/>
          </w:rPr>
          <w:t>Tabel 18. Kõndimise suurim amplituud</w:t>
        </w:r>
        <w:r w:rsidR="00F62E5C">
          <w:rPr>
            <w:noProof/>
            <w:webHidden/>
          </w:rPr>
          <w:tab/>
        </w:r>
        <w:r w:rsidR="00F62E5C">
          <w:rPr>
            <w:noProof/>
            <w:webHidden/>
          </w:rPr>
          <w:fldChar w:fldCharType="begin"/>
        </w:r>
        <w:r w:rsidR="00F62E5C">
          <w:rPr>
            <w:noProof/>
            <w:webHidden/>
          </w:rPr>
          <w:instrText xml:space="preserve"> PAGEREF _Toc483420127 \h </w:instrText>
        </w:r>
        <w:r w:rsidR="00F62E5C">
          <w:rPr>
            <w:noProof/>
            <w:webHidden/>
          </w:rPr>
        </w:r>
        <w:r w:rsidR="00F62E5C">
          <w:rPr>
            <w:noProof/>
            <w:webHidden/>
          </w:rPr>
          <w:fldChar w:fldCharType="separate"/>
        </w:r>
        <w:r w:rsidR="00BA5236">
          <w:rPr>
            <w:noProof/>
            <w:webHidden/>
          </w:rPr>
          <w:t>43</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8" w:history="1">
        <w:r w:rsidR="00F62E5C" w:rsidRPr="009C0800">
          <w:rPr>
            <w:rStyle w:val="Hyperlink"/>
            <w:noProof/>
          </w:rPr>
          <w:t>Tabel 19. Trepil kõndimise suurim amplituud</w:t>
        </w:r>
        <w:r w:rsidR="00F62E5C">
          <w:rPr>
            <w:noProof/>
            <w:webHidden/>
          </w:rPr>
          <w:tab/>
        </w:r>
        <w:r w:rsidR="00F62E5C">
          <w:rPr>
            <w:noProof/>
            <w:webHidden/>
          </w:rPr>
          <w:fldChar w:fldCharType="begin"/>
        </w:r>
        <w:r w:rsidR="00F62E5C">
          <w:rPr>
            <w:noProof/>
            <w:webHidden/>
          </w:rPr>
          <w:instrText xml:space="preserve"> PAGEREF _Toc483420128 \h </w:instrText>
        </w:r>
        <w:r w:rsidR="00F62E5C">
          <w:rPr>
            <w:noProof/>
            <w:webHidden/>
          </w:rPr>
        </w:r>
        <w:r w:rsidR="00F62E5C">
          <w:rPr>
            <w:noProof/>
            <w:webHidden/>
          </w:rPr>
          <w:fldChar w:fldCharType="separate"/>
        </w:r>
        <w:r w:rsidR="00BA5236">
          <w:rPr>
            <w:noProof/>
            <w:webHidden/>
          </w:rPr>
          <w:t>44</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29" w:history="1">
        <w:r w:rsidR="00F62E5C" w:rsidRPr="009C0800">
          <w:rPr>
            <w:rStyle w:val="Hyperlink"/>
            <w:noProof/>
          </w:rPr>
          <w:t>Tabel 20. Jooksmise suurim amplituud</w:t>
        </w:r>
        <w:r w:rsidR="00F62E5C">
          <w:rPr>
            <w:noProof/>
            <w:webHidden/>
          </w:rPr>
          <w:tab/>
        </w:r>
        <w:r w:rsidR="00F62E5C">
          <w:rPr>
            <w:noProof/>
            <w:webHidden/>
          </w:rPr>
          <w:fldChar w:fldCharType="begin"/>
        </w:r>
        <w:r w:rsidR="00F62E5C">
          <w:rPr>
            <w:noProof/>
            <w:webHidden/>
          </w:rPr>
          <w:instrText xml:space="preserve"> PAGEREF _Toc483420129 \h </w:instrText>
        </w:r>
        <w:r w:rsidR="00F62E5C">
          <w:rPr>
            <w:noProof/>
            <w:webHidden/>
          </w:rPr>
        </w:r>
        <w:r w:rsidR="00F62E5C">
          <w:rPr>
            <w:noProof/>
            <w:webHidden/>
          </w:rPr>
          <w:fldChar w:fldCharType="separate"/>
        </w:r>
        <w:r w:rsidR="00BA5236">
          <w:rPr>
            <w:noProof/>
            <w:webHidden/>
          </w:rPr>
          <w:t>45</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30" w:history="1">
        <w:r w:rsidR="00F62E5C" w:rsidRPr="009C0800">
          <w:rPr>
            <w:rStyle w:val="Hyperlink"/>
            <w:noProof/>
          </w:rPr>
          <w:t>Tabel 21. Esimese murul kukkumise amplituud</w:t>
        </w:r>
        <w:r w:rsidR="00F62E5C">
          <w:rPr>
            <w:noProof/>
            <w:webHidden/>
          </w:rPr>
          <w:tab/>
        </w:r>
        <w:r w:rsidR="00F62E5C">
          <w:rPr>
            <w:noProof/>
            <w:webHidden/>
          </w:rPr>
          <w:fldChar w:fldCharType="begin"/>
        </w:r>
        <w:r w:rsidR="00F62E5C">
          <w:rPr>
            <w:noProof/>
            <w:webHidden/>
          </w:rPr>
          <w:instrText xml:space="preserve"> PAGEREF _Toc483420130 \h </w:instrText>
        </w:r>
        <w:r w:rsidR="00F62E5C">
          <w:rPr>
            <w:noProof/>
            <w:webHidden/>
          </w:rPr>
        </w:r>
        <w:r w:rsidR="00F62E5C">
          <w:rPr>
            <w:noProof/>
            <w:webHidden/>
          </w:rPr>
          <w:fldChar w:fldCharType="separate"/>
        </w:r>
        <w:r w:rsidR="00BA5236">
          <w:rPr>
            <w:noProof/>
            <w:webHidden/>
          </w:rPr>
          <w:t>46</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31" w:history="1">
        <w:r w:rsidR="00F62E5C" w:rsidRPr="009C0800">
          <w:rPr>
            <w:rStyle w:val="Hyperlink"/>
            <w:noProof/>
          </w:rPr>
          <w:t>Tabel 22. Teise murul kukkumise amplituud</w:t>
        </w:r>
        <w:r w:rsidR="00F62E5C">
          <w:rPr>
            <w:noProof/>
            <w:webHidden/>
          </w:rPr>
          <w:tab/>
        </w:r>
        <w:r w:rsidR="00F62E5C">
          <w:rPr>
            <w:noProof/>
            <w:webHidden/>
          </w:rPr>
          <w:fldChar w:fldCharType="begin"/>
        </w:r>
        <w:r w:rsidR="00F62E5C">
          <w:rPr>
            <w:noProof/>
            <w:webHidden/>
          </w:rPr>
          <w:instrText xml:space="preserve"> PAGEREF _Toc483420131 \h </w:instrText>
        </w:r>
        <w:r w:rsidR="00F62E5C">
          <w:rPr>
            <w:noProof/>
            <w:webHidden/>
          </w:rPr>
        </w:r>
        <w:r w:rsidR="00F62E5C">
          <w:rPr>
            <w:noProof/>
            <w:webHidden/>
          </w:rPr>
          <w:fldChar w:fldCharType="separate"/>
        </w:r>
        <w:r w:rsidR="00BA5236">
          <w:rPr>
            <w:noProof/>
            <w:webHidden/>
          </w:rPr>
          <w:t>47</w:t>
        </w:r>
        <w:r w:rsidR="00F62E5C">
          <w:rPr>
            <w:noProof/>
            <w:webHidden/>
          </w:rPr>
          <w:fldChar w:fldCharType="end"/>
        </w:r>
      </w:hyperlink>
    </w:p>
    <w:p w:rsidR="00F62E5C" w:rsidRDefault="00317F3A">
      <w:pPr>
        <w:pStyle w:val="TableofFigures"/>
        <w:tabs>
          <w:tab w:val="right" w:leader="dot" w:pos="8495"/>
        </w:tabs>
        <w:rPr>
          <w:rFonts w:asciiTheme="minorHAnsi" w:eastAsiaTheme="minorEastAsia" w:hAnsiTheme="minorHAnsi" w:cstheme="minorBidi"/>
          <w:noProof/>
          <w:sz w:val="22"/>
          <w:szCs w:val="22"/>
          <w:lang w:val="en-US"/>
        </w:rPr>
      </w:pPr>
      <w:hyperlink w:anchor="_Toc483420132" w:history="1">
        <w:r w:rsidR="00F62E5C" w:rsidRPr="009C0800">
          <w:rPr>
            <w:rStyle w:val="Hyperlink"/>
            <w:noProof/>
          </w:rPr>
          <w:t>Tabel 23. Vastu seina põrutuse amplituud</w:t>
        </w:r>
        <w:r w:rsidR="00F62E5C">
          <w:rPr>
            <w:noProof/>
            <w:webHidden/>
          </w:rPr>
          <w:tab/>
        </w:r>
        <w:r w:rsidR="00F62E5C">
          <w:rPr>
            <w:noProof/>
            <w:webHidden/>
          </w:rPr>
          <w:fldChar w:fldCharType="begin"/>
        </w:r>
        <w:r w:rsidR="00F62E5C">
          <w:rPr>
            <w:noProof/>
            <w:webHidden/>
          </w:rPr>
          <w:instrText xml:space="preserve"> PAGEREF _Toc483420132 \h </w:instrText>
        </w:r>
        <w:r w:rsidR="00F62E5C">
          <w:rPr>
            <w:noProof/>
            <w:webHidden/>
          </w:rPr>
        </w:r>
        <w:r w:rsidR="00F62E5C">
          <w:rPr>
            <w:noProof/>
            <w:webHidden/>
          </w:rPr>
          <w:fldChar w:fldCharType="separate"/>
        </w:r>
        <w:r w:rsidR="00BA5236">
          <w:rPr>
            <w:noProof/>
            <w:webHidden/>
          </w:rPr>
          <w:t>48</w:t>
        </w:r>
        <w:r w:rsidR="00F62E5C">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40" w:name="_Toc370226608"/>
      <w:bookmarkStart w:id="41" w:name="_Ref371595904"/>
      <w:bookmarkStart w:id="42" w:name="_Toc371596364"/>
      <w:bookmarkStart w:id="43" w:name="_Toc437263085"/>
      <w:bookmarkStart w:id="44"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45" w:name="_Toc483438914"/>
      <w:r w:rsidRPr="00B45014">
        <w:lastRenderedPageBreak/>
        <w:t>Sissejuhatus</w:t>
      </w:r>
      <w:bookmarkEnd w:id="40"/>
      <w:bookmarkEnd w:id="41"/>
      <w:bookmarkEnd w:id="42"/>
      <w:bookmarkEnd w:id="43"/>
      <w:bookmarkEnd w:id="44"/>
      <w:bookmarkEnd w:id="45"/>
    </w:p>
    <w:p w:rsidR="00550CB4" w:rsidRPr="004647EA" w:rsidRDefault="004F6902" w:rsidP="0087001A">
      <w:pPr>
        <w:pStyle w:val="tekst"/>
        <w:rPr>
          <w:lang w:val="en-US"/>
        </w:rPr>
      </w:pPr>
      <w:bookmarkStart w:id="46" w:name="_Toc370226609"/>
      <w:bookmarkStart w:id="47" w:name="_Ref370278170"/>
      <w:bookmarkStart w:id="48" w:name="_Ref371498087"/>
      <w:r w:rsidRPr="00B45014">
        <w:t xml:space="preserve">Käesoleva lõputöö teemaks on kukkumise tuvastamise süsteemi arendus. </w:t>
      </w:r>
      <w:r w:rsidR="005F0DE0" w:rsidRPr="00B45014">
        <w:t xml:space="preserve">Töö põhieesmärgiks on luua </w:t>
      </w:r>
      <w:r w:rsidR="00510315">
        <w:t>prototüüp</w:t>
      </w:r>
      <w:r w:rsidR="005F0DE0" w:rsidRPr="00B45014">
        <w:t>, mille abil saab välja töötada kukkumise tuvastamise algoritmi.</w:t>
      </w:r>
      <w:r w:rsidR="00082993" w:rsidRPr="00B45014">
        <w:t xml:space="preserve"> Prototüüpi kasutatakse uuringute läbiviimisel liikuvatel alustel, milleks võivad olla meresõidukid ja merel olevad kalafarmid.</w:t>
      </w:r>
      <w:r w:rsidR="00CF6742">
        <w:t xml:space="preserve"> </w:t>
      </w:r>
      <w:r w:rsidR="007C067C">
        <w:t>Merel</w:t>
      </w:r>
      <w:r w:rsidR="00D61D8D">
        <w:t xml:space="preserve"> puututakse</w:t>
      </w:r>
      <w:r w:rsidR="007C067C">
        <w:t xml:space="preserve"> </w:t>
      </w:r>
      <w:r w:rsidR="00550CB4">
        <w:t xml:space="preserve">kokku </w:t>
      </w:r>
      <w:r w:rsidR="00ED6358">
        <w:t>ettearvamatute olukordadega</w:t>
      </w:r>
      <w:r w:rsidR="00550CB4">
        <w:t xml:space="preserve">, mis </w:t>
      </w:r>
      <w:r w:rsidR="0091503B">
        <w:t>võivad olla eluohtlikud</w:t>
      </w:r>
      <w:r w:rsidR="007C067C">
        <w:t>.</w:t>
      </w:r>
      <w:r w:rsidR="004F03D0">
        <w:t xml:space="preserve"> </w:t>
      </w:r>
      <w:r w:rsidR="00787BB4">
        <w:t>Libe</w:t>
      </w:r>
      <w:r w:rsidR="006601DF">
        <w:t xml:space="preserve">dal põrandal võib </w:t>
      </w:r>
      <w:r w:rsidR="00787BB4">
        <w:t>kukkuda</w:t>
      </w:r>
      <w:r w:rsidR="00CE7245">
        <w:t xml:space="preserve"> ning </w:t>
      </w:r>
      <w:r w:rsidR="00310028">
        <w:t>end</w:t>
      </w:r>
      <w:r w:rsidR="008360AA">
        <w:t xml:space="preserve"> vigastada</w:t>
      </w:r>
      <w:r w:rsidR="00310028">
        <w:t>.</w:t>
      </w:r>
      <w:r w:rsidR="00314EFD">
        <w:t xml:space="preserve"> </w:t>
      </w:r>
      <w:r w:rsidR="00EE247F">
        <w:t xml:space="preserve">Kukkumist mitte märgates võib </w:t>
      </w:r>
      <w:r w:rsidR="00133FCA">
        <w:t>inimene jääda abita ning</w:t>
      </w:r>
      <w:r w:rsidR="006A1D65">
        <w:t xml:space="preserve"> halvimal juhul</w:t>
      </w:r>
      <w:r w:rsidR="00133FCA">
        <w:t xml:space="preserve"> </w:t>
      </w:r>
      <w:r w:rsidR="00EE247F">
        <w:t xml:space="preserve">paiskuda üle parda. </w:t>
      </w:r>
      <w:r w:rsidR="002A2C73">
        <w:t xml:space="preserve">Mida kauem </w:t>
      </w:r>
      <w:r w:rsidR="00290C46">
        <w:t xml:space="preserve">kulub </w:t>
      </w:r>
      <w:r w:rsidR="002A2C73">
        <w:t>aega</w:t>
      </w:r>
      <w:r w:rsidR="00924AF7">
        <w:t xml:space="preserve">, et märgata </w:t>
      </w:r>
      <w:r w:rsidR="00E40016">
        <w:t>inimese puudumist</w:t>
      </w:r>
      <w:r w:rsidR="002A2C73">
        <w:t xml:space="preserve">, seda </w:t>
      </w:r>
      <w:r w:rsidR="000B4DC6">
        <w:t xml:space="preserve">keerulisem </w:t>
      </w:r>
      <w:r w:rsidR="00384080">
        <w:t>on teda</w:t>
      </w:r>
      <w:r w:rsidR="00460F48">
        <w:t xml:space="preserve"> leida.</w:t>
      </w:r>
      <w:r w:rsidR="00967EC2">
        <w:t xml:space="preserve"> Seadme eesmärgiks on tuvastada kukkumine</w:t>
      </w:r>
      <w:r w:rsidR="004647EA">
        <w:t xml:space="preserve"> ning sellest</w:t>
      </w:r>
      <w:r w:rsidR="00EE340F">
        <w:t xml:space="preserve"> märku</w:t>
      </w:r>
      <w:r w:rsidR="00967EC2">
        <w:t xml:space="preserve"> anda</w:t>
      </w:r>
      <w:r w:rsidR="004647EA">
        <w:t>.</w:t>
      </w:r>
    </w:p>
    <w:p w:rsidR="00C5475B" w:rsidRPr="00B45014" w:rsidRDefault="00BA077D" w:rsidP="00D10445">
      <w:pPr>
        <w:pStyle w:val="tekst"/>
      </w:pPr>
      <w:r w:rsidRPr="00B45014">
        <w:t>Sellest tulenevalt kasutatakse se</w:t>
      </w:r>
      <w:r w:rsidR="00236D68" w:rsidRPr="00B45014">
        <w:t>adet kinnitatuna</w:t>
      </w:r>
      <w:r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FC2645" w:rsidRPr="00B45014">
        <w:t xml:space="preserve"> keskkonna 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w:t>
      </w:r>
      <w:r w:rsidR="00510315">
        <w:t>,</w:t>
      </w:r>
      <w:r w:rsidR="00F937AF" w:rsidRPr="00B45014">
        <w:t xml:space="preserve">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w:t>
      </w:r>
      <w:r w:rsidR="00510315">
        <w:t xml:space="preserve">töökindlus ja </w:t>
      </w:r>
      <w:r w:rsidR="00134234" w:rsidRPr="00B45014">
        <w:t>andmeside</w:t>
      </w:r>
      <w:r w:rsidR="00273DC1" w:rsidRPr="00B45014">
        <w:t xml:space="preserve"> nendes</w:t>
      </w:r>
      <w:r w:rsidR="00134234" w:rsidRPr="00B45014">
        <w:t xml:space="preserve"> tingimustes</w:t>
      </w:r>
      <w:r w:rsidR="00273DC1" w:rsidRPr="00B45014">
        <w:t>.</w:t>
      </w:r>
    </w:p>
    <w:p w:rsidR="003A230D" w:rsidRPr="00B45014" w:rsidRDefault="003A230D" w:rsidP="00D10445">
      <w:pPr>
        <w:pStyle w:val="tekst"/>
      </w:pPr>
      <w:r w:rsidRPr="00B45014">
        <w:t>Sensorite ühendamiseks</w:t>
      </w:r>
      <w:r w:rsidR="001D5EBE">
        <w:t xml:space="preserve"> põhiplaadiga</w:t>
      </w:r>
      <w:r w:rsidRPr="00B45014">
        <w:t xml:space="preserve"> kasutatakse</w:t>
      </w:r>
      <w:r w:rsidR="009C22F5">
        <w:t xml:space="preserve"> riidesse integreeritud </w:t>
      </w:r>
      <w:r w:rsidRPr="00B45014">
        <w:t>juhtmeid. Se</w:t>
      </w:r>
      <w:r w:rsidR="004B4BB4" w:rsidRPr="00B45014">
        <w:t>nsorid asuvad teineteisest</w:t>
      </w:r>
      <w:r w:rsidR="00513156">
        <w:t xml:space="preserve"> kuni</w:t>
      </w:r>
      <w:r w:rsidR="004B4BB4" w:rsidRPr="00B45014">
        <w:t xml:space="preserve"> mõne</w:t>
      </w:r>
      <w:r w:rsidRPr="00B45014">
        <w:t xml:space="preserve">kümne sentimeetri kaugusel ning on ühendatud </w:t>
      </w:r>
      <w:r w:rsidR="00513156">
        <w:t>põhi</w:t>
      </w:r>
      <w:r w:rsidRPr="00B45014">
        <w:t>plaadi</w:t>
      </w:r>
      <w:r w:rsidR="00BA17E9" w:rsidRPr="00B45014">
        <w:t>ga</w:t>
      </w:r>
      <w:r w:rsidR="00967692">
        <w:t>, mille ülesanne on teostada signaalitöötlust ja kommunikatsiooni</w:t>
      </w:r>
      <w:r w:rsidRPr="00B45014">
        <w:t>.</w:t>
      </w:r>
      <w:r w:rsidR="00844AB8">
        <w:t xml:space="preserve"> Juhtmed tagavad kiire ning kindla </w:t>
      </w:r>
      <w:r w:rsidR="00844AB8" w:rsidRPr="00844AB8">
        <w:t>ühenduse</w:t>
      </w:r>
      <w:r w:rsidR="00844AB8">
        <w:rPr>
          <w:lang w:val="en-US"/>
        </w:rPr>
        <w:t xml:space="preserve"> </w:t>
      </w:r>
      <w:r w:rsidR="00844AB8" w:rsidRPr="00844AB8">
        <w:t>põhiplaadiga</w:t>
      </w:r>
      <w:r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w:t>
      </w:r>
      <w:r w:rsidR="00DD0860">
        <w:t xml:space="preserve">i eesmärgiks on </w:t>
      </w:r>
      <w:r w:rsidR="008C67A1">
        <w:t>hoiatada inimelu ohtu sattumise</w:t>
      </w:r>
      <w:r w:rsidR="00E57BF9">
        <w:t xml:space="preserve"> korral</w:t>
      </w:r>
      <w:r w:rsidR="008C67A1">
        <w:t>, tehakse otsuseid reaalajas</w:t>
      </w:r>
      <w:r w:rsidR="00535482" w:rsidRPr="005A44F0">
        <w:t>.</w:t>
      </w:r>
      <w:r w:rsidR="0095379D" w:rsidRPr="005A44F0">
        <w:t xml:space="preserve"> </w:t>
      </w:r>
      <w:r w:rsidR="007E2BD6" w:rsidRPr="005A44F0">
        <w:t>Olud</w:t>
      </w:r>
      <w:r w:rsidR="00DE5EF5" w:rsidRPr="005A44F0">
        <w:t xml:space="preserve"> merelistes tingimustes</w:t>
      </w:r>
      <w:r w:rsidR="007E2BD6" w:rsidRPr="005A44F0">
        <w:t xml:space="preserve"> muutuvad</w:t>
      </w:r>
      <w:r w:rsidR="00DE5EF5" w:rsidRPr="005A44F0">
        <w:t xml:space="preserve"> kiiresti </w:t>
      </w:r>
      <w:r w:rsidR="009A0E53" w:rsidRPr="005A44F0">
        <w:t>ja seetõttu on kohene reageerimine oluline</w:t>
      </w:r>
      <w:r w:rsidR="0095379D" w:rsidRPr="00B45014">
        <w:t>.</w:t>
      </w:r>
      <w:r w:rsidR="00364ACB">
        <w:t xml:space="preserve"> </w:t>
      </w:r>
      <w:r w:rsidR="0095379D" w:rsidRPr="00B45014">
        <w:t xml:space="preserve">Süsteem peab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w:t>
      </w:r>
      <w:r w:rsidR="00CB2DD9">
        <w:t xml:space="preserve"> andmete töötlus ja</w:t>
      </w:r>
      <w:r w:rsidR="0095379D" w:rsidRPr="00B45014">
        <w:t xml:space="preserve"> kukkumise tuvastus, seda kiiremini saab </w:t>
      </w:r>
      <w:r w:rsidR="00134E5F" w:rsidRPr="00B45014">
        <w:t>juhtunust</w:t>
      </w:r>
      <w:r w:rsidR="0095379D" w:rsidRPr="00B45014">
        <w:t xml:space="preserve"> teavitada.</w:t>
      </w:r>
      <w:r w:rsidR="00134E5F" w:rsidRPr="00B45014">
        <w:t xml:space="preserve"> Kukkumine võib toimuda</w:t>
      </w:r>
      <w:r w:rsidR="00193D2A">
        <w:t xml:space="preserve"> nii põrandale kui ka vette. K</w:t>
      </w:r>
      <w:r w:rsidR="00134E5F" w:rsidRPr="00B45014">
        <w:t xml:space="preserve">ukkumisel võib seade </w:t>
      </w:r>
      <w:r w:rsidR="00E8685D" w:rsidRPr="00B45014">
        <w:t>saada kahjustada</w:t>
      </w:r>
      <w:r w:rsidR="0092695B" w:rsidRPr="00B45014">
        <w:t xml:space="preserve">, seega tuleb </w:t>
      </w:r>
      <w:r w:rsidR="00A1699B">
        <w:t>silmas pidada</w:t>
      </w:r>
      <w:r w:rsidR="0092695B" w:rsidRPr="00B45014">
        <w:t>, kuidas seadet kaitsta</w:t>
      </w:r>
      <w:r w:rsidR="007344D7">
        <w:t xml:space="preserve"> purunemise eest</w:t>
      </w:r>
      <w:r w:rsidR="00134E5F" w:rsidRPr="00B45014">
        <w:t>.</w:t>
      </w:r>
      <w:r w:rsidR="00407076">
        <w:t xml:space="preserve"> Nii a</w:t>
      </w:r>
      <w:r w:rsidR="00B64A08" w:rsidRPr="00B45014">
        <w:t>rendusplaadi</w:t>
      </w:r>
      <w:r w:rsidR="002243BB" w:rsidRPr="00B45014">
        <w:t xml:space="preserve"> kui ka sensor</w:t>
      </w:r>
      <w:r w:rsidR="00B64A08" w:rsidRPr="00B45014">
        <w:t>i</w:t>
      </w:r>
      <w:r w:rsidR="002243BB" w:rsidRPr="00B45014">
        <w:t xml:space="preserve"> </w:t>
      </w:r>
      <w:r w:rsidR="00B64A08" w:rsidRPr="00B45014">
        <w:t>valikul tuleb</w:t>
      </w:r>
      <w:r w:rsidR="00712594" w:rsidRPr="00B45014">
        <w:t xml:space="preserve"> seda</w:t>
      </w:r>
      <w:r w:rsidR="00B64A08" w:rsidRPr="00B45014">
        <w:t xml:space="preserve"> </w:t>
      </w:r>
      <w:r w:rsidR="00134E5F" w:rsidRPr="00B45014">
        <w:t>kõike</w:t>
      </w:r>
      <w:r w:rsidR="00B64A08" w:rsidRPr="00B45014">
        <w:t xml:space="preserve"> </w:t>
      </w:r>
      <w:r w:rsidR="00134E5F" w:rsidRPr="00B45014">
        <w:t>silmas pidada.</w:t>
      </w:r>
    </w:p>
    <w:p w:rsidR="00D10793" w:rsidRDefault="000F5C04" w:rsidP="002424A3">
      <w:pPr>
        <w:pStyle w:val="tekst"/>
      </w:pPr>
      <w:r w:rsidRPr="00B45014">
        <w:lastRenderedPageBreak/>
        <w:t>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et </w:t>
      </w:r>
      <w:r w:rsidR="002A0E15" w:rsidRPr="00B45014">
        <w:t xml:space="preserve">programm pakuks seadistamisvõimalusi </w:t>
      </w:r>
      <w:r w:rsidR="00417E50" w:rsidRPr="00B45014">
        <w:t>algoritmi töötleja</w:t>
      </w:r>
      <w:r w:rsidR="002A0E15" w:rsidRPr="00B45014">
        <w:t>le</w:t>
      </w:r>
      <w:r w:rsidR="004E3909" w:rsidRPr="00B45014">
        <w:t>.</w:t>
      </w:r>
    </w:p>
    <w:p w:rsidR="00BA1C4E" w:rsidRDefault="00BA1C4E" w:rsidP="004E3909">
      <w:pPr>
        <w:pStyle w:val="tekst"/>
      </w:pPr>
      <w:r>
        <w:t>Järgnevalt on välja toodud lõputöö käigus lahendatavad ülesanded:</w:t>
      </w:r>
    </w:p>
    <w:p w:rsidR="00BA1C4E" w:rsidRDefault="00803E57" w:rsidP="001C5411">
      <w:pPr>
        <w:pStyle w:val="tekst"/>
        <w:numPr>
          <w:ilvl w:val="0"/>
          <w:numId w:val="31"/>
        </w:numPr>
        <w:spacing w:after="0"/>
        <w:ind w:left="714" w:hanging="357"/>
      </w:pPr>
      <w:r>
        <w:t>Prototüübi riistvara arendus</w:t>
      </w:r>
    </w:p>
    <w:p w:rsidR="00803E57" w:rsidRDefault="004E7678" w:rsidP="001C5411">
      <w:pPr>
        <w:pStyle w:val="tekst"/>
        <w:numPr>
          <w:ilvl w:val="0"/>
          <w:numId w:val="31"/>
        </w:numPr>
        <w:spacing w:after="0"/>
        <w:ind w:left="714" w:hanging="357"/>
      </w:pPr>
      <w:r>
        <w:t>Mikr</w:t>
      </w:r>
      <w:r w:rsidR="00803E57">
        <w:t>okontrolleri seadistamine töötamaks mitme kiirendusanduriga</w:t>
      </w:r>
    </w:p>
    <w:p w:rsidR="00803E57" w:rsidRDefault="00803E57" w:rsidP="00803E57">
      <w:pPr>
        <w:pStyle w:val="tekst"/>
        <w:numPr>
          <w:ilvl w:val="0"/>
          <w:numId w:val="31"/>
        </w:numPr>
      </w:pPr>
      <w:r>
        <w:t>Kiirendusandurite seadistamine vastavalt algor</w:t>
      </w:r>
      <w:r w:rsidR="004E7678">
        <w:t>itmi poolt sisendandmetele esitata</w:t>
      </w:r>
      <w:r>
        <w:t>vatele nõuetele</w:t>
      </w:r>
    </w:p>
    <w:p w:rsidR="00EC038C" w:rsidRDefault="00986B0E" w:rsidP="004E3909">
      <w:pPr>
        <w:pStyle w:val="tekst"/>
      </w:pPr>
      <w:r>
        <w:t>Prototüübi</w:t>
      </w:r>
      <w:r w:rsidR="00774175">
        <w:t xml:space="preserve"> arendus</w:t>
      </w:r>
      <w:r w:rsidR="001B558F">
        <w:t xml:space="preserve">eks tuleb valida riistvara, milleks on </w:t>
      </w:r>
      <w:r w:rsidR="000D1743">
        <w:t>mikrokontroller</w:t>
      </w:r>
      <w:r w:rsidR="001B558F">
        <w:t xml:space="preserve"> ja sensor</w:t>
      </w:r>
      <w:r w:rsidR="002F6D64">
        <w:t>id</w:t>
      </w:r>
      <w:r w:rsidR="001B558F">
        <w:t>.</w:t>
      </w:r>
      <w:r w:rsidR="00774175">
        <w:t xml:space="preserve"> </w:t>
      </w:r>
      <w:r w:rsidR="00B55E69">
        <w:t>Seejärel peab valima protokolli, mis</w:t>
      </w:r>
      <w:r w:rsidR="00EC038C">
        <w:t xml:space="preserve"> sobib riistvaraga suhtlemiseks</w:t>
      </w:r>
      <w:r w:rsidR="00B55E69">
        <w:t xml:space="preserve">. </w:t>
      </w:r>
      <w:r w:rsidR="000A17F9">
        <w:t>Arendusplaat tuleb initsialiseer</w:t>
      </w:r>
      <w:r w:rsidR="00060F27">
        <w:t>ida ning panna suhtlema sensoriga</w:t>
      </w:r>
      <w:r w:rsidR="00EC038C">
        <w:t>.</w:t>
      </w:r>
    </w:p>
    <w:p w:rsidR="007D36C4" w:rsidRDefault="0007758A" w:rsidP="004E3909">
      <w:pPr>
        <w:pStyle w:val="tekst"/>
      </w:pPr>
      <w:r>
        <w:t>Teiseks</w:t>
      </w:r>
      <w:r w:rsidR="00770F2B">
        <w:t xml:space="preserve"> püstitatud</w:t>
      </w:r>
      <w:r>
        <w:t xml:space="preserve"> ülesandeks</w:t>
      </w:r>
      <w:r w:rsidR="00A91AF6">
        <w:t xml:space="preserve"> on</w:t>
      </w:r>
      <w:r>
        <w:t xml:space="preserve"> mikrokontroller</w:t>
      </w:r>
      <w:r w:rsidR="00A91AF6">
        <w:t>i</w:t>
      </w:r>
      <w:r>
        <w:t xml:space="preserve"> </w:t>
      </w:r>
      <w:r w:rsidR="00A91AF6">
        <w:t xml:space="preserve">seadistamine töötamaks </w:t>
      </w:r>
      <w:r w:rsidR="00705887">
        <w:t xml:space="preserve">mitme kiirendusanduriga. </w:t>
      </w:r>
      <w:r w:rsidR="00B22ED4">
        <w:t xml:space="preserve">Seadistamise </w:t>
      </w:r>
      <w:r w:rsidR="00411274">
        <w:t xml:space="preserve">käigus võib esineda </w:t>
      </w:r>
      <w:r w:rsidR="00B22ED4">
        <w:t xml:space="preserve">probleeme. Näiteks </w:t>
      </w:r>
      <w:r w:rsidR="00FB7185">
        <w:t>kuidas sünkroniseerida andme</w:t>
      </w:r>
      <w:r w:rsidR="00617A50">
        <w:t>i</w:t>
      </w:r>
      <w:r w:rsidR="00FB7185">
        <w:t xml:space="preserve">d, </w:t>
      </w:r>
      <w:r w:rsidR="00C210A2">
        <w:t>kuidas tagada mõlema anduri ühendused</w:t>
      </w:r>
      <w:r w:rsidR="00597F39">
        <w:t xml:space="preserve"> ja muu</w:t>
      </w:r>
      <w:r w:rsidR="00411274">
        <w:t xml:space="preserve">d </w:t>
      </w:r>
      <w:r w:rsidR="00CD7B49">
        <w:t>ettenägematud</w:t>
      </w:r>
      <w:r w:rsidR="00FD72E9">
        <w:t xml:space="preserve"> takistused</w:t>
      </w:r>
      <w:r w:rsidR="00C210A2">
        <w:t>.</w:t>
      </w:r>
    </w:p>
    <w:p w:rsidR="00F82904" w:rsidRPr="00B45014" w:rsidRDefault="00CD7B49" w:rsidP="00696644">
      <w:pPr>
        <w:pStyle w:val="tekst"/>
      </w:pPr>
      <w:r>
        <w:t>Viimase ülesandena peab seadistama kiirendusandurid vastavalt algoritmi nõu</w:t>
      </w:r>
      <w:r w:rsidR="002A5C22">
        <w:t xml:space="preserve">etele, milleks on </w:t>
      </w:r>
      <w:r w:rsidR="00367723">
        <w:t xml:space="preserve">kiirendusandmete vahemiku valik </w:t>
      </w:r>
      <w:r w:rsidR="00EB2FF7">
        <w:t>ja</w:t>
      </w:r>
      <w:r w:rsidR="00367723">
        <w:t xml:space="preserve"> kalibreerimine.</w:t>
      </w:r>
      <w:r w:rsidR="002061EB">
        <w:t xml:space="preserve"> Seadme töökindluse tagamiseks tuleb varakult teha katseid.</w:t>
      </w:r>
    </w:p>
    <w:p w:rsidR="00F82904" w:rsidRPr="00B45014" w:rsidRDefault="00F82904">
      <w:r w:rsidRPr="00B45014">
        <w:br w:type="page"/>
      </w:r>
    </w:p>
    <w:p w:rsidR="00EA1898" w:rsidRPr="00B45014" w:rsidRDefault="0075589A" w:rsidP="00053E39">
      <w:pPr>
        <w:pStyle w:val="Heading1"/>
      </w:pPr>
      <w:bookmarkStart w:id="49" w:name="_Toc483438915"/>
      <w:r w:rsidRPr="00B45014">
        <w:lastRenderedPageBreak/>
        <w:t>Riistvara</w:t>
      </w:r>
      <w:bookmarkEnd w:id="49"/>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Content>
          <w:r w:rsidR="00540285" w:rsidRPr="00B45014">
            <w:fldChar w:fldCharType="begin"/>
          </w:r>
          <w:r w:rsidR="00540285" w:rsidRPr="00B45014">
            <w:instrText xml:space="preserve"> CITATION STM \l 1033 </w:instrText>
          </w:r>
          <w:r w:rsidR="00540285" w:rsidRPr="00B45014">
            <w:fldChar w:fldCharType="separate"/>
          </w:r>
          <w:r w:rsidR="004E78AB">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w:t>
      </w:r>
      <w:proofErr w:type="spellStart"/>
      <w:r w:rsidRPr="00B45014">
        <w:t>Bosch</w:t>
      </w:r>
      <w:proofErr w:type="spellEnd"/>
      <w:r w:rsidRPr="00B45014">
        <w:t xml:space="preserve"> </w:t>
      </w:r>
      <w:r w:rsidR="00F1560B" w:rsidRPr="00B45014">
        <w:t>BNO055</w:t>
      </w:r>
      <w:sdt>
        <w:sdtPr>
          <w:id w:val="721180893"/>
          <w:citation/>
        </w:sdtPr>
        <w:sdtContent>
          <w:r w:rsidR="00055519" w:rsidRPr="00B45014">
            <w:fldChar w:fldCharType="begin"/>
          </w:r>
          <w:r w:rsidR="00055519" w:rsidRPr="00B45014">
            <w:instrText xml:space="preserve"> CITATION BNO055 \l 1033 </w:instrText>
          </w:r>
          <w:r w:rsidR="00055519" w:rsidRPr="00B45014">
            <w:fldChar w:fldCharType="separate"/>
          </w:r>
          <w:r w:rsidR="004E78AB">
            <w:rPr>
              <w:noProof/>
            </w:rPr>
            <w:t xml:space="preserve"> [2]</w:t>
          </w:r>
          <w:r w:rsidR="00055519" w:rsidRPr="00B45014">
            <w:fldChar w:fldCharType="end"/>
          </w:r>
        </w:sdtContent>
      </w:sdt>
    </w:p>
    <w:p w:rsidR="002D30C4" w:rsidRDefault="002D30C4" w:rsidP="00D10445">
      <w:pPr>
        <w:pStyle w:val="tekst"/>
      </w:pPr>
      <w:r w:rsidRPr="00B45014">
        <w:t>Süsteemi üles</w:t>
      </w:r>
      <w:r w:rsidR="00354138" w:rsidRPr="00B45014">
        <w:t xml:space="preserve">ehitus on näidatud </w:t>
      </w:r>
      <w:r w:rsidR="00C9705C">
        <w:t>j</w:t>
      </w:r>
      <w:r w:rsidR="00354138" w:rsidRPr="00B45014">
        <w:t>oonisel 1</w:t>
      </w:r>
      <w:r w:rsidR="00DE3757">
        <w:t>. Arendusplaadi külge on ühendatud kaks kiirendussensorit.</w:t>
      </w:r>
      <w:r w:rsidR="003C0552">
        <w:t xml:space="preserve"> Juhtmed</w:t>
      </w:r>
      <w:r w:rsidR="008E3708">
        <w:t xml:space="preserve"> on kujutatud joonisel nooltena, </w:t>
      </w:r>
      <w:r w:rsidR="009B28B4">
        <w:t xml:space="preserve">mis </w:t>
      </w:r>
      <w:r w:rsidR="008E3708">
        <w:t>tähistavad andmevahetust.</w:t>
      </w:r>
    </w:p>
    <w:p w:rsidR="00AB25A1" w:rsidRDefault="004A4F3F" w:rsidP="00902EE2">
      <w:pPr>
        <w:pStyle w:val="tekst"/>
        <w:keepNext/>
        <w:jc w:val="center"/>
      </w:pPr>
      <w:r>
        <w:rPr>
          <w:noProof/>
          <w:lang w:val="en-US"/>
        </w:rPr>
        <w:drawing>
          <wp:inline distT="0" distB="0" distL="0" distR="0">
            <wp:extent cx="5400675" cy="29489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adi hu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948940"/>
                    </a:xfrm>
                    <a:prstGeom prst="rect">
                      <a:avLst/>
                    </a:prstGeom>
                  </pic:spPr>
                </pic:pic>
              </a:graphicData>
            </a:graphic>
          </wp:inline>
        </w:drawing>
      </w:r>
    </w:p>
    <w:p w:rsidR="00E31602" w:rsidRPr="00B45014" w:rsidRDefault="00AB25A1" w:rsidP="00FC03E4">
      <w:pPr>
        <w:pStyle w:val="Caption"/>
      </w:pPr>
      <w:bookmarkStart w:id="50" w:name="_Toc483432623"/>
      <w:r>
        <w:t xml:space="preserve">Joonis </w:t>
      </w:r>
      <w:r w:rsidR="00317F3A">
        <w:fldChar w:fldCharType="begin"/>
      </w:r>
      <w:r w:rsidR="00317F3A">
        <w:instrText xml:space="preserve"> SEQ Joonis \* ARABIC </w:instrText>
      </w:r>
      <w:r w:rsidR="00317F3A">
        <w:fldChar w:fldCharType="separate"/>
      </w:r>
      <w:r w:rsidR="00BA5236">
        <w:rPr>
          <w:noProof/>
        </w:rPr>
        <w:t>1</w:t>
      </w:r>
      <w:r w:rsidR="00317F3A">
        <w:rPr>
          <w:noProof/>
        </w:rPr>
        <w:fldChar w:fldCharType="end"/>
      </w:r>
      <w:r w:rsidR="00E9648A">
        <w:t>.</w:t>
      </w:r>
      <w:r>
        <w:t xml:space="preserve"> Süsteemi ülesehitus</w:t>
      </w:r>
      <w:bookmarkEnd w:id="50"/>
    </w:p>
    <w:p w:rsidR="005E32D4" w:rsidRPr="00B45014" w:rsidRDefault="005E32D4" w:rsidP="005E32D4">
      <w:pPr>
        <w:pStyle w:val="Heading2"/>
      </w:pPr>
      <w:bookmarkStart w:id="51" w:name="_Toc483153926"/>
      <w:bookmarkStart w:id="52" w:name="_Toc483438916"/>
      <w:r w:rsidRPr="00B45014">
        <w:t>Süsteemi nõuded</w:t>
      </w:r>
      <w:bookmarkEnd w:id="51"/>
      <w:bookmarkEnd w:id="52"/>
    </w:p>
    <w:p w:rsidR="0059255A"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w:t>
      </w:r>
      <w:r w:rsidR="00A54579">
        <w:t>di valikul tuleb veenduda</w:t>
      </w:r>
      <w:r w:rsidR="006544E7" w:rsidRPr="00B45014">
        <w:t>, et</w:t>
      </w:r>
      <w:r w:rsidR="003A7CAA" w:rsidRPr="00B45014">
        <w:t xml:space="preserve"> valitud</w:t>
      </w:r>
      <w:r w:rsidR="00597028" w:rsidRPr="00B45014">
        <w:t xml:space="preserve"> protokoll</w:t>
      </w:r>
      <w:r w:rsidR="006544E7" w:rsidRPr="00B45014">
        <w:t xml:space="preserve"> oleks mõlema poolt toetatud.</w:t>
      </w:r>
      <w:r w:rsidR="0020225A">
        <w:t xml:space="preserve"> Arendusplaat</w:t>
      </w:r>
      <w:r w:rsidR="00733F4E" w:rsidRPr="00B45014">
        <w:t xml:space="preserve"> peab toetama vähemalt </w:t>
      </w:r>
      <w:r w:rsidR="00A54579">
        <w:t>nelja</w:t>
      </w:r>
      <w:r w:rsidR="00733F4E" w:rsidRPr="00B45014">
        <w:t xml:space="preserve"> porti, mille kaudu oleks võimalik </w:t>
      </w:r>
      <w:r w:rsidR="001D581C" w:rsidRPr="00B45014">
        <w:t xml:space="preserve">suhelda kiirendusanduritega. </w:t>
      </w:r>
      <w:r w:rsidR="003A7CAA" w:rsidRPr="00B45014">
        <w:t>Seade</w:t>
      </w:r>
      <w:r w:rsidR="001D581C" w:rsidRPr="00B45014">
        <w:t xml:space="preserve"> peab olema kerge, va</w:t>
      </w:r>
      <w:r w:rsidR="00E32E9B">
        <w:t>stupidav ning mõõtmetelt väike.</w:t>
      </w:r>
    </w:p>
    <w:p w:rsidR="009D6327" w:rsidRDefault="00F53550" w:rsidP="00D10445">
      <w:pPr>
        <w:pStyle w:val="tekst"/>
      </w:pPr>
      <w:r>
        <w:t xml:space="preserve">Mikrokontrollerite tootjaid on mitmeid, </w:t>
      </w:r>
      <w:proofErr w:type="spellStart"/>
      <w:r w:rsidR="00CD0692">
        <w:t>Silicon</w:t>
      </w:r>
      <w:proofErr w:type="spellEnd"/>
      <w:r w:rsidR="00CD0692">
        <w:t xml:space="preserve"> </w:t>
      </w:r>
      <w:proofErr w:type="spellStart"/>
      <w:r w:rsidR="00CD0692">
        <w:t>L</w:t>
      </w:r>
      <w:r>
        <w:t>abs</w:t>
      </w:r>
      <w:proofErr w:type="spellEnd"/>
      <w:sdt>
        <w:sdtPr>
          <w:id w:val="-1748723889"/>
          <w:citation/>
        </w:sdtPr>
        <w:sdtContent>
          <w:r w:rsidR="00CD0692">
            <w:fldChar w:fldCharType="begin"/>
          </w:r>
          <w:r w:rsidR="00CD0692">
            <w:rPr>
              <w:lang w:val="en-US"/>
            </w:rPr>
            <w:instrText xml:space="preserve"> CITATION SiliconLabs \l 1033 </w:instrText>
          </w:r>
          <w:r w:rsidR="00CD0692">
            <w:fldChar w:fldCharType="separate"/>
          </w:r>
          <w:r w:rsidR="004E78AB">
            <w:rPr>
              <w:noProof/>
              <w:lang w:val="en-US"/>
            </w:rPr>
            <w:t xml:space="preserve"> </w:t>
          </w:r>
          <w:r w:rsidR="004E78AB" w:rsidRPr="004E78AB">
            <w:rPr>
              <w:noProof/>
              <w:lang w:val="en-US"/>
            </w:rPr>
            <w:t>[3]</w:t>
          </w:r>
          <w:r w:rsidR="00CD0692">
            <w:fldChar w:fldCharType="end"/>
          </w:r>
        </w:sdtContent>
      </w:sdt>
      <w:r>
        <w:t xml:space="preserve">, </w:t>
      </w:r>
      <w:r w:rsidR="003749E2">
        <w:t xml:space="preserve">Texas </w:t>
      </w:r>
      <w:proofErr w:type="spellStart"/>
      <w:r w:rsidR="003749E2">
        <w:t>Instruments</w:t>
      </w:r>
      <w:proofErr w:type="spellEnd"/>
      <w:sdt>
        <w:sdtPr>
          <w:id w:val="1332257311"/>
          <w:citation/>
        </w:sdtPr>
        <w:sdtContent>
          <w:r w:rsidR="00CD0692">
            <w:fldChar w:fldCharType="begin"/>
          </w:r>
          <w:r w:rsidR="00CD0692">
            <w:rPr>
              <w:lang w:val="en-US"/>
            </w:rPr>
            <w:instrText xml:space="preserve"> CITATION TexasInstruments \l 1033 </w:instrText>
          </w:r>
          <w:r w:rsidR="00CD0692">
            <w:fldChar w:fldCharType="separate"/>
          </w:r>
          <w:r w:rsidR="004E78AB">
            <w:rPr>
              <w:noProof/>
              <w:lang w:val="en-US"/>
            </w:rPr>
            <w:t xml:space="preserve"> </w:t>
          </w:r>
          <w:r w:rsidR="004E78AB" w:rsidRPr="004E78AB">
            <w:rPr>
              <w:noProof/>
              <w:lang w:val="en-US"/>
            </w:rPr>
            <w:t>[4]</w:t>
          </w:r>
          <w:r w:rsidR="00CD0692">
            <w:fldChar w:fldCharType="end"/>
          </w:r>
        </w:sdtContent>
      </w:sdt>
      <w:r w:rsidR="003749E2">
        <w:t xml:space="preserve"> ja </w:t>
      </w:r>
      <w:proofErr w:type="spellStart"/>
      <w:r w:rsidR="003749E2">
        <w:t>STMicroelectronics</w:t>
      </w:r>
      <w:proofErr w:type="spellEnd"/>
      <w:sdt>
        <w:sdtPr>
          <w:id w:val="107481152"/>
          <w:citation/>
        </w:sdtPr>
        <w:sdtContent>
          <w:r w:rsidR="00AA21F8">
            <w:fldChar w:fldCharType="begin"/>
          </w:r>
          <w:r w:rsidR="00AA21F8">
            <w:rPr>
              <w:lang w:val="en-US"/>
            </w:rPr>
            <w:instrText xml:space="preserve"> CITATION STMelectronics \l 1033 </w:instrText>
          </w:r>
          <w:r w:rsidR="00AA21F8">
            <w:fldChar w:fldCharType="separate"/>
          </w:r>
          <w:r w:rsidR="004E78AB">
            <w:rPr>
              <w:noProof/>
              <w:lang w:val="en-US"/>
            </w:rPr>
            <w:t xml:space="preserve"> </w:t>
          </w:r>
          <w:r w:rsidR="004E78AB" w:rsidRPr="004E78AB">
            <w:rPr>
              <w:noProof/>
              <w:lang w:val="en-US"/>
            </w:rPr>
            <w:t>[5]</w:t>
          </w:r>
          <w:r w:rsidR="00AA21F8">
            <w:fldChar w:fldCharType="end"/>
          </w:r>
        </w:sdtContent>
      </w:sdt>
      <w:r w:rsidR="003749E2">
        <w:t>.</w:t>
      </w:r>
      <w:r w:rsidR="00CD0692">
        <w:t xml:space="preserve"> </w:t>
      </w:r>
      <w:proofErr w:type="spellStart"/>
      <w:r w:rsidR="00CD0692">
        <w:t>Silicon</w:t>
      </w:r>
      <w:proofErr w:type="spellEnd"/>
      <w:r w:rsidR="00CD0692">
        <w:t xml:space="preserve"> </w:t>
      </w:r>
      <w:proofErr w:type="spellStart"/>
      <w:r w:rsidR="00CD0692">
        <w:t>L</w:t>
      </w:r>
      <w:r w:rsidR="003749E2">
        <w:t>abs</w:t>
      </w:r>
      <w:proofErr w:type="spellEnd"/>
      <w:r w:rsidR="003749E2">
        <w:t xml:space="preserve"> tootevalikust leidub palju arendusplaate, millest sobilikum on </w:t>
      </w:r>
      <w:proofErr w:type="spellStart"/>
      <w:r w:rsidR="003749E2">
        <w:t>Giant</w:t>
      </w:r>
      <w:proofErr w:type="spellEnd"/>
      <w:r w:rsidR="003749E2">
        <w:t xml:space="preserve"> </w:t>
      </w:r>
      <w:proofErr w:type="spellStart"/>
      <w:r w:rsidR="003749E2">
        <w:t>Gecko</w:t>
      </w:r>
      <w:proofErr w:type="spellEnd"/>
      <w:r w:rsidR="003749E2">
        <w:t xml:space="preserve"> </w:t>
      </w:r>
      <w:sdt>
        <w:sdtPr>
          <w:id w:val="1774360769"/>
          <w:citation/>
        </w:sdtPr>
        <w:sdtContent>
          <w:r w:rsidR="003749E2">
            <w:fldChar w:fldCharType="begin"/>
          </w:r>
          <w:r w:rsidR="003749E2">
            <w:rPr>
              <w:lang w:val="en-US"/>
            </w:rPr>
            <w:instrText xml:space="preserve"> CITATION GiantGecko \l 1033 </w:instrText>
          </w:r>
          <w:r w:rsidR="003749E2">
            <w:fldChar w:fldCharType="separate"/>
          </w:r>
          <w:r w:rsidR="004E78AB" w:rsidRPr="004E78AB">
            <w:rPr>
              <w:noProof/>
              <w:lang w:val="en-US"/>
            </w:rPr>
            <w:t>[6]</w:t>
          </w:r>
          <w:r w:rsidR="003749E2">
            <w:fldChar w:fldCharType="end"/>
          </w:r>
        </w:sdtContent>
      </w:sdt>
      <w:r w:rsidR="003749E2">
        <w:t xml:space="preserve">. Nimetatud seade ei leia töö raames kasutust, sest </w:t>
      </w:r>
      <w:r w:rsidR="003749E2">
        <w:lastRenderedPageBreak/>
        <w:t>protsessor pole piisavalt võimeka</w:t>
      </w:r>
      <w:r w:rsidR="008054C9">
        <w:t>s</w:t>
      </w:r>
      <w:r w:rsidR="00DB03C1">
        <w:t xml:space="preserve">. Antud seadme protsessori taktsagedusest </w:t>
      </w:r>
      <w:r w:rsidR="006259F1">
        <w:t>(</w:t>
      </w:r>
      <w:r w:rsidR="003749E2">
        <w:t>48 MHz</w:t>
      </w:r>
      <w:r w:rsidR="006259F1">
        <w:t>)</w:t>
      </w:r>
      <w:r w:rsidR="003749E2">
        <w:t xml:space="preserve"> võib jääda</w:t>
      </w:r>
      <w:r w:rsidR="0096232D">
        <w:t xml:space="preserve"> väheseks</w:t>
      </w:r>
      <w:r w:rsidR="00DB03C1">
        <w:t>, sest</w:t>
      </w:r>
      <w:r w:rsidR="005774B9">
        <w:t xml:space="preserve"> vaja</w:t>
      </w:r>
      <w:r w:rsidR="009547D2">
        <w:t xml:space="preserve"> on</w:t>
      </w:r>
      <w:r w:rsidR="005774B9">
        <w:t xml:space="preserve"> töödelda mitmel</w:t>
      </w:r>
      <w:r w:rsidR="00DB03C1">
        <w:t>t kiirendusandurilt saadud andmeid</w:t>
      </w:r>
      <w:r w:rsidR="003749E2">
        <w:t xml:space="preserve">. Texas </w:t>
      </w:r>
      <w:proofErr w:type="spellStart"/>
      <w:r w:rsidR="003749E2">
        <w:t>Instruments</w:t>
      </w:r>
      <w:r w:rsidR="00D0277F">
        <w:t>’i</w:t>
      </w:r>
      <w:proofErr w:type="spellEnd"/>
      <w:r w:rsidR="003749E2">
        <w:t xml:space="preserve"> võimekaim plaat – TM4C129XNCZAD</w:t>
      </w:r>
      <w:r w:rsidR="006259F1">
        <w:t xml:space="preserve"> </w:t>
      </w:r>
      <w:sdt>
        <w:sdtPr>
          <w:id w:val="312224618"/>
          <w:citation/>
        </w:sdtPr>
        <w:sdtContent>
          <w:r w:rsidR="006259F1">
            <w:fldChar w:fldCharType="begin"/>
          </w:r>
          <w:r w:rsidR="006259F1">
            <w:rPr>
              <w:lang w:val="en-US"/>
            </w:rPr>
            <w:instrText xml:space="preserve"> CITATION TM4C129XNCZAD \l 1033 </w:instrText>
          </w:r>
          <w:r w:rsidR="006259F1">
            <w:fldChar w:fldCharType="separate"/>
          </w:r>
          <w:r w:rsidR="004E78AB" w:rsidRPr="004E78AB">
            <w:rPr>
              <w:noProof/>
              <w:lang w:val="en-US"/>
            </w:rPr>
            <w:t>[7]</w:t>
          </w:r>
          <w:r w:rsidR="006259F1">
            <w:fldChar w:fldCharType="end"/>
          </w:r>
        </w:sdtContent>
      </w:sdt>
      <w:r w:rsidR="003749E2">
        <w:t xml:space="preserve"> </w:t>
      </w:r>
      <w:r w:rsidR="0096232D">
        <w:t>iseenesest on</w:t>
      </w:r>
      <w:r w:rsidR="00D3185C">
        <w:t xml:space="preserve"> tegemist hea</w:t>
      </w:r>
      <w:r w:rsidR="0096232D">
        <w:t xml:space="preserve"> </w:t>
      </w:r>
      <w:r w:rsidR="00197D33">
        <w:t>mikro</w:t>
      </w:r>
      <w:r w:rsidR="0096232D">
        <w:t>kontroller</w:t>
      </w:r>
      <w:r w:rsidR="00D3185C">
        <w:t>iga</w:t>
      </w:r>
      <w:r w:rsidR="008948A1">
        <w:t>. Protsessori taktsageduseks</w:t>
      </w:r>
      <w:r w:rsidR="0067671A">
        <w:t xml:space="preserve"> on</w:t>
      </w:r>
      <w:r w:rsidR="0096232D">
        <w:t xml:space="preserve"> 120 MHz</w:t>
      </w:r>
      <w:r w:rsidR="00CA41DB">
        <w:t>, mitmeid liideseid ja</w:t>
      </w:r>
      <w:r w:rsidR="0067671A">
        <w:t xml:space="preserve"> </w:t>
      </w:r>
      <w:r w:rsidR="0096232D">
        <w:t>viike</w:t>
      </w:r>
      <w:r w:rsidR="0067671A">
        <w:t xml:space="preserve"> on palju</w:t>
      </w:r>
      <w:r w:rsidR="00B473E7">
        <w:t>, kuid initsialiseerimiskoodi tuleb arendajal ise kirjutada, mis on ajakulukas.</w:t>
      </w:r>
      <w:r w:rsidR="0096232D">
        <w:t xml:space="preserve"> </w:t>
      </w:r>
      <w:proofErr w:type="spellStart"/>
      <w:r w:rsidR="0096232D">
        <w:t>STMicroelectronic’</w:t>
      </w:r>
      <w:r w:rsidR="00B473E7">
        <w:t>i</w:t>
      </w:r>
      <w:proofErr w:type="spellEnd"/>
      <w:r w:rsidR="00B473E7">
        <w:t xml:space="preserve"> pakutud STM32F446RE on töö jaoks sobilik. Tootja pakub mitmeid programme</w:t>
      </w:r>
      <w:r w:rsidR="005267AE">
        <w:t xml:space="preserve"> </w:t>
      </w:r>
      <w:r w:rsidR="00B473E7">
        <w:t>, millega</w:t>
      </w:r>
      <w:r w:rsidR="004A550A">
        <w:t xml:space="preserve"> lihtsustatakse arendaja tööd</w:t>
      </w:r>
      <w:r w:rsidR="0096232D">
        <w:t>.</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255E24">
        <w:t xml:space="preserve">andur. </w:t>
      </w:r>
      <w:r w:rsidR="001E1F09" w:rsidRPr="00B45014">
        <w:t xml:space="preserve">Tähtis </w:t>
      </w:r>
      <w:r w:rsidR="002E2071" w:rsidRPr="00B45014">
        <w:t>on, et</w:t>
      </w:r>
      <w:r w:rsidR="001E1F09" w:rsidRPr="00B45014">
        <w:t xml:space="preserve"> andur mõõdaks </w:t>
      </w:r>
      <w:r w:rsidR="00217A32">
        <w:t>kolme telge</w:t>
      </w:r>
      <w:r w:rsidR="001E1F09" w:rsidRPr="00B45014">
        <w:t xml:space="preserve">. </w:t>
      </w:r>
      <w:proofErr w:type="spellStart"/>
      <w:r w:rsidR="001E1F09" w:rsidRPr="00B45014">
        <w:t>STMelectronics</w:t>
      </w:r>
      <w:proofErr w:type="spellEnd"/>
      <w:r w:rsidR="001E1F09" w:rsidRPr="00B45014">
        <w:t xml:space="preserve"> pakub IIS328DQ </w:t>
      </w:r>
      <w:sdt>
        <w:sdtPr>
          <w:id w:val="2086333267"/>
          <w:citation/>
        </w:sdtPr>
        <w:sdtContent>
          <w:r w:rsidR="001E1F09" w:rsidRPr="00B45014">
            <w:fldChar w:fldCharType="begin"/>
          </w:r>
          <w:r w:rsidR="001E1F09" w:rsidRPr="00B45014">
            <w:instrText xml:space="preserve"> CITATION IIS \l 1033 </w:instrText>
          </w:r>
          <w:r w:rsidR="001E1F09" w:rsidRPr="00B45014">
            <w:fldChar w:fldCharType="separate"/>
          </w:r>
          <w:r w:rsidR="004E78AB">
            <w:rPr>
              <w:noProof/>
            </w:rPr>
            <w:t>[8]</w:t>
          </w:r>
          <w:r w:rsidR="001E1F09" w:rsidRPr="00B45014">
            <w:fldChar w:fldCharType="end"/>
          </w:r>
        </w:sdtContent>
      </w:sdt>
      <w:r w:rsidR="001E1F09" w:rsidRPr="00B45014">
        <w:t xml:space="preserve"> madala tarnega kiirendusandurit,</w:t>
      </w:r>
      <w:r w:rsidR="00F50AE3" w:rsidRPr="00B45014">
        <w:t xml:space="preserve"> mis</w:t>
      </w:r>
      <w:r w:rsidR="00E73FF8" w:rsidRPr="00B45014">
        <w:t xml:space="preserve"> ei ole sobilik</w:t>
      </w:r>
      <w:r w:rsidR="001E1F09" w:rsidRPr="00B45014">
        <w:t>, sest suhtluseks kasutab I2C</w:t>
      </w:r>
      <w:r w:rsidR="00423E79">
        <w:t>(kahesuunaline kahesooneline järjestiksiin)</w:t>
      </w:r>
      <w:r w:rsidR="001E1F09" w:rsidRPr="00B45014">
        <w:t xml:space="preserve"> või SPI porti. </w:t>
      </w:r>
      <w:r w:rsidR="00E73FF8" w:rsidRPr="00B45014">
        <w:t>Võttes arvesse juhtmete kaugusi</w:t>
      </w:r>
      <w:r w:rsidR="00D50F02">
        <w:t xml:space="preserve"> ei taga need protokollid vea</w:t>
      </w:r>
      <w:r w:rsidR="001E1F09" w:rsidRPr="00B45014">
        <w:t>kindlat andmeside.</w:t>
      </w:r>
      <w:r w:rsidR="00833663" w:rsidRPr="00B45014">
        <w:t xml:space="preserve"> </w:t>
      </w:r>
      <w:proofErr w:type="spellStart"/>
      <w:r w:rsidR="00833663" w:rsidRPr="00B45014">
        <w:t>Bosch</w:t>
      </w:r>
      <w:proofErr w:type="spellEnd"/>
      <w:r w:rsidR="00833663" w:rsidRPr="00B45014">
        <w:t xml:space="preserve"> pakub mitmeid kiirendusandureid</w:t>
      </w:r>
      <w:r w:rsidR="000600C8" w:rsidRPr="00B45014">
        <w:t xml:space="preserve"> sealhulgas kiirendusandurit</w:t>
      </w:r>
      <w:r w:rsidR="00833663" w:rsidRPr="00B45014">
        <w:t xml:space="preserve"> </w:t>
      </w:r>
      <w:proofErr w:type="spellStart"/>
      <w:r w:rsidR="000600C8" w:rsidRPr="00B45014">
        <w:t>Bosch</w:t>
      </w:r>
      <w:proofErr w:type="spellEnd"/>
      <w:r w:rsidR="000600C8" w:rsidRPr="00B45014">
        <w:t xml:space="preserve"> BNO055 </w:t>
      </w:r>
      <w:sdt>
        <w:sdtPr>
          <w:id w:val="-469136868"/>
          <w:citation/>
        </w:sdtPr>
        <w:sdtContent>
          <w:r w:rsidR="000600C8" w:rsidRPr="00B45014">
            <w:fldChar w:fldCharType="begin"/>
          </w:r>
          <w:r w:rsidR="000600C8" w:rsidRPr="00B45014">
            <w:instrText xml:space="preserve"> CITATION BNO055 \l 1033 </w:instrText>
          </w:r>
          <w:r w:rsidR="000600C8" w:rsidRPr="00B45014">
            <w:fldChar w:fldCharType="separate"/>
          </w:r>
          <w:r w:rsidR="004E78AB">
            <w:rPr>
              <w:noProof/>
            </w:rPr>
            <w:t>[2]</w:t>
          </w:r>
          <w:r w:rsidR="000600C8" w:rsidRPr="00B45014">
            <w:fldChar w:fldCharType="end"/>
          </w:r>
        </w:sdtContent>
      </w:sdt>
      <w:r w:rsidR="00F50AE3" w:rsidRPr="00B45014">
        <w:t>, mis</w:t>
      </w:r>
      <w:r w:rsidR="00E73FF8" w:rsidRPr="00B45014">
        <w:t xml:space="preserve"> on sobilik</w:t>
      </w:r>
      <w:r w:rsidR="00F50AE3" w:rsidRPr="00B45014">
        <w:t xml:space="preserve"> antud</w:t>
      </w:r>
      <w:r w:rsidR="00B54D80" w:rsidRPr="00B45014">
        <w:t xml:space="preserve"> töö jaoks</w:t>
      </w:r>
      <w:r w:rsidR="00A64B2A">
        <w:t>, sest toetab UART</w:t>
      </w:r>
      <w:r w:rsidR="007273CE">
        <w:t xml:space="preserve"> (universaalne </w:t>
      </w:r>
      <w:proofErr w:type="spellStart"/>
      <w:r w:rsidR="007273CE">
        <w:t>asünkroontransiiver</w:t>
      </w:r>
      <w:proofErr w:type="spellEnd"/>
      <w:r w:rsidR="007273CE">
        <w:t>)</w:t>
      </w:r>
      <w:r w:rsidR="00A64B2A">
        <w:t xml:space="preserve"> protokolli.</w:t>
      </w:r>
    </w:p>
    <w:p w:rsidR="002C701F" w:rsidRPr="00B45014" w:rsidRDefault="00F352C8" w:rsidP="00221BF5">
      <w:pPr>
        <w:pStyle w:val="tekst"/>
      </w:pPr>
      <w:r w:rsidRPr="00B45014">
        <w:t xml:space="preserve">Kiirendusandur </w:t>
      </w:r>
      <w:proofErr w:type="spellStart"/>
      <w:r w:rsidRPr="00B45014">
        <w:t>Bosch</w:t>
      </w:r>
      <w:proofErr w:type="spellEnd"/>
      <w:r w:rsidRPr="00B45014">
        <w:t xml:space="preserve"> BNO055</w:t>
      </w:r>
      <w:r w:rsidR="001D36DB" w:rsidRPr="00B45014">
        <w:t xml:space="preserve"> </w:t>
      </w:r>
      <w:sdt>
        <w:sdtPr>
          <w:id w:val="-1296372337"/>
          <w:citation/>
        </w:sdtPr>
        <w:sdtContent>
          <w:r w:rsidR="001D36DB" w:rsidRPr="00B45014">
            <w:fldChar w:fldCharType="begin"/>
          </w:r>
          <w:r w:rsidR="001D36DB" w:rsidRPr="00B45014">
            <w:instrText xml:space="preserve"> CITATION BNO055 \l 1033 </w:instrText>
          </w:r>
          <w:r w:rsidR="001D36DB" w:rsidRPr="00B45014">
            <w:fldChar w:fldCharType="separate"/>
          </w:r>
          <w:r w:rsidR="004E78AB">
            <w:rPr>
              <w:noProof/>
            </w:rPr>
            <w:t>[2]</w:t>
          </w:r>
          <w:r w:rsidR="001D36DB" w:rsidRPr="00B45014">
            <w:fldChar w:fldCharType="end"/>
          </w:r>
        </w:sdtContent>
      </w:sdt>
      <w:r w:rsidR="001D36DB" w:rsidRPr="00B45014">
        <w:t xml:space="preserve"> </w:t>
      </w:r>
      <w:r w:rsidRPr="00B45014">
        <w:t xml:space="preserve">andmevahetuseks on toetatud </w:t>
      </w:r>
      <w:r w:rsidR="001D36DB" w:rsidRPr="00B45014">
        <w:t>HID-I2C</w:t>
      </w:r>
      <w:r w:rsidR="00423E79">
        <w:t>(</w:t>
      </w:r>
      <w:proofErr w:type="spellStart"/>
      <w:r w:rsidR="00423E79">
        <w:t>Inimliidese</w:t>
      </w:r>
      <w:proofErr w:type="spellEnd"/>
      <w:r w:rsidR="00423E79">
        <w:t xml:space="preserve"> seade)</w:t>
      </w:r>
      <w:r w:rsidR="001D36DB" w:rsidRPr="00B45014">
        <w:t>, I2C ning UART</w:t>
      </w:r>
      <w:r w:rsidR="000001C4" w:rsidRPr="00B45014">
        <w:t xml:space="preserve"> protokollid</w:t>
      </w:r>
      <w:r w:rsidR="001D36DB" w:rsidRPr="00B45014">
        <w:t>. Arendusplaat</w:t>
      </w:r>
      <w:r w:rsidR="00CC60A6" w:rsidRPr="00B45014">
        <w:t xml:space="preserve"> STM32 F446RE</w:t>
      </w:r>
      <w:r w:rsidR="001D36DB" w:rsidRPr="00B45014">
        <w:t xml:space="preserve"> </w:t>
      </w:r>
      <w:sdt>
        <w:sdtPr>
          <w:id w:val="493380770"/>
          <w:citation/>
        </w:sdtPr>
        <w:sdtContent>
          <w:r w:rsidR="001D36DB" w:rsidRPr="00B45014">
            <w:fldChar w:fldCharType="begin"/>
          </w:r>
          <w:r w:rsidR="001D36DB" w:rsidRPr="00B45014">
            <w:instrText xml:space="preserve"> CITATION STM \l 1033 </w:instrText>
          </w:r>
          <w:r w:rsidR="001D36DB" w:rsidRPr="00B45014">
            <w:fldChar w:fldCharType="separate"/>
          </w:r>
          <w:r w:rsidR="004E78AB">
            <w:rPr>
              <w:noProof/>
            </w:rPr>
            <w:t>[1]</w:t>
          </w:r>
          <w:r w:rsidR="001D36DB" w:rsidRPr="00B45014">
            <w:fldChar w:fldCharType="end"/>
          </w:r>
        </w:sdtContent>
      </w:sdt>
      <w:r w:rsidR="001D36DB" w:rsidRPr="00B45014">
        <w:t xml:space="preserve"> </w:t>
      </w:r>
      <w:r w:rsidR="00975430">
        <w:t>toetab UART liidest</w:t>
      </w:r>
      <w:r w:rsidR="001D36DB" w:rsidRPr="00B45014">
        <w:t>.</w:t>
      </w:r>
      <w:r w:rsidR="00781E25">
        <w:t xml:space="preserve"> Arvestades, et tegemist on </w:t>
      </w:r>
      <w:r w:rsidR="0071397E">
        <w:t xml:space="preserve">prototüübiga võib tekkida vajadus </w:t>
      </w:r>
      <w:r w:rsidR="00221BF5">
        <w:t xml:space="preserve">veelgi </w:t>
      </w:r>
      <w:r w:rsidR="0071397E">
        <w:t>pikem</w:t>
      </w:r>
      <w:r w:rsidR="00221BF5">
        <w:t xml:space="preserve">ate juhtmete kasutamiseks, mida UART ei pruugi toetada. </w:t>
      </w:r>
      <w:r w:rsidR="00772074" w:rsidRPr="00B45014">
        <w:t>RS-485 protokoll</w:t>
      </w:r>
      <w:r w:rsidR="008165B1">
        <w:t xml:space="preserve">, mis põhineb UART protokolli, </w:t>
      </w:r>
      <w:r w:rsidR="00123DA9">
        <w:t>on</w:t>
      </w:r>
      <w:r w:rsidR="008165B1">
        <w:t xml:space="preserve"> veel</w:t>
      </w:r>
      <w:r w:rsidR="00123DA9">
        <w:t xml:space="preserve"> kindlam</w:t>
      </w:r>
      <w:r w:rsidR="008165B1">
        <w:t xml:space="preserve"> ning võimaldab ühel siinil ühendada kuni 32 seadet</w:t>
      </w:r>
      <w:r w:rsidR="007101E0">
        <w:t>.</w:t>
      </w:r>
    </w:p>
    <w:p w:rsidR="002C701F" w:rsidRPr="00B45014" w:rsidRDefault="002C701F">
      <w:r w:rsidRPr="00B45014">
        <w:br w:type="page"/>
      </w:r>
    </w:p>
    <w:p w:rsidR="00A86A94" w:rsidRPr="00B45014" w:rsidRDefault="00460329" w:rsidP="00E33C88">
      <w:pPr>
        <w:pStyle w:val="Heading2"/>
      </w:pPr>
      <w:bookmarkStart w:id="53" w:name="_Toc483153927"/>
      <w:bookmarkStart w:id="54" w:name="_Toc483438917"/>
      <w:r w:rsidRPr="00B45014">
        <w:lastRenderedPageBreak/>
        <w:t xml:space="preserve">Arendusplaat </w:t>
      </w:r>
      <w:r w:rsidR="00A86A94" w:rsidRPr="00B45014">
        <w:t>STM32 F446RE</w:t>
      </w:r>
      <w:bookmarkEnd w:id="53"/>
      <w:bookmarkEnd w:id="54"/>
    </w:p>
    <w:p w:rsidR="00816805" w:rsidRPr="00B45014" w:rsidRDefault="00816805" w:rsidP="00D10445">
      <w:pPr>
        <w:pStyle w:val="tekst"/>
      </w:pPr>
      <w:r w:rsidRPr="00B45014">
        <w:t>Tähtsamad tehnilised andmed</w:t>
      </w:r>
      <w:sdt>
        <w:sdtPr>
          <w:id w:val="1738972168"/>
          <w:citation/>
        </w:sdtPr>
        <w:sdtContent>
          <w:r w:rsidR="00EA727B" w:rsidRPr="00B45014">
            <w:fldChar w:fldCharType="begin"/>
          </w:r>
          <w:r w:rsidR="00EA727B" w:rsidRPr="00B45014">
            <w:instrText xml:space="preserve"> CITATION STM \l 1033 </w:instrText>
          </w:r>
          <w:r w:rsidR="00EA727B" w:rsidRPr="00B45014">
            <w:fldChar w:fldCharType="separate"/>
          </w:r>
          <w:r w:rsidR="004E78AB">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Content>
          <w:r w:rsidR="00816805" w:rsidRPr="00B45014">
            <w:fldChar w:fldCharType="begin"/>
          </w:r>
          <w:r w:rsidR="00816805" w:rsidRPr="00B45014">
            <w:instrText xml:space="preserve"> CITATION prose \l 1033 </w:instrText>
          </w:r>
          <w:r w:rsidR="00816805" w:rsidRPr="00B45014">
            <w:fldChar w:fldCharType="separate"/>
          </w:r>
          <w:r w:rsidR="004E78AB">
            <w:rPr>
              <w:noProof/>
            </w:rPr>
            <w:t xml:space="preserve"> [9]</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r w:rsidR="007273CE">
        <w:t xml:space="preserve"> (staatiline muutmälu)</w:t>
      </w:r>
    </w:p>
    <w:p w:rsidR="00816805" w:rsidRPr="00B45014" w:rsidRDefault="00816805" w:rsidP="00F96626">
      <w:pPr>
        <w:pStyle w:val="tekst"/>
        <w:tabs>
          <w:tab w:val="left" w:pos="1418"/>
        </w:tabs>
        <w:spacing w:after="0"/>
      </w:pPr>
      <w:r w:rsidRPr="00B45014">
        <w:t>Toide:</w:t>
      </w:r>
      <w:r w:rsidRPr="00B45014">
        <w:tab/>
      </w:r>
      <w:r w:rsidR="00AD3C6E" w:rsidRPr="00B45014">
        <w:tab/>
      </w:r>
      <w:r w:rsidRPr="00B45014">
        <w:t>1.7 – 3.6 V</w:t>
      </w:r>
    </w:p>
    <w:p w:rsidR="00816805" w:rsidRPr="00B45014" w:rsidRDefault="001974D0" w:rsidP="00F96626">
      <w:pPr>
        <w:pStyle w:val="tekst"/>
        <w:ind w:left="1440" w:hanging="1440"/>
      </w:pPr>
      <w:r w:rsidRPr="00B45014">
        <w:t>Liidesed:</w:t>
      </w:r>
      <w:r w:rsidRPr="00B45014">
        <w:tab/>
      </w:r>
      <w:r w:rsidR="00816805" w:rsidRPr="00B45014">
        <w:t>I2C, UART, SPI</w:t>
      </w:r>
      <w:r w:rsidR="007273CE">
        <w:t xml:space="preserve"> (järjestikliidesega väliseade)</w:t>
      </w:r>
      <w:r w:rsidR="00816805" w:rsidRPr="00B45014">
        <w:t>, SAI</w:t>
      </w:r>
      <w:r w:rsidR="00F96626">
        <w:t xml:space="preserve"> (järjestik heliliides)</w:t>
      </w:r>
      <w:r w:rsidR="00816805" w:rsidRPr="00B45014">
        <w:t>, CAN</w:t>
      </w:r>
      <w:r w:rsidR="00423E79">
        <w:t xml:space="preserve"> (</w:t>
      </w:r>
      <w:r w:rsidR="00423E79" w:rsidRPr="00423E79">
        <w:t>kontrollervõrk</w:t>
      </w:r>
      <w:r w:rsidR="00423E79">
        <w:t>)</w:t>
      </w:r>
      <w:r w:rsidR="00816805" w:rsidRPr="00B45014">
        <w:t>, GPIO, SDIO</w:t>
      </w:r>
      <w:r w:rsidR="00F96626">
        <w:t>(SD sisend-väljundkaart)</w:t>
      </w:r>
    </w:p>
    <w:p w:rsidR="002C701F" w:rsidRPr="00B45014" w:rsidRDefault="002C701F" w:rsidP="00D10445">
      <w:pPr>
        <w:pStyle w:val="tekst"/>
      </w:pPr>
      <w:r w:rsidRPr="00B45014">
        <w:t>Arendusplaat on kujutatud joonisel 2.</w:t>
      </w:r>
    </w:p>
    <w:p w:rsidR="002C701F" w:rsidRPr="00B45014" w:rsidRDefault="002C701F" w:rsidP="007700C0">
      <w:pPr>
        <w:pStyle w:val="tekst"/>
        <w:keepNext/>
        <w:jc w:val="center"/>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7700C0">
      <w:pPr>
        <w:pStyle w:val="Caption"/>
      </w:pPr>
      <w:bookmarkStart w:id="55" w:name="_Toc483432624"/>
      <w:r w:rsidRPr="00B45014">
        <w:t xml:space="preserve">Joonis </w:t>
      </w:r>
      <w:r w:rsidR="00317F3A">
        <w:fldChar w:fldCharType="begin"/>
      </w:r>
      <w:r w:rsidR="00317F3A">
        <w:instrText xml:space="preserve"> SEQ Joonis \* ARABIC </w:instrText>
      </w:r>
      <w:r w:rsidR="00317F3A">
        <w:fldChar w:fldCharType="separate"/>
      </w:r>
      <w:r w:rsidR="00BA5236">
        <w:rPr>
          <w:noProof/>
        </w:rPr>
        <w:t>2</w:t>
      </w:r>
      <w:r w:rsidR="00317F3A">
        <w:rPr>
          <w:noProof/>
        </w:rPr>
        <w:fldChar w:fldCharType="end"/>
      </w:r>
      <w:r w:rsidR="00EF3CB1">
        <w:t>.</w:t>
      </w:r>
      <w:r w:rsidRPr="00B45014">
        <w:t xml:space="preserve"> Arendusplaat</w:t>
      </w:r>
      <w:r w:rsidR="00080F7D" w:rsidRPr="00B45014">
        <w:t xml:space="preserve"> STM32F446RE</w:t>
      </w:r>
      <w:bookmarkEnd w:id="55"/>
    </w:p>
    <w:p w:rsidR="00995B3B" w:rsidRPr="00B45014" w:rsidRDefault="007030E9" w:rsidP="00D10445">
      <w:pPr>
        <w:pStyle w:val="tekst"/>
      </w:pPr>
      <w:r w:rsidRPr="00B45014">
        <w:t>Arendusplaadiks</w:t>
      </w:r>
      <w:r w:rsidR="00E33C88" w:rsidRPr="00B45014">
        <w:t xml:space="preserve"> sai valitud STM32 </w:t>
      </w:r>
      <w:proofErr w:type="spellStart"/>
      <w:r w:rsidR="00E33C88" w:rsidRPr="00B45014">
        <w:t>Nucleo</w:t>
      </w:r>
      <w:proofErr w:type="spellEnd"/>
      <w:r w:rsidR="00E33C88" w:rsidRPr="00B45014">
        <w:t xml:space="preserve"> F446RE</w:t>
      </w:r>
      <w:sdt>
        <w:sdtPr>
          <w:id w:val="-1658994317"/>
          <w:citation/>
        </w:sdtPr>
        <w:sdtContent>
          <w:r w:rsidR="006B33C5" w:rsidRPr="00B45014">
            <w:fldChar w:fldCharType="begin"/>
          </w:r>
          <w:r w:rsidR="006B33C5" w:rsidRPr="00B45014">
            <w:instrText xml:space="preserve"> CITATION STM \l 1033 </w:instrText>
          </w:r>
          <w:r w:rsidR="006B33C5" w:rsidRPr="00B45014">
            <w:fldChar w:fldCharType="separate"/>
          </w:r>
          <w:r w:rsidR="004E78AB">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6E23EC">
        <w:t xml:space="preserve"> ja </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E13364" w:rsidRPr="00B45014">
        <w:t xml:space="preserve"> ühte lisa seadet</w:t>
      </w:r>
      <w:r w:rsidR="004935A2" w:rsidRPr="00B45014">
        <w:t>,</w:t>
      </w:r>
      <w:r w:rsidR="00E13364" w:rsidRPr="00B45014">
        <w:t xml:space="preserve"> milleks võib olla</w:t>
      </w:r>
      <w:r w:rsidR="004935A2" w:rsidRPr="00B45014">
        <w:t xml:space="preserve"> näiteks LED</w:t>
      </w:r>
      <w:r w:rsidR="00006026">
        <w:t xml:space="preserve"> (valgusdiood)</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proofErr w:type="spellStart"/>
      <w:r w:rsidRPr="00B45014">
        <w:t>STMicroelectronics</w:t>
      </w:r>
      <w:proofErr w:type="spellEnd"/>
      <w:r w:rsidRPr="00B45014">
        <w:t xml:space="preserve"> pakub enda mikrokontrolleritele tarkvara STM32Cube</w:t>
      </w:r>
      <w:sdt>
        <w:sdtPr>
          <w:id w:val="-1682348441"/>
          <w:citation/>
        </w:sdtPr>
        <w:sdtContent>
          <w:r w:rsidR="00146ED8" w:rsidRPr="00B45014">
            <w:fldChar w:fldCharType="begin"/>
          </w:r>
          <w:r w:rsidR="00146ED8" w:rsidRPr="00B45014">
            <w:instrText xml:space="preserve"> CITATION CUBE \l 1033 </w:instrText>
          </w:r>
          <w:r w:rsidR="00146ED8" w:rsidRPr="00B45014">
            <w:fldChar w:fldCharType="separate"/>
          </w:r>
          <w:r w:rsidR="004E78AB">
            <w:rPr>
              <w:noProof/>
            </w:rPr>
            <w:t xml:space="preserve"> [10]</w:t>
          </w:r>
          <w:r w:rsidR="00146ED8" w:rsidRPr="00B45014">
            <w:fldChar w:fldCharType="end"/>
          </w:r>
        </w:sdtContent>
      </w:sdt>
      <w:r w:rsidRPr="00B45014">
        <w:t>, mis lihtsustab arendaja tööd. Tarkvaraga on võimali</w:t>
      </w:r>
      <w:r w:rsidR="00995B3B" w:rsidRPr="00B45014">
        <w:t>k genereerida initsialiseerimis</w:t>
      </w:r>
      <w:r w:rsidRPr="00B45014">
        <w:t>kood. Arendaja määrab pordid, protokollid ja konfiguratsiooni 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56" w:name="_Toc483153928"/>
      <w:bookmarkStart w:id="57" w:name="_Toc483438918"/>
      <w:r w:rsidRPr="00B45014">
        <w:lastRenderedPageBreak/>
        <w:t xml:space="preserve">Kiirendusandur </w:t>
      </w:r>
      <w:proofErr w:type="spellStart"/>
      <w:r w:rsidR="00BE3DF9" w:rsidRPr="00B45014">
        <w:t>Bosch</w:t>
      </w:r>
      <w:proofErr w:type="spellEnd"/>
      <w:r w:rsidR="00BE3DF9" w:rsidRPr="00B45014">
        <w:t xml:space="preserve"> BNO055</w:t>
      </w:r>
      <w:bookmarkEnd w:id="56"/>
      <w:bookmarkEnd w:id="57"/>
    </w:p>
    <w:p w:rsidR="00C14B8E" w:rsidRPr="00B45014" w:rsidRDefault="00C14B8E" w:rsidP="00D10445">
      <w:pPr>
        <w:pStyle w:val="tekst"/>
      </w:pPr>
      <w:r w:rsidRPr="00B45014">
        <w:t>Tähtsamad tehnilised andmed</w:t>
      </w:r>
      <w:sdt>
        <w:sdtPr>
          <w:id w:val="1319150686"/>
          <w:citation/>
        </w:sdtPr>
        <w:sdtContent>
          <w:r w:rsidRPr="00B45014">
            <w:fldChar w:fldCharType="begin"/>
          </w:r>
          <w:r w:rsidRPr="00B45014">
            <w:instrText xml:space="preserve"> CITATION BNO055 \l 1033 </w:instrText>
          </w:r>
          <w:r w:rsidRPr="00B45014">
            <w:fldChar w:fldCharType="separate"/>
          </w:r>
          <w:r w:rsidR="004E78AB">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 xml:space="preserve">Kiirendusandur, güroskoop, </w:t>
      </w:r>
      <w:proofErr w:type="spellStart"/>
      <w:r w:rsidRPr="00B45014">
        <w:t>geomagn</w:t>
      </w:r>
      <w:r w:rsidR="002C64AC">
        <w:t>e</w:t>
      </w:r>
      <w:r w:rsidRPr="00B45014">
        <w:t>tiline</w:t>
      </w:r>
      <w:proofErr w:type="spellEnd"/>
      <w:r w:rsidRPr="00B45014">
        <w:t xml:space="preserv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186EB8">
      <w:pPr>
        <w:pStyle w:val="tekst"/>
        <w:keepNext/>
        <w:tabs>
          <w:tab w:val="left" w:pos="1985"/>
        </w:tabs>
        <w:jc w:val="center"/>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186EB8">
      <w:pPr>
        <w:pStyle w:val="Caption"/>
      </w:pPr>
      <w:bookmarkStart w:id="58" w:name="_Toc483432625"/>
      <w:r w:rsidRPr="00B45014">
        <w:t xml:space="preserve">Joonis </w:t>
      </w:r>
      <w:r w:rsidR="00317F3A">
        <w:fldChar w:fldCharType="begin"/>
      </w:r>
      <w:r w:rsidR="00317F3A">
        <w:instrText xml:space="preserve"> SEQ Joonis \* ARABIC </w:instrText>
      </w:r>
      <w:r w:rsidR="00317F3A">
        <w:fldChar w:fldCharType="separate"/>
      </w:r>
      <w:r w:rsidR="00BA5236">
        <w:rPr>
          <w:noProof/>
        </w:rPr>
        <w:t>3</w:t>
      </w:r>
      <w:r w:rsidR="00317F3A">
        <w:rPr>
          <w:noProof/>
        </w:rPr>
        <w:fldChar w:fldCharType="end"/>
      </w:r>
      <w:r w:rsidR="00EF3CB1">
        <w:t>.</w:t>
      </w:r>
      <w:r w:rsidRPr="00B45014">
        <w:t xml:space="preserve"> Kiirendusandur BNO055</w:t>
      </w:r>
      <w:bookmarkEnd w:id="58"/>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w:t>
      </w:r>
      <w:proofErr w:type="spellStart"/>
      <w:r w:rsidR="001F7804" w:rsidRPr="00B45014">
        <w:t>Bosch</w:t>
      </w:r>
      <w:proofErr w:type="spellEnd"/>
      <w:r w:rsidR="001F7804" w:rsidRPr="00B45014">
        <w:t xml:space="preserve">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1154E6">
        <w:t xml:space="preserve"> </w:t>
      </w:r>
      <w:r w:rsidR="001154E6" w:rsidRPr="00B45014">
        <w:t>Sensor koosneb kolmest</w:t>
      </w:r>
      <w:r w:rsidR="000079F8">
        <w:t xml:space="preserve"> sisse ehitatud</w:t>
      </w:r>
      <w:r w:rsidR="001154E6" w:rsidRPr="00B45014">
        <w:t xml:space="preserve"> andurist (kiirendusandur, güroskoop ja </w:t>
      </w:r>
      <w:proofErr w:type="spellStart"/>
      <w:r w:rsidR="001154E6" w:rsidRPr="00B45014">
        <w:t>geomagnetiline</w:t>
      </w:r>
      <w:proofErr w:type="spellEnd"/>
      <w:r w:rsidR="001154E6" w:rsidRPr="00B45014">
        <w:t xml:space="preserve"> andur).</w:t>
      </w:r>
      <w:r w:rsidR="00556EBB" w:rsidRPr="00B45014">
        <w:t xml:space="preserve"> </w:t>
      </w:r>
      <w:r w:rsidR="001154E6">
        <w:t>Seade</w:t>
      </w:r>
      <w:r w:rsidR="0083232A">
        <w:t xml:space="preserve"> on võimeline töötama </w:t>
      </w:r>
      <w:proofErr w:type="spellStart"/>
      <w:r w:rsidR="0083232A" w:rsidRPr="0083232A">
        <w:rPr>
          <w:i/>
        </w:rPr>
        <w:t>fusion</w:t>
      </w:r>
      <w:proofErr w:type="spellEnd"/>
      <w:r w:rsidR="0083232A">
        <w:rPr>
          <w:i/>
        </w:rPr>
        <w:t xml:space="preserve"> </w:t>
      </w:r>
      <w:r w:rsidR="0083232A">
        <w:t>režiimis</w:t>
      </w:r>
      <w:r w:rsidR="001154E6">
        <w:t xml:space="preserve">, </w:t>
      </w:r>
      <w:r w:rsidR="00B16366">
        <w:t xml:space="preserve">kasutades </w:t>
      </w:r>
      <w:r w:rsidR="001154E6">
        <w:t>kõiki</w:t>
      </w:r>
      <w:r w:rsidR="00B16366">
        <w:t xml:space="preserve"> andureid </w:t>
      </w:r>
      <w:r w:rsidR="00F24254">
        <w:t xml:space="preserve">andmete arvutamiseks, mida </w:t>
      </w:r>
      <w:r w:rsidR="001154E6">
        <w:t>juhib</w:t>
      </w:r>
      <w:r w:rsidR="001154E6" w:rsidRPr="00B45014">
        <w:t xml:space="preserve"> </w:t>
      </w:r>
      <w:r w:rsidR="001154E6">
        <w:t>protsessor</w:t>
      </w:r>
      <w:r w:rsidR="001154E6" w:rsidRPr="00B45014">
        <w:t xml:space="preserve"> on ARM Cortex-M0</w:t>
      </w:r>
      <w:sdt>
        <w:sdtPr>
          <w:id w:val="1703749615"/>
          <w:citation/>
        </w:sdtPr>
        <w:sdtContent>
          <w:r w:rsidR="001154E6" w:rsidRPr="00B45014">
            <w:fldChar w:fldCharType="begin"/>
          </w:r>
          <w:r w:rsidR="001154E6" w:rsidRPr="00B45014">
            <w:instrText xml:space="preserve">CITATION ARMM0 \l 1033 </w:instrText>
          </w:r>
          <w:r w:rsidR="001154E6" w:rsidRPr="00B45014">
            <w:fldChar w:fldCharType="separate"/>
          </w:r>
          <w:r w:rsidR="004E78AB">
            <w:rPr>
              <w:noProof/>
            </w:rPr>
            <w:t xml:space="preserve"> [11]</w:t>
          </w:r>
          <w:r w:rsidR="001154E6" w:rsidRPr="00B45014">
            <w:fldChar w:fldCharType="end"/>
          </w:r>
        </w:sdtContent>
      </w:sdt>
      <w:r w:rsidR="00423E79">
        <w:t xml:space="preserve"> (</w:t>
      </w:r>
      <w:r w:rsidR="00423E79" w:rsidRPr="00423E79">
        <w:t>kärbitud käsustikuga arvutiarhitektuur</w:t>
      </w:r>
      <w:r w:rsidR="00423E79">
        <w:t>)</w:t>
      </w:r>
      <w:r w:rsidR="001154E6" w:rsidRPr="00B45014">
        <w:t xml:space="preserve">. </w:t>
      </w:r>
      <w:r w:rsidR="002B3B86" w:rsidRPr="00B45014">
        <w:t>Sensor on mõõtmetelt v</w:t>
      </w:r>
      <w:r w:rsidR="000C1956" w:rsidRPr="00B45014">
        <w:t>äike: 5.2 mm x 3.8 mm. Samuti leidub se</w:t>
      </w:r>
      <w:r w:rsidR="001D3B94">
        <w:t>nsori kohta palju materjale I</w:t>
      </w:r>
      <w:r w:rsidR="000C1956" w:rsidRPr="00B45014">
        <w:t>nternetis</w:t>
      </w:r>
      <w:r w:rsidR="00347853" w:rsidRPr="00B45014">
        <w:t>. Näiteks</w:t>
      </w:r>
      <w:r w:rsidR="00556EBB" w:rsidRPr="00B45014">
        <w:t xml:space="preserve"> on tehtud sensoriga</w:t>
      </w:r>
      <w:r w:rsidR="00101070">
        <w:t xml:space="preserve"> aplikatsioon</w:t>
      </w:r>
      <w:r w:rsidR="00556EBB" w:rsidRPr="00B45014">
        <w:t xml:space="preserve"> orientatsioon</w:t>
      </w:r>
      <w:r w:rsidR="004E55BE" w:rsidRPr="00B45014">
        <w:t>i</w:t>
      </w:r>
      <w:r w:rsidR="00556EBB" w:rsidRPr="00B45014">
        <w:t xml:space="preserve"> </w:t>
      </w:r>
      <w:r w:rsidR="001C6A58">
        <w:t>kuvamiseks</w:t>
      </w:r>
      <w:r w:rsidR="00A41727">
        <w:t xml:space="preserve">, </w:t>
      </w:r>
      <w:r w:rsidR="00556EBB" w:rsidRPr="00B45014">
        <w:t xml:space="preserve">kasutades selleks </w:t>
      </w:r>
      <w:proofErr w:type="spellStart"/>
      <w:r w:rsidR="00EB2332" w:rsidRPr="00B45014">
        <w:t>ardunio</w:t>
      </w:r>
      <w:r w:rsidR="007F605C" w:rsidRPr="00B45014">
        <w:t>’</w:t>
      </w:r>
      <w:r w:rsidR="00EB2332" w:rsidRPr="00B45014">
        <w:t>t</w:t>
      </w:r>
      <w:proofErr w:type="spellEnd"/>
      <w:r w:rsidR="00710AD8" w:rsidRPr="00B45014">
        <w:t xml:space="preserve"> </w:t>
      </w:r>
      <w:sdt>
        <w:sdtPr>
          <w:id w:val="-1957252784"/>
          <w:citation/>
        </w:sdtPr>
        <w:sdtContent>
          <w:r w:rsidR="00710AD8" w:rsidRPr="00B45014">
            <w:fldChar w:fldCharType="begin"/>
          </w:r>
          <w:r w:rsidR="00710AD8" w:rsidRPr="00B45014">
            <w:instrText xml:space="preserve"> CITATION absolute \l 1033 </w:instrText>
          </w:r>
          <w:r w:rsidR="00710AD8" w:rsidRPr="00B45014">
            <w:fldChar w:fldCharType="separate"/>
          </w:r>
          <w:r w:rsidR="004E78AB">
            <w:rPr>
              <w:noProof/>
            </w:rPr>
            <w:t>[12]</w:t>
          </w:r>
          <w:r w:rsidR="00710AD8" w:rsidRPr="00B45014">
            <w:fldChar w:fldCharType="end"/>
          </w:r>
        </w:sdtContent>
      </w:sdt>
      <w:r w:rsidR="00556EBB" w:rsidRPr="00B45014">
        <w:t>.</w:t>
      </w:r>
    </w:p>
    <w:p w:rsidR="003C4680" w:rsidRPr="00B45014" w:rsidRDefault="003C4680" w:rsidP="003C4680">
      <w:pPr>
        <w:pStyle w:val="Heading3"/>
      </w:pPr>
      <w:bookmarkStart w:id="59" w:name="_Toc483153929"/>
      <w:bookmarkStart w:id="60" w:name="_Toc483438919"/>
      <w:r w:rsidRPr="00B45014">
        <w:t xml:space="preserve">Kiirendusandur </w:t>
      </w:r>
      <w:proofErr w:type="spellStart"/>
      <w:r w:rsidRPr="00B45014">
        <w:t>Bosch</w:t>
      </w:r>
      <w:proofErr w:type="spellEnd"/>
      <w:r w:rsidRPr="00B45014">
        <w:t xml:space="preserve"> BNO055 Register</w:t>
      </w:r>
      <w:bookmarkEnd w:id="59"/>
      <w:bookmarkEnd w:id="60"/>
    </w:p>
    <w:p w:rsidR="003C4680" w:rsidRPr="00B45014" w:rsidRDefault="003C4680" w:rsidP="00D10445">
      <w:pPr>
        <w:pStyle w:val="tekst"/>
      </w:pPr>
      <w:r w:rsidRPr="00B45014">
        <w:t>Register on jagatud kaheks loogiliseks le</w:t>
      </w:r>
      <w:r w:rsidR="00F12EFE" w:rsidRPr="00B45014">
        <w:t>heks. Leht 1 omab endas sensori</w:t>
      </w:r>
      <w:r w:rsidR="008221DF">
        <w:t>põhiseid</w:t>
      </w:r>
      <w:r w:rsidRPr="00B45014">
        <w:t xml:space="preserve"> konfiguratsiooni seadeid. Leht 0 omab kõiki muid konfiguratsiooni parameetreid ning väljundandmeid</w:t>
      </w:r>
      <w:r w:rsidR="003E0488" w:rsidRPr="00B45014">
        <w:t xml:space="preserve"> </w:t>
      </w:r>
      <w:sdt>
        <w:sdtPr>
          <w:id w:val="797575324"/>
          <w:citation/>
        </w:sdtPr>
        <w:sdtContent>
          <w:r w:rsidR="003E0488" w:rsidRPr="00B45014">
            <w:fldChar w:fldCharType="begin"/>
          </w:r>
          <w:r w:rsidR="003E0488" w:rsidRPr="00B45014">
            <w:instrText xml:space="preserve"> CITATION Register \l 1033 </w:instrText>
          </w:r>
          <w:r w:rsidR="003E0488" w:rsidRPr="00B45014">
            <w:fldChar w:fldCharType="separate"/>
          </w:r>
          <w:r w:rsidR="004E78AB">
            <w:rPr>
              <w:noProof/>
            </w:rPr>
            <w:t>[13]</w:t>
          </w:r>
          <w:r w:rsidR="003E0488" w:rsidRPr="00B45014">
            <w:fldChar w:fldCharType="end"/>
          </w:r>
        </w:sdtContent>
      </w:sdt>
      <w:r w:rsidRPr="00B45014">
        <w:t>.</w:t>
      </w:r>
      <w:r w:rsidR="006C4A78" w:rsidRPr="00B45014">
        <w:t xml:space="preserve"> </w:t>
      </w:r>
    </w:p>
    <w:p w:rsidR="005F7A9C" w:rsidRPr="00B45014" w:rsidRDefault="00B3596E" w:rsidP="005F7A9C">
      <w:pPr>
        <w:pStyle w:val="Heading2"/>
      </w:pPr>
      <w:bookmarkStart w:id="61" w:name="_Toc483153930"/>
      <w:bookmarkStart w:id="62" w:name="_Toc483438920"/>
      <w:r>
        <w:lastRenderedPageBreak/>
        <w:t>Andmeside p</w:t>
      </w:r>
      <w:r w:rsidR="005F7A9C" w:rsidRPr="00B45014">
        <w:t>rotokollid</w:t>
      </w:r>
      <w:bookmarkEnd w:id="61"/>
      <w:bookmarkEnd w:id="62"/>
    </w:p>
    <w:p w:rsidR="001D7568" w:rsidRPr="00B45014" w:rsidRDefault="005F7A9C" w:rsidP="004A7ECD">
      <w:pPr>
        <w:pStyle w:val="tekst"/>
      </w:pPr>
      <w:r w:rsidRPr="00B45014">
        <w:t>Arendusplaadil ja kiirendusanduri</w:t>
      </w:r>
      <w:r w:rsidR="00F2404D" w:rsidRPr="00B45014">
        <w:t>l on ühiseks liidesteks I2C ja</w:t>
      </w:r>
      <w:r w:rsidRPr="00B45014">
        <w:t xml:space="preserve"> UART. Seoses sellega</w:t>
      </w:r>
      <w:r w:rsidR="006D5CE5">
        <w:t>, et juhtmete pikkused</w:t>
      </w:r>
      <w:r w:rsidR="00745CE7">
        <w:t xml:space="preserve"> võivad</w:t>
      </w:r>
      <w:r w:rsidRPr="00B45014">
        <w:t xml:space="preserve"> </w:t>
      </w:r>
      <w:r w:rsidR="006D5CE5">
        <w:t xml:space="preserve">ulatuda mõnekümne </w:t>
      </w:r>
      <w:r w:rsidRPr="00B45014">
        <w:t>sentimeetri</w:t>
      </w:r>
      <w:r w:rsidR="006D5CE5">
        <w:t xml:space="preserve"> pikkuseks</w:t>
      </w:r>
      <w:r w:rsidRPr="00B45014">
        <w: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w:t>
      </w:r>
      <w:r w:rsidR="004D24F0">
        <w:t xml:space="preserve">b UART protokollil. </w:t>
      </w:r>
      <w:r w:rsidR="00750EBB">
        <w:t xml:space="preserve">RS-485 eeliseks on tema veakindlus distantsidel ning </w:t>
      </w:r>
      <w:r w:rsidR="00BE111C">
        <w:t>võimalus ühendada ühel</w:t>
      </w:r>
      <w:r w:rsidR="00750EBB">
        <w:t xml:space="preserve"> siinil kuni 32 seadet.</w:t>
      </w:r>
    </w:p>
    <w:p w:rsidR="00FE2385" w:rsidRPr="00B45014" w:rsidRDefault="00FE2385" w:rsidP="00FE2385">
      <w:pPr>
        <w:pStyle w:val="Heading3"/>
      </w:pPr>
      <w:bookmarkStart w:id="63" w:name="_Toc483153931"/>
      <w:bookmarkStart w:id="64" w:name="_Toc483438921"/>
      <w:r w:rsidRPr="00B45014">
        <w:t>UART</w:t>
      </w:r>
      <w:bookmarkEnd w:id="63"/>
      <w:r w:rsidR="00BC6FDE">
        <w:t xml:space="preserve"> </w:t>
      </w:r>
      <w:r w:rsidR="0080747F">
        <w:t>p</w:t>
      </w:r>
      <w:r w:rsidR="00BC6FDE">
        <w:t>rotokoll</w:t>
      </w:r>
      <w:bookmarkEnd w:id="64"/>
    </w:p>
    <w:p w:rsidR="00490C20" w:rsidRPr="00B45014" w:rsidRDefault="00D5243C" w:rsidP="00D10445">
      <w:pPr>
        <w:pStyle w:val="tekst"/>
      </w:pPr>
      <w:r>
        <w:t>UART on l</w:t>
      </w:r>
      <w:r w:rsidR="00A21C57">
        <w:t>aialdaselt kasutatud protokoll,</w:t>
      </w:r>
      <w:r w:rsidR="00A54BEE">
        <w:t xml:space="preserve"> </w:t>
      </w:r>
      <w:r w:rsidR="0097058F" w:rsidRPr="00B45014">
        <w:t>mida kasutatakse andmete saatmiseks. UART protokoll on asünkroonne, mis tähendab, et puudub taktsignaal. Andmete saatmisel on sõnumil algus</w:t>
      </w:r>
      <w:r w:rsidR="00911CF2" w:rsidRPr="00B45014">
        <w:t>- ja lõpu</w:t>
      </w:r>
      <w:r w:rsidR="0097058F" w:rsidRPr="00B45014">
        <w:t>bitt. Oluline</w:t>
      </w:r>
      <w:r w:rsidR="00990FAC" w:rsidRPr="00B45014">
        <w:t xml:space="preserve"> on</w:t>
      </w:r>
      <w:r w:rsidR="0097058F" w:rsidRPr="00B45014">
        <w:t>, et mõlemad seadmed töötaksid samal boodikiirusel. UART protokolli andmevahetuse</w:t>
      </w:r>
      <w:r w:rsidR="00384602" w:rsidRPr="00B45014">
        <w:t xml:space="preserve"> maksimaalseks</w:t>
      </w:r>
      <w:r w:rsidR="0097058F" w:rsidRPr="00B45014">
        <w:t xml:space="preserve"> kaugus</w:t>
      </w:r>
      <w:r w:rsidR="00384602" w:rsidRPr="00B45014">
        <w:t>eks</w:t>
      </w:r>
      <w:r w:rsidR="0097058F" w:rsidRPr="00B45014">
        <w:t xml:space="preserve"> on ~2m.</w:t>
      </w:r>
      <w:r w:rsidR="00F04E37" w:rsidRPr="00B45014">
        <w:t xml:space="preserve"> Boodi</w:t>
      </w:r>
      <w:r w:rsidR="001D7568" w:rsidRPr="00B45014">
        <w:t>kiirus määrab kui kiirelt</w:t>
      </w:r>
      <w:r w:rsidR="00CC75AF" w:rsidRPr="00B45014">
        <w:t xml:space="preserve"> toimub</w:t>
      </w:r>
      <w:r w:rsidR="00B35C2E">
        <w:t xml:space="preserve"> andmevahetus </w:t>
      </w:r>
      <w:sdt>
        <w:sdtPr>
          <w:id w:val="-1787031973"/>
          <w:citation/>
        </w:sdtPr>
        <w:sdtContent>
          <w:r w:rsidR="00B35C2E" w:rsidRPr="00B45014">
            <w:fldChar w:fldCharType="begin"/>
          </w:r>
          <w:r w:rsidR="00B35C2E" w:rsidRPr="00B45014">
            <w:instrText xml:space="preserve"> CITATION UART \l 1033 </w:instrText>
          </w:r>
          <w:r w:rsidR="00B35C2E" w:rsidRPr="00B45014">
            <w:fldChar w:fldCharType="separate"/>
          </w:r>
          <w:r w:rsidR="004E78AB">
            <w:rPr>
              <w:noProof/>
            </w:rPr>
            <w:t>[14]</w:t>
          </w:r>
          <w:r w:rsidR="00B35C2E" w:rsidRPr="00B45014">
            <w:fldChar w:fldCharType="end"/>
          </w:r>
        </w:sdtContent>
      </w:sdt>
      <w:r w:rsidR="00B35C2E">
        <w:t>.</w:t>
      </w:r>
      <w:r w:rsidR="001D7568" w:rsidRPr="00B45014">
        <w:t xml:space="preserve"> Arendusplaadi ja andurite vahel on boodikiiruseks 115200 boodi.</w:t>
      </w:r>
      <w:r w:rsidR="00250AB8" w:rsidRPr="00B45014">
        <w:t xml:space="preserve"> </w:t>
      </w:r>
      <w:proofErr w:type="spellStart"/>
      <w:r w:rsidR="00250AB8" w:rsidRPr="00B45014">
        <w:t>UART’</w:t>
      </w:r>
      <w:r w:rsidR="001D7568" w:rsidRPr="00B45014">
        <w:t>i</w:t>
      </w:r>
      <w:proofErr w:type="spellEnd"/>
      <w:r w:rsidR="001D7568" w:rsidRPr="00B45014">
        <w:t xml:space="preserve"> a</w:t>
      </w:r>
      <w:r w:rsidR="0085320D">
        <w:t xml:space="preserve">ndme formaat on näidatud joonisel 4. </w:t>
      </w:r>
      <w:r w:rsidR="00CC75AF"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2F26E9" w:rsidRDefault="00317F3A" w:rsidP="002F26E9">
      <w:pPr>
        <w:pStyle w:val="tekst"/>
        <w:keepNext/>
        <w:jc w:val="center"/>
      </w:pPr>
      <w:r>
        <w:rPr>
          <w:noProof/>
          <w:lang w:val="en-US"/>
        </w:rPr>
        <w:drawing>
          <wp:inline distT="0" distB="0" distL="0" distR="0">
            <wp:extent cx="5400675" cy="16008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RT_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600835"/>
                    </a:xfrm>
                    <a:prstGeom prst="rect">
                      <a:avLst/>
                    </a:prstGeom>
                  </pic:spPr>
                </pic:pic>
              </a:graphicData>
            </a:graphic>
          </wp:inline>
        </w:drawing>
      </w:r>
    </w:p>
    <w:p w:rsidR="001D7568" w:rsidRPr="00B45014" w:rsidRDefault="002F26E9" w:rsidP="002F26E9">
      <w:pPr>
        <w:pStyle w:val="Caption"/>
      </w:pPr>
      <w:bookmarkStart w:id="65" w:name="_Toc483432626"/>
      <w:r>
        <w:t xml:space="preserve">Joonis </w:t>
      </w:r>
      <w:r>
        <w:fldChar w:fldCharType="begin"/>
      </w:r>
      <w:r>
        <w:instrText xml:space="preserve"> SEQ Joonis \* ARABIC </w:instrText>
      </w:r>
      <w:r>
        <w:fldChar w:fldCharType="separate"/>
      </w:r>
      <w:r w:rsidR="00BA5236">
        <w:rPr>
          <w:noProof/>
        </w:rPr>
        <w:t>4</w:t>
      </w:r>
      <w:r>
        <w:fldChar w:fldCharType="end"/>
      </w:r>
      <w:r>
        <w:t>. UART andmeformaat</w:t>
      </w:r>
      <w:bookmarkEnd w:id="65"/>
    </w:p>
    <w:p w:rsidR="00CF3927" w:rsidRPr="00B45014" w:rsidRDefault="00225C7C" w:rsidP="00D10445">
      <w:pPr>
        <w:pStyle w:val="tekst"/>
      </w:pPr>
      <w:r w:rsidRPr="00B45014">
        <w:t>Andmete saatmine toimub läbi TXD</w:t>
      </w:r>
      <w:r w:rsidR="00F96626">
        <w:t xml:space="preserve"> (saatmis signaal)</w:t>
      </w:r>
      <w:r w:rsidRPr="00B45014">
        <w:t xml:space="preserve"> signaali</w:t>
      </w:r>
      <w:r w:rsidR="00135CA1" w:rsidRPr="00B45014">
        <w:t xml:space="preserve">, mis on </w:t>
      </w:r>
      <w:r w:rsidRPr="00B45014">
        <w:t>ühendatud vastuvõtja RXD</w:t>
      </w:r>
      <w:r w:rsidR="00F96626">
        <w:t xml:space="preserve"> (vastuvõtmis signaal)</w:t>
      </w:r>
      <w:r w:rsidRPr="00B45014">
        <w:t xml:space="preserve">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82444">
        <w:t>5</w:t>
      </w:r>
      <w:r w:rsidR="00FE67B2">
        <w:t xml:space="preserve"> ning sensori UART seadeid kujutab tabel 2.</w:t>
      </w:r>
    </w:p>
    <w:p w:rsidR="00593616" w:rsidRPr="00B45014" w:rsidRDefault="002C7371" w:rsidP="00CB51ED">
      <w:pPr>
        <w:pStyle w:val="tekst"/>
        <w:jc w:val="center"/>
      </w:pPr>
      <w:r>
        <w:rPr>
          <w:noProof/>
          <w:lang w:val="en-US"/>
        </w:rPr>
        <w:lastRenderedPageBreak/>
        <w:drawing>
          <wp:inline distT="0" distB="0" distL="0" distR="0">
            <wp:extent cx="2860014" cy="1773897"/>
            <wp:effectExtent l="0" t="0" r="0" b="0"/>
            <wp:docPr id="16" name="Picture 16" descr="C:\Users\Jorgen\AppData\Local\Microsoft\Windows\INetCache\Content.Word\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n\AppData\Local\Microsoft\Windows\INetCache\Content.Word\U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891" cy="1794289"/>
                    </a:xfrm>
                    <a:prstGeom prst="rect">
                      <a:avLst/>
                    </a:prstGeom>
                    <a:noFill/>
                    <a:ln>
                      <a:noFill/>
                    </a:ln>
                  </pic:spPr>
                </pic:pic>
              </a:graphicData>
            </a:graphic>
          </wp:inline>
        </w:drawing>
      </w:r>
    </w:p>
    <w:p w:rsidR="00593616" w:rsidRPr="00B45014" w:rsidRDefault="00593616" w:rsidP="00467407">
      <w:pPr>
        <w:pStyle w:val="Caption"/>
      </w:pPr>
      <w:bookmarkStart w:id="66" w:name="_Toc483432627"/>
      <w:r w:rsidRPr="00B45014">
        <w:t xml:space="preserve">Joonis </w:t>
      </w:r>
      <w:r w:rsidR="00317F3A">
        <w:fldChar w:fldCharType="begin"/>
      </w:r>
      <w:r w:rsidR="00317F3A">
        <w:instrText xml:space="preserve"> SEQ Joonis \* ARABIC </w:instrText>
      </w:r>
      <w:r w:rsidR="00317F3A">
        <w:fldChar w:fldCharType="separate"/>
      </w:r>
      <w:r w:rsidR="00BA5236">
        <w:rPr>
          <w:noProof/>
        </w:rPr>
        <w:t>5</w:t>
      </w:r>
      <w:r w:rsidR="00317F3A">
        <w:rPr>
          <w:noProof/>
        </w:rPr>
        <w:fldChar w:fldCharType="end"/>
      </w:r>
      <w:r w:rsidR="00E87B7B">
        <w:t>.</w:t>
      </w:r>
      <w:r w:rsidRPr="00B45014">
        <w:t xml:space="preserve"> TXD ja RXD</w:t>
      </w:r>
      <w:bookmarkEnd w:id="66"/>
    </w:p>
    <w:p w:rsidR="007379A7" w:rsidRDefault="007379A7" w:rsidP="00A21FD6">
      <w:pPr>
        <w:pStyle w:val="Caption"/>
        <w:keepNext/>
        <w:jc w:val="left"/>
      </w:pPr>
      <w:bookmarkStart w:id="67" w:name="_Toc483420111"/>
      <w:r>
        <w:t xml:space="preserve">Tabel </w:t>
      </w:r>
      <w:r w:rsidR="00317F3A">
        <w:fldChar w:fldCharType="begin"/>
      </w:r>
      <w:r w:rsidR="00317F3A">
        <w:instrText xml:space="preserve"> SEQ Tabel \* ARABIC </w:instrText>
      </w:r>
      <w:r w:rsidR="00317F3A">
        <w:fldChar w:fldCharType="separate"/>
      </w:r>
      <w:r w:rsidR="00BA5236">
        <w:rPr>
          <w:noProof/>
        </w:rPr>
        <w:t>1</w:t>
      </w:r>
      <w:r w:rsidR="00317F3A">
        <w:rPr>
          <w:noProof/>
        </w:rPr>
        <w:fldChar w:fldCharType="end"/>
      </w:r>
      <w:r w:rsidR="00587D1B">
        <w:t>.</w:t>
      </w:r>
      <w:r>
        <w:t xml:space="preserve"> </w:t>
      </w:r>
      <w:proofErr w:type="spellStart"/>
      <w:r>
        <w:t>Bosch</w:t>
      </w:r>
      <w:proofErr w:type="spellEnd"/>
      <w:r>
        <w:t xml:space="preserve"> BNO055 UART seaded</w:t>
      </w:r>
      <w:bookmarkEnd w:id="67"/>
    </w:p>
    <w:tbl>
      <w:tblPr>
        <w:tblStyle w:val="TableGrid"/>
        <w:tblW w:w="8563" w:type="dxa"/>
        <w:tblLook w:val="04A0" w:firstRow="1" w:lastRow="0" w:firstColumn="1" w:lastColumn="0" w:noHBand="0" w:noVBand="1"/>
      </w:tblPr>
      <w:tblGrid>
        <w:gridCol w:w="5056"/>
        <w:gridCol w:w="3507"/>
      </w:tblGrid>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Boodikiirus</w:t>
            </w:r>
          </w:p>
        </w:tc>
        <w:tc>
          <w:tcPr>
            <w:tcW w:w="3507" w:type="dxa"/>
          </w:tcPr>
          <w:p w:rsidR="001A0204" w:rsidRPr="00B45014" w:rsidRDefault="001A0204" w:rsidP="006C0B72">
            <w:pPr>
              <w:pStyle w:val="tekst"/>
            </w:pPr>
            <w:r w:rsidRPr="00B45014">
              <w:t>115200 bitti/s</w:t>
            </w:r>
          </w:p>
        </w:tc>
      </w:tr>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Sõna pikkus</w:t>
            </w:r>
          </w:p>
        </w:tc>
        <w:tc>
          <w:tcPr>
            <w:tcW w:w="3507" w:type="dxa"/>
          </w:tcPr>
          <w:p w:rsidR="001A0204" w:rsidRPr="00B45014" w:rsidRDefault="001A0204" w:rsidP="006C0B72">
            <w:pPr>
              <w:pStyle w:val="tekst"/>
            </w:pPr>
            <w:r w:rsidRPr="00B45014">
              <w:t>8 Bitti (sealhulgas paarsus)</w:t>
            </w:r>
          </w:p>
        </w:tc>
      </w:tr>
      <w:tr w:rsidR="001A0204" w:rsidRPr="00B45014" w:rsidTr="00035746">
        <w:tc>
          <w:tcPr>
            <w:tcW w:w="5056" w:type="dxa"/>
            <w:shd w:val="clear" w:color="auto" w:fill="FBE4D5" w:themeFill="accent2" w:themeFillTint="33"/>
          </w:tcPr>
          <w:p w:rsidR="001A0204" w:rsidRPr="00B45014" w:rsidRDefault="00C17BD9" w:rsidP="006C0B72">
            <w:pPr>
              <w:pStyle w:val="tekst"/>
            </w:pPr>
            <w:r>
              <w:t>Stopp bitt</w:t>
            </w:r>
          </w:p>
        </w:tc>
        <w:tc>
          <w:tcPr>
            <w:tcW w:w="3507" w:type="dxa"/>
          </w:tcPr>
          <w:p w:rsidR="001A0204" w:rsidRPr="00B45014" w:rsidRDefault="001A0204" w:rsidP="006C0B72">
            <w:pPr>
              <w:pStyle w:val="tekst"/>
            </w:pPr>
            <w:r w:rsidRPr="00B45014">
              <w:t>1</w:t>
            </w:r>
          </w:p>
        </w:tc>
      </w:tr>
      <w:tr w:rsidR="001A0204" w:rsidRPr="00B45014" w:rsidTr="00035746">
        <w:tc>
          <w:tcPr>
            <w:tcW w:w="5056" w:type="dxa"/>
            <w:shd w:val="clear" w:color="auto" w:fill="FBE4D5" w:themeFill="accent2" w:themeFillTint="33"/>
          </w:tcPr>
          <w:p w:rsidR="001A0204" w:rsidRPr="00B45014" w:rsidRDefault="00F32730" w:rsidP="006C0B72">
            <w:pPr>
              <w:pStyle w:val="tekst"/>
            </w:pPr>
            <w:r>
              <w:t>Maksimaalne pikkus lugemiseks ja kirjutamiseks</w:t>
            </w:r>
          </w:p>
        </w:tc>
        <w:tc>
          <w:tcPr>
            <w:tcW w:w="3507" w:type="dxa"/>
          </w:tcPr>
          <w:p w:rsidR="001A0204" w:rsidRPr="00B45014" w:rsidRDefault="00F32730" w:rsidP="006C0B72">
            <w:pPr>
              <w:pStyle w:val="tekst"/>
            </w:pPr>
            <w:r>
              <w:t>128 baiti</w:t>
            </w:r>
          </w:p>
        </w:tc>
      </w:tr>
    </w:tbl>
    <w:p w:rsidR="00FE2385" w:rsidRPr="00B45014" w:rsidRDefault="00FE2385" w:rsidP="00FE2385">
      <w:pPr>
        <w:pStyle w:val="Heading3"/>
      </w:pPr>
      <w:bookmarkStart w:id="68" w:name="_Toc483153932"/>
      <w:bookmarkStart w:id="69" w:name="_Toc483438922"/>
      <w:r w:rsidRPr="00B45014">
        <w:t>RS-485</w:t>
      </w:r>
      <w:bookmarkEnd w:id="68"/>
      <w:r w:rsidR="0080747F">
        <w:t xml:space="preserve"> protokoll</w:t>
      </w:r>
      <w:bookmarkEnd w:id="69"/>
    </w:p>
    <w:p w:rsidR="00B16204" w:rsidRPr="00B45014" w:rsidRDefault="000D1880" w:rsidP="00D10445">
      <w:pPr>
        <w:pStyle w:val="tekst"/>
      </w:pPr>
      <w:r w:rsidRPr="00B45014">
        <w:t>RS-485</w:t>
      </w:r>
      <w:r w:rsidR="00C51E7B">
        <w:t xml:space="preserve"> protokoll</w:t>
      </w:r>
      <w:r w:rsidRPr="00B45014">
        <w:t xml:space="preserve">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514BCD" w:rsidRPr="00B45014">
        <w:t xml:space="preserve"> parem müra taluvus</w:t>
      </w:r>
      <w:r w:rsidR="006E2519" w:rsidRPr="00B45014">
        <w:t xml:space="preserve"> ning lubab </w:t>
      </w:r>
      <w:r w:rsidR="00514BCD" w:rsidRPr="00B45014">
        <w:t xml:space="preserve">seejuures </w:t>
      </w:r>
      <w:r w:rsidR="006E2519" w:rsidRPr="00B45014">
        <w:t>pikemaid ühendusi. RS-485 protokolli</w:t>
      </w:r>
      <w:r w:rsidR="00B16C06">
        <w:t xml:space="preserve"> maksimaalne</w:t>
      </w:r>
      <w:r w:rsidR="006E2519" w:rsidRPr="00B45014">
        <w:t xml:space="preserve"> andmevahetuse kaugus on ~1200 m</w:t>
      </w:r>
      <w:r w:rsidR="00F057AF">
        <w:t>. Protokoll võimaldab ühel siinil ühendada kuni 32 seadet</w:t>
      </w:r>
      <w:r w:rsidR="00A23C72" w:rsidRPr="00B45014">
        <w:t xml:space="preserve"> </w:t>
      </w:r>
      <w:sdt>
        <w:sdtPr>
          <w:id w:val="782241925"/>
          <w:citation/>
        </w:sdtPr>
        <w:sdtContent>
          <w:r w:rsidR="00A23C72" w:rsidRPr="00B45014">
            <w:fldChar w:fldCharType="begin"/>
          </w:r>
          <w:r w:rsidR="00A23C72" w:rsidRPr="00B45014">
            <w:instrText xml:space="preserve"> CITATION UART \l 1033 </w:instrText>
          </w:r>
          <w:r w:rsidR="00A23C72" w:rsidRPr="00B45014">
            <w:fldChar w:fldCharType="separate"/>
          </w:r>
          <w:r w:rsidR="004E78AB">
            <w:rPr>
              <w:noProof/>
            </w:rPr>
            <w:t>[14]</w:t>
          </w:r>
          <w:r w:rsidR="00A23C72" w:rsidRPr="00B45014">
            <w:fldChar w:fldCharType="end"/>
          </w:r>
        </w:sdtContent>
      </w:sdt>
      <w:r w:rsidR="006E2519" w:rsidRPr="00B45014">
        <w:t>. RS-48</w:t>
      </w:r>
      <w:r w:rsidR="007E0971" w:rsidRPr="00B45014">
        <w:t xml:space="preserve">5 ühendus on näidatud joonisel </w:t>
      </w:r>
      <w:r w:rsidR="00F82444">
        <w:t>6</w:t>
      </w:r>
      <w:r w:rsidR="006E2519" w:rsidRPr="00B45014">
        <w:t>.</w:t>
      </w:r>
    </w:p>
    <w:p w:rsidR="006E2519" w:rsidRPr="00B45014" w:rsidRDefault="006E2519" w:rsidP="00415A5A">
      <w:pPr>
        <w:pStyle w:val="tekst"/>
        <w:jc w:val="center"/>
      </w:pPr>
      <w:r w:rsidRPr="00B45014">
        <w:rPr>
          <w:noProof/>
          <w:lang w:val="en-US"/>
        </w:rPr>
        <w:drawing>
          <wp:inline distT="0" distB="0" distL="0" distR="0">
            <wp:extent cx="2866528" cy="167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685" cy="1696800"/>
                    </a:xfrm>
                    <a:prstGeom prst="rect">
                      <a:avLst/>
                    </a:prstGeom>
                  </pic:spPr>
                </pic:pic>
              </a:graphicData>
            </a:graphic>
          </wp:inline>
        </w:drawing>
      </w:r>
    </w:p>
    <w:p w:rsidR="000C4689" w:rsidRPr="00B45014" w:rsidRDefault="006E2519" w:rsidP="00415A5A">
      <w:pPr>
        <w:pStyle w:val="Caption"/>
      </w:pPr>
      <w:bookmarkStart w:id="70" w:name="_Toc483432628"/>
      <w:r w:rsidRPr="00B45014">
        <w:t xml:space="preserve">Joonis </w:t>
      </w:r>
      <w:r w:rsidR="00317F3A">
        <w:fldChar w:fldCharType="begin"/>
      </w:r>
      <w:r w:rsidR="00317F3A">
        <w:instrText xml:space="preserve"> SEQ Joonis \* ARABIC </w:instrText>
      </w:r>
      <w:r w:rsidR="00317F3A">
        <w:fldChar w:fldCharType="separate"/>
      </w:r>
      <w:r w:rsidR="00BA5236">
        <w:rPr>
          <w:noProof/>
        </w:rPr>
        <w:t>6</w:t>
      </w:r>
      <w:r w:rsidR="00317F3A">
        <w:rPr>
          <w:noProof/>
        </w:rPr>
        <w:fldChar w:fldCharType="end"/>
      </w:r>
      <w:r w:rsidR="00E87B7B">
        <w:t>.</w:t>
      </w:r>
      <w:r w:rsidRPr="00B45014">
        <w:t xml:space="preserve"> RS-485 ühendus</w:t>
      </w:r>
      <w:bookmarkEnd w:id="70"/>
    </w:p>
    <w:p w:rsidR="000C4689" w:rsidRPr="00B45014" w:rsidRDefault="000C4689">
      <w:pPr>
        <w:rPr>
          <w:bCs/>
          <w:sz w:val="20"/>
          <w:szCs w:val="20"/>
        </w:rPr>
      </w:pPr>
      <w:r w:rsidRPr="00B45014">
        <w:br w:type="page"/>
      </w:r>
    </w:p>
    <w:p w:rsidR="00B71226" w:rsidRPr="00B45014" w:rsidRDefault="007674EC" w:rsidP="00B71226">
      <w:pPr>
        <w:pStyle w:val="Heading2"/>
      </w:pPr>
      <w:bookmarkStart w:id="71" w:name="_Toc483153938"/>
      <w:bookmarkStart w:id="72" w:name="_Toc483438923"/>
      <w:r>
        <w:lastRenderedPageBreak/>
        <w:t xml:space="preserve">Arendusplaadi ja sensori vahelised </w:t>
      </w:r>
      <w:r>
        <w:rPr>
          <w:lang w:val="en-US"/>
        </w:rPr>
        <w:t>ü</w:t>
      </w:r>
      <w:proofErr w:type="spellStart"/>
      <w:r w:rsidR="003E0C74" w:rsidRPr="00B45014">
        <w:t>hendused</w:t>
      </w:r>
      <w:bookmarkEnd w:id="71"/>
      <w:bookmarkEnd w:id="72"/>
      <w:proofErr w:type="spellEnd"/>
    </w:p>
    <w:p w:rsidR="000E7487" w:rsidRDefault="000E7487" w:rsidP="000E7487">
      <w:pPr>
        <w:pStyle w:val="tekst"/>
        <w:jc w:val="center"/>
      </w:pPr>
    </w:p>
    <w:p w:rsidR="00CE082F" w:rsidRDefault="00CE082F" w:rsidP="00CE082F">
      <w:pPr>
        <w:pStyle w:val="tekst"/>
      </w:pPr>
      <w:r w:rsidRPr="00B45014">
        <w:t>STM32</w:t>
      </w:r>
      <w:r w:rsidR="00250AB8" w:rsidRPr="00B45014">
        <w:t xml:space="preserve">F446RE arendusplaadil on 76 </w:t>
      </w:r>
      <w:r w:rsidR="00AD1EB6" w:rsidRPr="00AD1EB6">
        <w:t>viik</w:t>
      </w:r>
      <w:r w:rsidR="00493E24">
        <w:t>u</w:t>
      </w:r>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r w:rsidR="001B28E0">
        <w:t>silumiseks</w:t>
      </w:r>
      <w:r w:rsidRPr="00B45014">
        <w:t>.</w:t>
      </w:r>
      <w:r w:rsidR="000565F8">
        <w:t xml:space="preserve"> Arendusplaat koos sen</w:t>
      </w:r>
      <w:r w:rsidR="00F82444">
        <w:t>soritega on kujutatud joonisel 7</w:t>
      </w:r>
      <w:r w:rsidR="000565F8">
        <w:t>.</w:t>
      </w:r>
      <w:r w:rsidR="000175D4">
        <w:t xml:space="preserve"> </w:t>
      </w:r>
      <w:r w:rsidR="000175D4" w:rsidRPr="00B45014">
        <w:t>USART1</w:t>
      </w:r>
      <w:r w:rsidR="000175D4">
        <w:t>,</w:t>
      </w:r>
      <w:r w:rsidR="000175D4" w:rsidRPr="00B45014">
        <w:t xml:space="preserve"> USART3</w:t>
      </w:r>
      <w:r w:rsidR="000175D4">
        <w:t>, USART2, USART6 ühendusi kajastab tabel 3</w:t>
      </w:r>
      <w:r w:rsidR="000175D4" w:rsidRPr="00B45014">
        <w:t>.</w:t>
      </w:r>
    </w:p>
    <w:p w:rsidR="000565F8" w:rsidRDefault="000E7487" w:rsidP="000565F8">
      <w:pPr>
        <w:pStyle w:val="tekst"/>
        <w:keepNext/>
        <w:jc w:val="center"/>
      </w:pPr>
      <w:r w:rsidRPr="00B45014">
        <w:rPr>
          <w:noProof/>
          <w:lang w:val="en-US"/>
        </w:rPr>
        <w:drawing>
          <wp:inline distT="0" distB="0" distL="0" distR="0" wp14:anchorId="4D914513" wp14:editId="5913D20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0E7487" w:rsidRPr="00B45014" w:rsidRDefault="000565F8" w:rsidP="000565F8">
      <w:pPr>
        <w:pStyle w:val="Caption"/>
      </w:pPr>
      <w:bookmarkStart w:id="73" w:name="_Toc483432629"/>
      <w:r>
        <w:t xml:space="preserve">Joonis </w:t>
      </w:r>
      <w:r w:rsidR="00317F3A">
        <w:fldChar w:fldCharType="begin"/>
      </w:r>
      <w:r w:rsidR="00317F3A">
        <w:instrText xml:space="preserve"> SEQ Joonis \* ARABIC </w:instrText>
      </w:r>
      <w:r w:rsidR="00317F3A">
        <w:fldChar w:fldCharType="separate"/>
      </w:r>
      <w:r w:rsidR="00BA5236">
        <w:rPr>
          <w:noProof/>
        </w:rPr>
        <w:t>7</w:t>
      </w:r>
      <w:r w:rsidR="00317F3A">
        <w:rPr>
          <w:noProof/>
        </w:rPr>
        <w:fldChar w:fldCharType="end"/>
      </w:r>
      <w:r w:rsidR="00E87B7B">
        <w:t>.</w:t>
      </w:r>
      <w:r>
        <w:t xml:space="preserve"> Arendusplaat sensoritega</w:t>
      </w:r>
      <w:bookmarkEnd w:id="73"/>
    </w:p>
    <w:p w:rsidR="00DF4CDD" w:rsidRDefault="00DF4CDD">
      <w:r>
        <w:br w:type="page"/>
      </w:r>
    </w:p>
    <w:p w:rsidR="004211F4" w:rsidRPr="00B45014" w:rsidRDefault="004211F4" w:rsidP="00296009">
      <w:pPr>
        <w:pStyle w:val="Caption"/>
        <w:keepNext/>
        <w:jc w:val="left"/>
      </w:pPr>
      <w:bookmarkStart w:id="74" w:name="_Toc483420112"/>
      <w:r w:rsidRPr="00B45014">
        <w:lastRenderedPageBreak/>
        <w:t xml:space="preserve">Tabel </w:t>
      </w:r>
      <w:r w:rsidR="00317F3A">
        <w:fldChar w:fldCharType="begin"/>
      </w:r>
      <w:r w:rsidR="00317F3A">
        <w:instrText xml:space="preserve"> SEQ Tabel \* ARABIC </w:instrText>
      </w:r>
      <w:r w:rsidR="00317F3A">
        <w:fldChar w:fldCharType="separate"/>
      </w:r>
      <w:r w:rsidR="00BA5236">
        <w:rPr>
          <w:noProof/>
        </w:rPr>
        <w:t>2</w:t>
      </w:r>
      <w:r w:rsidR="00317F3A">
        <w:rPr>
          <w:noProof/>
        </w:rPr>
        <w:fldChar w:fldCharType="end"/>
      </w:r>
      <w:r w:rsidR="00587D1B">
        <w:t>.</w:t>
      </w:r>
      <w:r w:rsidRPr="00B45014">
        <w:t xml:space="preserve"> Arendusplaadi ja sensorite ühendused</w:t>
      </w:r>
      <w:bookmarkEnd w:id="74"/>
    </w:p>
    <w:tbl>
      <w:tblPr>
        <w:tblStyle w:val="TableGrid"/>
        <w:tblW w:w="0" w:type="auto"/>
        <w:tblLook w:val="04A0" w:firstRow="1" w:lastRow="0" w:firstColumn="1" w:lastColumn="0" w:noHBand="0" w:noVBand="1"/>
      </w:tblPr>
      <w:tblGrid>
        <w:gridCol w:w="1616"/>
        <w:gridCol w:w="1616"/>
        <w:gridCol w:w="1616"/>
        <w:gridCol w:w="1616"/>
        <w:gridCol w:w="1616"/>
      </w:tblGrid>
      <w:tr w:rsidR="002E3C1E" w:rsidRPr="00B45014" w:rsidTr="00D62AAD">
        <w:trPr>
          <w:trHeight w:val="624"/>
        </w:trPr>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Arendusplaat</w:t>
            </w:r>
          </w:p>
        </w:tc>
        <w:tc>
          <w:tcPr>
            <w:tcW w:w="1616" w:type="dxa"/>
            <w:shd w:val="clear" w:color="auto" w:fill="FBE4D5" w:themeFill="accent2" w:themeFillTint="33"/>
            <w:vAlign w:val="center"/>
          </w:tcPr>
          <w:p w:rsidR="002E3C1E" w:rsidRPr="00B45014" w:rsidRDefault="00A21FD6" w:rsidP="00F90299">
            <w:pPr>
              <w:pStyle w:val="tekst"/>
              <w:spacing w:after="0" w:line="240" w:lineRule="auto"/>
              <w:jc w:val="center"/>
            </w:pPr>
            <w:r>
              <w:t>Sensor 1</w:t>
            </w:r>
          </w:p>
          <w:p w:rsidR="002E3C1E" w:rsidRPr="00B45014" w:rsidRDefault="002E3C1E" w:rsidP="00F90299">
            <w:pPr>
              <w:pStyle w:val="tekst"/>
              <w:spacing w:after="0" w:line="240" w:lineRule="auto"/>
              <w:jc w:val="center"/>
            </w:pPr>
            <w:r w:rsidRPr="00B45014">
              <w:t>USART1</w:t>
            </w:r>
          </w:p>
        </w:tc>
        <w:tc>
          <w:tcPr>
            <w:tcW w:w="1616" w:type="dxa"/>
            <w:shd w:val="clear" w:color="auto" w:fill="FBE4D5" w:themeFill="accent2" w:themeFillTint="33"/>
            <w:vAlign w:val="center"/>
          </w:tcPr>
          <w:p w:rsidR="002E3C1E" w:rsidRPr="00B45014" w:rsidRDefault="00A21FD6" w:rsidP="00F90299">
            <w:pPr>
              <w:pStyle w:val="tekst"/>
              <w:spacing w:after="0" w:line="240" w:lineRule="auto"/>
              <w:jc w:val="center"/>
            </w:pPr>
            <w:r>
              <w:t>Sensor 2</w:t>
            </w:r>
          </w:p>
          <w:p w:rsidR="002E3C1E" w:rsidRPr="00B45014" w:rsidRDefault="002E3C1E" w:rsidP="00F90299">
            <w:pPr>
              <w:pStyle w:val="tekst"/>
              <w:spacing w:after="0" w:line="240" w:lineRule="auto"/>
              <w:jc w:val="center"/>
            </w:pPr>
            <w:r w:rsidRPr="00B45014">
              <w:t>USART3</w:t>
            </w:r>
          </w:p>
        </w:tc>
        <w:tc>
          <w:tcPr>
            <w:tcW w:w="1616" w:type="dxa"/>
            <w:shd w:val="clear" w:color="auto" w:fill="FBE4D5" w:themeFill="accent2" w:themeFillTint="33"/>
            <w:vAlign w:val="center"/>
          </w:tcPr>
          <w:p w:rsidR="002E3C1E" w:rsidRPr="00B45014" w:rsidRDefault="00130B57" w:rsidP="00F90299">
            <w:pPr>
              <w:pStyle w:val="tekst"/>
              <w:spacing w:after="0" w:line="240" w:lineRule="auto"/>
              <w:jc w:val="center"/>
            </w:pPr>
            <w:r>
              <w:t>USART2</w:t>
            </w:r>
          </w:p>
        </w:tc>
        <w:tc>
          <w:tcPr>
            <w:tcW w:w="1616" w:type="dxa"/>
            <w:shd w:val="clear" w:color="auto" w:fill="FBE4D5" w:themeFill="accent2" w:themeFillTint="33"/>
            <w:vAlign w:val="center"/>
          </w:tcPr>
          <w:p w:rsidR="002E3C1E" w:rsidRPr="00B45014" w:rsidRDefault="00130B57" w:rsidP="00F90299">
            <w:pPr>
              <w:pStyle w:val="tekst"/>
              <w:spacing w:after="0" w:line="240" w:lineRule="auto"/>
              <w:jc w:val="center"/>
            </w:pPr>
            <w:r>
              <w:t>USART6</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PA10</w:t>
            </w:r>
          </w:p>
        </w:tc>
        <w:tc>
          <w:tcPr>
            <w:tcW w:w="1616" w:type="dxa"/>
            <w:vAlign w:val="center"/>
          </w:tcPr>
          <w:p w:rsidR="002E3C1E" w:rsidRPr="00B45014" w:rsidRDefault="002E3C1E" w:rsidP="00F90299">
            <w:pPr>
              <w:pStyle w:val="tekst"/>
              <w:spacing w:after="0"/>
              <w:jc w:val="center"/>
            </w:pPr>
            <w:r w:rsidRPr="00B45014">
              <w:t>SDA</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PA9</w:t>
            </w:r>
          </w:p>
        </w:tc>
        <w:tc>
          <w:tcPr>
            <w:tcW w:w="1616" w:type="dxa"/>
            <w:vAlign w:val="center"/>
          </w:tcPr>
          <w:p w:rsidR="002E3C1E" w:rsidRPr="00B45014" w:rsidRDefault="002E3C1E" w:rsidP="00F90299">
            <w:pPr>
              <w:pStyle w:val="tekst"/>
              <w:spacing w:after="0"/>
              <w:jc w:val="center"/>
            </w:pPr>
            <w:r w:rsidRPr="00B45014">
              <w:t>SCL</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t>PC5</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SDA</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2E3C1E" w:rsidP="00F90299">
            <w:pPr>
              <w:pStyle w:val="tekst"/>
              <w:spacing w:after="0"/>
              <w:jc w:val="center"/>
            </w:pPr>
            <w:r>
              <w:t>PB10</w:t>
            </w:r>
          </w:p>
        </w:tc>
        <w:tc>
          <w:tcPr>
            <w:tcW w:w="1616" w:type="dxa"/>
            <w:vAlign w:val="center"/>
          </w:tcPr>
          <w:p w:rsidR="002E3C1E"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SCL</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130B57" w:rsidP="00F90299">
            <w:pPr>
              <w:pStyle w:val="tekst"/>
              <w:spacing w:after="0"/>
              <w:jc w:val="center"/>
            </w:pPr>
            <w:r>
              <w:t>PA2</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TX</w:t>
            </w:r>
          </w:p>
        </w:tc>
        <w:tc>
          <w:tcPr>
            <w:tcW w:w="1616" w:type="dxa"/>
            <w:vAlign w:val="center"/>
          </w:tcPr>
          <w:p w:rsidR="002E3C1E" w:rsidRDefault="008E0073"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PA3</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c>
          <w:tcPr>
            <w:tcW w:w="1616" w:type="dxa"/>
            <w:vAlign w:val="center"/>
          </w:tcPr>
          <w:p w:rsidR="00130B57" w:rsidRDefault="00130B57"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PC7</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r>
      <w:tr w:rsidR="00130B57" w:rsidRPr="00B45014" w:rsidTr="00D62AAD">
        <w:trPr>
          <w:trHeight w:val="624"/>
        </w:trPr>
        <w:tc>
          <w:tcPr>
            <w:tcW w:w="1616" w:type="dxa"/>
            <w:vAlign w:val="center"/>
          </w:tcPr>
          <w:p w:rsidR="00130B57" w:rsidRDefault="00130B57" w:rsidP="00F90299">
            <w:pPr>
              <w:pStyle w:val="tekst"/>
              <w:spacing w:after="0"/>
              <w:jc w:val="center"/>
            </w:pPr>
            <w:r>
              <w:t>PC6</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TX</w:t>
            </w:r>
          </w:p>
        </w:tc>
      </w:tr>
      <w:bookmarkEnd w:id="46"/>
      <w:bookmarkEnd w:id="47"/>
      <w:bookmarkEnd w:id="48"/>
    </w:tbl>
    <w:p w:rsidR="004B414E" w:rsidRDefault="004B414E"/>
    <w:p w:rsidR="004B414E" w:rsidRDefault="004B414E">
      <w:r>
        <w:br w:type="page"/>
      </w:r>
    </w:p>
    <w:p w:rsidR="004B414E" w:rsidRPr="00B45014" w:rsidRDefault="004B414E" w:rsidP="004B414E">
      <w:pPr>
        <w:pStyle w:val="Heading2"/>
      </w:pPr>
      <w:bookmarkStart w:id="75" w:name="_Toc483153933"/>
      <w:bookmarkStart w:id="76" w:name="_Toc483438924"/>
      <w:r w:rsidRPr="00B45014">
        <w:lastRenderedPageBreak/>
        <w:t>Ülevaade sarnastest lahendustest</w:t>
      </w:r>
      <w:bookmarkEnd w:id="75"/>
      <w:bookmarkEnd w:id="76"/>
    </w:p>
    <w:p w:rsidR="004B414E" w:rsidRPr="00B45014" w:rsidRDefault="004B414E" w:rsidP="004B414E">
      <w:pPr>
        <w:pStyle w:val="tekst"/>
      </w:pPr>
      <w:r w:rsidRPr="00B45014">
        <w:t>Kukkumise tuvastusseadmeid on mitmeid, kuid sellist toodet, mis vastab nõuetele ei leidu.</w:t>
      </w:r>
      <w:r>
        <w:t xml:space="preserve"> Järgnevalt on toodud ülevaade sarnastest lahendustest.</w:t>
      </w:r>
    </w:p>
    <w:p w:rsidR="004B414E" w:rsidRPr="00B45014" w:rsidRDefault="004B414E" w:rsidP="004B414E">
      <w:pPr>
        <w:pStyle w:val="Heading3"/>
      </w:pPr>
      <w:bookmarkStart w:id="77" w:name="_Toc483153934"/>
      <w:bookmarkStart w:id="78" w:name="_Toc483438925"/>
      <w:proofErr w:type="spellStart"/>
      <w:r w:rsidRPr="00B45014">
        <w:t>Wearable</w:t>
      </w:r>
      <w:proofErr w:type="spellEnd"/>
      <w:r w:rsidRPr="00B45014">
        <w:t xml:space="preserve"> </w:t>
      </w:r>
      <w:proofErr w:type="spellStart"/>
      <w:r w:rsidRPr="00B45014">
        <w:t>sensors</w:t>
      </w:r>
      <w:proofErr w:type="spellEnd"/>
      <w:r w:rsidRPr="00B45014">
        <w:t xml:space="preserve"> </w:t>
      </w:r>
      <w:proofErr w:type="spellStart"/>
      <w:r w:rsidRPr="00B45014">
        <w:t>for</w:t>
      </w:r>
      <w:proofErr w:type="spellEnd"/>
      <w:r w:rsidRPr="00B45014">
        <w:t xml:space="preserve"> </w:t>
      </w:r>
      <w:proofErr w:type="spellStart"/>
      <w:r w:rsidRPr="00B45014">
        <w:t>Reliable</w:t>
      </w:r>
      <w:proofErr w:type="spellEnd"/>
      <w:r w:rsidRPr="00B45014">
        <w:t xml:space="preserve"> </w:t>
      </w:r>
      <w:proofErr w:type="spellStart"/>
      <w:r w:rsidRPr="00B45014">
        <w:t>fall</w:t>
      </w:r>
      <w:proofErr w:type="spellEnd"/>
      <w:r w:rsidRPr="00B45014">
        <w:t xml:space="preserve"> </w:t>
      </w:r>
      <w:proofErr w:type="spellStart"/>
      <w:r w:rsidRPr="00B45014">
        <w:t>detection</w:t>
      </w:r>
      <w:bookmarkEnd w:id="77"/>
      <w:bookmarkEnd w:id="78"/>
      <w:proofErr w:type="spellEnd"/>
    </w:p>
    <w:p w:rsidR="004B414E" w:rsidRDefault="00287D7F" w:rsidP="004B414E">
      <w:pPr>
        <w:pStyle w:val="tekst"/>
      </w:pPr>
      <w:r>
        <w:t xml:space="preserve">Tegu on </w:t>
      </w:r>
      <w:proofErr w:type="spellStart"/>
      <w:r w:rsidRPr="00287D7F">
        <w:rPr>
          <w:i/>
        </w:rPr>
        <w:t>Ad-</w:t>
      </w:r>
      <w:r w:rsidR="004B414E" w:rsidRPr="00287D7F">
        <w:rPr>
          <w:i/>
        </w:rPr>
        <w:t>hoc</w:t>
      </w:r>
      <w:proofErr w:type="spellEnd"/>
      <w:r w:rsidR="004B414E" w:rsidRPr="00B45014">
        <w:t xml:space="preserve"> tüüpi võrguga, mis tähendab, et on üks baasseade mille külge on ühendatud teised seadmed. Sensorid pannakse keha külge ning baasseadmele saadetakse andmed. Andmete töötlus toimub baas seadmes. Lahendusel on mõned puudused. Kuna andmetöötlus toimub baasjaamas, tähendab see seda, et kui on palju sensoreid, siis andmetöötlus aeglustab kogu protsessi. Andmed kuhjuvad ning võib juhtuda, et selleks hetkeks kui inimene kukub, toimub parajasti mingi teise sensori andmetöötlus. Lisaks võib esineda ka andmete kadu. Sensoriks kasutatakse MICA2DOT 2 sensori</w:t>
      </w:r>
      <w:sdt>
        <w:sdtPr>
          <w:id w:val="186031411"/>
          <w:citation/>
        </w:sdtPr>
        <w:sdtContent>
          <w:r w:rsidR="004B414E" w:rsidRPr="00B45014">
            <w:fldChar w:fldCharType="begin"/>
          </w:r>
          <w:r w:rsidR="004B414E" w:rsidRPr="00B45014">
            <w:instrText xml:space="preserve"> CITATION Mica \l 1033 </w:instrText>
          </w:r>
          <w:r w:rsidR="004B414E" w:rsidRPr="00B45014">
            <w:fldChar w:fldCharType="separate"/>
          </w:r>
          <w:r w:rsidR="004E78AB">
            <w:rPr>
              <w:noProof/>
            </w:rPr>
            <w:t xml:space="preserve"> [15]</w:t>
          </w:r>
          <w:r w:rsidR="004B414E" w:rsidRPr="00B45014">
            <w:fldChar w:fldCharType="end"/>
          </w:r>
        </w:sdtContent>
      </w:sdt>
      <w:r w:rsidR="004B414E" w:rsidRPr="00B45014">
        <w:t xml:space="preserve">, mis kasutab operatsioonisüsteemiks </w:t>
      </w:r>
      <w:proofErr w:type="spellStart"/>
      <w:r w:rsidR="004B414E" w:rsidRPr="00B45014">
        <w:t>TinyOS</w:t>
      </w:r>
      <w:proofErr w:type="spellEnd"/>
      <w:r w:rsidR="004B414E" w:rsidRPr="00B45014">
        <w:t xml:space="preserve"> 1.0 </w:t>
      </w:r>
      <w:sdt>
        <w:sdtPr>
          <w:id w:val="-591553422"/>
          <w:citation/>
        </w:sdtPr>
        <w:sdtContent>
          <w:r w:rsidR="004B414E" w:rsidRPr="00B45014">
            <w:fldChar w:fldCharType="begin"/>
          </w:r>
          <w:r w:rsidR="004B414E" w:rsidRPr="00B45014">
            <w:instrText xml:space="preserve"> CITATION Tinyos \l 1033 </w:instrText>
          </w:r>
          <w:r w:rsidR="004B414E" w:rsidRPr="00B45014">
            <w:fldChar w:fldCharType="separate"/>
          </w:r>
          <w:r w:rsidR="004E78AB">
            <w:rPr>
              <w:noProof/>
            </w:rPr>
            <w:t>[16]</w:t>
          </w:r>
          <w:r w:rsidR="004B414E" w:rsidRPr="00B45014">
            <w:fldChar w:fldCharType="end"/>
          </w:r>
        </w:sdtContent>
      </w:sdt>
      <w:r w:rsidR="004B414E">
        <w:t xml:space="preserve"> </w:t>
      </w:r>
      <w:sdt>
        <w:sdtPr>
          <w:id w:val="-1611351758"/>
          <w:citation/>
        </w:sdtPr>
        <w:sdtContent>
          <w:r w:rsidR="004B414E" w:rsidRPr="00B45014">
            <w:fldChar w:fldCharType="begin"/>
          </w:r>
          <w:r w:rsidR="004B414E" w:rsidRPr="00B45014">
            <w:instrText xml:space="preserve"> CITATION wearablese \l 1033 </w:instrText>
          </w:r>
          <w:r w:rsidR="004B414E" w:rsidRPr="00B45014">
            <w:fldChar w:fldCharType="separate"/>
          </w:r>
          <w:r w:rsidR="004E78AB">
            <w:rPr>
              <w:noProof/>
            </w:rPr>
            <w:t>[17]</w:t>
          </w:r>
          <w:r w:rsidR="004B414E" w:rsidRPr="00B45014">
            <w:fldChar w:fldCharType="end"/>
          </w:r>
        </w:sdtContent>
      </w:sdt>
      <w:r w:rsidR="004B414E" w:rsidRPr="00B45014">
        <w:t xml:space="preserve">. </w:t>
      </w:r>
      <w:r w:rsidR="00A07A29">
        <w:t xml:space="preserve">Seadet näitab joonis </w:t>
      </w:r>
      <w:r w:rsidR="00F82444">
        <w:t>8</w:t>
      </w:r>
      <w:r w:rsidR="004B414E">
        <w:t>.</w:t>
      </w:r>
    </w:p>
    <w:p w:rsidR="004B414E" w:rsidRDefault="004B414E" w:rsidP="004B414E">
      <w:pPr>
        <w:pStyle w:val="tekst"/>
        <w:keepNext/>
        <w:jc w:val="center"/>
      </w:pPr>
      <w:r>
        <w:rPr>
          <w:noProof/>
          <w:lang w:val="en-US"/>
        </w:rPr>
        <w:drawing>
          <wp:inline distT="0" distB="0" distL="0" distR="0" wp14:anchorId="5DB53D8A" wp14:editId="0D06CFB2">
            <wp:extent cx="2600655" cy="1999580"/>
            <wp:effectExtent l="0" t="0" r="0" b="1270"/>
            <wp:docPr id="15" name="Picture 15" descr="C:\Users\Jorgen\AppData\Local\Microsoft\Windows\INetCache\Content.Word\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n\AppData\Local\Microsoft\Windows\INetCache\Content.Word\mi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708" cy="2024224"/>
                    </a:xfrm>
                    <a:prstGeom prst="rect">
                      <a:avLst/>
                    </a:prstGeom>
                    <a:noFill/>
                    <a:ln>
                      <a:noFill/>
                    </a:ln>
                  </pic:spPr>
                </pic:pic>
              </a:graphicData>
            </a:graphic>
          </wp:inline>
        </w:drawing>
      </w:r>
    </w:p>
    <w:p w:rsidR="004B414E" w:rsidRPr="00B45014" w:rsidRDefault="004B414E" w:rsidP="004B414E">
      <w:pPr>
        <w:pStyle w:val="Caption"/>
      </w:pPr>
      <w:bookmarkStart w:id="79" w:name="_Toc483432630"/>
      <w:r>
        <w:t xml:space="preserve">Joonis </w:t>
      </w:r>
      <w:r w:rsidR="00317F3A">
        <w:fldChar w:fldCharType="begin"/>
      </w:r>
      <w:r w:rsidR="00317F3A">
        <w:instrText xml:space="preserve"> SEQ Joonis \* ARABIC </w:instrText>
      </w:r>
      <w:r w:rsidR="00317F3A">
        <w:fldChar w:fldCharType="separate"/>
      </w:r>
      <w:r w:rsidR="00BA5236">
        <w:rPr>
          <w:noProof/>
        </w:rPr>
        <w:t>8</w:t>
      </w:r>
      <w:r w:rsidR="00317F3A">
        <w:rPr>
          <w:noProof/>
        </w:rPr>
        <w:fldChar w:fldCharType="end"/>
      </w:r>
      <w:r w:rsidR="00E87B7B">
        <w:t>.</w:t>
      </w:r>
      <w:r>
        <w:t xml:space="preserve">  Kantav sensor kukkumise tuvastamiseks</w:t>
      </w:r>
      <w:bookmarkEnd w:id="79"/>
      <w:r w:rsidR="001966C5">
        <w:t xml:space="preserve"> </w:t>
      </w:r>
      <w:sdt>
        <w:sdtPr>
          <w:id w:val="522053051"/>
          <w:citation/>
        </w:sdtPr>
        <w:sdtContent>
          <w:r w:rsidR="001966C5" w:rsidRPr="00B45014">
            <w:fldChar w:fldCharType="begin"/>
          </w:r>
          <w:r w:rsidR="001966C5" w:rsidRPr="00B45014">
            <w:instrText xml:space="preserve"> CITATION wearablese \l 1033 </w:instrText>
          </w:r>
          <w:r w:rsidR="001966C5" w:rsidRPr="00B45014">
            <w:fldChar w:fldCharType="separate"/>
          </w:r>
          <w:r w:rsidR="004E78AB">
            <w:rPr>
              <w:noProof/>
            </w:rPr>
            <w:t>[17]</w:t>
          </w:r>
          <w:r w:rsidR="001966C5" w:rsidRPr="00B45014">
            <w:fldChar w:fldCharType="end"/>
          </w:r>
        </w:sdtContent>
      </w:sdt>
      <w:r w:rsidR="001966C5">
        <w:t xml:space="preserve"> </w:t>
      </w:r>
    </w:p>
    <w:p w:rsidR="004B414E" w:rsidRPr="00B45014" w:rsidRDefault="004B414E" w:rsidP="004B414E">
      <w:pPr>
        <w:pStyle w:val="Heading3"/>
      </w:pPr>
      <w:bookmarkStart w:id="80" w:name="_Toc483153935"/>
      <w:bookmarkStart w:id="81" w:name="_Toc483438926"/>
      <w:proofErr w:type="spellStart"/>
      <w:r w:rsidRPr="00B45014">
        <w:t>Accurate</w:t>
      </w:r>
      <w:proofErr w:type="spellEnd"/>
      <w:r w:rsidRPr="00B45014">
        <w:t xml:space="preserve">, </w:t>
      </w:r>
      <w:proofErr w:type="spellStart"/>
      <w:r w:rsidRPr="00B45014">
        <w:t>Fast</w:t>
      </w:r>
      <w:proofErr w:type="spellEnd"/>
      <w:r w:rsidRPr="00B45014">
        <w:t xml:space="preserve"> </w:t>
      </w:r>
      <w:proofErr w:type="spellStart"/>
      <w:r w:rsidRPr="00B45014">
        <w:t>Fall</w:t>
      </w:r>
      <w:proofErr w:type="spellEnd"/>
      <w:r w:rsidRPr="00B45014">
        <w:t xml:space="preserve"> </w:t>
      </w:r>
      <w:proofErr w:type="spellStart"/>
      <w:r w:rsidRPr="00B45014">
        <w:t>Detection</w:t>
      </w:r>
      <w:proofErr w:type="spellEnd"/>
      <w:r w:rsidRPr="00B45014">
        <w:t xml:space="preserve"> </w:t>
      </w:r>
      <w:proofErr w:type="spellStart"/>
      <w:r w:rsidRPr="00B45014">
        <w:t>Using</w:t>
      </w:r>
      <w:proofErr w:type="spellEnd"/>
      <w:r w:rsidRPr="00B45014">
        <w:t xml:space="preserve"> </w:t>
      </w:r>
      <w:proofErr w:type="spellStart"/>
      <w:r w:rsidRPr="00B45014">
        <w:t>Gyroscopes</w:t>
      </w:r>
      <w:proofErr w:type="spellEnd"/>
      <w:r w:rsidRPr="00B45014">
        <w:t xml:space="preserve"> and </w:t>
      </w:r>
      <w:proofErr w:type="spellStart"/>
      <w:r w:rsidRPr="00B45014">
        <w:t>Accelerometer-Derived</w:t>
      </w:r>
      <w:proofErr w:type="spellEnd"/>
      <w:r w:rsidRPr="00B45014">
        <w:t xml:space="preserve"> </w:t>
      </w:r>
      <w:proofErr w:type="spellStart"/>
      <w:r w:rsidRPr="00B45014">
        <w:t>Posture</w:t>
      </w:r>
      <w:proofErr w:type="spellEnd"/>
      <w:r w:rsidRPr="00B45014">
        <w:t xml:space="preserve"> </w:t>
      </w:r>
      <w:proofErr w:type="spellStart"/>
      <w:r w:rsidRPr="00B45014">
        <w:t>Information</w:t>
      </w:r>
      <w:bookmarkEnd w:id="80"/>
      <w:bookmarkEnd w:id="81"/>
      <w:proofErr w:type="spellEnd"/>
    </w:p>
    <w:p w:rsidR="004B414E" w:rsidRDefault="004B414E" w:rsidP="004B414E">
      <w:pPr>
        <w:pStyle w:val="tekst"/>
      </w:pPr>
      <w:r w:rsidRPr="00B45014">
        <w:t>Kasutatakse nii kiirendusandurit kui ka güroskoopi. See võimaldab tuvastada istumised ning tõusmised, mis on andmete poolest justkui kukkumised. Kasutatakse mitut sensorit, mille abil saab tuvastada kehahoiakuid: seismine, istumine, venitamine ning lamamine. Selleks ühendatakse üks sensor rinna külge ning teine jala külge. Lahendus on hea, sest nii on tagatud rohkem tõepäraseid kukkumisi.</w:t>
      </w:r>
      <w:r>
        <w:t xml:space="preserve"> </w:t>
      </w:r>
      <w:r w:rsidRPr="00B45014">
        <w:t>Võimalik, et eel</w:t>
      </w:r>
      <w:r>
        <w:t xml:space="preserve">toodud </w:t>
      </w:r>
      <w:r w:rsidRPr="00B45014">
        <w:t xml:space="preserve">lahendust edasi arendades </w:t>
      </w:r>
      <w:r>
        <w:t>leiaks seade kasutust ka laeva peal</w:t>
      </w:r>
      <w:r w:rsidRPr="00B45014">
        <w:t xml:space="preserve"> </w:t>
      </w:r>
      <w:sdt>
        <w:sdtPr>
          <w:id w:val="-169103082"/>
          <w:citation/>
        </w:sdtPr>
        <w:sdtContent>
          <w:r w:rsidRPr="00B45014">
            <w:fldChar w:fldCharType="begin"/>
          </w:r>
          <w:r w:rsidRPr="00B45014">
            <w:instrText xml:space="preserve"> CITATION accurate \l 1033 </w:instrText>
          </w:r>
          <w:r w:rsidRPr="00B45014">
            <w:fldChar w:fldCharType="separate"/>
          </w:r>
          <w:r w:rsidR="004E78AB">
            <w:rPr>
              <w:noProof/>
            </w:rPr>
            <w:t>[18]</w:t>
          </w:r>
          <w:r w:rsidRPr="00B45014">
            <w:fldChar w:fldCharType="end"/>
          </w:r>
        </w:sdtContent>
      </w:sdt>
      <w:r w:rsidR="00A07A29">
        <w:t xml:space="preserve">. Seadet kajastab joonis </w:t>
      </w:r>
      <w:r w:rsidR="00F82444">
        <w:t>9</w:t>
      </w:r>
      <w:r>
        <w:t>.</w:t>
      </w:r>
    </w:p>
    <w:p w:rsidR="004B414E" w:rsidRDefault="004B414E" w:rsidP="004B414E">
      <w:pPr>
        <w:pStyle w:val="tekst"/>
        <w:keepNext/>
        <w:jc w:val="center"/>
      </w:pPr>
      <w:r>
        <w:rPr>
          <w:noProof/>
          <w:lang w:val="en-US"/>
        </w:rPr>
        <w:lastRenderedPageBreak/>
        <w:drawing>
          <wp:inline distT="0" distB="0" distL="0" distR="0" wp14:anchorId="595A9D1B" wp14:editId="0449EC8E">
            <wp:extent cx="3091751" cy="2921405"/>
            <wp:effectExtent l="0" t="0" r="0" b="0"/>
            <wp:docPr id="29" name="Picture 29" descr="C:\Users\Jorgen\AppData\Local\Microsoft\Windows\INetCache\Content.Word\Accurate_Fast_Fall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n\AppData\Local\Microsoft\Windows\INetCache\Content.Word\Accurate_Fast_Fall_Det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896" cy="2934770"/>
                    </a:xfrm>
                    <a:prstGeom prst="rect">
                      <a:avLst/>
                    </a:prstGeom>
                    <a:noFill/>
                    <a:ln>
                      <a:noFill/>
                    </a:ln>
                  </pic:spPr>
                </pic:pic>
              </a:graphicData>
            </a:graphic>
          </wp:inline>
        </w:drawing>
      </w:r>
    </w:p>
    <w:p w:rsidR="004B414E" w:rsidRDefault="004B414E" w:rsidP="004B414E">
      <w:pPr>
        <w:pStyle w:val="Caption"/>
      </w:pPr>
      <w:bookmarkStart w:id="82" w:name="_Toc483432631"/>
      <w:r>
        <w:t xml:space="preserve">Joonis </w:t>
      </w:r>
      <w:r w:rsidR="00317F3A">
        <w:fldChar w:fldCharType="begin"/>
      </w:r>
      <w:r w:rsidR="00317F3A">
        <w:instrText xml:space="preserve"> SEQ Joonis \* ARABIC </w:instrText>
      </w:r>
      <w:r w:rsidR="00317F3A">
        <w:fldChar w:fldCharType="separate"/>
      </w:r>
      <w:r w:rsidR="00BA5236">
        <w:rPr>
          <w:noProof/>
        </w:rPr>
        <w:t>9</w:t>
      </w:r>
      <w:r w:rsidR="00317F3A">
        <w:rPr>
          <w:noProof/>
        </w:rPr>
        <w:fldChar w:fldCharType="end"/>
      </w:r>
      <w:r w:rsidR="00E87B7B">
        <w:t>.</w:t>
      </w:r>
      <w:r>
        <w:t xml:space="preserve"> Kehahoiakut arvestav kukkumise tuvastus</w:t>
      </w:r>
      <w:bookmarkEnd w:id="82"/>
      <w:r w:rsidR="001966C5">
        <w:t xml:space="preserve"> </w:t>
      </w:r>
      <w:sdt>
        <w:sdtPr>
          <w:id w:val="1951044770"/>
          <w:citation/>
        </w:sdtPr>
        <w:sdtContent>
          <w:r w:rsidR="001966C5" w:rsidRPr="00B45014">
            <w:fldChar w:fldCharType="begin"/>
          </w:r>
          <w:r w:rsidR="001966C5" w:rsidRPr="00B45014">
            <w:instrText xml:space="preserve"> CITATION accurate \l 1033 </w:instrText>
          </w:r>
          <w:r w:rsidR="001966C5" w:rsidRPr="00B45014">
            <w:fldChar w:fldCharType="separate"/>
          </w:r>
          <w:r w:rsidR="004E78AB">
            <w:rPr>
              <w:noProof/>
            </w:rPr>
            <w:t>[18]</w:t>
          </w:r>
          <w:r w:rsidR="001966C5" w:rsidRPr="00B45014">
            <w:fldChar w:fldCharType="end"/>
          </w:r>
        </w:sdtContent>
      </w:sdt>
    </w:p>
    <w:p w:rsidR="004B414E" w:rsidRDefault="004B414E" w:rsidP="004B414E">
      <w:pPr>
        <w:pStyle w:val="tekst"/>
      </w:pPr>
    </w:p>
    <w:p w:rsidR="004B414E" w:rsidRPr="00B45014" w:rsidRDefault="004B414E" w:rsidP="004B414E">
      <w:pPr>
        <w:pStyle w:val="Heading3"/>
      </w:pPr>
      <w:bookmarkStart w:id="83" w:name="_Toc483153936"/>
      <w:bookmarkStart w:id="84" w:name="_Toc483438927"/>
      <w:r w:rsidRPr="00B45014">
        <w:t xml:space="preserve">Philips </w:t>
      </w:r>
      <w:proofErr w:type="spellStart"/>
      <w:r w:rsidRPr="00B45014">
        <w:t>GoSafe</w:t>
      </w:r>
      <w:bookmarkEnd w:id="83"/>
      <w:bookmarkEnd w:id="84"/>
      <w:proofErr w:type="spellEnd"/>
    </w:p>
    <w:p w:rsidR="004B414E" w:rsidRDefault="004B414E" w:rsidP="004B414E">
      <w:pPr>
        <w:pStyle w:val="tekst"/>
      </w:pPr>
      <w:r w:rsidRPr="00B45014">
        <w:t xml:space="preserve">Tegemist on seadmega, mis on välja töötatud nii </w:t>
      </w:r>
      <w:proofErr w:type="spellStart"/>
      <w:r w:rsidRPr="00B45014">
        <w:t>sise</w:t>
      </w:r>
      <w:proofErr w:type="spellEnd"/>
      <w:r w:rsidRPr="00B45014">
        <w:t>- kui</w:t>
      </w:r>
      <w:r>
        <w:t xml:space="preserve"> ka</w:t>
      </w:r>
      <w:r w:rsidRPr="00B45014">
        <w:t xml:space="preserve"> </w:t>
      </w:r>
      <w:proofErr w:type="spellStart"/>
      <w:r w:rsidRPr="00B45014">
        <w:t>välistingimustesse</w:t>
      </w:r>
      <w:proofErr w:type="spellEnd"/>
      <w:r w:rsidRPr="00B45014">
        <w:t>. Asukoha</w:t>
      </w:r>
      <w:r w:rsidR="007273CE">
        <w:t xml:space="preserve"> tuvastamiseks on kasutusel WIFI (raadiokohtvõrk)</w:t>
      </w:r>
      <w:r w:rsidRPr="00B45014">
        <w:t>, GPS</w:t>
      </w:r>
      <w:r w:rsidR="00423E79">
        <w:t xml:space="preserve"> (globaalne positsioneerimissüsteem)</w:t>
      </w:r>
      <w:r w:rsidRPr="00B45014">
        <w:t>, helialarm ning lisaks salvestatakse aegajalt asukohta kasutades</w:t>
      </w:r>
      <w:r>
        <w:t xml:space="preserve"> selleks</w:t>
      </w:r>
      <w:r w:rsidRPr="00B45014">
        <w:t xml:space="preserve"> </w:t>
      </w:r>
      <w:proofErr w:type="spellStart"/>
      <w:r w:rsidRPr="00B45014">
        <w:t>GPS’i</w:t>
      </w:r>
      <w:proofErr w:type="spellEnd"/>
      <w:r w:rsidRPr="00B45014">
        <w:t>. Tootel on mõned puudused. Tootel on igakuine maks ning see jaotub pakettidesse, kallimad paketid pakuvad paremaid lahendusi. Kui tegu on mitme inimesega, osutub see kulukaks. Hädakõne ei suunata hädaabisse, vaid reageerimiskeskusele, kus uuritakse, mis inimesel täpsemalt juhtus ning seejärel võtab tugiisik ühendust hädaabiga</w:t>
      </w:r>
      <w:r>
        <w:t xml:space="preserve"> </w:t>
      </w:r>
      <w:sdt>
        <w:sdtPr>
          <w:id w:val="-2031560669"/>
          <w:citation/>
        </w:sdtPr>
        <w:sdtContent>
          <w:r w:rsidRPr="00B45014">
            <w:fldChar w:fldCharType="begin"/>
          </w:r>
          <w:r w:rsidRPr="00B45014">
            <w:instrText xml:space="preserve"> CITATION philips \l 1033 </w:instrText>
          </w:r>
          <w:r w:rsidRPr="00B45014">
            <w:fldChar w:fldCharType="separate"/>
          </w:r>
          <w:r w:rsidR="004E78AB">
            <w:rPr>
              <w:noProof/>
            </w:rPr>
            <w:t>[19]</w:t>
          </w:r>
          <w:r w:rsidRPr="00B45014">
            <w:fldChar w:fldCharType="end"/>
          </w:r>
        </w:sdtContent>
      </w:sdt>
      <w:r w:rsidRPr="00B45014">
        <w:t>.</w:t>
      </w:r>
      <w:r w:rsidR="00F82444">
        <w:t xml:space="preserve"> Seade on näidatud joonisel 10</w:t>
      </w:r>
      <w:r>
        <w:t>.</w:t>
      </w:r>
    </w:p>
    <w:p w:rsidR="004B414E" w:rsidRDefault="004B414E" w:rsidP="004B414E">
      <w:pPr>
        <w:pStyle w:val="tekst"/>
        <w:keepNext/>
        <w:jc w:val="center"/>
      </w:pPr>
      <w:r>
        <w:rPr>
          <w:noProof/>
          <w:lang w:val="en-US"/>
        </w:rPr>
        <w:drawing>
          <wp:inline distT="0" distB="0" distL="0" distR="0" wp14:anchorId="2304AB9A" wp14:editId="0537E646">
            <wp:extent cx="2040669" cy="150113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Safe_469_345.png"/>
                    <pic:cNvPicPr/>
                  </pic:nvPicPr>
                  <pic:blipFill>
                    <a:blip r:embed="rId20">
                      <a:extLst>
                        <a:ext uri="{28A0092B-C50C-407E-A947-70E740481C1C}">
                          <a14:useLocalDpi xmlns:a14="http://schemas.microsoft.com/office/drawing/2010/main" val="0"/>
                        </a:ext>
                      </a:extLst>
                    </a:blip>
                    <a:stretch>
                      <a:fillRect/>
                    </a:stretch>
                  </pic:blipFill>
                  <pic:spPr>
                    <a:xfrm>
                      <a:off x="0" y="0"/>
                      <a:ext cx="2076103" cy="1527198"/>
                    </a:xfrm>
                    <a:prstGeom prst="rect">
                      <a:avLst/>
                    </a:prstGeom>
                  </pic:spPr>
                </pic:pic>
              </a:graphicData>
            </a:graphic>
          </wp:inline>
        </w:drawing>
      </w:r>
    </w:p>
    <w:p w:rsidR="004B414E" w:rsidRDefault="004B414E" w:rsidP="004B414E">
      <w:pPr>
        <w:pStyle w:val="Caption"/>
      </w:pPr>
      <w:bookmarkStart w:id="85" w:name="_Toc483432632"/>
      <w:r>
        <w:t xml:space="preserve">Joonis </w:t>
      </w:r>
      <w:r w:rsidR="00317F3A">
        <w:fldChar w:fldCharType="begin"/>
      </w:r>
      <w:r w:rsidR="00317F3A">
        <w:instrText xml:space="preserve"> SEQ Joonis \* ARABIC </w:instrText>
      </w:r>
      <w:r w:rsidR="00317F3A">
        <w:fldChar w:fldCharType="separate"/>
      </w:r>
      <w:r w:rsidR="00BA5236">
        <w:rPr>
          <w:noProof/>
        </w:rPr>
        <w:t>10</w:t>
      </w:r>
      <w:r w:rsidR="00317F3A">
        <w:rPr>
          <w:noProof/>
        </w:rPr>
        <w:fldChar w:fldCharType="end"/>
      </w:r>
      <w:r w:rsidR="00E87B7B">
        <w:t>.</w:t>
      </w:r>
      <w:r>
        <w:t xml:space="preserve"> Philips </w:t>
      </w:r>
      <w:proofErr w:type="spellStart"/>
      <w:r>
        <w:t>GoSafe</w:t>
      </w:r>
      <w:bookmarkEnd w:id="85"/>
      <w:proofErr w:type="spellEnd"/>
      <w:r w:rsidR="001966C5">
        <w:t xml:space="preserve"> </w:t>
      </w:r>
      <w:sdt>
        <w:sdtPr>
          <w:id w:val="-949002774"/>
          <w:citation/>
        </w:sdtPr>
        <w:sdtContent>
          <w:r w:rsidR="001966C5" w:rsidRPr="00B45014">
            <w:fldChar w:fldCharType="begin"/>
          </w:r>
          <w:r w:rsidR="001966C5" w:rsidRPr="00B45014">
            <w:instrText xml:space="preserve"> CITATION philips \l 1033 </w:instrText>
          </w:r>
          <w:r w:rsidR="001966C5" w:rsidRPr="00B45014">
            <w:fldChar w:fldCharType="separate"/>
          </w:r>
          <w:r w:rsidR="004E78AB">
            <w:rPr>
              <w:noProof/>
            </w:rPr>
            <w:t>[19]</w:t>
          </w:r>
          <w:r w:rsidR="001966C5" w:rsidRPr="00B45014">
            <w:fldChar w:fldCharType="end"/>
          </w:r>
        </w:sdtContent>
      </w:sdt>
    </w:p>
    <w:p w:rsidR="004B414E" w:rsidRPr="00B45014" w:rsidRDefault="004B414E" w:rsidP="004B414E">
      <w:pPr>
        <w:pStyle w:val="tekst"/>
      </w:pPr>
    </w:p>
    <w:p w:rsidR="004B414E" w:rsidRPr="00B45014" w:rsidRDefault="004B414E" w:rsidP="004B414E">
      <w:pPr>
        <w:pStyle w:val="Heading3"/>
      </w:pPr>
      <w:bookmarkStart w:id="86" w:name="_Toc483153937"/>
      <w:bookmarkStart w:id="87" w:name="_Toc483438928"/>
      <w:proofErr w:type="spellStart"/>
      <w:r w:rsidRPr="00B45014">
        <w:lastRenderedPageBreak/>
        <w:t>Shimmer</w:t>
      </w:r>
      <w:proofErr w:type="spellEnd"/>
      <w:r w:rsidRPr="00B45014">
        <w:t xml:space="preserve"> </w:t>
      </w:r>
      <w:proofErr w:type="spellStart"/>
      <w:r w:rsidRPr="00B45014">
        <w:t>sensing</w:t>
      </w:r>
      <w:bookmarkEnd w:id="86"/>
      <w:bookmarkEnd w:id="87"/>
      <w:proofErr w:type="spellEnd"/>
    </w:p>
    <w:p w:rsidR="004B414E" w:rsidRDefault="004B414E" w:rsidP="004B414E">
      <w:pPr>
        <w:pStyle w:val="tekst"/>
      </w:pPr>
      <w:r w:rsidRPr="00B45014">
        <w:t xml:space="preserve">Firma, mis keskendub kantavatele sensoritele. Sensorid on andmete kogumiseks </w:t>
      </w:r>
      <w:r>
        <w:t>ja</w:t>
      </w:r>
      <w:r w:rsidRPr="00B45014">
        <w:t xml:space="preserve"> analüüsiks. Platvormi kasutatakse prototüübi arenduseks. Kogutakse andmeid ning andmete põhjal töötatakse välja lahendus, mida on võimalik tellida tellimustööna. Antud probleemile saaks neilt lahenduse, kuid see oleks kulukas </w:t>
      </w:r>
      <w:r>
        <w:t>ja</w:t>
      </w:r>
      <w:r w:rsidRPr="00B45014">
        <w:t xml:space="preserve"> aeganõudev. Juba ainuüksi andmekaabel maksab 39 €. Sobiva arenduskomplekti (</w:t>
      </w:r>
      <w:proofErr w:type="spellStart"/>
      <w:r w:rsidRPr="00B45014">
        <w:t>Consensys</w:t>
      </w:r>
      <w:proofErr w:type="spellEnd"/>
      <w:r w:rsidRPr="00B45014">
        <w:t xml:space="preserve"> </w:t>
      </w:r>
      <w:proofErr w:type="spellStart"/>
      <w:r w:rsidRPr="00B45014">
        <w:t>Development</w:t>
      </w:r>
      <w:proofErr w:type="spellEnd"/>
      <w:r w:rsidRPr="00B45014">
        <w:t xml:space="preserve"> </w:t>
      </w:r>
      <w:proofErr w:type="spellStart"/>
      <w:r w:rsidRPr="00B45014">
        <w:t>Kit</w:t>
      </w:r>
      <w:proofErr w:type="spellEnd"/>
      <w:sdt>
        <w:sdtPr>
          <w:id w:val="291333091"/>
          <w:citation/>
        </w:sdtPr>
        <w:sdtContent>
          <w:r w:rsidRPr="00B45014">
            <w:fldChar w:fldCharType="begin"/>
          </w:r>
          <w:r w:rsidRPr="00B45014">
            <w:instrText xml:space="preserve"> CITATION consensys \l 1033 </w:instrText>
          </w:r>
          <w:r w:rsidRPr="00B45014">
            <w:fldChar w:fldCharType="separate"/>
          </w:r>
          <w:r w:rsidR="004E78AB">
            <w:rPr>
              <w:noProof/>
            </w:rPr>
            <w:t xml:space="preserve"> [20]</w:t>
          </w:r>
          <w:r w:rsidRPr="00B45014">
            <w:fldChar w:fldCharType="end"/>
          </w:r>
        </w:sdtContent>
      </w:sdt>
      <w:r w:rsidRPr="00B45014">
        <w:t>) saaks neilt 499 €</w:t>
      </w:r>
      <w:r>
        <w:t xml:space="preserve">. Seadmes on altimeeter, kiirendusandur, güroskoop ning </w:t>
      </w:r>
      <w:proofErr w:type="spellStart"/>
      <w:r>
        <w:t>magnetometer</w:t>
      </w:r>
      <w:proofErr w:type="spellEnd"/>
      <w:r>
        <w:t>. Kõik arenduskomplektid on varustatud kõige vajalikuga (rihmad, juhtmed, elektroodi</w:t>
      </w:r>
      <w:r w:rsidR="00A07A29">
        <w:t>d</w:t>
      </w:r>
      <w:r w:rsidR="00F82444">
        <w:t>, jne.)</w:t>
      </w:r>
      <w:r w:rsidR="00566B77" w:rsidRPr="00566B77">
        <w:t xml:space="preserve"> </w:t>
      </w:r>
      <w:sdt>
        <w:sdtPr>
          <w:id w:val="1247771009"/>
          <w:citation/>
        </w:sdt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r w:rsidR="00566B77">
        <w:t>.</w:t>
      </w:r>
      <w:r w:rsidR="00F82444">
        <w:t xml:space="preserve"> </w:t>
      </w:r>
      <w:r w:rsidR="00CC7371">
        <w:t xml:space="preserve">Seade on sobilik testimiseks, seda saab kasutada referentsandmete kogumiseks. </w:t>
      </w:r>
      <w:r w:rsidR="00F82444">
        <w:t>Seadet kujutab joonis 11</w:t>
      </w:r>
      <w:r>
        <w:t>.</w:t>
      </w:r>
    </w:p>
    <w:p w:rsidR="004B414E" w:rsidRDefault="004B414E" w:rsidP="004B414E">
      <w:pPr>
        <w:pStyle w:val="tekst"/>
        <w:keepNext/>
      </w:pPr>
      <w:r>
        <w:rPr>
          <w:noProof/>
          <w:lang w:val="en-US"/>
        </w:rPr>
        <w:drawing>
          <wp:inline distT="0" distB="0" distL="0" distR="0" wp14:anchorId="4C89CF2A" wp14:editId="5DDD5FE3">
            <wp:extent cx="5476009" cy="205350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Kit.jpg"/>
                    <pic:cNvPicPr/>
                  </pic:nvPicPr>
                  <pic:blipFill>
                    <a:blip r:embed="rId21">
                      <a:extLst>
                        <a:ext uri="{28A0092B-C50C-407E-A947-70E740481C1C}">
                          <a14:useLocalDpi xmlns:a14="http://schemas.microsoft.com/office/drawing/2010/main" val="0"/>
                        </a:ext>
                      </a:extLst>
                    </a:blip>
                    <a:stretch>
                      <a:fillRect/>
                    </a:stretch>
                  </pic:blipFill>
                  <pic:spPr>
                    <a:xfrm>
                      <a:off x="0" y="0"/>
                      <a:ext cx="5500261" cy="2062596"/>
                    </a:xfrm>
                    <a:prstGeom prst="rect">
                      <a:avLst/>
                    </a:prstGeom>
                  </pic:spPr>
                </pic:pic>
              </a:graphicData>
            </a:graphic>
          </wp:inline>
        </w:drawing>
      </w:r>
    </w:p>
    <w:p w:rsidR="004B414E" w:rsidRDefault="004B414E" w:rsidP="004B414E">
      <w:pPr>
        <w:pStyle w:val="Caption"/>
      </w:pPr>
      <w:bookmarkStart w:id="88" w:name="_Toc483432633"/>
      <w:r>
        <w:t xml:space="preserve">Joonis </w:t>
      </w:r>
      <w:r w:rsidR="00317F3A">
        <w:fldChar w:fldCharType="begin"/>
      </w:r>
      <w:r w:rsidR="00317F3A">
        <w:instrText xml:space="preserve"> SEQ Joonis \* ARABIC </w:instrText>
      </w:r>
      <w:r w:rsidR="00317F3A">
        <w:fldChar w:fldCharType="separate"/>
      </w:r>
      <w:r w:rsidR="00BA5236">
        <w:rPr>
          <w:noProof/>
        </w:rPr>
        <w:t>11</w:t>
      </w:r>
      <w:r w:rsidR="00317F3A">
        <w:rPr>
          <w:noProof/>
        </w:rPr>
        <w:fldChar w:fldCharType="end"/>
      </w:r>
      <w:r w:rsidR="00E87B7B">
        <w:t>.</w:t>
      </w:r>
      <w:r>
        <w:t xml:space="preserve"> </w:t>
      </w:r>
      <w:proofErr w:type="spellStart"/>
      <w:r>
        <w:t>Consensys</w:t>
      </w:r>
      <w:proofErr w:type="spellEnd"/>
      <w:r>
        <w:t xml:space="preserve"> </w:t>
      </w:r>
      <w:proofErr w:type="spellStart"/>
      <w:r>
        <w:t>Development</w:t>
      </w:r>
      <w:proofErr w:type="spellEnd"/>
      <w:r>
        <w:t xml:space="preserve"> </w:t>
      </w:r>
      <w:proofErr w:type="spellStart"/>
      <w:r>
        <w:t>Kit</w:t>
      </w:r>
      <w:bookmarkEnd w:id="88"/>
      <w:proofErr w:type="spellEnd"/>
      <w:r w:rsidR="00566B77">
        <w:t xml:space="preserve"> </w:t>
      </w:r>
      <w:sdt>
        <w:sdtPr>
          <w:id w:val="-471058758"/>
          <w:citation/>
        </w:sdt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p>
    <w:p w:rsidR="004211F4" w:rsidRPr="00B45014" w:rsidRDefault="004211F4">
      <w:r w:rsidRPr="00B45014">
        <w:br w:type="page"/>
      </w:r>
    </w:p>
    <w:p w:rsidR="00D831C5" w:rsidRPr="00B45014" w:rsidRDefault="00D831C5" w:rsidP="00627AA0">
      <w:pPr>
        <w:pStyle w:val="Heading1"/>
      </w:pPr>
      <w:bookmarkStart w:id="89" w:name="_Toc483438929"/>
      <w:r w:rsidRPr="00B45014">
        <w:lastRenderedPageBreak/>
        <w:t>Tarkvara</w:t>
      </w:r>
      <w:bookmarkEnd w:id="89"/>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Content>
          <w:r w:rsidR="002C45DB" w:rsidRPr="00B45014">
            <w:fldChar w:fldCharType="begin"/>
          </w:r>
          <w:r w:rsidR="002C45DB" w:rsidRPr="00B45014">
            <w:instrText xml:space="preserve"> CITATION C \l 1033 </w:instrText>
          </w:r>
          <w:r w:rsidR="002C45DB" w:rsidRPr="00B45014">
            <w:fldChar w:fldCharType="separate"/>
          </w:r>
          <w:r w:rsidR="004E78AB">
            <w:rPr>
              <w:noProof/>
            </w:rPr>
            <w:t>[22]</w:t>
          </w:r>
          <w:r w:rsidR="002C45DB" w:rsidRPr="00B45014">
            <w:fldChar w:fldCharType="end"/>
          </w:r>
        </w:sdtContent>
      </w:sdt>
      <w:r w:rsidR="00BD27EA" w:rsidRPr="00B45014">
        <w:t xml:space="preserve">. </w:t>
      </w:r>
      <w:r w:rsidR="005B2518">
        <w:t>Programmeerimiskeskkonnaks va</w:t>
      </w:r>
      <w:r w:rsidR="008B33D7" w:rsidRPr="00B45014">
        <w:t xml:space="preserve">lisin </w:t>
      </w:r>
      <w:proofErr w:type="spellStart"/>
      <w:r w:rsidR="008B33D7" w:rsidRPr="00B45014">
        <w:t>Keil</w:t>
      </w:r>
      <w:proofErr w:type="spellEnd"/>
      <w:r w:rsidR="008B33D7" w:rsidRPr="00B45014">
        <w:t xml:space="preserve"> uVision5</w:t>
      </w:r>
      <w:r w:rsidR="003B43C3">
        <w:t xml:space="preserve">, </w:t>
      </w:r>
      <w:r w:rsidR="00027DFA">
        <w:t>sest</w:t>
      </w:r>
      <w:r w:rsidR="00BE4145">
        <w:t xml:space="preserve"> keskkond on toetatud </w:t>
      </w:r>
      <w:proofErr w:type="spellStart"/>
      <w:r w:rsidR="00BE4145">
        <w:t>STMicroelectronics’i</w:t>
      </w:r>
      <w:proofErr w:type="spellEnd"/>
      <w:r w:rsidR="00BE4145">
        <w:t xml:space="preserve"> poolt</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CE6C24" w:rsidRPr="00B45014">
        <w:t xml:space="preserve"> erineva</w:t>
      </w:r>
      <w:r w:rsidR="0001387A">
        <w:t>i</w:t>
      </w:r>
      <w:r w:rsidR="00CE6C24" w:rsidRPr="00B45014">
        <w:t>d os</w:t>
      </w:r>
      <w:r w:rsidR="006F2713" w:rsidRPr="00B45014">
        <w:t>i 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r w:rsidR="00E4554C">
        <w:t>silumisel</w:t>
      </w:r>
      <w:r w:rsidR="00955854" w:rsidRPr="00B45014">
        <w:t>: registrist lugemine ning kirjutamine.</w:t>
      </w:r>
    </w:p>
    <w:p w:rsidR="00B73737" w:rsidRPr="00B45014" w:rsidRDefault="00B73737" w:rsidP="00B73737">
      <w:pPr>
        <w:pStyle w:val="Heading2"/>
      </w:pPr>
      <w:bookmarkStart w:id="90" w:name="_Toc483153939"/>
      <w:bookmarkStart w:id="91" w:name="_Toc483438930"/>
      <w:r w:rsidRPr="00B45014">
        <w:t>STM32CubeMX</w:t>
      </w:r>
      <w:r w:rsidR="007674EC">
        <w:t xml:space="preserve"> programm</w:t>
      </w:r>
      <w:bookmarkEnd w:id="90"/>
      <w:bookmarkEnd w:id="91"/>
    </w:p>
    <w:p w:rsidR="00907988" w:rsidRPr="00B45014" w:rsidRDefault="001B08FA" w:rsidP="00D10445">
      <w:pPr>
        <w:pStyle w:val="tekst"/>
      </w:pPr>
      <w:r w:rsidRPr="00B45014">
        <w:t xml:space="preserve">STM32CubeMX on programm, mis lihtsustab arendaja tööd. </w:t>
      </w:r>
      <w:r w:rsidR="00911387" w:rsidRPr="00B45014">
        <w:t>Tegemist on tarkvaraga, mis võimaldab genereerida initsialiseerimis 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1820F7" w:rsidRPr="00B45014">
        <w:t xml:space="preserve"> Lisaks initsialiseerimis koodile antakse kaasa STM32Cube HAL</w:t>
      </w:r>
      <w:r w:rsidR="00423E79">
        <w:t xml:space="preserve"> (riistvara abstrakt kiht)</w:t>
      </w:r>
      <w:r w:rsidR="001820F7" w:rsidRPr="00B45014">
        <w:t xml:space="preserve"> teek.</w:t>
      </w:r>
      <w:sdt>
        <w:sdtPr>
          <w:id w:val="1743218283"/>
          <w:citation/>
        </w:sdtPr>
        <w:sdtContent>
          <w:r w:rsidR="00F677C9" w:rsidRPr="00B45014">
            <w:fldChar w:fldCharType="begin"/>
          </w:r>
          <w:r w:rsidR="00F677C9" w:rsidRPr="00B45014">
            <w:instrText xml:space="preserve"> CITATION STM32CubeMX \l 1033 </w:instrText>
          </w:r>
          <w:r w:rsidR="00F677C9" w:rsidRPr="00B45014">
            <w:fldChar w:fldCharType="separate"/>
          </w:r>
          <w:r w:rsidR="004E78AB">
            <w:rPr>
              <w:noProof/>
            </w:rPr>
            <w:t xml:space="preserve"> [23]</w:t>
          </w:r>
          <w:r w:rsidR="00F677C9" w:rsidRPr="00B45014">
            <w:fldChar w:fldCharType="end"/>
          </w:r>
        </w:sdtContent>
      </w:sdt>
    </w:p>
    <w:p w:rsidR="008D04F5" w:rsidRPr="00B45014"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w:t>
      </w:r>
      <w:r w:rsidR="00423E79">
        <w:t xml:space="preserve"> (integreeritud programmeerimiskeskkond)</w:t>
      </w:r>
      <w:r w:rsidRPr="00B45014">
        <w:t xml:space="preserv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w:t>
      </w:r>
      <w:r w:rsidR="00A07A29">
        <w:t>4</w:t>
      </w:r>
      <w:r w:rsidRPr="00B45014">
        <w:t>.</w:t>
      </w:r>
      <w:r w:rsidR="007F5690" w:rsidRPr="00B45014">
        <w:t xml:space="preserve"> </w:t>
      </w:r>
      <w:r w:rsidR="007A30C0">
        <w:t>Koodi genereerimise alam</w:t>
      </w:r>
      <w:r w:rsidRPr="00B45014">
        <w:t>menüüst tuleb vaadata, et kasutajakood jääks alles iga</w:t>
      </w:r>
      <w:r w:rsidR="00191EA3">
        <w:t xml:space="preserve"> </w:t>
      </w:r>
      <w:r w:rsidRPr="00B45014">
        <w:t>kord kui programm genereerib uue koodi. Joonis</w:t>
      </w:r>
      <w:r w:rsidR="00191EA3">
        <w:t xml:space="preserve"> </w:t>
      </w:r>
      <w:r w:rsidR="00F82444">
        <w:t>12</w:t>
      </w:r>
      <w:r w:rsidR="00191EA3">
        <w:t xml:space="preserve"> näitab STM32 p</w:t>
      </w:r>
      <w:r w:rsidRPr="00B45014">
        <w:t>rojekti seadistusi.</w:t>
      </w:r>
    </w:p>
    <w:p w:rsidR="00296009" w:rsidRPr="00B45014" w:rsidRDefault="00296009" w:rsidP="00296009">
      <w:pPr>
        <w:pStyle w:val="Caption"/>
        <w:keepNext/>
        <w:jc w:val="left"/>
      </w:pPr>
      <w:bookmarkStart w:id="92" w:name="_Toc483420113"/>
      <w:r w:rsidRPr="00B45014">
        <w:t xml:space="preserve">Tabel </w:t>
      </w:r>
      <w:r w:rsidR="00317F3A">
        <w:fldChar w:fldCharType="begin"/>
      </w:r>
      <w:r w:rsidR="00317F3A">
        <w:instrText xml:space="preserve"> SEQ Tabel \* ARABIC </w:instrText>
      </w:r>
      <w:r w:rsidR="00317F3A">
        <w:fldChar w:fldCharType="separate"/>
      </w:r>
      <w:r w:rsidR="00BA5236">
        <w:rPr>
          <w:noProof/>
        </w:rPr>
        <w:t>3</w:t>
      </w:r>
      <w:r w:rsidR="00317F3A">
        <w:rPr>
          <w:noProof/>
        </w:rPr>
        <w:fldChar w:fldCharType="end"/>
      </w:r>
      <w:r w:rsidR="00587D1B">
        <w:t>.</w:t>
      </w:r>
      <w:r w:rsidRPr="00B45014">
        <w:t xml:space="preserve"> UART seaded</w:t>
      </w:r>
      <w:bookmarkEnd w:id="92"/>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lastRenderedPageBreak/>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8D04F5" w:rsidP="008D04F5">
            <w:pPr>
              <w:pStyle w:val="tekst"/>
            </w:pPr>
            <w:r w:rsidRPr="00B45014">
              <w:t>aktiveeritud</w:t>
            </w:r>
          </w:p>
        </w:tc>
      </w:tr>
    </w:tbl>
    <w:p w:rsidR="008D04F5" w:rsidRPr="00B45014" w:rsidRDefault="008D04F5" w:rsidP="00D10445">
      <w:pPr>
        <w:pStyle w:val="tekst"/>
      </w:pPr>
    </w:p>
    <w:p w:rsidR="00162A85" w:rsidRPr="00B45014" w:rsidRDefault="00162A85" w:rsidP="00874E76">
      <w:pPr>
        <w:keepNext/>
        <w:jc w:val="center"/>
      </w:pPr>
      <w:r w:rsidRPr="00B45014">
        <w:rPr>
          <w:noProof/>
          <w:lang w:val="en-US"/>
        </w:rPr>
        <w:drawing>
          <wp:inline distT="0" distB="0" distL="0" distR="0" wp14:anchorId="2037E6AA" wp14:editId="1B98BB03">
            <wp:extent cx="3654193" cy="328855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M_CUBE_Init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5434" cy="3307675"/>
                    </a:xfrm>
                    <a:prstGeom prst="rect">
                      <a:avLst/>
                    </a:prstGeom>
                  </pic:spPr>
                </pic:pic>
              </a:graphicData>
            </a:graphic>
          </wp:inline>
        </w:drawing>
      </w:r>
    </w:p>
    <w:p w:rsidR="004136C1" w:rsidRPr="00B45014" w:rsidRDefault="00162A85" w:rsidP="00874E76">
      <w:pPr>
        <w:pStyle w:val="Caption"/>
      </w:pPr>
      <w:bookmarkStart w:id="93" w:name="_Toc483432634"/>
      <w:r w:rsidRPr="00B45014">
        <w:t xml:space="preserve">Joonis </w:t>
      </w:r>
      <w:r w:rsidR="00317F3A">
        <w:fldChar w:fldCharType="begin"/>
      </w:r>
      <w:r w:rsidR="00317F3A">
        <w:instrText xml:space="preserve"> SEQ Joonis \* ARABIC </w:instrText>
      </w:r>
      <w:r w:rsidR="00317F3A">
        <w:fldChar w:fldCharType="separate"/>
      </w:r>
      <w:r w:rsidR="00BA5236">
        <w:rPr>
          <w:noProof/>
        </w:rPr>
        <w:t>12</w:t>
      </w:r>
      <w:r w:rsidR="00317F3A">
        <w:rPr>
          <w:noProof/>
        </w:rPr>
        <w:fldChar w:fldCharType="end"/>
      </w:r>
      <w:r w:rsidR="00E87B7B">
        <w:t>.</w:t>
      </w:r>
      <w:r w:rsidRPr="00B45014">
        <w:t xml:space="preserve"> STM32</w:t>
      </w:r>
      <w:r w:rsidR="00474223" w:rsidRPr="00B45014">
        <w:t>CubeMX</w:t>
      </w:r>
      <w:r w:rsidR="00606B0C" w:rsidRPr="00B45014">
        <w:t xml:space="preserve"> p</w:t>
      </w:r>
      <w:r w:rsidRPr="00B45014">
        <w:t xml:space="preserve">rojekti </w:t>
      </w:r>
      <w:r w:rsidR="00474223" w:rsidRPr="00B45014">
        <w:t>seaded</w:t>
      </w:r>
      <w:bookmarkEnd w:id="93"/>
    </w:p>
    <w:p w:rsidR="00362C7B" w:rsidRPr="00B45014" w:rsidRDefault="00226547" w:rsidP="00362C7B">
      <w:pPr>
        <w:pStyle w:val="Heading3"/>
      </w:pPr>
      <w:bookmarkStart w:id="94" w:name="_Toc483153940"/>
      <w:bookmarkStart w:id="95" w:name="_Toc483438931"/>
      <w:r w:rsidRPr="00B45014">
        <w:t>STM32Cube HAL teek</w:t>
      </w:r>
      <w:bookmarkEnd w:id="94"/>
      <w:bookmarkEnd w:id="95"/>
    </w:p>
    <w:p w:rsidR="00FB1771" w:rsidRPr="00B45014" w:rsidRDefault="001271AA" w:rsidP="00362C7B">
      <w:pPr>
        <w:pStyle w:val="tekst"/>
      </w:pPr>
      <w:r w:rsidRPr="00B45014">
        <w:t xml:space="preserve">STM32Cube HAL teek on </w:t>
      </w:r>
      <w:proofErr w:type="spellStart"/>
      <w:r w:rsidRPr="00B45014">
        <w:t>STMicroeletronics’i</w:t>
      </w:r>
      <w:proofErr w:type="spellEnd"/>
      <w:r w:rsidRPr="00B45014">
        <w:t xml:space="preserve"> initsiatiivil </w:t>
      </w:r>
      <w:r w:rsidR="00890C28" w:rsidRPr="00B45014">
        <w:t>arendatud</w:t>
      </w:r>
      <w:r w:rsidRPr="00B45014">
        <w:t xml:space="preserve"> </w:t>
      </w:r>
      <w:r w:rsidR="00FD09B5" w:rsidRPr="00B45014">
        <w:t>draiver. D</w:t>
      </w:r>
      <w:r w:rsidR="00FD09B5" w:rsidRPr="00B45014">
        <w:rPr>
          <w:noProof/>
        </w:rPr>
        <w:t>raiver pakub kasutamiseks API’se</w:t>
      </w:r>
      <w:r w:rsidR="00423E79">
        <w:rPr>
          <w:noProof/>
        </w:rPr>
        <w:t xml:space="preserve"> (r</w:t>
      </w:r>
      <w:r w:rsidR="00423E79" w:rsidRPr="00423E79">
        <w:rPr>
          <w:noProof/>
        </w:rPr>
        <w:t>akendusliides</w:t>
      </w:r>
      <w:r w:rsidR="00423E79">
        <w:rPr>
          <w:noProof/>
        </w:rPr>
        <w:t>)</w:t>
      </w:r>
      <w:r w:rsidR="00FD09B5" w:rsidRPr="00B45014">
        <w:rPr>
          <w:noProof/>
        </w:rPr>
        <w:t>,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 ning hallata vigu.</w:t>
      </w:r>
      <w:r w:rsidR="00D72D04" w:rsidRPr="00B45014">
        <w:rPr>
          <w:noProof/>
        </w:rPr>
        <w:t xml:space="preserve"> </w:t>
      </w:r>
      <w:sdt>
        <w:sdtPr>
          <w:rPr>
            <w:noProof/>
          </w:rPr>
          <w:id w:val="-1058472790"/>
          <w:citation/>
        </w:sdtPr>
        <w:sdtContent>
          <w:r w:rsidR="00D72D04" w:rsidRPr="00B45014">
            <w:rPr>
              <w:noProof/>
            </w:rPr>
            <w:fldChar w:fldCharType="begin"/>
          </w:r>
          <w:r w:rsidR="00BF43DB">
            <w:rPr>
              <w:noProof/>
            </w:rPr>
            <w:instrText xml:space="preserve">CITATION HAL \l 1033 </w:instrText>
          </w:r>
          <w:r w:rsidR="00D72D04" w:rsidRPr="00B45014">
            <w:rPr>
              <w:noProof/>
            </w:rPr>
            <w:fldChar w:fldCharType="separate"/>
          </w:r>
          <w:r w:rsidR="004E78AB">
            <w:rPr>
              <w:noProof/>
            </w:rPr>
            <w:t>[24]</w:t>
          </w:r>
          <w:r w:rsidR="00D72D04" w:rsidRPr="00B45014">
            <w:rPr>
              <w:noProof/>
            </w:rPr>
            <w:fldChar w:fldCharType="end"/>
          </w:r>
        </w:sdtContent>
      </w:sdt>
      <w:r w:rsidR="00D72D04" w:rsidRPr="00B45014">
        <w:t xml:space="preserve"> </w:t>
      </w:r>
      <w:r w:rsidR="00FB1771" w:rsidRPr="00B45014">
        <w:br w:type="page"/>
      </w:r>
    </w:p>
    <w:p w:rsidR="00C1216B" w:rsidRPr="00B45014" w:rsidRDefault="008E0B2D" w:rsidP="00C1216B">
      <w:pPr>
        <w:pStyle w:val="Heading2"/>
      </w:pPr>
      <w:bookmarkStart w:id="96" w:name="_Toc483153941"/>
      <w:bookmarkStart w:id="97" w:name="_Toc483438932"/>
      <w:r w:rsidRPr="00B45014">
        <w:lastRenderedPageBreak/>
        <w:t>Programmi töö</w:t>
      </w:r>
      <w:bookmarkEnd w:id="96"/>
      <w:bookmarkEnd w:id="97"/>
    </w:p>
    <w:p w:rsidR="00077CB7" w:rsidRPr="00B45014" w:rsidRDefault="00A6478E" w:rsidP="00D10445">
      <w:pPr>
        <w:pStyle w:val="tekst"/>
      </w:pPr>
      <w:r w:rsidRPr="00B45014">
        <w:t>Esmalt</w:t>
      </w:r>
      <w:r w:rsidR="00D63654" w:rsidRPr="00B45014">
        <w:t xml:space="preserve"> initsialiseeritakse kõik sisemised seadistused arendusplaadil,</w:t>
      </w:r>
      <w:r w:rsidR="007623D7">
        <w:t xml:space="preserve"> mis saadakse </w:t>
      </w:r>
      <w:r w:rsidR="004A4B35" w:rsidRPr="00B45014">
        <w:t>STM32CubeMX programmist. S</w:t>
      </w:r>
      <w:r w:rsidR="00D63654" w:rsidRPr="00B45014">
        <w:t>eejä</w:t>
      </w:r>
      <w:r w:rsidR="0019292C">
        <w:t xml:space="preserve">rel saadetakse </w:t>
      </w:r>
      <w:r w:rsidR="00D63654" w:rsidRPr="00B45014">
        <w:t>sensorile</w:t>
      </w:r>
      <w:r w:rsidR="0019292C">
        <w:t xml:space="preserve"> seadistused</w:t>
      </w:r>
      <w:r w:rsidR="00D63654" w:rsidRPr="00B45014">
        <w:t>.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w:t>
      </w:r>
      <w:r w:rsidR="0017008D">
        <w:t xml:space="preserve">ete kontroll toimub järgnevalt. </w:t>
      </w:r>
      <w:r w:rsidRPr="00B45014">
        <w:t>X, Y, Z koordinaa</w:t>
      </w:r>
      <w:r w:rsidR="00D45BB7">
        <w:t>tide jaoks tuleb</w:t>
      </w:r>
      <w:r w:rsidR="0017008D">
        <w:t xml:space="preserve"> kokku</w:t>
      </w:r>
      <w:r w:rsidR="00D45BB7">
        <w:t xml:space="preserve">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 toimuda, mis tahes hetkel 6 baidi pärimisel. Kui üks bait kuuest on vigane, ei saa andmeid töödelda</w:t>
      </w:r>
      <w:r w:rsidR="00E80934" w:rsidRPr="00B45014">
        <w:t>.</w:t>
      </w:r>
      <w:r w:rsidR="00A6478E" w:rsidRPr="00B45014">
        <w:t xml:space="preserve"> Täpsema info</w:t>
      </w:r>
      <w:r w:rsidR="00817801">
        <w:t>,</w:t>
      </w:r>
      <w:r w:rsidR="00A6478E" w:rsidRPr="00B45014">
        <w:t xml:space="preserve"> kuidas toimub andmete pärimise kohta</w:t>
      </w:r>
      <w:r w:rsidR="001E6BA2">
        <w:t>,</w:t>
      </w:r>
      <w:r w:rsidR="00A6478E" w:rsidRPr="00B45014">
        <w:t xml:space="preserve"> saab</w:t>
      </w:r>
      <w:r w:rsidR="001E6BA2">
        <w:t xml:space="preserve"> lugeda</w:t>
      </w:r>
      <w:r w:rsidR="00A6478E" w:rsidRPr="00B45014">
        <w:t xml:space="preserve"> peatükis 3.5</w:t>
      </w:r>
      <w:r w:rsidR="00BC6BBD">
        <w:t>.</w:t>
      </w:r>
      <w:r w:rsidR="00EE0F44" w:rsidRPr="00B45014">
        <w:t xml:space="preserve"> Programmi tööd kirjeldab joonis </w:t>
      </w:r>
      <w:r w:rsidR="00F82444">
        <w:t>13</w:t>
      </w:r>
      <w:r w:rsidR="00EE0F44" w:rsidRPr="00B45014">
        <w:t>.</w:t>
      </w:r>
    </w:p>
    <w:p w:rsidR="00085CA6" w:rsidRPr="00B45014" w:rsidRDefault="00085CA6" w:rsidP="00874E76">
      <w:pPr>
        <w:pStyle w:val="tekst"/>
        <w:jc w:val="center"/>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874E76">
      <w:pPr>
        <w:pStyle w:val="Caption"/>
      </w:pPr>
      <w:bookmarkStart w:id="98" w:name="_Toc483432635"/>
      <w:r w:rsidRPr="00B45014">
        <w:t xml:space="preserve">Joonis </w:t>
      </w:r>
      <w:r w:rsidR="00317F3A">
        <w:fldChar w:fldCharType="begin"/>
      </w:r>
      <w:r w:rsidR="00317F3A">
        <w:instrText xml:space="preserve"> SEQ Joonis \* ARABIC </w:instrText>
      </w:r>
      <w:r w:rsidR="00317F3A">
        <w:fldChar w:fldCharType="separate"/>
      </w:r>
      <w:r w:rsidR="00BA5236">
        <w:rPr>
          <w:noProof/>
        </w:rPr>
        <w:t>13</w:t>
      </w:r>
      <w:r w:rsidR="00317F3A">
        <w:rPr>
          <w:noProof/>
        </w:rPr>
        <w:fldChar w:fldCharType="end"/>
      </w:r>
      <w:r w:rsidR="00630075">
        <w:t>.</w:t>
      </w:r>
      <w:r w:rsidRPr="00B45014">
        <w:t xml:space="preserve"> Programmi töö</w:t>
      </w:r>
      <w:bookmarkEnd w:id="98"/>
    </w:p>
    <w:p w:rsidR="00085CA6" w:rsidRPr="00B45014" w:rsidRDefault="00085CA6" w:rsidP="00D10445">
      <w:pPr>
        <w:pStyle w:val="tekst"/>
      </w:pPr>
    </w:p>
    <w:p w:rsidR="0088571D" w:rsidRPr="00B45014" w:rsidRDefault="00082FC8" w:rsidP="00D10445">
      <w:pPr>
        <w:pStyle w:val="tekst"/>
      </w:pPr>
      <w:r w:rsidRPr="00B45014">
        <w:t>Juhul</w:t>
      </w:r>
      <w:r w:rsidR="00501496">
        <w:t xml:space="preserve">, </w:t>
      </w:r>
      <w:r w:rsidRPr="00B45014">
        <w:t xml:space="preserve">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xml:space="preserve">, </w:t>
      </w:r>
      <w:r w:rsidR="008E4059" w:rsidRPr="00B45014">
        <w:t xml:space="preserve">kus esimene bait tähistab vähima kaaluga baiti ning teine </w:t>
      </w:r>
      <w:r w:rsidR="0088571D" w:rsidRPr="00B45014">
        <w:t>bait suurimat.</w:t>
      </w:r>
      <w:r w:rsidR="00AC34A1">
        <w:t xml:space="preserve"> Tabel 5</w:t>
      </w:r>
      <w:r w:rsidR="00EE0F44" w:rsidRPr="00B45014">
        <w:t xml:space="preserve"> on toodud näide MNB</w:t>
      </w:r>
      <w:r w:rsidR="00006026">
        <w:t xml:space="preserve"> (</w:t>
      </w:r>
      <w:r w:rsidR="00F96626">
        <w:t>suurima kaaluga bitt</w:t>
      </w:r>
      <w:r w:rsidR="00006026">
        <w:t>)</w:t>
      </w:r>
      <w:r w:rsidR="00EE0F44" w:rsidRPr="00B45014">
        <w:t xml:space="preserve"> ja LSB</w:t>
      </w:r>
      <w:r w:rsidR="00006026">
        <w:t xml:space="preserve"> (vähima kaaluga bitt)</w:t>
      </w:r>
      <w:r w:rsidR="00EE0F44" w:rsidRPr="00B45014">
        <w:t xml:space="preserve"> andme töötlusest.</w:t>
      </w:r>
    </w:p>
    <w:p w:rsidR="00EE0F44" w:rsidRPr="00B45014" w:rsidRDefault="00EE0F44" w:rsidP="00EE0F44">
      <w:pPr>
        <w:pStyle w:val="Caption"/>
        <w:keepNext/>
        <w:jc w:val="left"/>
      </w:pPr>
      <w:bookmarkStart w:id="99" w:name="_Ref483081655"/>
      <w:bookmarkStart w:id="100" w:name="_Toc483420114"/>
      <w:r w:rsidRPr="00B45014">
        <w:lastRenderedPageBreak/>
        <w:t xml:space="preserve">Tabel </w:t>
      </w:r>
      <w:r w:rsidR="00317F3A">
        <w:fldChar w:fldCharType="begin"/>
      </w:r>
      <w:r w:rsidR="00317F3A">
        <w:instrText xml:space="preserve"> SEQ Tabel \* ARABIC </w:instrText>
      </w:r>
      <w:r w:rsidR="00317F3A">
        <w:fldChar w:fldCharType="separate"/>
      </w:r>
      <w:r w:rsidR="00BA5236">
        <w:rPr>
          <w:noProof/>
        </w:rPr>
        <w:t>4</w:t>
      </w:r>
      <w:r w:rsidR="00317F3A">
        <w:rPr>
          <w:noProof/>
        </w:rPr>
        <w:fldChar w:fldCharType="end"/>
      </w:r>
      <w:r w:rsidR="00587D1B">
        <w:t>.</w:t>
      </w:r>
      <w:r w:rsidRPr="00B45014">
        <w:t xml:space="preserve"> MSB ja LSB andme töötlus</w:t>
      </w:r>
      <w:bookmarkEnd w:id="99"/>
      <w:bookmarkEnd w:id="100"/>
    </w:p>
    <w:tbl>
      <w:tblPr>
        <w:tblStyle w:val="TableGrid"/>
        <w:tblW w:w="0" w:type="auto"/>
        <w:jc w:val="center"/>
        <w:tblLook w:val="04A0" w:firstRow="1" w:lastRow="0" w:firstColumn="1" w:lastColumn="0" w:noHBand="0" w:noVBand="1"/>
      </w:tblPr>
      <w:tblGrid>
        <w:gridCol w:w="1696"/>
        <w:gridCol w:w="1843"/>
        <w:gridCol w:w="1843"/>
        <w:gridCol w:w="2693"/>
      </w:tblGrid>
      <w:tr w:rsidR="00B81A23" w:rsidRPr="00B45014" w:rsidTr="00B81A23">
        <w:trPr>
          <w:jc w:val="center"/>
        </w:trPr>
        <w:tc>
          <w:tcPr>
            <w:tcW w:w="1696" w:type="dxa"/>
            <w:shd w:val="clear" w:color="auto" w:fill="FBE4D5" w:themeFill="accent2" w:themeFillTint="33"/>
          </w:tcPr>
          <w:p w:rsidR="00B81A23" w:rsidRPr="00B45014" w:rsidRDefault="00B81A23" w:rsidP="00D10445">
            <w:pPr>
              <w:pStyle w:val="tekst"/>
            </w:pPr>
            <w:r>
              <w:t>Andme tüüp</w:t>
            </w:r>
          </w:p>
        </w:tc>
        <w:tc>
          <w:tcPr>
            <w:tcW w:w="1843" w:type="dxa"/>
            <w:shd w:val="clear" w:color="auto" w:fill="FBE4D5" w:themeFill="accent2" w:themeFillTint="33"/>
          </w:tcPr>
          <w:p w:rsidR="00B81A23" w:rsidRPr="00B45014" w:rsidRDefault="00B81A23" w:rsidP="00D10445">
            <w:pPr>
              <w:pStyle w:val="tekst"/>
            </w:pPr>
            <w:r w:rsidRPr="00B45014">
              <w:t>MSB</w:t>
            </w:r>
          </w:p>
        </w:tc>
        <w:tc>
          <w:tcPr>
            <w:tcW w:w="1843" w:type="dxa"/>
            <w:shd w:val="clear" w:color="auto" w:fill="FBE4D5" w:themeFill="accent2" w:themeFillTint="33"/>
          </w:tcPr>
          <w:p w:rsidR="00B81A23" w:rsidRPr="00B45014" w:rsidRDefault="00B81A23" w:rsidP="00D10445">
            <w:pPr>
              <w:pStyle w:val="tekst"/>
            </w:pPr>
            <w:r w:rsidRPr="00B45014">
              <w:t>LSB</w:t>
            </w:r>
          </w:p>
        </w:tc>
        <w:tc>
          <w:tcPr>
            <w:tcW w:w="2693" w:type="dxa"/>
            <w:shd w:val="clear" w:color="auto" w:fill="FBE4D5" w:themeFill="accent2" w:themeFillTint="33"/>
          </w:tcPr>
          <w:p w:rsidR="00B81A23" w:rsidRPr="00B45014" w:rsidRDefault="00B81A23" w:rsidP="00D10445">
            <w:pPr>
              <w:pStyle w:val="tekst"/>
            </w:pPr>
            <w:r w:rsidRPr="00B45014">
              <w:t>Töödeldud kujul</w:t>
            </w:r>
          </w:p>
        </w:tc>
      </w:tr>
      <w:tr w:rsidR="00B81A23" w:rsidRPr="00B45014" w:rsidTr="00B81A23">
        <w:trPr>
          <w:jc w:val="center"/>
        </w:trPr>
        <w:tc>
          <w:tcPr>
            <w:tcW w:w="1696" w:type="dxa"/>
          </w:tcPr>
          <w:p w:rsidR="00B81A23" w:rsidRPr="00B45014" w:rsidRDefault="00B434BD" w:rsidP="00D10445">
            <w:pPr>
              <w:pStyle w:val="tekst"/>
            </w:pPr>
            <w:r>
              <w:t>Bait</w:t>
            </w:r>
          </w:p>
        </w:tc>
        <w:tc>
          <w:tcPr>
            <w:tcW w:w="1843" w:type="dxa"/>
          </w:tcPr>
          <w:p w:rsidR="00B81A23" w:rsidRPr="00B45014" w:rsidRDefault="00B81A23" w:rsidP="00D10445">
            <w:pPr>
              <w:pStyle w:val="tekst"/>
            </w:pPr>
            <w:r w:rsidRPr="00B45014">
              <w:t>8 baiti</w:t>
            </w:r>
          </w:p>
        </w:tc>
        <w:tc>
          <w:tcPr>
            <w:tcW w:w="1843" w:type="dxa"/>
          </w:tcPr>
          <w:p w:rsidR="00B81A23" w:rsidRPr="00B45014" w:rsidRDefault="00B81A23" w:rsidP="00D10445">
            <w:pPr>
              <w:pStyle w:val="tekst"/>
            </w:pPr>
            <w:r w:rsidRPr="00B45014">
              <w:t>8 baiti</w:t>
            </w:r>
          </w:p>
        </w:tc>
        <w:tc>
          <w:tcPr>
            <w:tcW w:w="2693" w:type="dxa"/>
          </w:tcPr>
          <w:p w:rsidR="00B81A23" w:rsidRPr="00B45014" w:rsidRDefault="00B81A23" w:rsidP="00D10445">
            <w:pPr>
              <w:pStyle w:val="tekst"/>
            </w:pPr>
            <w:r w:rsidRPr="00B45014">
              <w:t>16 baiti</w:t>
            </w:r>
          </w:p>
        </w:tc>
      </w:tr>
      <w:tr w:rsidR="00B81A23" w:rsidRPr="00B45014" w:rsidTr="00B81A23">
        <w:trPr>
          <w:jc w:val="center"/>
        </w:trPr>
        <w:tc>
          <w:tcPr>
            <w:tcW w:w="1696" w:type="dxa"/>
          </w:tcPr>
          <w:p w:rsidR="00B81A23" w:rsidRPr="00B45014" w:rsidRDefault="00B81A23" w:rsidP="00D10445">
            <w:pPr>
              <w:pStyle w:val="tekst"/>
            </w:pPr>
            <w:proofErr w:type="spellStart"/>
            <w:r>
              <w:t>Bin</w:t>
            </w:r>
            <w:proofErr w:type="spellEnd"/>
          </w:p>
        </w:tc>
        <w:tc>
          <w:tcPr>
            <w:tcW w:w="1843" w:type="dxa"/>
          </w:tcPr>
          <w:p w:rsidR="00B81A23" w:rsidRPr="00B45014" w:rsidRDefault="00B81A23" w:rsidP="00D10445">
            <w:pPr>
              <w:pStyle w:val="tekst"/>
            </w:pPr>
            <w:r w:rsidRPr="00B45014">
              <w:t>1111 1101</w:t>
            </w:r>
          </w:p>
        </w:tc>
        <w:tc>
          <w:tcPr>
            <w:tcW w:w="1843" w:type="dxa"/>
          </w:tcPr>
          <w:p w:rsidR="00B81A23" w:rsidRPr="00B45014" w:rsidRDefault="00B81A23" w:rsidP="00D10445">
            <w:pPr>
              <w:pStyle w:val="tekst"/>
            </w:pPr>
            <w:r w:rsidRPr="00B45014">
              <w:t>1110 0010</w:t>
            </w:r>
          </w:p>
        </w:tc>
        <w:tc>
          <w:tcPr>
            <w:tcW w:w="2693" w:type="dxa"/>
          </w:tcPr>
          <w:p w:rsidR="00B81A23" w:rsidRPr="00B45014" w:rsidRDefault="00B81A23" w:rsidP="00D10445">
            <w:pPr>
              <w:pStyle w:val="tekst"/>
            </w:pPr>
            <w:r w:rsidRPr="00B45014">
              <w:t>1111 1101 1110 0010</w:t>
            </w:r>
          </w:p>
        </w:tc>
      </w:tr>
      <w:tr w:rsidR="00B81A23" w:rsidRPr="00B45014" w:rsidTr="00B81A23">
        <w:trPr>
          <w:jc w:val="center"/>
        </w:trPr>
        <w:tc>
          <w:tcPr>
            <w:tcW w:w="1696" w:type="dxa"/>
          </w:tcPr>
          <w:p w:rsidR="00B81A23" w:rsidRPr="00B45014" w:rsidRDefault="00B81A23" w:rsidP="00D10445">
            <w:pPr>
              <w:pStyle w:val="tekst"/>
            </w:pPr>
            <w:proofErr w:type="spellStart"/>
            <w:r>
              <w:t>Hex</w:t>
            </w:r>
            <w:proofErr w:type="spellEnd"/>
          </w:p>
        </w:tc>
        <w:tc>
          <w:tcPr>
            <w:tcW w:w="1843" w:type="dxa"/>
          </w:tcPr>
          <w:p w:rsidR="00B81A23" w:rsidRPr="00B45014" w:rsidRDefault="00B81A23" w:rsidP="00D10445">
            <w:pPr>
              <w:pStyle w:val="tekst"/>
            </w:pPr>
            <w:r w:rsidRPr="00B45014">
              <w:t>0xFD</w:t>
            </w:r>
          </w:p>
        </w:tc>
        <w:tc>
          <w:tcPr>
            <w:tcW w:w="1843" w:type="dxa"/>
          </w:tcPr>
          <w:p w:rsidR="00B81A23" w:rsidRPr="00B45014" w:rsidRDefault="00B81A23" w:rsidP="00D10445">
            <w:pPr>
              <w:pStyle w:val="tekst"/>
            </w:pPr>
            <w:r w:rsidRPr="00B45014">
              <w:t>0xE2</w:t>
            </w:r>
          </w:p>
        </w:tc>
        <w:tc>
          <w:tcPr>
            <w:tcW w:w="2693" w:type="dxa"/>
          </w:tcPr>
          <w:p w:rsidR="00B81A23" w:rsidRPr="00B45014" w:rsidRDefault="00B81A23" w:rsidP="00D10445">
            <w:pPr>
              <w:pStyle w:val="tekst"/>
            </w:pPr>
            <w:r w:rsidRPr="00B45014">
              <w:t>0xFDE2</w:t>
            </w:r>
          </w:p>
        </w:tc>
      </w:tr>
      <w:tr w:rsidR="00B81A23" w:rsidRPr="00B45014" w:rsidTr="00B81A23">
        <w:trPr>
          <w:jc w:val="center"/>
        </w:trPr>
        <w:tc>
          <w:tcPr>
            <w:tcW w:w="1696" w:type="dxa"/>
          </w:tcPr>
          <w:p w:rsidR="00B81A23" w:rsidRPr="00B45014" w:rsidRDefault="00B81A23" w:rsidP="00D10445">
            <w:pPr>
              <w:pStyle w:val="tekst"/>
            </w:pPr>
            <w:r>
              <w:t>Detsimaal</w:t>
            </w:r>
          </w:p>
        </w:tc>
        <w:tc>
          <w:tcPr>
            <w:tcW w:w="1843" w:type="dxa"/>
          </w:tcPr>
          <w:p w:rsidR="00B81A23" w:rsidRPr="00B45014" w:rsidRDefault="00B81A23" w:rsidP="00D10445">
            <w:pPr>
              <w:pStyle w:val="tekst"/>
            </w:pPr>
            <w:r w:rsidRPr="00B45014">
              <w:t>253</w:t>
            </w:r>
          </w:p>
        </w:tc>
        <w:tc>
          <w:tcPr>
            <w:tcW w:w="1843" w:type="dxa"/>
          </w:tcPr>
          <w:p w:rsidR="00B81A23" w:rsidRPr="00B45014" w:rsidRDefault="00B81A23" w:rsidP="00D10445">
            <w:pPr>
              <w:pStyle w:val="tekst"/>
            </w:pPr>
            <w:r w:rsidRPr="00B45014">
              <w:t>226</w:t>
            </w:r>
          </w:p>
        </w:tc>
        <w:tc>
          <w:tcPr>
            <w:tcW w:w="2693" w:type="dxa"/>
          </w:tcPr>
          <w:p w:rsidR="00B81A23" w:rsidRPr="00B45014" w:rsidRDefault="00B81A23" w:rsidP="00D10445">
            <w:pPr>
              <w:pStyle w:val="tekst"/>
            </w:pPr>
            <w:r w:rsidRPr="00B45014">
              <w:t>-770</w:t>
            </w:r>
          </w:p>
        </w:tc>
      </w:tr>
    </w:tbl>
    <w:p w:rsidR="0060080A" w:rsidRPr="00B45014" w:rsidRDefault="0060080A" w:rsidP="009F6F07">
      <w:pPr>
        <w:pStyle w:val="Heading2"/>
        <w:rPr>
          <w:noProof/>
        </w:rPr>
      </w:pPr>
      <w:bookmarkStart w:id="101" w:name="_Toc483153942"/>
      <w:bookmarkStart w:id="102" w:name="_Toc483438933"/>
      <w:r w:rsidRPr="00B45014">
        <w:rPr>
          <w:noProof/>
        </w:rPr>
        <w:t>Arendusplaadi initsialiseerimine</w:t>
      </w:r>
      <w:bookmarkEnd w:id="101"/>
      <w:bookmarkEnd w:id="102"/>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xml:space="preserve">. Initsialiseeritakse sisemine väljund pinge, </w:t>
      </w:r>
      <w:r w:rsidR="0060080A" w:rsidRPr="00B45014">
        <w:t>CPU</w:t>
      </w:r>
      <w:r w:rsidR="00423E79">
        <w:t xml:space="preserve"> (</w:t>
      </w:r>
      <w:proofErr w:type="spellStart"/>
      <w:r w:rsidR="00423E79" w:rsidRPr="00423E79">
        <w:t>keskprotsessor</w:t>
      </w:r>
      <w:proofErr w:type="spellEnd"/>
      <w:r w:rsidR="00423E79">
        <w:t>)</w:t>
      </w:r>
      <w:r w:rsidR="001148B2" w:rsidRPr="00B45014">
        <w:t>-</w:t>
      </w:r>
      <w:r w:rsidR="0060080A" w:rsidRPr="00B45014">
        <w:t>, AHB</w:t>
      </w:r>
      <w:r w:rsidR="00423E79">
        <w:t xml:space="preserve"> (</w:t>
      </w:r>
      <w:proofErr w:type="spellStart"/>
      <w:r w:rsidR="00423E79" w:rsidRPr="00423E79">
        <w:rPr>
          <w:color w:val="000000"/>
        </w:rPr>
        <w:t>kõrgjõudlusega</w:t>
      </w:r>
      <w:proofErr w:type="spellEnd"/>
      <w:r w:rsidR="00423E79" w:rsidRPr="00423E79">
        <w:rPr>
          <w:color w:val="000000"/>
        </w:rPr>
        <w:t xml:space="preserve"> siin</w:t>
      </w:r>
      <w:r w:rsidR="00423E79">
        <w:t>)</w:t>
      </w:r>
      <w:r w:rsidR="001148B2" w:rsidRPr="00B45014">
        <w:t>-</w:t>
      </w:r>
      <w:r w:rsidR="0060080A" w:rsidRPr="00B45014">
        <w:t xml:space="preserve"> ja ABP</w:t>
      </w:r>
      <w:r w:rsidR="00423E79">
        <w:t xml:space="preserve"> (</w:t>
      </w:r>
      <w:r w:rsidR="00423E79" w:rsidRPr="00423E79">
        <w:t>vahelduvbitiga protokoll</w:t>
      </w:r>
      <w:r w:rsidR="00423E79">
        <w:t>)</w:t>
      </w:r>
      <w:r w:rsidR="0060080A" w:rsidRPr="00B45014">
        <w:t xml:space="preserve"> siini </w:t>
      </w:r>
      <w:r w:rsidR="001148B2" w:rsidRPr="00B45014">
        <w:t>taktid</w:t>
      </w:r>
      <w:r w:rsidR="009C5869">
        <w: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w:t>
      </w:r>
      <w:r w:rsidR="00423E79">
        <w:t xml:space="preserve"> (</w:t>
      </w:r>
      <w:proofErr w:type="spellStart"/>
      <w:r w:rsidR="00423E79" w:rsidRPr="00423E79">
        <w:t>üldotstarbeline</w:t>
      </w:r>
      <w:proofErr w:type="spellEnd"/>
      <w:r w:rsidR="00423E79" w:rsidRPr="00423E79">
        <w:t xml:space="preserve"> sisend/väljund</w:t>
      </w:r>
      <w:r w:rsidR="00423E79">
        <w:t>)</w:t>
      </w:r>
      <w:r w:rsidR="0060080A" w:rsidRPr="00B45014">
        <w:t>, UART, USART.</w:t>
      </w:r>
      <w:r w:rsidRPr="00B45014">
        <w:t xml:space="preserve"> Arendusplaadi initsiali</w:t>
      </w:r>
      <w:r w:rsidR="00A07A29">
        <w:t>s</w:t>
      </w:r>
      <w:r w:rsidR="00F82444">
        <w:t>eerimine on näidatud joonisel 14</w:t>
      </w:r>
      <w:r w:rsidRPr="00B45014">
        <w:t>.</w:t>
      </w:r>
    </w:p>
    <w:p w:rsidR="005F4791" w:rsidRPr="00B45014" w:rsidRDefault="0078434C" w:rsidP="00874E76">
      <w:pPr>
        <w:pStyle w:val="tekst"/>
        <w:jc w:val="center"/>
      </w:pPr>
      <w:r w:rsidRPr="00B45014">
        <w:rPr>
          <w:noProof/>
          <w:lang w:val="en-US"/>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874E76">
      <w:pPr>
        <w:pStyle w:val="Caption"/>
      </w:pPr>
      <w:bookmarkStart w:id="103" w:name="_Toc483432636"/>
      <w:r w:rsidRPr="00B45014">
        <w:t xml:space="preserve">Joonis </w:t>
      </w:r>
      <w:r w:rsidR="00317F3A">
        <w:fldChar w:fldCharType="begin"/>
      </w:r>
      <w:r w:rsidR="00317F3A">
        <w:instrText xml:space="preserve"> SEQ Joonis \* ARABIC </w:instrText>
      </w:r>
      <w:r w:rsidR="00317F3A">
        <w:fldChar w:fldCharType="separate"/>
      </w:r>
      <w:r w:rsidR="00BA5236">
        <w:rPr>
          <w:noProof/>
        </w:rPr>
        <w:t>14</w:t>
      </w:r>
      <w:r w:rsidR="00317F3A">
        <w:rPr>
          <w:noProof/>
        </w:rPr>
        <w:fldChar w:fldCharType="end"/>
      </w:r>
      <w:r w:rsidR="00630075">
        <w:t>.</w:t>
      </w:r>
      <w:r w:rsidRPr="00B45014">
        <w:t xml:space="preserve"> Arendusplaadi initsialiseerimine</w:t>
      </w:r>
      <w:bookmarkEnd w:id="103"/>
    </w:p>
    <w:p w:rsidR="004136C1" w:rsidRPr="00B45014" w:rsidRDefault="004136C1">
      <w:r w:rsidRPr="00B45014">
        <w:br w:type="page"/>
      </w:r>
    </w:p>
    <w:p w:rsidR="00F35C1A" w:rsidRPr="00B45014" w:rsidRDefault="00F35C1A" w:rsidP="004136C1">
      <w:pPr>
        <w:pStyle w:val="Heading2"/>
      </w:pPr>
      <w:bookmarkStart w:id="104" w:name="_Toc483153943"/>
      <w:bookmarkStart w:id="105" w:name="_Toc483438934"/>
      <w:r w:rsidRPr="00B45014">
        <w:lastRenderedPageBreak/>
        <w:t>Sensori Initsialiseerimine</w:t>
      </w:r>
      <w:bookmarkEnd w:id="104"/>
      <w:bookmarkEnd w:id="105"/>
    </w:p>
    <w:p w:rsidR="000A4EC9" w:rsidRPr="00B45014" w:rsidRDefault="000217CE" w:rsidP="00D10445">
      <w:pPr>
        <w:pStyle w:val="tekst"/>
      </w:pPr>
      <w:r w:rsidRPr="00B45014">
        <w:t>Sensori käivitamisel saadet</w:t>
      </w:r>
      <w:r w:rsidR="00891010">
        <w:t>akse sensorile konfiguratsiooni</w:t>
      </w:r>
      <w:r w:rsidRPr="00B45014">
        <w:t xml:space="preserve">seaded, mis </w:t>
      </w:r>
      <w:r w:rsidR="00120776" w:rsidRPr="00B45014">
        <w:t>seadetega</w:t>
      </w:r>
      <w:r w:rsidRPr="00B45014">
        <w:t xml:space="preserve"> sensor tööle hakkab.</w:t>
      </w:r>
      <w:r w:rsidR="00570DD9" w:rsidRPr="00B45014">
        <w:t xml:space="preserve"> </w:t>
      </w:r>
      <w:r w:rsidR="00891010">
        <w:t>Juhul</w:t>
      </w:r>
      <w:r w:rsidR="009C5869">
        <w:t>,</w:t>
      </w:r>
      <w:r w:rsidR="00891010">
        <w:t xml:space="preserve">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w:t>
      </w:r>
      <w:r w:rsidR="009C5869">
        <w:t xml:space="preserve"> </w:t>
      </w:r>
      <w:proofErr w:type="spellStart"/>
      <w:r w:rsidR="009C5869">
        <w:t>celsiuse</w:t>
      </w:r>
      <w:proofErr w:type="spellEnd"/>
      <w:r w:rsidRPr="00B45014">
        <w:t xml:space="preserve">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w:t>
      </w:r>
      <w:r w:rsidR="00F82444">
        <w:t>15</w:t>
      </w:r>
      <w:r w:rsidR="00F35C1A" w:rsidRPr="00B45014">
        <w:t>.</w:t>
      </w:r>
    </w:p>
    <w:p w:rsidR="005F4791" w:rsidRPr="00B45014" w:rsidRDefault="00873EEC" w:rsidP="00874E76">
      <w:pPr>
        <w:pStyle w:val="tekst"/>
        <w:jc w:val="center"/>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874E76">
      <w:pPr>
        <w:pStyle w:val="Caption"/>
        <w:spacing w:after="240"/>
      </w:pPr>
      <w:bookmarkStart w:id="106" w:name="_Toc483432637"/>
      <w:r w:rsidRPr="00B45014">
        <w:t xml:space="preserve">Joonis </w:t>
      </w:r>
      <w:r w:rsidR="00317F3A">
        <w:fldChar w:fldCharType="begin"/>
      </w:r>
      <w:r w:rsidR="00317F3A">
        <w:instrText xml:space="preserve"> SEQ Joonis \* ARABIC </w:instrText>
      </w:r>
      <w:r w:rsidR="00317F3A">
        <w:fldChar w:fldCharType="separate"/>
      </w:r>
      <w:r w:rsidR="00BA5236">
        <w:rPr>
          <w:noProof/>
        </w:rPr>
        <w:t>15</w:t>
      </w:r>
      <w:r w:rsidR="00317F3A">
        <w:rPr>
          <w:noProof/>
        </w:rPr>
        <w:fldChar w:fldCharType="end"/>
      </w:r>
      <w:r w:rsidR="00630075">
        <w:t>.</w:t>
      </w:r>
      <w:r w:rsidRPr="00B45014">
        <w:t xml:space="preserve"> Sensori </w:t>
      </w:r>
      <w:r w:rsidR="001940D4" w:rsidRPr="00B45014">
        <w:t>initsialiseerimine</w:t>
      </w:r>
      <w:bookmarkEnd w:id="106"/>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107" w:name="_Toc483153944"/>
      <w:bookmarkStart w:id="108" w:name="_Toc483438935"/>
      <w:r w:rsidRPr="00B45014">
        <w:lastRenderedPageBreak/>
        <w:t>A</w:t>
      </w:r>
      <w:r w:rsidR="00F244D3" w:rsidRPr="00B45014">
        <w:t>ndmete pärin</w:t>
      </w:r>
      <w:r w:rsidR="00BF0F22" w:rsidRPr="00B45014">
        <w:t>g</w:t>
      </w:r>
      <w:bookmarkEnd w:id="107"/>
      <w:r w:rsidR="00881F5B">
        <w:t xml:space="preserve"> sensorilt</w:t>
      </w:r>
      <w:bookmarkEnd w:id="108"/>
    </w:p>
    <w:p w:rsidR="009D669C" w:rsidRPr="00B45014" w:rsidRDefault="00482988" w:rsidP="00005346">
      <w:pPr>
        <w:pStyle w:val="tekst"/>
      </w:pPr>
      <w:r w:rsidRPr="00B45014">
        <w:t xml:space="preserve">Andmete </w:t>
      </w:r>
      <w:r w:rsidR="00881F5B">
        <w:t>vastuvõtmiseks sensorilt tuleb</w:t>
      </w:r>
      <w:r w:rsidR="00F244D3" w:rsidRPr="00B45014">
        <w:t xml:space="preserve"> saata </w:t>
      </w:r>
      <w:r w:rsidRPr="00B45014">
        <w:t>päring</w:t>
      </w:r>
      <w:r w:rsidR="00176943" w:rsidRPr="00B45014">
        <w:t xml:space="preserve">. </w:t>
      </w:r>
      <w:r w:rsidR="00F244D3" w:rsidRPr="00B45014">
        <w:t>Nii lugemisel kui ka kirjutamisel on algusbait sama</w:t>
      </w:r>
      <w:r w:rsidR="00881F5B">
        <w:t xml:space="preserve"> (0xAA)</w:t>
      </w:r>
      <w:r w:rsidR="00F244D3" w:rsidRPr="00B45014">
        <w:t>. Teine bait määrab, kas tegemist on lugemise või kirjutamisega. Juhul</w:t>
      </w:r>
      <w:r w:rsidR="00881F5B">
        <w:t>,</w:t>
      </w:r>
      <w:r w:rsidR="00F244D3" w:rsidRPr="00B45014">
        <w:t xml:space="preserve"> kui on tegemist kirjutamisega</w:t>
      </w:r>
      <w:r w:rsidR="00881F5B">
        <w:t>,</w:t>
      </w:r>
      <w:r w:rsidR="00F244D3" w:rsidRPr="00B45014">
        <w:t xml:space="preserve"> on teise baidi sisuks 0x00</w:t>
      </w:r>
      <w:r w:rsidR="00881F5B">
        <w:t xml:space="preserve">. Kui tegu on lugemisega, on sisuks </w:t>
      </w:r>
      <w:r w:rsidR="00F244D3" w:rsidRPr="00B45014">
        <w:t>0x01</w:t>
      </w:r>
      <w:r w:rsidR="00157D14" w:rsidRPr="00B45014">
        <w:t>.</w:t>
      </w:r>
    </w:p>
    <w:p w:rsidR="00BF0F22" w:rsidRPr="00B45014" w:rsidRDefault="002B4EB0" w:rsidP="00BF0F22">
      <w:pPr>
        <w:pStyle w:val="Heading3"/>
      </w:pPr>
      <w:bookmarkStart w:id="109" w:name="_Toc483153945"/>
      <w:bookmarkStart w:id="110" w:name="_Toc483438936"/>
      <w:r>
        <w:t>Andmete l</w:t>
      </w:r>
      <w:r w:rsidR="00BF0F22" w:rsidRPr="00B45014">
        <w:t>ugemine</w:t>
      </w:r>
      <w:bookmarkEnd w:id="109"/>
      <w:r w:rsidR="00881F5B">
        <w:t xml:space="preserve"> sensorilt</w:t>
      </w:r>
      <w:bookmarkEnd w:id="110"/>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r w:rsidR="003B3BCF">
        <w:t>, sest ühel registrilehel on kokku 128 registriaadressi.</w:t>
      </w:r>
    </w:p>
    <w:p w:rsidR="00BF0F22" w:rsidRPr="00B45014" w:rsidRDefault="00BF0F22" w:rsidP="00BF0F22">
      <w:pPr>
        <w:pStyle w:val="tekst"/>
      </w:pPr>
      <w:r w:rsidRPr="00B45014">
        <w:t xml:space="preserve">Näiteks, kui on vaja lugeda kiirendusanduri X, Y, Z koordinaate. Saab seda teha ühe päringuga või </w:t>
      </w:r>
      <w:r w:rsidR="00BE25E5" w:rsidRPr="00B45014">
        <w:t>mitme</w:t>
      </w:r>
      <w:r w:rsidRPr="00B45014">
        <w:t xml:space="preserve"> päringuga. </w:t>
      </w:r>
    </w:p>
    <w:p w:rsidR="002B44B6" w:rsidRPr="00B45014" w:rsidRDefault="00BF0F22" w:rsidP="00BF0F22">
      <w:pPr>
        <w:pStyle w:val="tekst"/>
      </w:pPr>
      <w:r w:rsidRPr="00B45014">
        <w:t xml:space="preserve">Üheks päringuks tuleb näidata neljanda baidiga, et soovitakse lugeda 6 baiti. </w:t>
      </w:r>
      <w:r w:rsidR="00B05119">
        <w:t>K</w:t>
      </w:r>
      <w:r w:rsidR="00210D75">
        <w:t>olmas bait, mis näitab registri</w:t>
      </w:r>
      <w:r w:rsidR="00AC04D7">
        <w:t xml:space="preserve">aadressi, peab sellisel juhul </w:t>
      </w:r>
      <w:r w:rsidRPr="00B45014">
        <w:t>viitama registri X koordinaadi LSB registrile. Alternatiivina võib teha 6 päri</w:t>
      </w:r>
      <w:r w:rsidR="00AC04D7">
        <w:t>ngut, küsides igat baiti eraldi, mis on aeglasem ning andmed võivad muutuda järgmise baidi küsimisel.</w:t>
      </w:r>
      <w:r w:rsidRPr="00B45014">
        <w:t xml:space="preserve"> </w:t>
      </w:r>
    </w:p>
    <w:p w:rsidR="00BF0F22" w:rsidRPr="00B45014" w:rsidRDefault="00BF0F22" w:rsidP="00785821">
      <w:pPr>
        <w:pStyle w:val="tekst"/>
      </w:pPr>
      <w:r w:rsidRPr="00B45014">
        <w:t xml:space="preserve">Mõistlikum on seda teha ühe päringuga, sellisel juhul on vigaste andmete tõenäosus väiksem. Lugemise päring on kirjeldatud </w:t>
      </w:r>
      <w:r w:rsidR="005831D0" w:rsidRPr="00B45014">
        <w:t>t</w:t>
      </w:r>
      <w:r w:rsidRPr="00B45014">
        <w:t xml:space="preserve">abel </w:t>
      </w:r>
      <w:r w:rsidR="00AC34A1">
        <w:t>6</w:t>
      </w:r>
      <w:r w:rsidRPr="00B45014">
        <w:t>.</w:t>
      </w:r>
    </w:p>
    <w:p w:rsidR="009D669C" w:rsidRPr="00B45014" w:rsidRDefault="009D669C" w:rsidP="007818A2">
      <w:pPr>
        <w:pStyle w:val="Caption"/>
        <w:keepNext/>
        <w:jc w:val="left"/>
      </w:pPr>
      <w:bookmarkStart w:id="111" w:name="_Toc483420115"/>
      <w:r w:rsidRPr="00B45014">
        <w:t xml:space="preserve">Tabel </w:t>
      </w:r>
      <w:r w:rsidR="00317F3A">
        <w:fldChar w:fldCharType="begin"/>
      </w:r>
      <w:r w:rsidR="00317F3A">
        <w:instrText xml:space="preserve"> SEQ Tabel \* ARABIC </w:instrText>
      </w:r>
      <w:r w:rsidR="00317F3A">
        <w:fldChar w:fldCharType="separate"/>
      </w:r>
      <w:r w:rsidR="00BA5236">
        <w:rPr>
          <w:noProof/>
        </w:rPr>
        <w:t>5</w:t>
      </w:r>
      <w:r w:rsidR="00317F3A">
        <w:rPr>
          <w:noProof/>
        </w:rPr>
        <w:fldChar w:fldCharType="end"/>
      </w:r>
      <w:r w:rsidR="00587D1B">
        <w:t>.</w:t>
      </w:r>
      <w:r w:rsidRPr="00B45014">
        <w:t xml:space="preserve"> Lugemise päring</w:t>
      </w:r>
      <w:bookmarkEnd w:id="111"/>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5272F0" w:rsidP="00BF0F22">
      <w:pPr>
        <w:pStyle w:val="Heading4"/>
        <w:rPr>
          <w:lang w:val="et-EE"/>
        </w:rPr>
      </w:pPr>
      <w:r>
        <w:rPr>
          <w:lang w:val="et-EE"/>
        </w:rPr>
        <w:lastRenderedPageBreak/>
        <w:t>Sensorilt õ</w:t>
      </w:r>
      <w:r w:rsidR="004907DA" w:rsidRPr="00B45014">
        <w:rPr>
          <w:lang w:val="et-EE"/>
        </w:rPr>
        <w:t>nnestunud lugemine</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w:t>
      </w:r>
      <w:r w:rsidR="005272F0">
        <w:t>,</w:t>
      </w:r>
      <w:r w:rsidR="000A1718" w:rsidRPr="00B45014">
        <w:t xml:space="preserve">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AC34A1">
        <w:t>estunud lugemist kujutab tabel 7</w:t>
      </w:r>
      <w:r w:rsidRPr="00B45014">
        <w:t>.</w:t>
      </w:r>
    </w:p>
    <w:p w:rsidR="009D669C" w:rsidRPr="00B45014" w:rsidRDefault="009D669C" w:rsidP="006B1838">
      <w:pPr>
        <w:pStyle w:val="Caption"/>
        <w:keepNext/>
        <w:jc w:val="left"/>
      </w:pPr>
      <w:bookmarkStart w:id="112" w:name="_Toc483420116"/>
      <w:r w:rsidRPr="00B45014">
        <w:t xml:space="preserve">Tabel </w:t>
      </w:r>
      <w:r w:rsidR="00317F3A">
        <w:fldChar w:fldCharType="begin"/>
      </w:r>
      <w:r w:rsidR="00317F3A">
        <w:instrText xml:space="preserve"> SEQ Tabel \* ARABIC </w:instrText>
      </w:r>
      <w:r w:rsidR="00317F3A">
        <w:fldChar w:fldCharType="separate"/>
      </w:r>
      <w:r w:rsidR="00BA5236">
        <w:rPr>
          <w:noProof/>
        </w:rPr>
        <w:t>6</w:t>
      </w:r>
      <w:r w:rsidR="00317F3A">
        <w:rPr>
          <w:noProof/>
        </w:rPr>
        <w:fldChar w:fldCharType="end"/>
      </w:r>
      <w:r w:rsidR="00587D1B">
        <w:t>.</w:t>
      </w:r>
      <w:r w:rsidRPr="00B45014">
        <w:t xml:space="preserve"> Registrist õnnestunud lugemise vastus</w:t>
      </w:r>
      <w:bookmarkEnd w:id="112"/>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5272F0" w:rsidP="00BF0F22">
      <w:pPr>
        <w:pStyle w:val="Heading4"/>
        <w:rPr>
          <w:lang w:val="et-EE"/>
        </w:rPr>
      </w:pPr>
      <w:r>
        <w:rPr>
          <w:lang w:val="et-EE"/>
        </w:rPr>
        <w:t>Sensorilt n</w:t>
      </w:r>
      <w:r w:rsidR="009D669C" w:rsidRPr="00B45014">
        <w:rPr>
          <w:lang w:val="et-EE"/>
        </w:rPr>
        <w:t>urjunud lugemine</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ga. Järgnev bait annab mõista, mis</w:t>
      </w:r>
      <w:r w:rsidR="005272F0">
        <w:t xml:space="preserve"> tüüpi</w:t>
      </w:r>
      <w:r w:rsidR="006837F1" w:rsidRPr="00B45014">
        <w:t xml:space="preserve">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w:t>
      </w:r>
      <w:r w:rsidR="005272F0">
        <w:t>t</w:t>
      </w:r>
      <w:r w:rsidR="002B44B6" w:rsidRPr="00B45014">
        <w:t xml:space="preserve"> on kujutatud tabelis </w:t>
      </w:r>
      <w:r w:rsidR="00AC34A1">
        <w:t>8</w:t>
      </w:r>
      <w:r w:rsidR="002B44B6" w:rsidRPr="00B45014">
        <w:t>.</w:t>
      </w:r>
    </w:p>
    <w:p w:rsidR="00005346" w:rsidRPr="00B45014" w:rsidRDefault="00005346" w:rsidP="006B1838">
      <w:pPr>
        <w:pStyle w:val="Caption"/>
        <w:keepNext/>
        <w:jc w:val="left"/>
      </w:pPr>
      <w:bookmarkStart w:id="113" w:name="_Toc483420117"/>
      <w:r w:rsidRPr="00B45014">
        <w:t xml:space="preserve">Tabel </w:t>
      </w:r>
      <w:r w:rsidR="00317F3A">
        <w:fldChar w:fldCharType="begin"/>
      </w:r>
      <w:r w:rsidR="00317F3A">
        <w:instrText xml:space="preserve"> SEQ Tabel \* ARABIC </w:instrText>
      </w:r>
      <w:r w:rsidR="00317F3A">
        <w:fldChar w:fldCharType="separate"/>
      </w:r>
      <w:r w:rsidR="00BA5236">
        <w:rPr>
          <w:noProof/>
        </w:rPr>
        <w:t>7</w:t>
      </w:r>
      <w:r w:rsidR="00317F3A">
        <w:rPr>
          <w:noProof/>
        </w:rPr>
        <w:fldChar w:fldCharType="end"/>
      </w:r>
      <w:r w:rsidR="00587D1B">
        <w:t>.</w:t>
      </w:r>
      <w:r w:rsidRPr="00B45014">
        <w:t xml:space="preserve"> Registrist lugemise veateade</w:t>
      </w:r>
      <w:bookmarkEnd w:id="113"/>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5272F0" w:rsidP="00F244D3">
      <w:pPr>
        <w:pStyle w:val="Heading3"/>
      </w:pPr>
      <w:bookmarkStart w:id="114" w:name="_Toc483153946"/>
      <w:bookmarkStart w:id="115" w:name="_Toc483438937"/>
      <w:r>
        <w:lastRenderedPageBreak/>
        <w:t xml:space="preserve">Sensori </w:t>
      </w:r>
      <w:bookmarkEnd w:id="114"/>
      <w:r>
        <w:t>registrisse kirjutamine</w:t>
      </w:r>
      <w:bookmarkEnd w:id="115"/>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005272F0">
        <w:t xml:space="preserve">, sest </w:t>
      </w:r>
      <w:r w:rsidR="003B3BCF">
        <w:t>ühel registrilehel on 128 registriaadressi.</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6A36BE" w:rsidRPr="00B45014">
        <w:t>. Saab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C91797"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 xml:space="preserve"> aadressile.</w:t>
      </w:r>
    </w:p>
    <w:p w:rsidR="006A36BE" w:rsidRPr="00B45014" w:rsidRDefault="00BE25E5" w:rsidP="00BE25E5">
      <w:pPr>
        <w:pStyle w:val="tekst"/>
      </w:pPr>
      <w:r w:rsidRPr="00B45014">
        <w:t>Mõistlikum on seda teha ühe päringuga, sellisel juhul on vigaste andmete tõenäosus väiksem. Kirjutamise päring on näidatud tabel</w:t>
      </w:r>
      <w:r w:rsidR="00946BE6" w:rsidRPr="00B45014">
        <w:t xml:space="preserve">is </w:t>
      </w:r>
      <w:r w:rsidR="00AC34A1">
        <w:t>9</w:t>
      </w:r>
      <w:r w:rsidRPr="00B45014">
        <w:t>.</w:t>
      </w:r>
    </w:p>
    <w:p w:rsidR="00825BA0" w:rsidRPr="00B45014" w:rsidRDefault="00825BA0" w:rsidP="006B1838">
      <w:pPr>
        <w:pStyle w:val="Caption"/>
        <w:keepNext/>
        <w:jc w:val="left"/>
      </w:pPr>
      <w:bookmarkStart w:id="116" w:name="_Toc483420118"/>
      <w:r w:rsidRPr="00B45014">
        <w:t xml:space="preserve">Tabel </w:t>
      </w:r>
      <w:r w:rsidR="00317F3A">
        <w:fldChar w:fldCharType="begin"/>
      </w:r>
      <w:r w:rsidR="00317F3A">
        <w:instrText xml:space="preserve"> SEQ Tabel \* ARABIC </w:instrText>
      </w:r>
      <w:r w:rsidR="00317F3A">
        <w:fldChar w:fldCharType="separate"/>
      </w:r>
      <w:r w:rsidR="00BA5236">
        <w:rPr>
          <w:noProof/>
        </w:rPr>
        <w:t>8</w:t>
      </w:r>
      <w:r w:rsidR="00317F3A">
        <w:rPr>
          <w:noProof/>
        </w:rPr>
        <w:fldChar w:fldCharType="end"/>
      </w:r>
      <w:r w:rsidR="00587D1B">
        <w:t>.</w:t>
      </w:r>
      <w:r w:rsidRPr="00B45014">
        <w:t xml:space="preserve"> Kirjutamine</w:t>
      </w:r>
      <w:bookmarkEnd w:id="116"/>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8B4AF4" w:rsidP="00825BA0">
      <w:pPr>
        <w:pStyle w:val="Heading4"/>
        <w:spacing w:before="240"/>
        <w:ind w:left="862" w:hanging="862"/>
        <w:rPr>
          <w:lang w:val="et-EE"/>
        </w:rPr>
      </w:pPr>
      <w:r>
        <w:rPr>
          <w:lang w:val="et-EE"/>
        </w:rPr>
        <w:lastRenderedPageBreak/>
        <w:t>Sensori registrisse kirjutamise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6B1838">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AC34A1">
        <w:t>10</w:t>
      </w:r>
      <w:r w:rsidRPr="00B45014">
        <w:t>.</w:t>
      </w:r>
    </w:p>
    <w:p w:rsidR="006B1838" w:rsidRDefault="006B1838" w:rsidP="006B1838">
      <w:pPr>
        <w:pStyle w:val="Caption"/>
        <w:keepNext/>
        <w:jc w:val="left"/>
      </w:pPr>
      <w:bookmarkStart w:id="117" w:name="_Toc483420119"/>
      <w:r>
        <w:t xml:space="preserve">Tabel </w:t>
      </w:r>
      <w:r w:rsidR="00317F3A">
        <w:fldChar w:fldCharType="begin"/>
      </w:r>
      <w:r w:rsidR="00317F3A">
        <w:instrText xml:space="preserve"> SEQ Tabel \* ARABIC </w:instrText>
      </w:r>
      <w:r w:rsidR="00317F3A">
        <w:fldChar w:fldCharType="separate"/>
      </w:r>
      <w:r w:rsidR="00BA5236">
        <w:rPr>
          <w:noProof/>
        </w:rPr>
        <w:t>9</w:t>
      </w:r>
      <w:r w:rsidR="00317F3A">
        <w:rPr>
          <w:noProof/>
        </w:rPr>
        <w:fldChar w:fldCharType="end"/>
      </w:r>
      <w:r>
        <w:t xml:space="preserve">. </w:t>
      </w:r>
      <w:r w:rsidRPr="006C5C35">
        <w:t>Kirjutamise vastus</w:t>
      </w:r>
      <w:bookmarkEnd w:id="117"/>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118" w:name="_Toc483153947"/>
      <w:bookmarkStart w:id="119" w:name="_Toc483438938"/>
      <w:r w:rsidRPr="00B45014">
        <w:lastRenderedPageBreak/>
        <w:t>Häirete kontroll</w:t>
      </w:r>
      <w:bookmarkEnd w:id="118"/>
      <w:bookmarkEnd w:id="119"/>
    </w:p>
    <w:p w:rsidR="001B1D15" w:rsidRDefault="00BE1D39" w:rsidP="00D10445">
      <w:pPr>
        <w:pStyle w:val="tekst"/>
      </w:pPr>
      <w:r w:rsidRPr="00B45014">
        <w:t>Peale andmete päringut kontrollitakse, kas andmed olid õiged.</w:t>
      </w:r>
      <w:r w:rsidR="006721A0" w:rsidRPr="00B45014">
        <w:t xml:space="preserve"> </w:t>
      </w:r>
      <w:r w:rsidR="002C1853">
        <w:t>Juhul kui algus</w:t>
      </w:r>
      <w:r w:rsidR="001B1D15" w:rsidRPr="00B45014">
        <w:t>bait on 0xBB</w:t>
      </w:r>
      <w:r w:rsidR="008B4AF4">
        <w:t>,</w:t>
      </w:r>
      <w:r w:rsidR="001B1D15" w:rsidRPr="00B45014">
        <w:t xml:space="preserve"> on tegemist vigadeta andmetega. Juhul kui algusbait on 0xEE</w:t>
      </w:r>
      <w:r w:rsidR="008B4AF4">
        <w:t>,</w:t>
      </w:r>
      <w:r w:rsidR="001B1D15" w:rsidRPr="00B45014">
        <w:t xml:space="preserve"> on tegemist nurjunud lugemisega. Vigase lugemise korral andmeid ei töödelda.</w:t>
      </w:r>
      <w:r w:rsidR="007D7336" w:rsidRPr="00B45014">
        <w:t xml:space="preserve"> </w:t>
      </w:r>
      <w:r w:rsidR="00F96A0E">
        <w:t>Häi</w:t>
      </w:r>
      <w:r w:rsidR="00F82444">
        <w:t>rete kontrolli kujutab joonis 16</w:t>
      </w:r>
      <w:r w:rsidR="00F96A0E">
        <w:t>.</w:t>
      </w:r>
    </w:p>
    <w:p w:rsidR="00F96A0E" w:rsidRDefault="00F96A0E" w:rsidP="00874E76">
      <w:pPr>
        <w:pStyle w:val="tekst"/>
        <w:keepNext/>
        <w:jc w:val="center"/>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874E76">
      <w:pPr>
        <w:pStyle w:val="Caption"/>
      </w:pPr>
      <w:bookmarkStart w:id="120" w:name="_Toc483432638"/>
      <w:r>
        <w:t xml:space="preserve">Joonis </w:t>
      </w:r>
      <w:r w:rsidR="00317F3A">
        <w:fldChar w:fldCharType="begin"/>
      </w:r>
      <w:r w:rsidR="00317F3A">
        <w:instrText xml:space="preserve"> SEQ Joonis \* ARABIC </w:instrText>
      </w:r>
      <w:r w:rsidR="00317F3A">
        <w:fldChar w:fldCharType="separate"/>
      </w:r>
      <w:r w:rsidR="00BA5236">
        <w:rPr>
          <w:noProof/>
        </w:rPr>
        <w:t>16</w:t>
      </w:r>
      <w:r w:rsidR="00317F3A">
        <w:rPr>
          <w:noProof/>
        </w:rPr>
        <w:fldChar w:fldCharType="end"/>
      </w:r>
      <w:r w:rsidR="00630075">
        <w:t>.</w:t>
      </w:r>
      <w:r>
        <w:t xml:space="preserve"> Häirete kontroll</w:t>
      </w:r>
      <w:bookmarkEnd w:id="120"/>
    </w:p>
    <w:p w:rsidR="001A7C65" w:rsidRPr="00B45014" w:rsidRDefault="00F56778" w:rsidP="008B111E">
      <w:pPr>
        <w:pStyle w:val="Heading2"/>
      </w:pPr>
      <w:bookmarkStart w:id="121" w:name="_Toc483153948"/>
      <w:bookmarkStart w:id="122" w:name="_Toc483438939"/>
      <w:r w:rsidRPr="00B45014">
        <w:t>Kiirendusanduri</w:t>
      </w:r>
      <w:r w:rsidR="00063D3E" w:rsidRPr="00B45014">
        <w:t xml:space="preserve"> kalibreerimine</w:t>
      </w:r>
      <w:bookmarkEnd w:id="121"/>
      <w:bookmarkEnd w:id="122"/>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F82444">
        <w:t>l 17</w:t>
      </w:r>
      <w:r w:rsidR="005206BC" w:rsidRPr="00B45014">
        <w:t xml:space="preserve">,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008B4AF4">
        <w:t>t</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 xml:space="preserve">telge. </w:t>
      </w:r>
      <w:r w:rsidR="008B4AF4">
        <w:t>LED</w:t>
      </w:r>
      <w:r w:rsidRPr="00B45014">
        <w:t xml:space="preserve"> LD2</w:t>
      </w:r>
      <w:r w:rsidR="00154C8A" w:rsidRPr="00B45014">
        <w:t>, mis on näidatud joonisel 1</w:t>
      </w:r>
      <w:r w:rsidR="00F82444">
        <w:t>7</w:t>
      </w:r>
      <w:r w:rsidR="00154C8A" w:rsidRPr="00B45014">
        <w:t>,</w:t>
      </w:r>
      <w:r w:rsidRPr="00B45014">
        <w:t xml:space="preserve"> hakkab vilkuma</w:t>
      </w:r>
      <w:r w:rsidR="008B4AF4">
        <w:t xml:space="preserve"> intervalliga</w:t>
      </w:r>
      <w:r w:rsidRPr="00B45014">
        <w:t xml:space="preserve">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008B4AF4">
        <w:t>telge. LED</w:t>
      </w:r>
      <w:r w:rsidRPr="00B45014">
        <w:t xml:space="preserve"> LD2 hakkab vilkuma </w:t>
      </w:r>
      <w:r w:rsidR="008B4AF4">
        <w:t>intervalliga</w:t>
      </w:r>
      <w:r w:rsidRPr="00B45014">
        <w:t xml:space="preserve">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w:t>
      </w:r>
      <w:r w:rsidR="008B4AF4">
        <w:t xml:space="preserve"> LED</w:t>
      </w:r>
      <w:r w:rsidRPr="00B45014">
        <w:t xml:space="preserve"> LD2 hakkab vilkuma </w:t>
      </w:r>
      <w:r w:rsidR="008B4AF4">
        <w:t>intervalliga</w:t>
      </w:r>
      <w:r w:rsidRPr="00B45014">
        <w:t xml:space="preserve">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andmed</w:t>
      </w:r>
      <w:r w:rsidR="00CD1C91">
        <w:t>,</w:t>
      </w:r>
      <w:r w:rsidRPr="00B45014">
        <w:t xml:space="preserve"> </w:t>
      </w:r>
      <w:r w:rsidR="0020234C" w:rsidRPr="00B45014">
        <w:t>mille tulemusel</w:t>
      </w:r>
      <w:r w:rsidR="008201AA" w:rsidRPr="00B45014">
        <w:t xml:space="preserve"> on sensor </w:t>
      </w:r>
      <w:r w:rsidRPr="00B45014">
        <w:t xml:space="preserve">seadistatud. </w:t>
      </w:r>
    </w:p>
    <w:p w:rsidR="005206BC" w:rsidRPr="00B45014" w:rsidRDefault="00172E3B" w:rsidP="00874E76">
      <w:pPr>
        <w:pStyle w:val="tekst"/>
        <w:keepNext/>
        <w:jc w:val="center"/>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874E76">
      <w:pPr>
        <w:pStyle w:val="Caption"/>
      </w:pPr>
      <w:bookmarkStart w:id="123" w:name="_Toc483432639"/>
      <w:r w:rsidRPr="00B45014">
        <w:t xml:space="preserve">Joonis </w:t>
      </w:r>
      <w:r w:rsidR="00317F3A">
        <w:fldChar w:fldCharType="begin"/>
      </w:r>
      <w:r w:rsidR="00317F3A">
        <w:instrText xml:space="preserve"> SEQ Joonis \* ARABIC </w:instrText>
      </w:r>
      <w:r w:rsidR="00317F3A">
        <w:fldChar w:fldCharType="separate"/>
      </w:r>
      <w:r w:rsidR="00BA5236">
        <w:rPr>
          <w:noProof/>
        </w:rPr>
        <w:t>17</w:t>
      </w:r>
      <w:r w:rsidR="00317F3A">
        <w:rPr>
          <w:noProof/>
        </w:rPr>
        <w:fldChar w:fldCharType="end"/>
      </w:r>
      <w:r w:rsidR="00630075">
        <w:t>.</w:t>
      </w:r>
      <w:r w:rsidRPr="00B45014">
        <w:t xml:space="preserve"> B1 ja LD2</w:t>
      </w:r>
      <w:bookmarkEnd w:id="123"/>
    </w:p>
    <w:p w:rsidR="009743BD" w:rsidRPr="00B45014" w:rsidRDefault="009743BD" w:rsidP="0059388C">
      <w:pPr>
        <w:pStyle w:val="tekst"/>
      </w:pPr>
      <w:r w:rsidRPr="00B45014">
        <w:br w:type="page"/>
      </w:r>
    </w:p>
    <w:p w:rsidR="0082158B" w:rsidRPr="00B45014" w:rsidRDefault="00506893" w:rsidP="008C3405">
      <w:pPr>
        <w:pStyle w:val="Heading1"/>
      </w:pPr>
      <w:bookmarkStart w:id="124" w:name="_Toc483438940"/>
      <w:r>
        <w:lastRenderedPageBreak/>
        <w:t>T</w:t>
      </w:r>
      <w:r w:rsidR="009743BD" w:rsidRPr="00B45014">
        <w:t>estimine</w:t>
      </w:r>
      <w:r w:rsidR="008B4AF4">
        <w:t xml:space="preserve"> ja katsed</w:t>
      </w:r>
      <w:bookmarkEnd w:id="124"/>
    </w:p>
    <w:p w:rsidR="003C7582" w:rsidRDefault="0008514B" w:rsidP="008C3405">
      <w:pPr>
        <w:pStyle w:val="BodyText"/>
      </w:pPr>
      <w:r>
        <w:t>Nagu eelnevalt mainitud kuvatakse andmeid läbi USART2 pordi, m</w:t>
      </w:r>
      <w:r w:rsidR="008B4AF4">
        <w:t xml:space="preserve">ida saab </w:t>
      </w:r>
      <w:proofErr w:type="spellStart"/>
      <w:r w:rsidR="008B4AF4">
        <w:t>monitoorida</w:t>
      </w:r>
      <w:proofErr w:type="spellEnd"/>
      <w:r w:rsidR="008B4AF4">
        <w:t xml:space="preserve"> programmiga</w:t>
      </w:r>
      <w:r>
        <w:t xml:space="preserve"> </w:t>
      </w:r>
      <w:proofErr w:type="spellStart"/>
      <w:r>
        <w:t>RealTerm</w:t>
      </w:r>
      <w:proofErr w:type="spellEnd"/>
      <w:sdt>
        <w:sdtPr>
          <w:id w:val="-1105569963"/>
          <w:citation/>
        </w:sdtPr>
        <w:sdtContent>
          <w:r w:rsidR="003C7582">
            <w:fldChar w:fldCharType="begin"/>
          </w:r>
          <w:r w:rsidR="003C7582">
            <w:rPr>
              <w:lang w:val="en-US"/>
            </w:rPr>
            <w:instrText xml:space="preserve"> CITATION Realterm \l 1033 </w:instrText>
          </w:r>
          <w:r w:rsidR="003C7582">
            <w:fldChar w:fldCharType="separate"/>
          </w:r>
          <w:r w:rsidR="004E78AB">
            <w:rPr>
              <w:noProof/>
              <w:lang w:val="en-US"/>
            </w:rPr>
            <w:t xml:space="preserve"> </w:t>
          </w:r>
          <w:r w:rsidR="004E78AB" w:rsidRPr="004E78AB">
            <w:rPr>
              <w:noProof/>
              <w:lang w:val="en-US"/>
            </w:rPr>
            <w:t>[25]</w:t>
          </w:r>
          <w:r w:rsidR="003C7582">
            <w:fldChar w:fldCharType="end"/>
          </w:r>
        </w:sdtContent>
      </w:sdt>
      <w:r>
        <w:t xml:space="preserve">. </w:t>
      </w:r>
      <w:r w:rsidR="003C7582">
        <w:t xml:space="preserve">Selleks tuleb seadistada </w:t>
      </w:r>
      <w:proofErr w:type="spellStart"/>
      <w:r w:rsidR="003C7582">
        <w:t>RealTerm</w:t>
      </w:r>
      <w:proofErr w:type="spellEnd"/>
      <w:r w:rsidR="003C7582">
        <w:t xml:space="preserve"> järgmiste seadetega. </w:t>
      </w:r>
      <w:r w:rsidR="003F1523">
        <w:t>Boodikiirus – 115200. Port – USB</w:t>
      </w:r>
      <w:r w:rsidR="007273CE">
        <w:t xml:space="preserve"> (universaalne järjestiksiin)</w:t>
      </w:r>
      <w:r w:rsidR="003F1523">
        <w:t>, Andmete kuvamise formaat</w:t>
      </w:r>
      <w:r w:rsidR="003F1523">
        <w:rPr>
          <w:lang w:val="en-US"/>
        </w:rPr>
        <w:t xml:space="preserve"> </w:t>
      </w:r>
      <w:r w:rsidR="005539CF">
        <w:rPr>
          <w:lang w:val="en-US"/>
        </w:rPr>
        <w:t>–</w:t>
      </w:r>
      <w:r w:rsidR="003F1523">
        <w:rPr>
          <w:lang w:val="en-US"/>
        </w:rPr>
        <w:t xml:space="preserve"> ASCII</w:t>
      </w:r>
      <w:r w:rsidR="00423E79">
        <w:rPr>
          <w:lang w:val="en-US"/>
        </w:rPr>
        <w:t xml:space="preserve"> (</w:t>
      </w:r>
      <w:proofErr w:type="spellStart"/>
      <w:r w:rsidR="00423E79" w:rsidRPr="00423E79">
        <w:rPr>
          <w:lang w:val="en-US"/>
        </w:rPr>
        <w:t>Ameerika</w:t>
      </w:r>
      <w:proofErr w:type="spellEnd"/>
      <w:r w:rsidR="00423E79" w:rsidRPr="00423E79">
        <w:rPr>
          <w:lang w:val="en-US"/>
        </w:rPr>
        <w:t xml:space="preserve"> </w:t>
      </w:r>
      <w:proofErr w:type="spellStart"/>
      <w:r w:rsidR="00423E79" w:rsidRPr="00423E79">
        <w:rPr>
          <w:lang w:val="en-US"/>
        </w:rPr>
        <w:t>Informatsioonivahetuse</w:t>
      </w:r>
      <w:proofErr w:type="spellEnd"/>
      <w:r w:rsidR="00423E79" w:rsidRPr="00423E79">
        <w:rPr>
          <w:lang w:val="en-US"/>
        </w:rPr>
        <w:t xml:space="preserve"> </w:t>
      </w:r>
      <w:proofErr w:type="spellStart"/>
      <w:r w:rsidR="00423E79" w:rsidRPr="00423E79">
        <w:rPr>
          <w:lang w:val="en-US"/>
        </w:rPr>
        <w:t>Standardkood</w:t>
      </w:r>
      <w:proofErr w:type="spellEnd"/>
      <w:r w:rsidR="00423E79">
        <w:rPr>
          <w:lang w:val="en-US"/>
        </w:rPr>
        <w:t>)</w:t>
      </w:r>
      <w:r w:rsidR="005539CF">
        <w:rPr>
          <w:lang w:val="en-US"/>
        </w:rPr>
        <w:t xml:space="preserve"> </w:t>
      </w:r>
      <w:proofErr w:type="spellStart"/>
      <w:r w:rsidR="005539CF">
        <w:rPr>
          <w:lang w:val="en-US"/>
        </w:rPr>
        <w:t>ning</w:t>
      </w:r>
      <w:proofErr w:type="spellEnd"/>
      <w:r w:rsidR="005539CF">
        <w:rPr>
          <w:lang w:val="en-US"/>
        </w:rPr>
        <w:t xml:space="preserve"> </w:t>
      </w:r>
      <w:proofErr w:type="spellStart"/>
      <w:r w:rsidR="005539CF">
        <w:rPr>
          <w:lang w:val="en-US"/>
        </w:rPr>
        <w:t>uue</w:t>
      </w:r>
      <w:proofErr w:type="spellEnd"/>
      <w:r w:rsidR="005539CF">
        <w:rPr>
          <w:lang w:val="en-US"/>
        </w:rPr>
        <w:t xml:space="preserve"> rea </w:t>
      </w:r>
      <w:proofErr w:type="spellStart"/>
      <w:r w:rsidR="005539CF">
        <w:rPr>
          <w:lang w:val="en-US"/>
        </w:rPr>
        <w:t>režiim</w:t>
      </w:r>
      <w:proofErr w:type="spellEnd"/>
      <w:r w:rsidR="005539CF">
        <w:rPr>
          <w:lang w:val="en-US"/>
        </w:rPr>
        <w:t xml:space="preserve"> </w:t>
      </w:r>
      <w:proofErr w:type="spellStart"/>
      <w:r w:rsidR="005539CF">
        <w:rPr>
          <w:lang w:val="en-US"/>
        </w:rPr>
        <w:t>peab</w:t>
      </w:r>
      <w:proofErr w:type="spellEnd"/>
      <w:r w:rsidR="005539CF">
        <w:rPr>
          <w:lang w:val="en-US"/>
        </w:rPr>
        <w:t xml:space="preserve"> </w:t>
      </w:r>
      <w:proofErr w:type="spellStart"/>
      <w:r w:rsidR="005539CF">
        <w:rPr>
          <w:lang w:val="en-US"/>
        </w:rPr>
        <w:t>olema</w:t>
      </w:r>
      <w:proofErr w:type="spellEnd"/>
      <w:r w:rsidR="005539CF">
        <w:rPr>
          <w:lang w:val="en-US"/>
        </w:rPr>
        <w:t xml:space="preserve"> </w:t>
      </w:r>
      <w:proofErr w:type="spellStart"/>
      <w:r w:rsidR="005539CF">
        <w:rPr>
          <w:lang w:val="en-US"/>
        </w:rPr>
        <w:t>aktiveeritud</w:t>
      </w:r>
      <w:proofErr w:type="spellEnd"/>
      <w:r w:rsidR="003C7582">
        <w:t xml:space="preserve">. </w:t>
      </w:r>
      <w:r w:rsidR="00F82444">
        <w:t>Andmeid on kuvatud joonisel 18</w:t>
      </w:r>
      <w:r w:rsidR="004252D0">
        <w:t>.</w:t>
      </w:r>
    </w:p>
    <w:p w:rsidR="003C7582" w:rsidRDefault="0008514B" w:rsidP="00874E76">
      <w:pPr>
        <w:pStyle w:val="BodyText"/>
        <w:keepNext/>
        <w:jc w:val="center"/>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8">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874E76">
      <w:pPr>
        <w:pStyle w:val="Caption"/>
      </w:pPr>
      <w:bookmarkStart w:id="125" w:name="_Toc483432640"/>
      <w:r>
        <w:t xml:space="preserve">Joonis </w:t>
      </w:r>
      <w:r w:rsidR="00317F3A">
        <w:fldChar w:fldCharType="begin"/>
      </w:r>
      <w:r w:rsidR="00317F3A">
        <w:instrText xml:space="preserve"> SEQ Joonis \* ARABIC </w:instrText>
      </w:r>
      <w:r w:rsidR="00317F3A">
        <w:fldChar w:fldCharType="separate"/>
      </w:r>
      <w:r w:rsidR="00BA5236">
        <w:rPr>
          <w:noProof/>
        </w:rPr>
        <w:t>18</w:t>
      </w:r>
      <w:r w:rsidR="00317F3A">
        <w:rPr>
          <w:noProof/>
        </w:rPr>
        <w:fldChar w:fldCharType="end"/>
      </w:r>
      <w:r w:rsidR="00630075">
        <w:t>.</w:t>
      </w:r>
      <w:r>
        <w:t xml:space="preserve"> </w:t>
      </w:r>
      <w:proofErr w:type="spellStart"/>
      <w:r>
        <w:t>RealTerm</w:t>
      </w:r>
      <w:proofErr w:type="spellEnd"/>
      <w:r>
        <w:t xml:space="preserve"> andmete kuvamine</w:t>
      </w:r>
      <w:bookmarkEnd w:id="125"/>
    </w:p>
    <w:p w:rsidR="002057E4" w:rsidRDefault="006120B1" w:rsidP="00917C26">
      <w:pPr>
        <w:pStyle w:val="BodyText"/>
        <w:spacing w:before="240"/>
      </w:pPr>
      <w:r>
        <w:t xml:space="preserve">Testide läbiviimiseks kasutasin programmi STM </w:t>
      </w:r>
      <w:proofErr w:type="spellStart"/>
      <w:r>
        <w:t>Studio</w:t>
      </w:r>
      <w:proofErr w:type="spellEnd"/>
      <w:r w:rsidR="00917C26">
        <w:t xml:space="preserve"> </w:t>
      </w:r>
      <w:sdt>
        <w:sdtPr>
          <w:id w:val="1594047605"/>
          <w:citation/>
        </w:sdtPr>
        <w:sdtContent>
          <w:r w:rsidR="00515783">
            <w:fldChar w:fldCharType="begin"/>
          </w:r>
          <w:r w:rsidR="00515783">
            <w:rPr>
              <w:lang w:val="en-US"/>
            </w:rPr>
            <w:instrText xml:space="preserve"> CITATION STMSTUDIO \l 1033 </w:instrText>
          </w:r>
          <w:r w:rsidR="00515783">
            <w:fldChar w:fldCharType="separate"/>
          </w:r>
          <w:r w:rsidR="004E78AB" w:rsidRPr="004E78AB">
            <w:rPr>
              <w:noProof/>
              <w:lang w:val="en-US"/>
            </w:rPr>
            <w:t>[26]</w:t>
          </w:r>
          <w:r w:rsidR="00515783">
            <w:fldChar w:fldCharType="end"/>
          </w:r>
        </w:sdtContent>
      </w:sdt>
      <w:r w:rsidR="00917C26">
        <w:t xml:space="preserve">. Programm pakub võimalust </w:t>
      </w:r>
      <w:proofErr w:type="spellStart"/>
      <w:r w:rsidR="00917C26">
        <w:t>monitoorida</w:t>
      </w:r>
      <w:proofErr w:type="spellEnd"/>
      <w:r w:rsidR="00917C26">
        <w:t xml:space="preserve"> </w:t>
      </w:r>
      <w:r w:rsidR="00B82DA0">
        <w:t xml:space="preserve">ja </w:t>
      </w:r>
      <w:r w:rsidR="00917C26">
        <w:t xml:space="preserve">visualiseerida </w:t>
      </w:r>
      <w:r w:rsidR="004D6AED">
        <w:t>andmeid</w:t>
      </w:r>
      <w:r w:rsidR="00515783">
        <w:t>.</w:t>
      </w:r>
      <w:r w:rsidR="00917C26">
        <w:t xml:space="preserve"> </w:t>
      </w:r>
      <w:r w:rsidR="00EE664B">
        <w:t>Joonistel on punaselt tähistatud X-telg, Roheliselt Y-telg ning Siniselt Z-telg.</w:t>
      </w:r>
      <w:r w:rsidR="008B4AF4">
        <w:t xml:space="preserve"> Tabelites esitatud amplituudid on esitatud </w:t>
      </w:r>
      <w:proofErr w:type="spellStart"/>
      <w:r w:rsidR="008B4AF4">
        <w:t>milligdes</w:t>
      </w:r>
      <w:proofErr w:type="spellEnd"/>
      <w:r w:rsidR="008B4AF4">
        <w:t>.</w:t>
      </w:r>
      <w:r w:rsidR="00E27339">
        <w:t xml:space="preserve"> Kokku viisin läbi kolmteist testi enda peal.</w:t>
      </w:r>
    </w:p>
    <w:p w:rsidR="008B4AF4" w:rsidRDefault="008B4AF4" w:rsidP="00917C26">
      <w:pPr>
        <w:pStyle w:val="BodyText"/>
        <w:spacing w:before="240"/>
      </w:pPr>
      <w:r>
        <w:t>Katsete eesmärgiks oli veenduda, et seade töötab ning ei esine tõrkeid. Kontrollida, et kiirendusanduri töövahemik oleks s</w:t>
      </w:r>
      <w:r w:rsidR="00DC0BFD">
        <w:t>obilik kukkumise tuvastamiseks.</w:t>
      </w:r>
      <w:r>
        <w:t xml:space="preserve"> </w:t>
      </w:r>
    </w:p>
    <w:p w:rsidR="00E27339" w:rsidRDefault="00E27339" w:rsidP="00917C26">
      <w:pPr>
        <w:pStyle w:val="BodyText"/>
        <w:spacing w:before="240"/>
      </w:pPr>
      <w:r>
        <w:t>Testid jagunevad:</w:t>
      </w:r>
    </w:p>
    <w:p w:rsidR="00E27339" w:rsidRDefault="00B23FB9" w:rsidP="00443A76">
      <w:pPr>
        <w:pStyle w:val="BodyText"/>
        <w:numPr>
          <w:ilvl w:val="0"/>
          <w:numId w:val="30"/>
        </w:numPr>
        <w:spacing w:after="0"/>
        <w:ind w:left="714" w:hanging="357"/>
      </w:pPr>
      <w:proofErr w:type="spellStart"/>
      <w:r>
        <w:t>P</w:t>
      </w:r>
      <w:r w:rsidR="00E27339">
        <w:t>aigalolek</w:t>
      </w:r>
      <w:proofErr w:type="spellEnd"/>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E27339" w:rsidRDefault="00B23FB9" w:rsidP="00443A76">
      <w:pPr>
        <w:pStyle w:val="BodyText"/>
        <w:numPr>
          <w:ilvl w:val="0"/>
          <w:numId w:val="30"/>
        </w:numPr>
        <w:ind w:left="714" w:hanging="357"/>
      </w:pPr>
      <w:r>
        <w:lastRenderedPageBreak/>
        <w:t xml:space="preserve">Kukkumine </w:t>
      </w:r>
      <w:r w:rsidR="00F8427B">
        <w:t>ja</w:t>
      </w:r>
      <w:r>
        <w:t xml:space="preserve"> põrutus – 4 katset</w:t>
      </w:r>
    </w:p>
    <w:p w:rsidR="002057E4" w:rsidRDefault="000E4BE3" w:rsidP="002057E4">
      <w:pPr>
        <w:pStyle w:val="Heading2"/>
      </w:pPr>
      <w:bookmarkStart w:id="126" w:name="_Toc483438941"/>
      <w:proofErr w:type="spellStart"/>
      <w:r>
        <w:t>Paigal</w:t>
      </w:r>
      <w:r w:rsidR="002057E4">
        <w:t>oleku</w:t>
      </w:r>
      <w:proofErr w:type="spellEnd"/>
      <w:r w:rsidR="002057E4">
        <w:t xml:space="preserve"> </w:t>
      </w:r>
      <w:r w:rsidR="00193B81">
        <w:t>katse</w:t>
      </w:r>
      <w:bookmarkEnd w:id="126"/>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w:t>
      </w:r>
      <w:r w:rsidR="00F82444">
        <w:t xml:space="preserve"> paigal on kujutatud joonisel 19</w:t>
      </w:r>
      <w:r w:rsidR="000955EB">
        <w:t xml:space="preserve">. Jooniselt on näha, et X-, Y-, Z-telg on paigal. </w:t>
      </w:r>
      <w:r w:rsidR="000310AC">
        <w:t xml:space="preserve">Suurim </w:t>
      </w:r>
      <w:r w:rsidR="008B1A55">
        <w:t>amplituud</w:t>
      </w:r>
      <w:r w:rsidR="00AC34A1">
        <w:t xml:space="preserve"> on kajastatud tabelis 11</w:t>
      </w:r>
      <w:r w:rsidR="0064056D">
        <w:t>.</w:t>
      </w:r>
    </w:p>
    <w:p w:rsidR="00FF3DAC" w:rsidRDefault="00FF3DAC" w:rsidP="00FF3DAC">
      <w:pPr>
        <w:pStyle w:val="Caption"/>
        <w:keepNext/>
        <w:jc w:val="left"/>
      </w:pPr>
      <w:bookmarkStart w:id="127" w:name="_Toc483420120"/>
      <w:r>
        <w:t xml:space="preserve">Tabel </w:t>
      </w:r>
      <w:r w:rsidR="00317F3A">
        <w:fldChar w:fldCharType="begin"/>
      </w:r>
      <w:r w:rsidR="00317F3A">
        <w:instrText xml:space="preserve"> SEQ Tabel \* ARABIC </w:instrText>
      </w:r>
      <w:r w:rsidR="00317F3A">
        <w:fldChar w:fldCharType="separate"/>
      </w:r>
      <w:r w:rsidR="00BA5236">
        <w:rPr>
          <w:noProof/>
        </w:rPr>
        <w:t>10</w:t>
      </w:r>
      <w:r w:rsidR="00317F3A">
        <w:rPr>
          <w:noProof/>
        </w:rPr>
        <w:fldChar w:fldCharType="end"/>
      </w:r>
      <w:r w:rsidR="006B1838">
        <w:t>.</w:t>
      </w:r>
      <w:r w:rsidR="00445278">
        <w:t xml:space="preserve"> </w:t>
      </w:r>
      <w:proofErr w:type="spellStart"/>
      <w:r w:rsidR="00445278">
        <w:t>Paigaloleku</w:t>
      </w:r>
      <w:proofErr w:type="spellEnd"/>
      <w:r w:rsidR="00445278">
        <w:t xml:space="preserve"> </w:t>
      </w:r>
      <w:r w:rsidR="008B1A55">
        <w:t>suurim amplituud</w:t>
      </w:r>
      <w:bookmarkEnd w:id="127"/>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874E76">
      <w:pPr>
        <w:pStyle w:val="BodyText"/>
        <w:keepNext/>
        <w:jc w:val="center"/>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874E76">
      <w:pPr>
        <w:pStyle w:val="Caption"/>
        <w:spacing w:after="240"/>
      </w:pPr>
      <w:bookmarkStart w:id="128" w:name="_Toc483432641"/>
      <w:r>
        <w:t xml:space="preserve">Joonis </w:t>
      </w:r>
      <w:r w:rsidR="00317F3A">
        <w:fldChar w:fldCharType="begin"/>
      </w:r>
      <w:r w:rsidR="00317F3A">
        <w:instrText xml:space="preserve"> SEQ Joonis \* ARABIC </w:instrText>
      </w:r>
      <w:r w:rsidR="00317F3A">
        <w:fldChar w:fldCharType="separate"/>
      </w:r>
      <w:r w:rsidR="00BA5236">
        <w:rPr>
          <w:noProof/>
        </w:rPr>
        <w:t>19</w:t>
      </w:r>
      <w:r w:rsidR="00317F3A">
        <w:rPr>
          <w:noProof/>
        </w:rPr>
        <w:fldChar w:fldCharType="end"/>
      </w:r>
      <w:r w:rsidR="00630075">
        <w:t>.</w:t>
      </w:r>
      <w:r w:rsidR="005E688B">
        <w:t xml:space="preserve"> </w:t>
      </w:r>
      <w:proofErr w:type="spellStart"/>
      <w:r w:rsidR="005E688B">
        <w:t>Paigal</w:t>
      </w:r>
      <w:r>
        <w:t>olek</w:t>
      </w:r>
      <w:bookmarkEnd w:id="128"/>
      <w:proofErr w:type="spellEnd"/>
      <w:r w:rsidR="000740A4">
        <w:br w:type="page"/>
      </w:r>
    </w:p>
    <w:p w:rsidR="00E1475D" w:rsidRDefault="00E1475D" w:rsidP="00E83B0F">
      <w:pPr>
        <w:pStyle w:val="tekst"/>
      </w:pPr>
      <w:r w:rsidRPr="00E1475D">
        <w:lastRenderedPageBreak/>
        <w:t>Kiikumiska</w:t>
      </w:r>
      <w:r w:rsidR="00F82444">
        <w:t>tsel, mis on näidatud joonisel 20</w:t>
      </w:r>
      <w:r w:rsidRPr="00E1475D">
        <w:t>, on näha, et</w:t>
      </w:r>
      <w:r w:rsidR="00FA7D39">
        <w:t xml:space="preserve"> telgede</w:t>
      </w:r>
      <w:r w:rsidRPr="00E1475D">
        <w:t xml:space="preserve"> väärtused muutuvad sujuvalt. </w:t>
      </w:r>
      <w:r w:rsidR="00AB3C3D">
        <w:t>Suurim amplituud on näidatud</w:t>
      </w:r>
      <w:r w:rsidR="00533596">
        <w:t xml:space="preserve"> tabelis</w:t>
      </w:r>
      <w:r w:rsidR="00AC34A1">
        <w:t xml:space="preserve"> 12</w:t>
      </w:r>
      <w:r w:rsidR="00923939">
        <w:t>.</w:t>
      </w:r>
    </w:p>
    <w:p w:rsidR="00923939" w:rsidRDefault="00923939" w:rsidP="00923939">
      <w:pPr>
        <w:pStyle w:val="Caption"/>
        <w:keepNext/>
        <w:jc w:val="left"/>
      </w:pPr>
      <w:bookmarkStart w:id="129" w:name="_Toc483420121"/>
      <w:r>
        <w:t xml:space="preserve">Tabel </w:t>
      </w:r>
      <w:r w:rsidR="00317F3A">
        <w:fldChar w:fldCharType="begin"/>
      </w:r>
      <w:r w:rsidR="00317F3A">
        <w:instrText xml:space="preserve"> SEQ Tabel \* ARABIC </w:instrText>
      </w:r>
      <w:r w:rsidR="00317F3A">
        <w:fldChar w:fldCharType="separate"/>
      </w:r>
      <w:r w:rsidR="00BA5236">
        <w:rPr>
          <w:noProof/>
        </w:rPr>
        <w:t>11</w:t>
      </w:r>
      <w:r w:rsidR="00317F3A">
        <w:rPr>
          <w:noProof/>
        </w:rPr>
        <w:fldChar w:fldCharType="end"/>
      </w:r>
      <w:r w:rsidR="006B1838">
        <w:t>.</w:t>
      </w:r>
      <w:r>
        <w:t xml:space="preserve"> </w:t>
      </w:r>
      <w:r w:rsidR="00D10500">
        <w:t xml:space="preserve">Kiikumise </w:t>
      </w:r>
      <w:r w:rsidR="008B1A55">
        <w:t>suurim amplituud</w:t>
      </w:r>
      <w:bookmarkEnd w:id="129"/>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874E76">
      <w:pPr>
        <w:keepNext/>
        <w:jc w:val="center"/>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874E76">
      <w:pPr>
        <w:pStyle w:val="Caption"/>
      </w:pPr>
      <w:bookmarkStart w:id="130" w:name="_Toc483432642"/>
      <w:r>
        <w:t xml:space="preserve">Joonis </w:t>
      </w:r>
      <w:r w:rsidR="00317F3A">
        <w:fldChar w:fldCharType="begin"/>
      </w:r>
      <w:r w:rsidR="00317F3A">
        <w:instrText xml:space="preserve"> SEQ Joonis \* ARABIC </w:instrText>
      </w:r>
      <w:r w:rsidR="00317F3A">
        <w:fldChar w:fldCharType="separate"/>
      </w:r>
      <w:r w:rsidR="00BA5236">
        <w:rPr>
          <w:noProof/>
        </w:rPr>
        <w:t>20</w:t>
      </w:r>
      <w:r w:rsidR="00317F3A">
        <w:rPr>
          <w:noProof/>
        </w:rPr>
        <w:fldChar w:fldCharType="end"/>
      </w:r>
      <w:r w:rsidR="00630075">
        <w:t>.</w:t>
      </w:r>
      <w:r>
        <w:t xml:space="preserve"> Kiikumine</w:t>
      </w:r>
      <w:bookmarkEnd w:id="130"/>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31" w:name="_Toc483438942"/>
      <w:r>
        <w:t xml:space="preserve">Hüppamise </w:t>
      </w:r>
      <w:r w:rsidR="00193B81">
        <w:t>katse</w:t>
      </w:r>
      <w:bookmarkEnd w:id="131"/>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w:t>
      </w:r>
      <w:r w:rsidR="00A07A29">
        <w:t xml:space="preserve"> 2</w:t>
      </w:r>
      <w:r w:rsidR="00F82444">
        <w:t>1</w:t>
      </w:r>
      <w:r w:rsidR="007E683F">
        <w:t>. Joonisel on näha kaheksat amplituudi muutust, milleks olid hüpped.</w:t>
      </w:r>
      <w:r w:rsidR="00402E18">
        <w:t xml:space="preserve"> Suurimaid amplituud</w:t>
      </w:r>
      <w:r w:rsidR="00BA5BC1">
        <w:t>e</w:t>
      </w:r>
      <w:r w:rsidR="00D10500">
        <w:t xml:space="preserve"> kajastab tabel </w:t>
      </w:r>
      <w:r w:rsidR="00AC34A1">
        <w:t>13</w:t>
      </w:r>
      <w:r w:rsidR="00D10500">
        <w:t>.</w:t>
      </w:r>
    </w:p>
    <w:p w:rsidR="00D10500" w:rsidRDefault="00D10500" w:rsidP="00D10500">
      <w:pPr>
        <w:pStyle w:val="Caption"/>
        <w:keepNext/>
        <w:jc w:val="left"/>
      </w:pPr>
      <w:bookmarkStart w:id="132" w:name="_Toc483420122"/>
      <w:r>
        <w:t xml:space="preserve">Tabel </w:t>
      </w:r>
      <w:r w:rsidR="00317F3A">
        <w:fldChar w:fldCharType="begin"/>
      </w:r>
      <w:r w:rsidR="00317F3A">
        <w:instrText xml:space="preserve"> SEQ Tabel \* ARABIC </w:instrText>
      </w:r>
      <w:r w:rsidR="00317F3A">
        <w:fldChar w:fldCharType="separate"/>
      </w:r>
      <w:r w:rsidR="00BA5236">
        <w:rPr>
          <w:noProof/>
        </w:rPr>
        <w:t>12</w:t>
      </w:r>
      <w:r w:rsidR="00317F3A">
        <w:rPr>
          <w:noProof/>
        </w:rPr>
        <w:fldChar w:fldCharType="end"/>
      </w:r>
      <w:r w:rsidR="006B1838">
        <w:t>.</w:t>
      </w:r>
      <w:r>
        <w:t xml:space="preserve"> </w:t>
      </w:r>
      <w:r w:rsidR="002E6057">
        <w:t>M</w:t>
      </w:r>
      <w:r>
        <w:t>urul</w:t>
      </w:r>
      <w:r w:rsidR="002E6057">
        <w:t xml:space="preserve"> hüppamise</w:t>
      </w:r>
      <w:r>
        <w:t xml:space="preserve"> </w:t>
      </w:r>
      <w:r w:rsidR="006771DF">
        <w:t xml:space="preserve">suurim </w:t>
      </w:r>
      <w:r w:rsidR="00BA5BC1">
        <w:t>amplituud</w:t>
      </w:r>
      <w:bookmarkEnd w:id="132"/>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74E76">
      <w:pPr>
        <w:pStyle w:val="tekst"/>
        <w:keepNext/>
        <w:jc w:val="center"/>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74E76">
      <w:pPr>
        <w:pStyle w:val="Caption"/>
      </w:pPr>
      <w:bookmarkStart w:id="133" w:name="_Toc483432643"/>
      <w:r>
        <w:t xml:space="preserve">Joonis </w:t>
      </w:r>
      <w:r w:rsidR="00317F3A">
        <w:fldChar w:fldCharType="begin"/>
      </w:r>
      <w:r w:rsidR="00317F3A">
        <w:instrText xml:space="preserve"> SEQ Joonis \* ARABIC </w:instrText>
      </w:r>
      <w:r w:rsidR="00317F3A">
        <w:fldChar w:fldCharType="separate"/>
      </w:r>
      <w:r w:rsidR="00BA5236">
        <w:rPr>
          <w:noProof/>
        </w:rPr>
        <w:t>21</w:t>
      </w:r>
      <w:r w:rsidR="00317F3A">
        <w:rPr>
          <w:noProof/>
        </w:rPr>
        <w:fldChar w:fldCharType="end"/>
      </w:r>
      <w:r w:rsidR="00630075">
        <w:t>.</w:t>
      </w:r>
      <w:r>
        <w:t xml:space="preserve"> Hüppamine murul</w:t>
      </w:r>
      <w:bookmarkEnd w:id="133"/>
    </w:p>
    <w:p w:rsidR="006860A2" w:rsidRDefault="006860A2">
      <w:r>
        <w:br w:type="page"/>
      </w:r>
    </w:p>
    <w:p w:rsidR="00102CA1" w:rsidRDefault="00F82444" w:rsidP="005A3D9A">
      <w:pPr>
        <w:pStyle w:val="tekst"/>
      </w:pPr>
      <w:r>
        <w:lastRenderedPageBreak/>
        <w:t>Teine katse on joonisel 22</w:t>
      </w:r>
      <w:r w:rsidR="00B155B0">
        <w:t>. Jooniselt nähtub seitse hüpet, mis on sooritatud puitpinnal. Või</w:t>
      </w:r>
      <w:r w:rsidR="00025E98">
        <w:t>b</w:t>
      </w:r>
      <w:r w:rsidR="00B155B0">
        <w:t xml:space="preserve"> öelda, et hüppamine puidul ei erine hüppamisest murul.</w:t>
      </w:r>
      <w:r w:rsidR="00402E18">
        <w:t xml:space="preserve"> Suurimaid amplituude </w:t>
      </w:r>
      <w:r w:rsidR="00177F6A">
        <w:t>on kaj</w:t>
      </w:r>
      <w:r w:rsidR="00402E18">
        <w:t>a</w:t>
      </w:r>
      <w:r w:rsidR="00AC34A1">
        <w:t>statud tabelis 14</w:t>
      </w:r>
      <w:r w:rsidR="00177F6A">
        <w:t>.</w:t>
      </w:r>
    </w:p>
    <w:p w:rsidR="00CC32E1" w:rsidRDefault="00CC32E1" w:rsidP="00CC32E1">
      <w:pPr>
        <w:pStyle w:val="Caption"/>
        <w:keepNext/>
        <w:jc w:val="left"/>
      </w:pPr>
      <w:bookmarkStart w:id="134" w:name="_Toc483420123"/>
      <w:r>
        <w:t xml:space="preserve">Tabel </w:t>
      </w:r>
      <w:r w:rsidR="00317F3A">
        <w:fldChar w:fldCharType="begin"/>
      </w:r>
      <w:r w:rsidR="00317F3A">
        <w:instrText xml:space="preserve"> SEQ Tabel \* ARABIC </w:instrText>
      </w:r>
      <w:r w:rsidR="00317F3A">
        <w:fldChar w:fldCharType="separate"/>
      </w:r>
      <w:r w:rsidR="00BA5236">
        <w:rPr>
          <w:noProof/>
        </w:rPr>
        <w:t>13</w:t>
      </w:r>
      <w:r w:rsidR="00317F3A">
        <w:rPr>
          <w:noProof/>
        </w:rPr>
        <w:fldChar w:fldCharType="end"/>
      </w:r>
      <w:r w:rsidR="006B1838">
        <w:t>.</w:t>
      </w:r>
      <w:r>
        <w:t xml:space="preserve"> Puidul hüppamise </w:t>
      </w:r>
      <w:r w:rsidR="00402E18">
        <w:t>suurim amplituud</w:t>
      </w:r>
      <w:bookmarkEnd w:id="134"/>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874E76">
      <w:pPr>
        <w:keepNext/>
        <w:jc w:val="center"/>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874E76">
      <w:pPr>
        <w:pStyle w:val="Caption"/>
      </w:pPr>
      <w:bookmarkStart w:id="135" w:name="_Toc483432644"/>
      <w:r>
        <w:t xml:space="preserve">Joonis </w:t>
      </w:r>
      <w:r w:rsidR="00317F3A">
        <w:fldChar w:fldCharType="begin"/>
      </w:r>
      <w:r w:rsidR="00317F3A">
        <w:instrText xml:space="preserve"> SEQ Joonis \* ARABIC </w:instrText>
      </w:r>
      <w:r w:rsidR="00317F3A">
        <w:fldChar w:fldCharType="separate"/>
      </w:r>
      <w:r w:rsidR="00BA5236">
        <w:rPr>
          <w:noProof/>
        </w:rPr>
        <w:t>22</w:t>
      </w:r>
      <w:r w:rsidR="00317F3A">
        <w:rPr>
          <w:noProof/>
        </w:rPr>
        <w:fldChar w:fldCharType="end"/>
      </w:r>
      <w:r w:rsidR="00630075">
        <w:t>.</w:t>
      </w:r>
      <w:r>
        <w:t xml:space="preserve"> Hüppamine puidul</w:t>
      </w:r>
      <w:bookmarkEnd w:id="135"/>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8B4AF4">
        <w:t xml:space="preserve"> toimus puit</w:t>
      </w:r>
      <w:r w:rsidR="00F12D94">
        <w:t xml:space="preserve">aluselt hüppamisel, </w:t>
      </w:r>
      <w:r w:rsidR="00F82444">
        <w:t>on näidatud joonisel 23</w:t>
      </w:r>
      <w:r w:rsidR="002F0D40">
        <w:t>.</w:t>
      </w:r>
      <w:r w:rsidR="00894EAE">
        <w:t xml:space="preserve"> Suurimad amplituudid</w:t>
      </w:r>
      <w:r w:rsidR="00AC34A1">
        <w:t xml:space="preserve"> on kajastatud tabelis 15</w:t>
      </w:r>
      <w:r w:rsidR="002F0D40">
        <w:t>.</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36" w:name="_Toc483420124"/>
      <w:r>
        <w:t xml:space="preserve">Tabel </w:t>
      </w:r>
      <w:r w:rsidR="00317F3A">
        <w:fldChar w:fldCharType="begin"/>
      </w:r>
      <w:r w:rsidR="00317F3A">
        <w:instrText xml:space="preserve"> SEQ Tabel \* ARABIC </w:instrText>
      </w:r>
      <w:r w:rsidR="00317F3A">
        <w:fldChar w:fldCharType="separate"/>
      </w:r>
      <w:r w:rsidR="00BA5236">
        <w:rPr>
          <w:noProof/>
        </w:rPr>
        <w:t>14</w:t>
      </w:r>
      <w:r w:rsidR="00317F3A">
        <w:rPr>
          <w:noProof/>
        </w:rPr>
        <w:fldChar w:fldCharType="end"/>
      </w:r>
      <w:r w:rsidR="006B1838">
        <w:t>.</w:t>
      </w:r>
      <w:r w:rsidR="008B4AF4">
        <w:t xml:space="preserve"> Hüppamine puit</w:t>
      </w:r>
      <w:r w:rsidR="00C123A7">
        <w:t xml:space="preserve">aluselt murule </w:t>
      </w:r>
      <w:r w:rsidR="009D6CCF">
        <w:t>suurim amplituud</w:t>
      </w:r>
      <w:bookmarkEnd w:id="136"/>
    </w:p>
    <w:tbl>
      <w:tblPr>
        <w:tblStyle w:val="TableGrid"/>
        <w:tblW w:w="0" w:type="auto"/>
        <w:tblLook w:val="04A0" w:firstRow="1" w:lastRow="0" w:firstColumn="1" w:lastColumn="0" w:noHBand="0" w:noVBand="1"/>
      </w:tblPr>
      <w:tblGrid>
        <w:gridCol w:w="930"/>
        <w:gridCol w:w="930"/>
        <w:gridCol w:w="903"/>
      </w:tblGrid>
      <w:tr w:rsidR="00C21EBE" w:rsidTr="00A1699B">
        <w:tc>
          <w:tcPr>
            <w:tcW w:w="930" w:type="dxa"/>
            <w:shd w:val="clear" w:color="auto" w:fill="FBE4D5" w:themeFill="accent2" w:themeFillTint="33"/>
          </w:tcPr>
          <w:p w:rsidR="00C21EBE" w:rsidRDefault="00C21EBE" w:rsidP="00A1699B">
            <w:r>
              <w:t>X telg</w:t>
            </w:r>
          </w:p>
        </w:tc>
        <w:tc>
          <w:tcPr>
            <w:tcW w:w="930" w:type="dxa"/>
            <w:shd w:val="clear" w:color="auto" w:fill="FBE4D5" w:themeFill="accent2" w:themeFillTint="33"/>
          </w:tcPr>
          <w:p w:rsidR="00C21EBE" w:rsidRDefault="00C21EBE" w:rsidP="00A1699B">
            <w:r>
              <w:t>Y telg</w:t>
            </w:r>
          </w:p>
        </w:tc>
        <w:tc>
          <w:tcPr>
            <w:tcW w:w="903" w:type="dxa"/>
            <w:shd w:val="clear" w:color="auto" w:fill="FBE4D5" w:themeFill="accent2" w:themeFillTint="33"/>
          </w:tcPr>
          <w:p w:rsidR="00C21EBE" w:rsidRDefault="00C21EBE" w:rsidP="00A1699B">
            <w:r>
              <w:t>Z telg</w:t>
            </w:r>
          </w:p>
        </w:tc>
      </w:tr>
      <w:tr w:rsidR="00C21EBE" w:rsidTr="00A1699B">
        <w:tc>
          <w:tcPr>
            <w:tcW w:w="930" w:type="dxa"/>
          </w:tcPr>
          <w:p w:rsidR="00C21EBE" w:rsidRDefault="00894EAE" w:rsidP="00A1699B">
            <w:r>
              <w:t>750</w:t>
            </w:r>
          </w:p>
        </w:tc>
        <w:tc>
          <w:tcPr>
            <w:tcW w:w="930" w:type="dxa"/>
          </w:tcPr>
          <w:p w:rsidR="00C21EBE" w:rsidRDefault="00C21EBE" w:rsidP="00A1699B">
            <w:r>
              <w:t>1</w:t>
            </w:r>
            <w:r w:rsidR="00894EAE">
              <w:t>1</w:t>
            </w:r>
            <w:r>
              <w:t>00</w:t>
            </w:r>
          </w:p>
        </w:tc>
        <w:tc>
          <w:tcPr>
            <w:tcW w:w="903" w:type="dxa"/>
          </w:tcPr>
          <w:p w:rsidR="00C21EBE" w:rsidRDefault="00C21EBE" w:rsidP="00A1699B">
            <w:pPr>
              <w:keepNext/>
            </w:pPr>
            <w:r>
              <w:t>-</w:t>
            </w:r>
            <w:r w:rsidR="00894EAE">
              <w:t>275</w:t>
            </w:r>
            <w:r>
              <w:t>0</w:t>
            </w:r>
          </w:p>
        </w:tc>
      </w:tr>
    </w:tbl>
    <w:p w:rsidR="00C21EBE" w:rsidRDefault="00C21EBE" w:rsidP="00C66131">
      <w:pPr>
        <w:pStyle w:val="tekst"/>
      </w:pPr>
    </w:p>
    <w:p w:rsidR="00C21EBE" w:rsidRDefault="00C21EBE" w:rsidP="00874E76">
      <w:pPr>
        <w:pStyle w:val="tekst"/>
        <w:keepNext/>
        <w:jc w:val="center"/>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33">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874E76">
      <w:pPr>
        <w:pStyle w:val="Caption"/>
      </w:pPr>
      <w:bookmarkStart w:id="137" w:name="_Toc483432645"/>
      <w:r>
        <w:t xml:space="preserve">Joonis </w:t>
      </w:r>
      <w:r w:rsidR="00317F3A">
        <w:fldChar w:fldCharType="begin"/>
      </w:r>
      <w:r w:rsidR="00317F3A">
        <w:instrText xml:space="preserve"> SEQ Joonis \* ARABIC </w:instrText>
      </w:r>
      <w:r w:rsidR="00317F3A">
        <w:fldChar w:fldCharType="separate"/>
      </w:r>
      <w:r w:rsidR="00BA5236">
        <w:rPr>
          <w:noProof/>
        </w:rPr>
        <w:t>23</w:t>
      </w:r>
      <w:r w:rsidR="00317F3A">
        <w:rPr>
          <w:noProof/>
        </w:rPr>
        <w:fldChar w:fldCharType="end"/>
      </w:r>
      <w:r w:rsidR="00630075">
        <w:t>.</w:t>
      </w:r>
      <w:r w:rsidR="00874E76">
        <w:t xml:space="preserve"> Hüppamine puit</w:t>
      </w:r>
      <w:r>
        <w:t>aluselt murule</w:t>
      </w:r>
      <w:bookmarkEnd w:id="137"/>
    </w:p>
    <w:p w:rsidR="007F4E33" w:rsidRDefault="007F4E33">
      <w:r>
        <w:br w:type="page"/>
      </w:r>
    </w:p>
    <w:p w:rsidR="00594250" w:rsidRDefault="007F4E33" w:rsidP="007F4E33">
      <w:pPr>
        <w:pStyle w:val="Heading2"/>
      </w:pPr>
      <w:bookmarkStart w:id="138" w:name="_Toc483438943"/>
      <w:r>
        <w:lastRenderedPageBreak/>
        <w:t>I</w:t>
      </w:r>
      <w:r w:rsidR="00594250">
        <w:t>stumise ja tõusmise katse</w:t>
      </w:r>
      <w:bookmarkEnd w:id="138"/>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A07A29">
        <w:t xml:space="preserve"> Istumist kujutab joonis 2</w:t>
      </w:r>
      <w:r w:rsidR="00F82444">
        <w:t>4</w:t>
      </w:r>
      <w:r w:rsidR="006771DF">
        <w:t xml:space="preserve"> ning</w:t>
      </w:r>
      <w:r w:rsidR="00327A2A">
        <w:t xml:space="preserve"> suurimad amplituudid</w:t>
      </w:r>
      <w:r w:rsidR="006771DF">
        <w:t xml:space="preserve"> on</w:t>
      </w:r>
      <w:r w:rsidR="00327A2A">
        <w:t xml:space="preserve"> toodud</w:t>
      </w:r>
      <w:r w:rsidR="00AC34A1">
        <w:t xml:space="preserve"> tabelis 16</w:t>
      </w:r>
      <w:r w:rsidR="006771DF">
        <w:t>.</w:t>
      </w:r>
    </w:p>
    <w:p w:rsidR="006771DF" w:rsidRDefault="006771DF" w:rsidP="006771DF">
      <w:pPr>
        <w:pStyle w:val="Caption"/>
        <w:keepNext/>
        <w:jc w:val="left"/>
      </w:pPr>
      <w:bookmarkStart w:id="139" w:name="_Toc483420125"/>
      <w:r>
        <w:t xml:space="preserve">Tabel </w:t>
      </w:r>
      <w:r w:rsidR="00317F3A">
        <w:fldChar w:fldCharType="begin"/>
      </w:r>
      <w:r w:rsidR="00317F3A">
        <w:instrText xml:space="preserve"> SEQ Tabel \* ARABIC </w:instrText>
      </w:r>
      <w:r w:rsidR="00317F3A">
        <w:fldChar w:fldCharType="separate"/>
      </w:r>
      <w:r w:rsidR="00BA5236">
        <w:rPr>
          <w:noProof/>
        </w:rPr>
        <w:t>15</w:t>
      </w:r>
      <w:r w:rsidR="00317F3A">
        <w:rPr>
          <w:noProof/>
        </w:rPr>
        <w:fldChar w:fldCharType="end"/>
      </w:r>
      <w:r w:rsidR="006B1838">
        <w:t>.</w:t>
      </w:r>
      <w:r>
        <w:t xml:space="preserve"> Istumise </w:t>
      </w:r>
      <w:r w:rsidR="00327A2A">
        <w:t>suurim amplituud</w:t>
      </w:r>
      <w:bookmarkEnd w:id="139"/>
    </w:p>
    <w:tbl>
      <w:tblPr>
        <w:tblStyle w:val="TableGrid"/>
        <w:tblW w:w="0" w:type="auto"/>
        <w:tblLook w:val="04A0" w:firstRow="1" w:lastRow="0" w:firstColumn="1" w:lastColumn="0" w:noHBand="0" w:noVBand="1"/>
      </w:tblPr>
      <w:tblGrid>
        <w:gridCol w:w="930"/>
        <w:gridCol w:w="930"/>
        <w:gridCol w:w="903"/>
      </w:tblGrid>
      <w:tr w:rsidR="00D66915" w:rsidTr="00A1699B">
        <w:tc>
          <w:tcPr>
            <w:tcW w:w="930" w:type="dxa"/>
            <w:shd w:val="clear" w:color="auto" w:fill="FBE4D5" w:themeFill="accent2" w:themeFillTint="33"/>
          </w:tcPr>
          <w:p w:rsidR="00D66915" w:rsidRDefault="00D66915" w:rsidP="00A1699B">
            <w:r>
              <w:t>X telg</w:t>
            </w:r>
          </w:p>
        </w:tc>
        <w:tc>
          <w:tcPr>
            <w:tcW w:w="930" w:type="dxa"/>
            <w:shd w:val="clear" w:color="auto" w:fill="FBE4D5" w:themeFill="accent2" w:themeFillTint="33"/>
          </w:tcPr>
          <w:p w:rsidR="00D66915" w:rsidRDefault="00D66915" w:rsidP="00A1699B">
            <w:r>
              <w:t>Y telg</w:t>
            </w:r>
          </w:p>
        </w:tc>
        <w:tc>
          <w:tcPr>
            <w:tcW w:w="903" w:type="dxa"/>
            <w:shd w:val="clear" w:color="auto" w:fill="FBE4D5" w:themeFill="accent2" w:themeFillTint="33"/>
          </w:tcPr>
          <w:p w:rsidR="00D66915" w:rsidRDefault="00D66915" w:rsidP="00A1699B">
            <w:r>
              <w:t>Z telg</w:t>
            </w:r>
          </w:p>
        </w:tc>
      </w:tr>
      <w:tr w:rsidR="00D66915" w:rsidTr="00A1699B">
        <w:tc>
          <w:tcPr>
            <w:tcW w:w="930" w:type="dxa"/>
          </w:tcPr>
          <w:p w:rsidR="00D66915" w:rsidRDefault="00050A6A" w:rsidP="00A1699B">
            <w:r>
              <w:t>550</w:t>
            </w:r>
          </w:p>
        </w:tc>
        <w:tc>
          <w:tcPr>
            <w:tcW w:w="930" w:type="dxa"/>
          </w:tcPr>
          <w:p w:rsidR="00D66915" w:rsidRDefault="00D66915" w:rsidP="00A1699B">
            <w:r>
              <w:t>400</w:t>
            </w:r>
          </w:p>
        </w:tc>
        <w:tc>
          <w:tcPr>
            <w:tcW w:w="903" w:type="dxa"/>
          </w:tcPr>
          <w:p w:rsidR="00D66915" w:rsidRDefault="00050A6A" w:rsidP="00A1699B">
            <w:pPr>
              <w:keepNext/>
            </w:pPr>
            <w:r>
              <w:t>1500</w:t>
            </w:r>
          </w:p>
        </w:tc>
      </w:tr>
    </w:tbl>
    <w:p w:rsidR="00D66915" w:rsidRPr="00030C7F" w:rsidRDefault="00D66915" w:rsidP="00030C7F">
      <w:pPr>
        <w:pStyle w:val="tekst"/>
      </w:pPr>
    </w:p>
    <w:p w:rsidR="00030C7F" w:rsidRDefault="00030C7F" w:rsidP="00874E76">
      <w:pPr>
        <w:pStyle w:val="tekst"/>
        <w:keepNext/>
        <w:jc w:val="center"/>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874E76">
      <w:pPr>
        <w:pStyle w:val="Caption"/>
      </w:pPr>
      <w:bookmarkStart w:id="140" w:name="_Toc483432646"/>
      <w:r>
        <w:t xml:space="preserve">Joonis </w:t>
      </w:r>
      <w:r w:rsidR="00317F3A">
        <w:fldChar w:fldCharType="begin"/>
      </w:r>
      <w:r w:rsidR="00317F3A">
        <w:instrText xml:space="preserve"> SEQ Joonis \* ARABIC </w:instrText>
      </w:r>
      <w:r w:rsidR="00317F3A">
        <w:fldChar w:fldCharType="separate"/>
      </w:r>
      <w:r w:rsidR="00BA5236">
        <w:rPr>
          <w:noProof/>
        </w:rPr>
        <w:t>24</w:t>
      </w:r>
      <w:r w:rsidR="00317F3A">
        <w:rPr>
          <w:noProof/>
        </w:rPr>
        <w:fldChar w:fldCharType="end"/>
      </w:r>
      <w:r w:rsidR="00630075">
        <w:t>.</w:t>
      </w:r>
      <w:r>
        <w:t xml:space="preserve"> Istumine</w:t>
      </w:r>
      <w:bookmarkEnd w:id="140"/>
    </w:p>
    <w:p w:rsidR="002A4B3A" w:rsidRDefault="002A4B3A" w:rsidP="005A3D9A">
      <w:pPr>
        <w:pStyle w:val="tekst"/>
      </w:pPr>
      <w:r>
        <w:t>Tõusmiskatsel istusin toolil ning tõusin püsti</w:t>
      </w:r>
      <w:r w:rsidR="00F82444">
        <w:t>, mis on näidatud joonisel 25</w:t>
      </w:r>
      <w:r>
        <w:t xml:space="preserve">. </w:t>
      </w:r>
      <w:r w:rsidR="004A5AC7">
        <w:t>Suurimad amplituudi</w:t>
      </w:r>
      <w:r w:rsidR="00AC34A1">
        <w:t xml:space="preserve"> muutused on näidatud tabelis 17</w:t>
      </w:r>
      <w:r w:rsidR="004A5AC7">
        <w:t>.</w:t>
      </w:r>
      <w:r w:rsidR="00062F30">
        <w:t xml:space="preserve"> On näha, et tõusmisel ei esine nii suurt amplituudi muutust kui istumisel.</w:t>
      </w:r>
    </w:p>
    <w:p w:rsidR="002A4B3A" w:rsidRDefault="002A4B3A" w:rsidP="002A4B3A">
      <w:pPr>
        <w:pStyle w:val="Caption"/>
        <w:keepNext/>
        <w:jc w:val="left"/>
      </w:pPr>
      <w:bookmarkStart w:id="141" w:name="_Toc483420126"/>
      <w:r>
        <w:t xml:space="preserve">Tabel </w:t>
      </w:r>
      <w:r w:rsidR="00317F3A">
        <w:fldChar w:fldCharType="begin"/>
      </w:r>
      <w:r w:rsidR="00317F3A">
        <w:instrText xml:space="preserve"> SEQ Tabel \* ARABIC </w:instrText>
      </w:r>
      <w:r w:rsidR="00317F3A">
        <w:fldChar w:fldCharType="separate"/>
      </w:r>
      <w:r w:rsidR="00BA5236">
        <w:rPr>
          <w:noProof/>
        </w:rPr>
        <w:t>16</w:t>
      </w:r>
      <w:r w:rsidR="00317F3A">
        <w:rPr>
          <w:noProof/>
        </w:rPr>
        <w:fldChar w:fldCharType="end"/>
      </w:r>
      <w:r w:rsidR="006B1838">
        <w:t>.</w:t>
      </w:r>
      <w:r>
        <w:t xml:space="preserve"> Tõusmise suurim amplituud</w:t>
      </w:r>
      <w:bookmarkEnd w:id="141"/>
    </w:p>
    <w:tbl>
      <w:tblPr>
        <w:tblStyle w:val="TableGrid"/>
        <w:tblW w:w="0" w:type="auto"/>
        <w:tblLook w:val="04A0" w:firstRow="1" w:lastRow="0" w:firstColumn="1" w:lastColumn="0" w:noHBand="0" w:noVBand="1"/>
      </w:tblPr>
      <w:tblGrid>
        <w:gridCol w:w="930"/>
        <w:gridCol w:w="930"/>
        <w:gridCol w:w="903"/>
      </w:tblGrid>
      <w:tr w:rsidR="002A4B3A" w:rsidTr="00A1699B">
        <w:tc>
          <w:tcPr>
            <w:tcW w:w="930" w:type="dxa"/>
            <w:shd w:val="clear" w:color="auto" w:fill="FBE4D5" w:themeFill="accent2" w:themeFillTint="33"/>
          </w:tcPr>
          <w:p w:rsidR="002A4B3A" w:rsidRDefault="002A4B3A" w:rsidP="00A1699B">
            <w:bookmarkStart w:id="142" w:name="_Hlk483160755"/>
            <w:r>
              <w:t>X telg</w:t>
            </w:r>
          </w:p>
        </w:tc>
        <w:tc>
          <w:tcPr>
            <w:tcW w:w="930" w:type="dxa"/>
            <w:shd w:val="clear" w:color="auto" w:fill="FBE4D5" w:themeFill="accent2" w:themeFillTint="33"/>
          </w:tcPr>
          <w:p w:rsidR="002A4B3A" w:rsidRDefault="002A4B3A" w:rsidP="00A1699B">
            <w:r>
              <w:t>Y telg</w:t>
            </w:r>
          </w:p>
        </w:tc>
        <w:tc>
          <w:tcPr>
            <w:tcW w:w="903" w:type="dxa"/>
            <w:shd w:val="clear" w:color="auto" w:fill="FBE4D5" w:themeFill="accent2" w:themeFillTint="33"/>
          </w:tcPr>
          <w:p w:rsidR="002A4B3A" w:rsidRDefault="002A4B3A" w:rsidP="00A1699B">
            <w:r>
              <w:t>Z telg</w:t>
            </w:r>
          </w:p>
        </w:tc>
      </w:tr>
      <w:tr w:rsidR="002A4B3A" w:rsidTr="00A1699B">
        <w:tc>
          <w:tcPr>
            <w:tcW w:w="930" w:type="dxa"/>
          </w:tcPr>
          <w:p w:rsidR="002A4B3A" w:rsidRDefault="004A5AC7" w:rsidP="00A1699B">
            <w:r>
              <w:t>400</w:t>
            </w:r>
          </w:p>
        </w:tc>
        <w:tc>
          <w:tcPr>
            <w:tcW w:w="930" w:type="dxa"/>
          </w:tcPr>
          <w:p w:rsidR="002A4B3A" w:rsidRDefault="004A5AC7" w:rsidP="00A1699B">
            <w:r>
              <w:t>380</w:t>
            </w:r>
          </w:p>
        </w:tc>
        <w:tc>
          <w:tcPr>
            <w:tcW w:w="903" w:type="dxa"/>
          </w:tcPr>
          <w:p w:rsidR="002A4B3A" w:rsidRDefault="00F47D42" w:rsidP="00A1699B">
            <w:pPr>
              <w:keepNext/>
            </w:pPr>
            <w:r>
              <w:t>600</w:t>
            </w:r>
          </w:p>
        </w:tc>
      </w:tr>
      <w:bookmarkEnd w:id="142"/>
    </w:tbl>
    <w:p w:rsidR="002A4B3A" w:rsidRDefault="002A4B3A" w:rsidP="002A4B3A">
      <w:pPr>
        <w:spacing w:after="240"/>
      </w:pPr>
    </w:p>
    <w:p w:rsidR="00030C7F" w:rsidRDefault="00030C7F" w:rsidP="00874E76">
      <w:pPr>
        <w:keepNext/>
        <w:jc w:val="center"/>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35">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874E76">
      <w:pPr>
        <w:pStyle w:val="Caption"/>
      </w:pPr>
      <w:bookmarkStart w:id="143" w:name="_Toc483432647"/>
      <w:r>
        <w:t xml:space="preserve">Joonis </w:t>
      </w:r>
      <w:r w:rsidR="00317F3A">
        <w:fldChar w:fldCharType="begin"/>
      </w:r>
      <w:r w:rsidR="00317F3A">
        <w:instrText xml:space="preserve"> SEQ Joonis \* ARABIC </w:instrText>
      </w:r>
      <w:r w:rsidR="00317F3A">
        <w:fldChar w:fldCharType="separate"/>
      </w:r>
      <w:r w:rsidR="00BA5236">
        <w:rPr>
          <w:noProof/>
        </w:rPr>
        <w:t>25</w:t>
      </w:r>
      <w:r w:rsidR="00317F3A">
        <w:rPr>
          <w:noProof/>
        </w:rPr>
        <w:fldChar w:fldCharType="end"/>
      </w:r>
      <w:r w:rsidR="00630075">
        <w:t>.</w:t>
      </w:r>
      <w:r>
        <w:t xml:space="preserve"> Istumine</w:t>
      </w:r>
      <w:bookmarkEnd w:id="143"/>
    </w:p>
    <w:p w:rsidR="0089792F" w:rsidRPr="00B45014" w:rsidRDefault="0089792F" w:rsidP="00594250">
      <w:pPr>
        <w:pStyle w:val="tekst"/>
      </w:pPr>
      <w:r w:rsidRPr="00B45014">
        <w:br w:type="page"/>
      </w:r>
    </w:p>
    <w:p w:rsidR="00586122" w:rsidRDefault="00586122" w:rsidP="00586122">
      <w:pPr>
        <w:pStyle w:val="Heading2"/>
      </w:pPr>
      <w:bookmarkStart w:id="144" w:name="_Toc483438944"/>
      <w:r>
        <w:lastRenderedPageBreak/>
        <w:t>Erinevad liikumised</w:t>
      </w:r>
      <w:bookmarkEnd w:id="144"/>
    </w:p>
    <w:p w:rsidR="00586122" w:rsidRDefault="00586122" w:rsidP="00586122">
      <w:pPr>
        <w:pStyle w:val="tekst"/>
      </w:pPr>
      <w:r>
        <w:t>Liikumiste jaoks sooritasin kolm katset. Millest esimene on kõndimine. Kõndimiskatse sooritasin tasasel pinn</w:t>
      </w:r>
      <w:r w:rsidR="00F82444">
        <w:t>al toas, katset näitab joonis 26</w:t>
      </w:r>
      <w:r>
        <w:t xml:space="preserve"> ning </w:t>
      </w:r>
      <w:r w:rsidR="00AC34A1">
        <w:t>amplituudid on toodud tabelis 18</w:t>
      </w:r>
      <w:r>
        <w:t>.</w:t>
      </w:r>
      <w:r w:rsidR="001D6A50">
        <w:t xml:space="preserve"> Kõndimisel on näha, et </w:t>
      </w:r>
      <w:r w:rsidR="00935ACC">
        <w:t>amplituudi muutus pole suur.</w:t>
      </w:r>
    </w:p>
    <w:p w:rsidR="00855A3E" w:rsidRDefault="00855A3E" w:rsidP="00855A3E">
      <w:pPr>
        <w:pStyle w:val="Caption"/>
        <w:keepNext/>
        <w:jc w:val="left"/>
      </w:pPr>
      <w:bookmarkStart w:id="145" w:name="_Toc483420127"/>
      <w:r>
        <w:t xml:space="preserve">Tabel </w:t>
      </w:r>
      <w:r w:rsidR="00317F3A">
        <w:fldChar w:fldCharType="begin"/>
      </w:r>
      <w:r w:rsidR="00317F3A">
        <w:instrText xml:space="preserve"> SEQ Tabel \* ARABIC </w:instrText>
      </w:r>
      <w:r w:rsidR="00317F3A">
        <w:fldChar w:fldCharType="separate"/>
      </w:r>
      <w:r w:rsidR="00BA5236">
        <w:rPr>
          <w:noProof/>
        </w:rPr>
        <w:t>17</w:t>
      </w:r>
      <w:r w:rsidR="00317F3A">
        <w:rPr>
          <w:noProof/>
        </w:rPr>
        <w:fldChar w:fldCharType="end"/>
      </w:r>
      <w:r w:rsidR="006B1838">
        <w:t>.</w:t>
      </w:r>
      <w:r>
        <w:t xml:space="preserve"> Kõndimise suurim amplituud</w:t>
      </w:r>
      <w:bookmarkEnd w:id="145"/>
    </w:p>
    <w:tbl>
      <w:tblPr>
        <w:tblStyle w:val="TableGrid"/>
        <w:tblW w:w="0" w:type="auto"/>
        <w:tblLook w:val="04A0" w:firstRow="1" w:lastRow="0" w:firstColumn="1" w:lastColumn="0" w:noHBand="0" w:noVBand="1"/>
      </w:tblPr>
      <w:tblGrid>
        <w:gridCol w:w="930"/>
        <w:gridCol w:w="930"/>
        <w:gridCol w:w="903"/>
      </w:tblGrid>
      <w:tr w:rsidR="00855A3E" w:rsidTr="00A1699B">
        <w:tc>
          <w:tcPr>
            <w:tcW w:w="930" w:type="dxa"/>
            <w:shd w:val="clear" w:color="auto" w:fill="FBE4D5" w:themeFill="accent2" w:themeFillTint="33"/>
          </w:tcPr>
          <w:p w:rsidR="00855A3E" w:rsidRDefault="00855A3E" w:rsidP="00A1699B">
            <w:bookmarkStart w:id="146" w:name="_Hlk483161029"/>
            <w:r>
              <w:t>X telg</w:t>
            </w:r>
          </w:p>
        </w:tc>
        <w:tc>
          <w:tcPr>
            <w:tcW w:w="930" w:type="dxa"/>
            <w:shd w:val="clear" w:color="auto" w:fill="FBE4D5" w:themeFill="accent2" w:themeFillTint="33"/>
          </w:tcPr>
          <w:p w:rsidR="00855A3E" w:rsidRDefault="00855A3E" w:rsidP="00A1699B">
            <w:r>
              <w:t>Y telg</w:t>
            </w:r>
          </w:p>
        </w:tc>
        <w:tc>
          <w:tcPr>
            <w:tcW w:w="903" w:type="dxa"/>
            <w:shd w:val="clear" w:color="auto" w:fill="FBE4D5" w:themeFill="accent2" w:themeFillTint="33"/>
          </w:tcPr>
          <w:p w:rsidR="00855A3E" w:rsidRDefault="00855A3E" w:rsidP="00A1699B">
            <w:r>
              <w:t>Z telg</w:t>
            </w:r>
          </w:p>
        </w:tc>
      </w:tr>
      <w:tr w:rsidR="00855A3E" w:rsidTr="00A1699B">
        <w:tc>
          <w:tcPr>
            <w:tcW w:w="930" w:type="dxa"/>
          </w:tcPr>
          <w:p w:rsidR="00855A3E" w:rsidRDefault="00855A3E" w:rsidP="00A1699B">
            <w:r>
              <w:t>500</w:t>
            </w:r>
          </w:p>
        </w:tc>
        <w:tc>
          <w:tcPr>
            <w:tcW w:w="930" w:type="dxa"/>
          </w:tcPr>
          <w:p w:rsidR="00855A3E" w:rsidRDefault="00855A3E" w:rsidP="00A1699B">
            <w:r>
              <w:t>500</w:t>
            </w:r>
          </w:p>
        </w:tc>
        <w:tc>
          <w:tcPr>
            <w:tcW w:w="903" w:type="dxa"/>
          </w:tcPr>
          <w:p w:rsidR="00855A3E" w:rsidRDefault="00855A3E" w:rsidP="00A1699B">
            <w:pPr>
              <w:keepNext/>
            </w:pPr>
            <w:r>
              <w:t>350</w:t>
            </w:r>
          </w:p>
        </w:tc>
      </w:tr>
    </w:tbl>
    <w:bookmarkEnd w:id="146"/>
    <w:p w:rsidR="001B35FF" w:rsidRDefault="00855A3E" w:rsidP="00874E76">
      <w:pPr>
        <w:pStyle w:val="tekst"/>
        <w:keepNext/>
        <w:spacing w:before="240"/>
        <w:jc w:val="center"/>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6">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874E76">
      <w:pPr>
        <w:pStyle w:val="Caption"/>
      </w:pPr>
      <w:bookmarkStart w:id="147" w:name="_Toc483432648"/>
      <w:r>
        <w:t xml:space="preserve">Joonis </w:t>
      </w:r>
      <w:r w:rsidR="00317F3A">
        <w:fldChar w:fldCharType="begin"/>
      </w:r>
      <w:r w:rsidR="00317F3A">
        <w:instrText xml:space="preserve"> SEQ Joonis \* ARABIC </w:instrText>
      </w:r>
      <w:r w:rsidR="00317F3A">
        <w:fldChar w:fldCharType="separate"/>
      </w:r>
      <w:r w:rsidR="00BA5236">
        <w:rPr>
          <w:noProof/>
        </w:rPr>
        <w:t>26</w:t>
      </w:r>
      <w:r w:rsidR="00317F3A">
        <w:rPr>
          <w:noProof/>
        </w:rPr>
        <w:fldChar w:fldCharType="end"/>
      </w:r>
      <w:r w:rsidR="00630075">
        <w:t>.</w:t>
      </w:r>
      <w:r>
        <w:t xml:space="preserve"> Kõndimine</w:t>
      </w:r>
      <w:bookmarkEnd w:id="147"/>
    </w:p>
    <w:p w:rsidR="001B35FF" w:rsidRDefault="001B35FF">
      <w:r>
        <w:br w:type="page"/>
      </w:r>
    </w:p>
    <w:p w:rsidR="001B35FF" w:rsidRDefault="001B35FF" w:rsidP="005A3D9A">
      <w:pPr>
        <w:pStyle w:val="tekst"/>
      </w:pPr>
      <w:r>
        <w:lastRenderedPageBreak/>
        <w:t>Teiseks katseks kõndisin puidust trepil üle</w:t>
      </w:r>
      <w:r w:rsidR="00F82444">
        <w:t>s ja alla, mida näitab joonis 27</w:t>
      </w:r>
      <w:r>
        <w:t>. Suurimad amplituudid on toodud tabelis 1</w:t>
      </w:r>
      <w:r w:rsidR="00AC34A1">
        <w:t>9</w:t>
      </w:r>
      <w:r>
        <w:t>.</w:t>
      </w:r>
    </w:p>
    <w:p w:rsidR="001B35FF" w:rsidRDefault="001B35FF" w:rsidP="001B35FF">
      <w:pPr>
        <w:pStyle w:val="Caption"/>
        <w:keepNext/>
        <w:jc w:val="left"/>
      </w:pPr>
      <w:bookmarkStart w:id="148" w:name="_Toc483420128"/>
      <w:r>
        <w:t xml:space="preserve">Tabel </w:t>
      </w:r>
      <w:r w:rsidR="00317F3A">
        <w:fldChar w:fldCharType="begin"/>
      </w:r>
      <w:r w:rsidR="00317F3A">
        <w:instrText xml:space="preserve"> SEQ Tabel \* ARABIC </w:instrText>
      </w:r>
      <w:r w:rsidR="00317F3A">
        <w:fldChar w:fldCharType="separate"/>
      </w:r>
      <w:r w:rsidR="00BA5236">
        <w:rPr>
          <w:noProof/>
        </w:rPr>
        <w:t>18</w:t>
      </w:r>
      <w:r w:rsidR="00317F3A">
        <w:rPr>
          <w:noProof/>
        </w:rPr>
        <w:fldChar w:fldCharType="end"/>
      </w:r>
      <w:r w:rsidR="006B1838">
        <w:t>.</w:t>
      </w:r>
      <w:r>
        <w:t xml:space="preserve"> Trepil kõndimise suurim amplituud</w:t>
      </w:r>
      <w:bookmarkEnd w:id="148"/>
    </w:p>
    <w:tbl>
      <w:tblPr>
        <w:tblStyle w:val="TableGrid"/>
        <w:tblW w:w="0" w:type="auto"/>
        <w:tblLook w:val="04A0" w:firstRow="1" w:lastRow="0" w:firstColumn="1" w:lastColumn="0" w:noHBand="0" w:noVBand="1"/>
      </w:tblPr>
      <w:tblGrid>
        <w:gridCol w:w="930"/>
        <w:gridCol w:w="930"/>
        <w:gridCol w:w="903"/>
      </w:tblGrid>
      <w:tr w:rsidR="001B35FF" w:rsidTr="00A1699B">
        <w:tc>
          <w:tcPr>
            <w:tcW w:w="930" w:type="dxa"/>
            <w:shd w:val="clear" w:color="auto" w:fill="FBE4D5" w:themeFill="accent2" w:themeFillTint="33"/>
          </w:tcPr>
          <w:p w:rsidR="001B35FF" w:rsidRDefault="001B35FF" w:rsidP="00A1699B">
            <w:r>
              <w:t>X telg</w:t>
            </w:r>
          </w:p>
        </w:tc>
        <w:tc>
          <w:tcPr>
            <w:tcW w:w="930" w:type="dxa"/>
            <w:shd w:val="clear" w:color="auto" w:fill="FBE4D5" w:themeFill="accent2" w:themeFillTint="33"/>
          </w:tcPr>
          <w:p w:rsidR="001B35FF" w:rsidRDefault="001B35FF" w:rsidP="00A1699B">
            <w:r>
              <w:t>Y telg</w:t>
            </w:r>
          </w:p>
        </w:tc>
        <w:tc>
          <w:tcPr>
            <w:tcW w:w="903" w:type="dxa"/>
            <w:shd w:val="clear" w:color="auto" w:fill="FBE4D5" w:themeFill="accent2" w:themeFillTint="33"/>
          </w:tcPr>
          <w:p w:rsidR="001B35FF" w:rsidRDefault="001B35FF" w:rsidP="00A1699B">
            <w:r>
              <w:t>Z telg</w:t>
            </w:r>
          </w:p>
        </w:tc>
      </w:tr>
      <w:tr w:rsidR="001B35FF" w:rsidTr="00A1699B">
        <w:tc>
          <w:tcPr>
            <w:tcW w:w="930" w:type="dxa"/>
          </w:tcPr>
          <w:p w:rsidR="001B35FF" w:rsidRDefault="001B35FF" w:rsidP="00A1699B">
            <w:r>
              <w:t>400</w:t>
            </w:r>
          </w:p>
        </w:tc>
        <w:tc>
          <w:tcPr>
            <w:tcW w:w="930" w:type="dxa"/>
          </w:tcPr>
          <w:p w:rsidR="001B35FF" w:rsidRDefault="001B35FF" w:rsidP="00A1699B">
            <w:r>
              <w:t>500</w:t>
            </w:r>
          </w:p>
        </w:tc>
        <w:tc>
          <w:tcPr>
            <w:tcW w:w="903" w:type="dxa"/>
          </w:tcPr>
          <w:p w:rsidR="001B35FF" w:rsidRDefault="001B35FF" w:rsidP="00A1699B">
            <w:pPr>
              <w:keepNext/>
            </w:pPr>
            <w:r>
              <w:t>700</w:t>
            </w:r>
          </w:p>
        </w:tc>
      </w:tr>
    </w:tbl>
    <w:p w:rsidR="00D3528C" w:rsidRDefault="00D3528C" w:rsidP="001B35FF">
      <w:pPr>
        <w:spacing w:after="240" w:line="360" w:lineRule="auto"/>
      </w:pPr>
    </w:p>
    <w:p w:rsidR="00D3528C" w:rsidRDefault="00D3528C" w:rsidP="00874E76">
      <w:pPr>
        <w:keepNext/>
        <w:spacing w:after="240" w:line="360" w:lineRule="auto"/>
        <w:jc w:val="center"/>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7">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874E76">
      <w:pPr>
        <w:pStyle w:val="Caption"/>
      </w:pPr>
      <w:bookmarkStart w:id="149" w:name="_Toc483432649"/>
      <w:r>
        <w:t xml:space="preserve">Joonis </w:t>
      </w:r>
      <w:r w:rsidR="00317F3A">
        <w:fldChar w:fldCharType="begin"/>
      </w:r>
      <w:r w:rsidR="00317F3A">
        <w:instrText xml:space="preserve"> SEQ Joonis \* ARABIC </w:instrText>
      </w:r>
      <w:r w:rsidR="00317F3A">
        <w:fldChar w:fldCharType="separate"/>
      </w:r>
      <w:r w:rsidR="00BA5236">
        <w:rPr>
          <w:noProof/>
        </w:rPr>
        <w:t>27</w:t>
      </w:r>
      <w:r w:rsidR="00317F3A">
        <w:rPr>
          <w:noProof/>
        </w:rPr>
        <w:fldChar w:fldCharType="end"/>
      </w:r>
      <w:r w:rsidR="00630075">
        <w:t>.</w:t>
      </w:r>
      <w:r>
        <w:t xml:space="preserve"> Trepil kõndimine</w:t>
      </w:r>
      <w:bookmarkEnd w:id="149"/>
    </w:p>
    <w:p w:rsidR="00586122" w:rsidRDefault="00586122" w:rsidP="001B35FF">
      <w:pPr>
        <w:spacing w:after="240" w:line="360" w:lineRule="auto"/>
      </w:pPr>
      <w:r>
        <w:br w:type="page"/>
      </w:r>
    </w:p>
    <w:p w:rsidR="00A01F2B" w:rsidRDefault="00A01F2B" w:rsidP="005A3D9A">
      <w:pPr>
        <w:pStyle w:val="tekst"/>
      </w:pPr>
      <w:r>
        <w:lastRenderedPageBreak/>
        <w:t xml:space="preserve">Viimaseks katseks valisin </w:t>
      </w:r>
      <w:proofErr w:type="spellStart"/>
      <w:r>
        <w:t>jookmise</w:t>
      </w:r>
      <w:proofErr w:type="spellEnd"/>
      <w:r>
        <w:t xml:space="preserve">. </w:t>
      </w:r>
      <w:proofErr w:type="spellStart"/>
      <w:r>
        <w:t>Jookmiskatse</w:t>
      </w:r>
      <w:proofErr w:type="spellEnd"/>
      <w:r>
        <w:t xml:space="preserve"> viisin läbi murul. Amplituudi </w:t>
      </w:r>
      <w:r w:rsidR="00AC34A1">
        <w:t>kajastab tabel 20</w:t>
      </w:r>
      <w:r w:rsidR="00F82444">
        <w:t xml:space="preserve"> ning joonis 28</w:t>
      </w:r>
      <w:r>
        <w:t xml:space="preserve"> kirjeldab katset.</w:t>
      </w:r>
    </w:p>
    <w:p w:rsidR="00A01F2B" w:rsidRDefault="00A01F2B" w:rsidP="00A01F2B">
      <w:pPr>
        <w:pStyle w:val="Caption"/>
        <w:keepNext/>
        <w:jc w:val="left"/>
      </w:pPr>
      <w:bookmarkStart w:id="150" w:name="_Toc483420129"/>
      <w:r>
        <w:t xml:space="preserve">Tabel </w:t>
      </w:r>
      <w:r w:rsidR="00317F3A">
        <w:fldChar w:fldCharType="begin"/>
      </w:r>
      <w:r w:rsidR="00317F3A">
        <w:instrText xml:space="preserve"> SEQ Tabel \* ARABIC </w:instrText>
      </w:r>
      <w:r w:rsidR="00317F3A">
        <w:fldChar w:fldCharType="separate"/>
      </w:r>
      <w:r w:rsidR="00BA5236">
        <w:rPr>
          <w:noProof/>
        </w:rPr>
        <w:t>19</w:t>
      </w:r>
      <w:r w:rsidR="00317F3A">
        <w:rPr>
          <w:noProof/>
        </w:rPr>
        <w:fldChar w:fldCharType="end"/>
      </w:r>
      <w:r w:rsidR="006B1838">
        <w:t>.</w:t>
      </w:r>
      <w:r>
        <w:t xml:space="preserve"> Jooksmise suurim amplituud</w:t>
      </w:r>
      <w:bookmarkEnd w:id="150"/>
    </w:p>
    <w:tbl>
      <w:tblPr>
        <w:tblStyle w:val="TableGrid"/>
        <w:tblW w:w="0" w:type="auto"/>
        <w:tblLook w:val="04A0" w:firstRow="1" w:lastRow="0" w:firstColumn="1" w:lastColumn="0" w:noHBand="0" w:noVBand="1"/>
      </w:tblPr>
      <w:tblGrid>
        <w:gridCol w:w="930"/>
        <w:gridCol w:w="930"/>
        <w:gridCol w:w="903"/>
      </w:tblGrid>
      <w:tr w:rsidR="00A01F2B" w:rsidTr="00A1699B">
        <w:tc>
          <w:tcPr>
            <w:tcW w:w="930" w:type="dxa"/>
            <w:shd w:val="clear" w:color="auto" w:fill="FBE4D5" w:themeFill="accent2" w:themeFillTint="33"/>
          </w:tcPr>
          <w:p w:rsidR="00A01F2B" w:rsidRDefault="00A01F2B" w:rsidP="00A1699B">
            <w:bookmarkStart w:id="151" w:name="_Hlk483161953"/>
            <w:r>
              <w:t>X telg</w:t>
            </w:r>
          </w:p>
        </w:tc>
        <w:tc>
          <w:tcPr>
            <w:tcW w:w="930" w:type="dxa"/>
            <w:shd w:val="clear" w:color="auto" w:fill="FBE4D5" w:themeFill="accent2" w:themeFillTint="33"/>
          </w:tcPr>
          <w:p w:rsidR="00A01F2B" w:rsidRDefault="00A01F2B" w:rsidP="00A1699B">
            <w:r>
              <w:t>Y telg</w:t>
            </w:r>
          </w:p>
        </w:tc>
        <w:tc>
          <w:tcPr>
            <w:tcW w:w="903" w:type="dxa"/>
            <w:shd w:val="clear" w:color="auto" w:fill="FBE4D5" w:themeFill="accent2" w:themeFillTint="33"/>
          </w:tcPr>
          <w:p w:rsidR="00A01F2B" w:rsidRDefault="00A01F2B" w:rsidP="00A1699B">
            <w:r>
              <w:t>Z telg</w:t>
            </w:r>
          </w:p>
        </w:tc>
      </w:tr>
      <w:tr w:rsidR="00A01F2B" w:rsidTr="00A1699B">
        <w:tc>
          <w:tcPr>
            <w:tcW w:w="930" w:type="dxa"/>
          </w:tcPr>
          <w:p w:rsidR="00A01F2B" w:rsidRPr="003D4FF7" w:rsidRDefault="003D4FF7" w:rsidP="00A1699B">
            <w:pPr>
              <w:rPr>
                <w:vertAlign w:val="subscript"/>
              </w:rPr>
            </w:pPr>
            <w:r>
              <w:t>1200</w:t>
            </w:r>
          </w:p>
        </w:tc>
        <w:tc>
          <w:tcPr>
            <w:tcW w:w="930" w:type="dxa"/>
          </w:tcPr>
          <w:p w:rsidR="00A01F2B" w:rsidRDefault="003D4FF7" w:rsidP="00A1699B">
            <w:r>
              <w:t>1</w:t>
            </w:r>
            <w:r w:rsidR="00A01F2B">
              <w:t>500</w:t>
            </w:r>
          </w:p>
        </w:tc>
        <w:tc>
          <w:tcPr>
            <w:tcW w:w="903" w:type="dxa"/>
          </w:tcPr>
          <w:p w:rsidR="00A01F2B" w:rsidRDefault="003D4FF7" w:rsidP="00A1699B">
            <w:pPr>
              <w:keepNext/>
            </w:pPr>
            <w:r>
              <w:t>2750</w:t>
            </w:r>
          </w:p>
        </w:tc>
      </w:tr>
      <w:bookmarkEnd w:id="151"/>
    </w:tbl>
    <w:p w:rsidR="00A01F2B" w:rsidRDefault="00A01F2B" w:rsidP="001B35FF">
      <w:pPr>
        <w:spacing w:after="240" w:line="360" w:lineRule="auto"/>
      </w:pPr>
    </w:p>
    <w:p w:rsidR="00A01F2B" w:rsidRDefault="00A01F2B" w:rsidP="00874E76">
      <w:pPr>
        <w:keepNext/>
        <w:spacing w:after="240" w:line="360" w:lineRule="auto"/>
        <w:jc w:val="center"/>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874E76">
      <w:pPr>
        <w:pStyle w:val="Caption"/>
      </w:pPr>
      <w:bookmarkStart w:id="152" w:name="_Toc483432650"/>
      <w:r>
        <w:t xml:space="preserve">Joonis </w:t>
      </w:r>
      <w:r w:rsidR="00317F3A">
        <w:fldChar w:fldCharType="begin"/>
      </w:r>
      <w:r w:rsidR="00317F3A">
        <w:instrText xml:space="preserve"> SEQ Joonis \* ARABIC </w:instrText>
      </w:r>
      <w:r w:rsidR="00317F3A">
        <w:fldChar w:fldCharType="separate"/>
      </w:r>
      <w:r w:rsidR="00BA5236">
        <w:rPr>
          <w:noProof/>
        </w:rPr>
        <w:t>28</w:t>
      </w:r>
      <w:r w:rsidR="00317F3A">
        <w:rPr>
          <w:noProof/>
        </w:rPr>
        <w:fldChar w:fldCharType="end"/>
      </w:r>
      <w:r w:rsidR="00630075">
        <w:t>.</w:t>
      </w:r>
      <w:r>
        <w:t xml:space="preserve"> Jooksmine</w:t>
      </w:r>
      <w:bookmarkEnd w:id="152"/>
    </w:p>
    <w:p w:rsidR="003D4FF7" w:rsidRPr="003D4FF7" w:rsidRDefault="003D4FF7" w:rsidP="003D4FF7"/>
    <w:p w:rsidR="000900C4" w:rsidRDefault="000900C4">
      <w:r>
        <w:br w:type="page"/>
      </w:r>
    </w:p>
    <w:p w:rsidR="00A01F2B" w:rsidRDefault="00235103" w:rsidP="007C54D6">
      <w:pPr>
        <w:pStyle w:val="Heading2"/>
      </w:pPr>
      <w:bookmarkStart w:id="153" w:name="_Toc483438945"/>
      <w:r>
        <w:lastRenderedPageBreak/>
        <w:t>Kukkumise</w:t>
      </w:r>
      <w:r w:rsidR="007C54D6">
        <w:t xml:space="preserve"> ja põrutus</w:t>
      </w:r>
      <w:r>
        <w:t>e katse</w:t>
      </w:r>
      <w:bookmarkEnd w:id="153"/>
    </w:p>
    <w:p w:rsidR="007C54D6" w:rsidRDefault="004F6E1D" w:rsidP="007C54D6">
      <w:pPr>
        <w:pStyle w:val="BodyText"/>
      </w:pPr>
      <w:r>
        <w:t>Kukkumiseks ja põrutuseks sooritasin kokku kolm katset, millest kaks olid kukkumist ning üks põrutus vastu maja. Esimeseks katseks sooritasin püsti seistes kukkumise murule. Kukkumise andmed on toodud joonisel 2</w:t>
      </w:r>
      <w:r w:rsidR="00F82444">
        <w:t>9</w:t>
      </w:r>
      <w:r w:rsidR="00AC34A1">
        <w:t xml:space="preserve"> ning amplituud tabelis 21</w:t>
      </w:r>
      <w:r>
        <w:t>.</w:t>
      </w:r>
      <w:r w:rsidR="000021DB">
        <w:t xml:space="preserve"> Nagu näha on kukkumise amplituud joonisel kõige ilmekam.</w:t>
      </w:r>
    </w:p>
    <w:p w:rsidR="004F6E1D" w:rsidRDefault="004F6E1D" w:rsidP="004F6E1D">
      <w:pPr>
        <w:pStyle w:val="Caption"/>
        <w:keepNext/>
        <w:jc w:val="left"/>
      </w:pPr>
      <w:bookmarkStart w:id="154" w:name="_Toc483420130"/>
      <w:r>
        <w:t xml:space="preserve">Tabel </w:t>
      </w:r>
      <w:r w:rsidR="00317F3A">
        <w:fldChar w:fldCharType="begin"/>
      </w:r>
      <w:r w:rsidR="00317F3A">
        <w:instrText xml:space="preserve"> SEQ Tabel \* ARABIC </w:instrText>
      </w:r>
      <w:r w:rsidR="00317F3A">
        <w:fldChar w:fldCharType="separate"/>
      </w:r>
      <w:r w:rsidR="00BA5236">
        <w:rPr>
          <w:noProof/>
        </w:rPr>
        <w:t>20</w:t>
      </w:r>
      <w:r w:rsidR="00317F3A">
        <w:rPr>
          <w:noProof/>
        </w:rPr>
        <w:fldChar w:fldCharType="end"/>
      </w:r>
      <w:r w:rsidR="006B1838">
        <w:t>.</w:t>
      </w:r>
      <w:r>
        <w:t xml:space="preserve"> Esimese murul kukkumise amplituud</w:t>
      </w:r>
      <w:bookmarkEnd w:id="154"/>
    </w:p>
    <w:tbl>
      <w:tblPr>
        <w:tblStyle w:val="TableGrid"/>
        <w:tblW w:w="0" w:type="auto"/>
        <w:tblLook w:val="04A0" w:firstRow="1" w:lastRow="0" w:firstColumn="1" w:lastColumn="0" w:noHBand="0" w:noVBand="1"/>
      </w:tblPr>
      <w:tblGrid>
        <w:gridCol w:w="930"/>
        <w:gridCol w:w="930"/>
        <w:gridCol w:w="903"/>
      </w:tblGrid>
      <w:tr w:rsidR="004F6E1D" w:rsidTr="00A1699B">
        <w:tc>
          <w:tcPr>
            <w:tcW w:w="930" w:type="dxa"/>
            <w:shd w:val="clear" w:color="auto" w:fill="FBE4D5" w:themeFill="accent2" w:themeFillTint="33"/>
          </w:tcPr>
          <w:p w:rsidR="004F6E1D" w:rsidRDefault="004F6E1D" w:rsidP="00A1699B">
            <w:r>
              <w:t>X telg</w:t>
            </w:r>
          </w:p>
        </w:tc>
        <w:tc>
          <w:tcPr>
            <w:tcW w:w="930" w:type="dxa"/>
            <w:shd w:val="clear" w:color="auto" w:fill="FBE4D5" w:themeFill="accent2" w:themeFillTint="33"/>
          </w:tcPr>
          <w:p w:rsidR="004F6E1D" w:rsidRDefault="004F6E1D" w:rsidP="00A1699B">
            <w:r>
              <w:t>Y telg</w:t>
            </w:r>
          </w:p>
        </w:tc>
        <w:tc>
          <w:tcPr>
            <w:tcW w:w="903" w:type="dxa"/>
            <w:shd w:val="clear" w:color="auto" w:fill="FBE4D5" w:themeFill="accent2" w:themeFillTint="33"/>
          </w:tcPr>
          <w:p w:rsidR="004F6E1D" w:rsidRDefault="004F6E1D" w:rsidP="00A1699B">
            <w:r>
              <w:t>Z telg</w:t>
            </w:r>
          </w:p>
        </w:tc>
      </w:tr>
      <w:tr w:rsidR="004F6E1D" w:rsidTr="00A1699B">
        <w:tc>
          <w:tcPr>
            <w:tcW w:w="930" w:type="dxa"/>
          </w:tcPr>
          <w:p w:rsidR="004F6E1D" w:rsidRPr="003D4FF7" w:rsidRDefault="000021DB" w:rsidP="00A1699B">
            <w:pPr>
              <w:rPr>
                <w:vertAlign w:val="subscript"/>
              </w:rPr>
            </w:pPr>
            <w:r>
              <w:t>750</w:t>
            </w:r>
            <w:r w:rsidR="004F6E1D">
              <w:t>0</w:t>
            </w:r>
          </w:p>
        </w:tc>
        <w:tc>
          <w:tcPr>
            <w:tcW w:w="930" w:type="dxa"/>
          </w:tcPr>
          <w:p w:rsidR="004F6E1D" w:rsidRDefault="004F6E1D" w:rsidP="00A1699B">
            <w:r>
              <w:t>1</w:t>
            </w:r>
            <w:r w:rsidR="000021DB">
              <w:t>75</w:t>
            </w:r>
            <w:r>
              <w:t>0</w:t>
            </w:r>
          </w:p>
        </w:tc>
        <w:tc>
          <w:tcPr>
            <w:tcW w:w="903" w:type="dxa"/>
          </w:tcPr>
          <w:p w:rsidR="004F6E1D" w:rsidRDefault="000021DB" w:rsidP="00A1699B">
            <w:pPr>
              <w:keepNext/>
            </w:pPr>
            <w:r>
              <w:t>1</w:t>
            </w:r>
            <w:r w:rsidR="004F6E1D">
              <w:t>7</w:t>
            </w:r>
            <w:r>
              <w:t>5</w:t>
            </w:r>
            <w:r w:rsidR="004F6E1D">
              <w:t>0</w:t>
            </w:r>
          </w:p>
        </w:tc>
      </w:tr>
    </w:tbl>
    <w:p w:rsidR="004F6E1D" w:rsidRDefault="004F6E1D" w:rsidP="007C54D6">
      <w:pPr>
        <w:pStyle w:val="BodyText"/>
      </w:pPr>
    </w:p>
    <w:p w:rsidR="004F6E1D" w:rsidRDefault="00F8171E" w:rsidP="00874E76">
      <w:pPr>
        <w:pStyle w:val="BodyText"/>
        <w:keepNext/>
        <w:jc w:val="center"/>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9">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874E76">
      <w:pPr>
        <w:pStyle w:val="Caption"/>
      </w:pPr>
      <w:bookmarkStart w:id="155" w:name="_Toc483432651"/>
      <w:r>
        <w:t xml:space="preserve">Joonis </w:t>
      </w:r>
      <w:r w:rsidR="00317F3A">
        <w:fldChar w:fldCharType="begin"/>
      </w:r>
      <w:r w:rsidR="00317F3A">
        <w:instrText xml:space="preserve"> SEQ Joonis \* ARABIC </w:instrText>
      </w:r>
      <w:r w:rsidR="00317F3A">
        <w:fldChar w:fldCharType="separate"/>
      </w:r>
      <w:r w:rsidR="00BA5236">
        <w:rPr>
          <w:noProof/>
        </w:rPr>
        <w:t>29</w:t>
      </w:r>
      <w:r w:rsidR="00317F3A">
        <w:rPr>
          <w:noProof/>
        </w:rPr>
        <w:fldChar w:fldCharType="end"/>
      </w:r>
      <w:r w:rsidR="00630075">
        <w:t>.</w:t>
      </w:r>
      <w:r>
        <w:t xml:space="preserve"> Esimene murul kukkumine</w:t>
      </w:r>
      <w:bookmarkEnd w:id="155"/>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F82444">
        <w:t>Kukkumist kirjeldab joonis 30</w:t>
      </w:r>
      <w:r w:rsidR="00AC34A1">
        <w:t xml:space="preserve"> ning amplituudi näitab tabel 22</w:t>
      </w:r>
      <w:r w:rsidR="00644A8C">
        <w:t>.</w:t>
      </w:r>
    </w:p>
    <w:p w:rsidR="00A36DF9" w:rsidRDefault="00A36DF9" w:rsidP="00A36DF9">
      <w:pPr>
        <w:pStyle w:val="Caption"/>
        <w:keepNext/>
        <w:jc w:val="left"/>
      </w:pPr>
      <w:bookmarkStart w:id="156" w:name="_Toc483420131"/>
      <w:r>
        <w:t xml:space="preserve">Tabel </w:t>
      </w:r>
      <w:r w:rsidR="00317F3A">
        <w:fldChar w:fldCharType="begin"/>
      </w:r>
      <w:r w:rsidR="00317F3A">
        <w:instrText xml:space="preserve"> SEQ Tabel \* ARABIC </w:instrText>
      </w:r>
      <w:r w:rsidR="00317F3A">
        <w:fldChar w:fldCharType="separate"/>
      </w:r>
      <w:r w:rsidR="00BA5236">
        <w:rPr>
          <w:noProof/>
        </w:rPr>
        <w:t>21</w:t>
      </w:r>
      <w:r w:rsidR="00317F3A">
        <w:rPr>
          <w:noProof/>
        </w:rPr>
        <w:fldChar w:fldCharType="end"/>
      </w:r>
      <w:r w:rsidR="006B1838">
        <w:t>.</w:t>
      </w:r>
      <w:r w:rsidR="0053376C">
        <w:t xml:space="preserve"> Teis</w:t>
      </w:r>
      <w:r>
        <w:t xml:space="preserve">e </w:t>
      </w:r>
      <w:r w:rsidR="0053376C">
        <w:t>murul kukkumise</w:t>
      </w:r>
      <w:r>
        <w:t xml:space="preserve"> </w:t>
      </w:r>
      <w:r w:rsidR="0053376C">
        <w:t>amplituud</w:t>
      </w:r>
      <w:bookmarkEnd w:id="156"/>
    </w:p>
    <w:tbl>
      <w:tblPr>
        <w:tblStyle w:val="TableGrid"/>
        <w:tblW w:w="0" w:type="auto"/>
        <w:tblLook w:val="04A0" w:firstRow="1" w:lastRow="0" w:firstColumn="1" w:lastColumn="0" w:noHBand="0" w:noVBand="1"/>
      </w:tblPr>
      <w:tblGrid>
        <w:gridCol w:w="930"/>
        <w:gridCol w:w="930"/>
        <w:gridCol w:w="903"/>
      </w:tblGrid>
      <w:tr w:rsidR="00A36DF9" w:rsidTr="00A1699B">
        <w:tc>
          <w:tcPr>
            <w:tcW w:w="930" w:type="dxa"/>
            <w:shd w:val="clear" w:color="auto" w:fill="FBE4D5" w:themeFill="accent2" w:themeFillTint="33"/>
          </w:tcPr>
          <w:p w:rsidR="00A36DF9" w:rsidRDefault="00A36DF9" w:rsidP="00A1699B">
            <w:r>
              <w:t>X telg</w:t>
            </w:r>
          </w:p>
        </w:tc>
        <w:tc>
          <w:tcPr>
            <w:tcW w:w="930" w:type="dxa"/>
            <w:shd w:val="clear" w:color="auto" w:fill="FBE4D5" w:themeFill="accent2" w:themeFillTint="33"/>
          </w:tcPr>
          <w:p w:rsidR="00A36DF9" w:rsidRDefault="00A36DF9" w:rsidP="00A1699B">
            <w:r>
              <w:t>Y telg</w:t>
            </w:r>
          </w:p>
        </w:tc>
        <w:tc>
          <w:tcPr>
            <w:tcW w:w="903" w:type="dxa"/>
            <w:shd w:val="clear" w:color="auto" w:fill="FBE4D5" w:themeFill="accent2" w:themeFillTint="33"/>
          </w:tcPr>
          <w:p w:rsidR="00A36DF9" w:rsidRDefault="00A36DF9" w:rsidP="00A1699B">
            <w:r>
              <w:t>Z telg</w:t>
            </w:r>
          </w:p>
        </w:tc>
      </w:tr>
      <w:tr w:rsidR="00A36DF9" w:rsidTr="00A1699B">
        <w:tc>
          <w:tcPr>
            <w:tcW w:w="930" w:type="dxa"/>
          </w:tcPr>
          <w:p w:rsidR="00A36DF9" w:rsidRPr="003D4FF7" w:rsidRDefault="00956A4E" w:rsidP="00A1699B">
            <w:pPr>
              <w:rPr>
                <w:vertAlign w:val="subscript"/>
              </w:rPr>
            </w:pPr>
            <w:r>
              <w:t>5</w:t>
            </w:r>
            <w:r w:rsidR="00A36DF9">
              <w:t>500</w:t>
            </w:r>
          </w:p>
        </w:tc>
        <w:tc>
          <w:tcPr>
            <w:tcW w:w="930" w:type="dxa"/>
          </w:tcPr>
          <w:p w:rsidR="00A36DF9" w:rsidRDefault="00E53845" w:rsidP="00A1699B">
            <w:r>
              <w:t>8</w:t>
            </w:r>
            <w:r w:rsidR="00956A4E">
              <w:t>8</w:t>
            </w:r>
            <w:r>
              <w:t>0</w:t>
            </w:r>
            <w:r w:rsidR="00A36DF9">
              <w:t>0</w:t>
            </w:r>
          </w:p>
        </w:tc>
        <w:tc>
          <w:tcPr>
            <w:tcW w:w="903" w:type="dxa"/>
          </w:tcPr>
          <w:p w:rsidR="00A36DF9" w:rsidRDefault="00956A4E" w:rsidP="00A1699B">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874E76">
      <w:pPr>
        <w:keepNext/>
        <w:jc w:val="center"/>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40">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874E76">
      <w:pPr>
        <w:pStyle w:val="Caption"/>
      </w:pPr>
      <w:bookmarkStart w:id="157" w:name="_Toc483432652"/>
      <w:r>
        <w:t xml:space="preserve">Joonis </w:t>
      </w:r>
      <w:r w:rsidR="00317F3A">
        <w:fldChar w:fldCharType="begin"/>
      </w:r>
      <w:r w:rsidR="00317F3A">
        <w:instrText xml:space="preserve"> SEQ Joonis \* ARABIC </w:instrText>
      </w:r>
      <w:r w:rsidR="00317F3A">
        <w:fldChar w:fldCharType="separate"/>
      </w:r>
      <w:r w:rsidR="00BA5236">
        <w:rPr>
          <w:noProof/>
        </w:rPr>
        <w:t>30</w:t>
      </w:r>
      <w:r w:rsidR="00317F3A">
        <w:rPr>
          <w:noProof/>
        </w:rPr>
        <w:fldChar w:fldCharType="end"/>
      </w:r>
      <w:r w:rsidR="00630075">
        <w:t>.</w:t>
      </w:r>
      <w:r>
        <w:t xml:space="preserve"> Teine murul kukkumine</w:t>
      </w:r>
      <w:bookmarkEnd w:id="157"/>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A07A29">
        <w:t>, mille andmed on joonisel 3</w:t>
      </w:r>
      <w:r w:rsidR="00F82444">
        <w:t>1</w:t>
      </w:r>
      <w:r w:rsidR="00AC34A1">
        <w:t xml:space="preserve"> ning amplituud tabelis 23</w:t>
      </w:r>
      <w:r w:rsidR="00822666">
        <w:t>.</w:t>
      </w:r>
      <w:r w:rsidR="0053376C">
        <w:t xml:space="preserve"> </w:t>
      </w:r>
    </w:p>
    <w:p w:rsidR="0053376C" w:rsidRDefault="0053376C" w:rsidP="0053376C">
      <w:pPr>
        <w:pStyle w:val="Caption"/>
        <w:keepNext/>
        <w:jc w:val="left"/>
      </w:pPr>
      <w:bookmarkStart w:id="158" w:name="_Toc483420132"/>
      <w:r>
        <w:t xml:space="preserve">Tabel </w:t>
      </w:r>
      <w:r w:rsidR="00317F3A">
        <w:fldChar w:fldCharType="begin"/>
      </w:r>
      <w:r w:rsidR="00317F3A">
        <w:instrText xml:space="preserve"> SEQ Tabel \* ARABIC </w:instrText>
      </w:r>
      <w:r w:rsidR="00317F3A">
        <w:fldChar w:fldCharType="separate"/>
      </w:r>
      <w:r w:rsidR="00BA5236">
        <w:rPr>
          <w:noProof/>
        </w:rPr>
        <w:t>22</w:t>
      </w:r>
      <w:r w:rsidR="00317F3A">
        <w:rPr>
          <w:noProof/>
        </w:rPr>
        <w:fldChar w:fldCharType="end"/>
      </w:r>
      <w:r w:rsidR="006B1838">
        <w:t>.</w:t>
      </w:r>
      <w:r>
        <w:t xml:space="preserve"> </w:t>
      </w:r>
      <w:r w:rsidR="00927C25">
        <w:t>Vastu seina põrutuse amplituud</w:t>
      </w:r>
      <w:bookmarkEnd w:id="158"/>
    </w:p>
    <w:tbl>
      <w:tblPr>
        <w:tblStyle w:val="TableGrid"/>
        <w:tblW w:w="0" w:type="auto"/>
        <w:tblLook w:val="04A0" w:firstRow="1" w:lastRow="0" w:firstColumn="1" w:lastColumn="0" w:noHBand="0" w:noVBand="1"/>
      </w:tblPr>
      <w:tblGrid>
        <w:gridCol w:w="930"/>
        <w:gridCol w:w="930"/>
        <w:gridCol w:w="903"/>
      </w:tblGrid>
      <w:tr w:rsidR="0053376C" w:rsidTr="00A1699B">
        <w:tc>
          <w:tcPr>
            <w:tcW w:w="930" w:type="dxa"/>
            <w:shd w:val="clear" w:color="auto" w:fill="FBE4D5" w:themeFill="accent2" w:themeFillTint="33"/>
          </w:tcPr>
          <w:p w:rsidR="0053376C" w:rsidRDefault="0053376C" w:rsidP="00A1699B">
            <w:r>
              <w:t>X telg</w:t>
            </w:r>
          </w:p>
        </w:tc>
        <w:tc>
          <w:tcPr>
            <w:tcW w:w="930" w:type="dxa"/>
            <w:shd w:val="clear" w:color="auto" w:fill="FBE4D5" w:themeFill="accent2" w:themeFillTint="33"/>
          </w:tcPr>
          <w:p w:rsidR="0053376C" w:rsidRDefault="0053376C" w:rsidP="00A1699B">
            <w:r>
              <w:t>Y telg</w:t>
            </w:r>
          </w:p>
        </w:tc>
        <w:tc>
          <w:tcPr>
            <w:tcW w:w="903" w:type="dxa"/>
            <w:shd w:val="clear" w:color="auto" w:fill="FBE4D5" w:themeFill="accent2" w:themeFillTint="33"/>
          </w:tcPr>
          <w:p w:rsidR="0053376C" w:rsidRDefault="0053376C" w:rsidP="00A1699B">
            <w:r>
              <w:t>Z telg</w:t>
            </w:r>
          </w:p>
        </w:tc>
      </w:tr>
      <w:tr w:rsidR="0053376C" w:rsidTr="00A1699B">
        <w:tc>
          <w:tcPr>
            <w:tcW w:w="930" w:type="dxa"/>
          </w:tcPr>
          <w:p w:rsidR="0053376C" w:rsidRPr="003D4FF7" w:rsidRDefault="006F6365" w:rsidP="00A1699B">
            <w:pPr>
              <w:rPr>
                <w:vertAlign w:val="subscript"/>
              </w:rPr>
            </w:pPr>
            <w:r>
              <w:t>27</w:t>
            </w:r>
            <w:r w:rsidR="0053376C">
              <w:t>00</w:t>
            </w:r>
          </w:p>
        </w:tc>
        <w:tc>
          <w:tcPr>
            <w:tcW w:w="930" w:type="dxa"/>
          </w:tcPr>
          <w:p w:rsidR="0053376C" w:rsidRDefault="0053376C" w:rsidP="00A1699B">
            <w:r>
              <w:t>1</w:t>
            </w:r>
            <w:r w:rsidR="006F6365">
              <w:t>20</w:t>
            </w:r>
            <w:r>
              <w:t>0</w:t>
            </w:r>
          </w:p>
        </w:tc>
        <w:tc>
          <w:tcPr>
            <w:tcW w:w="903" w:type="dxa"/>
          </w:tcPr>
          <w:p w:rsidR="0053376C" w:rsidRDefault="0053376C" w:rsidP="00A1699B">
            <w:pPr>
              <w:keepNext/>
            </w:pPr>
            <w:r>
              <w:t>1</w:t>
            </w:r>
            <w:r w:rsidR="006F6365">
              <w:t>30</w:t>
            </w:r>
            <w:r>
              <w:t>0</w:t>
            </w:r>
          </w:p>
        </w:tc>
      </w:tr>
    </w:tbl>
    <w:p w:rsidR="00822666" w:rsidRPr="00822666" w:rsidRDefault="00822666" w:rsidP="00822666"/>
    <w:p w:rsidR="00822666" w:rsidRDefault="00822666" w:rsidP="00874E76">
      <w:pPr>
        <w:keepNext/>
        <w:jc w:val="center"/>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41">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74E76">
      <w:pPr>
        <w:pStyle w:val="Caption"/>
      </w:pPr>
      <w:bookmarkStart w:id="159" w:name="_Toc483432653"/>
      <w:r>
        <w:t xml:space="preserve">Joonis </w:t>
      </w:r>
      <w:r w:rsidR="00317F3A">
        <w:fldChar w:fldCharType="begin"/>
      </w:r>
      <w:r w:rsidR="00317F3A">
        <w:instrText xml:space="preserve"> SEQ Joonis \* ARABIC </w:instrText>
      </w:r>
      <w:r w:rsidR="00317F3A">
        <w:fldChar w:fldCharType="separate"/>
      </w:r>
      <w:r w:rsidR="00BA5236">
        <w:rPr>
          <w:noProof/>
        </w:rPr>
        <w:t>31</w:t>
      </w:r>
      <w:r w:rsidR="00317F3A">
        <w:rPr>
          <w:noProof/>
        </w:rPr>
        <w:fldChar w:fldCharType="end"/>
      </w:r>
      <w:r w:rsidR="00630075">
        <w:t>.</w:t>
      </w:r>
      <w:r w:rsidR="00B97A46">
        <w:t xml:space="preserve"> Põrutus vastu seina</w:t>
      </w:r>
      <w:bookmarkEnd w:id="159"/>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60" w:name="_Toc227485537"/>
      <w:bookmarkStart w:id="161" w:name="_Toc371596367"/>
      <w:bookmarkStart w:id="162" w:name="_Toc437263088"/>
      <w:bookmarkStart w:id="163" w:name="_Toc437856793"/>
      <w:bookmarkStart w:id="164" w:name="_Toc483438946"/>
      <w:r w:rsidRPr="00B45014">
        <w:lastRenderedPageBreak/>
        <w:t>Kokkuvõte</w:t>
      </w:r>
      <w:bookmarkEnd w:id="160"/>
      <w:bookmarkEnd w:id="161"/>
      <w:bookmarkEnd w:id="162"/>
      <w:bookmarkEnd w:id="163"/>
      <w:bookmarkEnd w:id="164"/>
    </w:p>
    <w:p w:rsidR="009F4718" w:rsidRPr="00B45014" w:rsidRDefault="008750B5" w:rsidP="00D10445">
      <w:pPr>
        <w:pStyle w:val="tekst"/>
      </w:pPr>
      <w:r>
        <w:t xml:space="preserve">Käesoleva bakalaureusetöö eesmärgiks oli arendada kukkumise tuvastamise süsteem, mille abil saaks välja töötada </w:t>
      </w:r>
      <w:r w:rsidRPr="00B45014">
        <w:t>kukkumise tuvastamise algoritmi.</w:t>
      </w:r>
    </w:p>
    <w:p w:rsidR="005B1EF7" w:rsidRDefault="007E372D" w:rsidP="00D10445">
      <w:pPr>
        <w:pStyle w:val="tekst"/>
      </w:pPr>
      <w:r>
        <w:t>Prototüübi riistvara arenduseks valiti välja</w:t>
      </w:r>
      <w:r w:rsidR="00C063A8">
        <w:t xml:space="preserve"> </w:t>
      </w:r>
      <w:proofErr w:type="spellStart"/>
      <w:r w:rsidR="00C063A8">
        <w:t>STMicroeletronic’si</w:t>
      </w:r>
      <w:proofErr w:type="spellEnd"/>
      <w:r w:rsidR="00C063A8">
        <w:t xml:space="preserve"> </w:t>
      </w:r>
      <w:r>
        <w:t xml:space="preserve">mikrokontroller STMF446RE ning kiirendusandurid </w:t>
      </w:r>
      <w:proofErr w:type="spellStart"/>
      <w:r>
        <w:t>Bosch</w:t>
      </w:r>
      <w:proofErr w:type="spellEnd"/>
      <w:r>
        <w:t xml:space="preserve"> BNO055. Suhtluseks</w:t>
      </w:r>
      <w:r w:rsidR="004027DB">
        <w:t xml:space="preserve"> arendusplaadi ja sensorite vahel</w:t>
      </w:r>
      <w:r w:rsidR="007A0BA2">
        <w:t xml:space="preserve"> kasutati UART protokolli. Veakindlaks andmevahetuseks soovitatakse asendada UART </w:t>
      </w:r>
      <w:r w:rsidR="004027DB">
        <w:t>RS-</w:t>
      </w:r>
      <w:r w:rsidR="007A0BA2">
        <w:t>485’ga.</w:t>
      </w:r>
    </w:p>
    <w:p w:rsidR="007E372D" w:rsidRDefault="005B1EF7" w:rsidP="00D10445">
      <w:pPr>
        <w:pStyle w:val="tekst"/>
      </w:pPr>
      <w:r>
        <w:t>Mikrokontroller on seadistatud töötamaks kahe kiirendusanduriga, kuid vajadusel saab ühendada kuni neli sensorit.</w:t>
      </w:r>
    </w:p>
    <w:p w:rsidR="005B1EF7" w:rsidRDefault="005B1EF7" w:rsidP="00D10445">
      <w:pPr>
        <w:pStyle w:val="tekst"/>
      </w:pPr>
      <w:r>
        <w:t>Prototüüp on seadistatud vastavalt algoritmi nõuetele ning vajadusel saab</w:t>
      </w:r>
      <w:r w:rsidR="0052002C">
        <w:t xml:space="preserve"> kiirendusandureid </w:t>
      </w:r>
      <w:r>
        <w:t>kalibreerida</w:t>
      </w:r>
      <w:r w:rsidR="0052002C">
        <w:t>.</w:t>
      </w:r>
    </w:p>
    <w:p w:rsidR="0016246C" w:rsidRPr="00B45014" w:rsidRDefault="00163564" w:rsidP="001E5AD3">
      <w:pPr>
        <w:pStyle w:val="tekst"/>
        <w:sectPr w:rsidR="0016246C" w:rsidRPr="00B45014" w:rsidSect="003C451D">
          <w:footnotePr>
            <w:numRestart w:val="eachPage"/>
          </w:footnotePr>
          <w:pgSz w:w="11907" w:h="16840" w:code="9"/>
          <w:pgMar w:top="1418" w:right="1701" w:bottom="1418" w:left="1701" w:header="709" w:footer="851" w:gutter="0"/>
          <w:cols w:space="708"/>
        </w:sectPr>
      </w:pPr>
      <w:r>
        <w:t xml:space="preserve">Töö käigus valmis seade mille abil on võimalik töötada välja </w:t>
      </w:r>
      <w:r w:rsidR="007E372D">
        <w:t>kukkumise tuvastamise algoritm.</w:t>
      </w:r>
      <w:r w:rsidR="005B1EF7">
        <w:t xml:space="preserve"> </w:t>
      </w:r>
    </w:p>
    <w:p w:rsidR="009F4718" w:rsidRDefault="009F4718" w:rsidP="00340917">
      <w:pPr>
        <w:pStyle w:val="Headingunnumber"/>
      </w:pPr>
      <w:bookmarkStart w:id="165" w:name="_Toc227485539"/>
      <w:bookmarkStart w:id="166" w:name="_Toc371596369"/>
      <w:bookmarkStart w:id="167" w:name="_Toc437263090"/>
      <w:bookmarkStart w:id="168" w:name="_Toc437856795"/>
      <w:bookmarkStart w:id="169" w:name="_Toc483438947"/>
      <w:r w:rsidRPr="00B45014">
        <w:lastRenderedPageBreak/>
        <w:t>Kasutatud kirjandus</w:t>
      </w:r>
      <w:bookmarkEnd w:id="165"/>
      <w:bookmarkEnd w:id="166"/>
      <w:bookmarkEnd w:id="167"/>
      <w:bookmarkEnd w:id="168"/>
      <w:bookmarkEnd w:id="169"/>
    </w:p>
    <w:p w:rsidR="000E4193" w:rsidRDefault="000E4193" w:rsidP="00441AAF">
      <w:pPr>
        <w:pStyle w:val="tekst"/>
        <w:tabs>
          <w:tab w:val="left" w:pos="567"/>
        </w:tabs>
        <w:spacing w:after="0"/>
        <w:ind w:left="567" w:hanging="567"/>
        <w:jc w:val="left"/>
      </w:pPr>
      <w:r>
        <w:t>[1]</w:t>
      </w:r>
      <w:r>
        <w:tab/>
      </w:r>
      <w:r w:rsidR="004E78AB">
        <w:t>STM32 -F446RE</w:t>
      </w:r>
      <w:r w:rsidR="00A4555D">
        <w:t xml:space="preserve"> mikrokontroller</w:t>
      </w:r>
      <w:r w:rsidR="004E78AB">
        <w:t xml:space="preserve"> [WWW] </w:t>
      </w:r>
      <w:hyperlink r:id="rId42" w:history="1">
        <w:r w:rsidR="00441AAF" w:rsidRPr="00441AAF">
          <w:rPr>
            <w:rStyle w:val="Hyperlink"/>
          </w:rPr>
          <w:t>http://www.st.co</w:t>
        </w:r>
        <w:r w:rsidR="00441AAF" w:rsidRPr="00441AAF">
          <w:rPr>
            <w:rStyle w:val="Hyperlink"/>
          </w:rPr>
          <w:t>m</w:t>
        </w:r>
        <w:r w:rsidR="00441AAF" w:rsidRPr="00441AAF">
          <w:rPr>
            <w:rStyle w:val="Hyperlink"/>
          </w:rPr>
          <w:t>/en/mic</w:t>
        </w:r>
        <w:r w:rsidR="00441AAF" w:rsidRPr="00441AAF">
          <w:rPr>
            <w:rStyle w:val="Hyperlink"/>
          </w:rPr>
          <w:t>r</w:t>
        </w:r>
        <w:r w:rsidR="00441AAF" w:rsidRPr="00441AAF">
          <w:rPr>
            <w:rStyle w:val="Hyperlink"/>
          </w:rPr>
          <w:t>ocontrollers/stm32f446.html?querycriteria=produc</w:t>
        </w:r>
        <w:r w:rsidR="00441AAF" w:rsidRPr="00441AAF">
          <w:rPr>
            <w:rStyle w:val="Hyperlink"/>
          </w:rPr>
          <w:t>t</w:t>
        </w:r>
        <w:r w:rsidR="00441AAF" w:rsidRPr="00441AAF">
          <w:rPr>
            <w:rStyle w:val="Hyperlink"/>
          </w:rPr>
          <w:t>Id=LN187</w:t>
        </w:r>
        <w:r w:rsidR="00441AAF" w:rsidRPr="00441AAF">
          <w:rPr>
            <w:rStyle w:val="Hyperlink"/>
          </w:rPr>
          <w:t>5</w:t>
        </w:r>
      </w:hyperlink>
      <w:r w:rsidR="00441AAF">
        <w:t xml:space="preserve"> </w:t>
      </w:r>
      <w:r w:rsidR="004E78AB">
        <w:t>(16.05.2017)</w:t>
      </w:r>
    </w:p>
    <w:p w:rsidR="000E4193" w:rsidRDefault="000E4193" w:rsidP="00441AAF">
      <w:pPr>
        <w:pStyle w:val="tekst"/>
        <w:tabs>
          <w:tab w:val="left" w:pos="567"/>
        </w:tabs>
        <w:spacing w:after="0"/>
        <w:ind w:left="567" w:hanging="567"/>
        <w:jc w:val="left"/>
      </w:pPr>
      <w:r>
        <w:t>[2]</w:t>
      </w:r>
      <w:r>
        <w:tab/>
      </w:r>
      <w:proofErr w:type="spellStart"/>
      <w:r w:rsidR="00441AAF">
        <w:t>Bosch</w:t>
      </w:r>
      <w:proofErr w:type="spellEnd"/>
      <w:r w:rsidR="00441AAF">
        <w:t xml:space="preserve"> BNO055</w:t>
      </w:r>
      <w:r w:rsidR="00A4555D">
        <w:t xml:space="preserve"> sensor</w:t>
      </w:r>
      <w:r w:rsidR="004E78AB">
        <w:t xml:space="preserve"> [WWW] </w:t>
      </w:r>
      <w:hyperlink r:id="rId43" w:history="1">
        <w:r w:rsidR="00441AAF" w:rsidRPr="00143337">
          <w:rPr>
            <w:rStyle w:val="Hyperlink"/>
            <w:noProof/>
          </w:rPr>
          <w:t>https://www.bosch-sensortec.com/bst/products/all_produc</w:t>
        </w:r>
        <w:r w:rsidR="00441AAF" w:rsidRPr="00143337">
          <w:rPr>
            <w:rStyle w:val="Hyperlink"/>
            <w:noProof/>
          </w:rPr>
          <w:t>t</w:t>
        </w:r>
        <w:r w:rsidR="00441AAF" w:rsidRPr="00143337">
          <w:rPr>
            <w:rStyle w:val="Hyperlink"/>
            <w:noProof/>
          </w:rPr>
          <w:t>s/bno055</w:t>
        </w:r>
      </w:hyperlink>
      <w:r w:rsidR="00441AAF">
        <w:rPr>
          <w:noProof/>
        </w:rPr>
        <w:t xml:space="preserve"> </w:t>
      </w:r>
      <w:r w:rsidR="00441AAF">
        <w:t>(16.05.2017)</w:t>
      </w:r>
    </w:p>
    <w:p w:rsidR="000E4193" w:rsidRDefault="000E4193" w:rsidP="004E78AB">
      <w:pPr>
        <w:pStyle w:val="tekst"/>
        <w:tabs>
          <w:tab w:val="left" w:pos="567"/>
        </w:tabs>
        <w:spacing w:after="0"/>
        <w:jc w:val="left"/>
      </w:pPr>
      <w:r>
        <w:t>[3]</w:t>
      </w:r>
      <w:r>
        <w:tab/>
      </w:r>
      <w:proofErr w:type="spellStart"/>
      <w:r w:rsidR="00441AAF">
        <w:t>Silicon</w:t>
      </w:r>
      <w:proofErr w:type="spellEnd"/>
      <w:r w:rsidR="00441AAF">
        <w:t xml:space="preserve"> </w:t>
      </w:r>
      <w:proofErr w:type="spellStart"/>
      <w:r w:rsidR="00441AAF">
        <w:t>Labs</w:t>
      </w:r>
      <w:proofErr w:type="spellEnd"/>
      <w:r w:rsidR="004E78AB">
        <w:t xml:space="preserve"> koduleht</w:t>
      </w:r>
      <w:r w:rsidR="00441AAF">
        <w:t xml:space="preserve"> [WWW] </w:t>
      </w:r>
      <w:hyperlink r:id="rId44" w:history="1">
        <w:r w:rsidR="00441AAF" w:rsidRPr="00143337">
          <w:rPr>
            <w:rStyle w:val="Hyperlink"/>
            <w:noProof/>
          </w:rPr>
          <w:t>http://www.</w:t>
        </w:r>
        <w:r w:rsidR="00441AAF" w:rsidRPr="00143337">
          <w:rPr>
            <w:rStyle w:val="Hyperlink"/>
            <w:noProof/>
          </w:rPr>
          <w:t>s</w:t>
        </w:r>
        <w:r w:rsidR="00441AAF" w:rsidRPr="00143337">
          <w:rPr>
            <w:rStyle w:val="Hyperlink"/>
            <w:noProof/>
          </w:rPr>
          <w:t>ilabs.com</w:t>
        </w:r>
      </w:hyperlink>
      <w:r w:rsidR="00441AAF">
        <w:rPr>
          <w:noProof/>
        </w:rPr>
        <w:t xml:space="preserve"> </w:t>
      </w:r>
      <w:r w:rsidR="00441AAF">
        <w:t>(16.05.2017)</w:t>
      </w:r>
    </w:p>
    <w:p w:rsidR="000E4193" w:rsidRPr="000E4193" w:rsidRDefault="000E4193" w:rsidP="004E78AB">
      <w:pPr>
        <w:pStyle w:val="tekst"/>
        <w:tabs>
          <w:tab w:val="left" w:pos="567"/>
        </w:tabs>
        <w:spacing w:after="0"/>
        <w:jc w:val="left"/>
      </w:pPr>
      <w:r>
        <w:t>[4]</w:t>
      </w:r>
      <w:r>
        <w:tab/>
      </w:r>
      <w:r w:rsidR="00441AAF">
        <w:t xml:space="preserve">Texas </w:t>
      </w:r>
      <w:proofErr w:type="spellStart"/>
      <w:r w:rsidR="00441AAF">
        <w:t>Instruments</w:t>
      </w:r>
      <w:proofErr w:type="spellEnd"/>
      <w:r w:rsidR="00441AAF">
        <w:t xml:space="preserve"> koduleht [WWW] </w:t>
      </w:r>
      <w:hyperlink r:id="rId45" w:history="1">
        <w:r w:rsidR="00441AAF" w:rsidRPr="00143337">
          <w:rPr>
            <w:rStyle w:val="Hyperlink"/>
            <w:noProof/>
          </w:rPr>
          <w:t>https</w:t>
        </w:r>
        <w:r w:rsidR="00441AAF" w:rsidRPr="00143337">
          <w:rPr>
            <w:rStyle w:val="Hyperlink"/>
            <w:noProof/>
          </w:rPr>
          <w:t>:</w:t>
        </w:r>
        <w:r w:rsidR="00441AAF" w:rsidRPr="00143337">
          <w:rPr>
            <w:rStyle w:val="Hyperlink"/>
            <w:noProof/>
          </w:rPr>
          <w:t>//</w:t>
        </w:r>
        <w:r w:rsidR="00441AAF" w:rsidRPr="00143337">
          <w:rPr>
            <w:rStyle w:val="Hyperlink"/>
            <w:noProof/>
          </w:rPr>
          <w:t>w</w:t>
        </w:r>
        <w:r w:rsidR="00441AAF" w:rsidRPr="00143337">
          <w:rPr>
            <w:rStyle w:val="Hyperlink"/>
            <w:noProof/>
          </w:rPr>
          <w:t>ww.ti.com</w:t>
        </w:r>
      </w:hyperlink>
      <w:r w:rsidR="00441AAF">
        <w:rPr>
          <w:noProof/>
        </w:rPr>
        <w:t xml:space="preserve"> (16.05.2017)</w:t>
      </w:r>
    </w:p>
    <w:p w:rsidR="000E4193" w:rsidRPr="000E4193" w:rsidRDefault="000E4193" w:rsidP="00441AAF">
      <w:pPr>
        <w:pStyle w:val="tekst"/>
        <w:tabs>
          <w:tab w:val="left" w:pos="567"/>
        </w:tabs>
        <w:spacing w:after="0"/>
        <w:ind w:left="567" w:hanging="567"/>
        <w:jc w:val="left"/>
      </w:pPr>
      <w:r>
        <w:t>[5]</w:t>
      </w:r>
      <w:r>
        <w:tab/>
      </w:r>
      <w:proofErr w:type="spellStart"/>
      <w:r w:rsidR="00441AAF">
        <w:t>STMicroelectronics</w:t>
      </w:r>
      <w:proofErr w:type="spellEnd"/>
      <w:r w:rsidR="00441AAF">
        <w:t xml:space="preserve"> koduleht [WWW] </w:t>
      </w:r>
      <w:hyperlink r:id="rId46" w:history="1">
        <w:r w:rsidR="00441AAF" w:rsidRPr="00143337">
          <w:rPr>
            <w:rStyle w:val="Hyperlink"/>
            <w:noProof/>
          </w:rPr>
          <w:t>http://www.st.com/content/st_com/en.html</w:t>
        </w:r>
      </w:hyperlink>
      <w:r w:rsidR="00441AAF">
        <w:rPr>
          <w:noProof/>
        </w:rPr>
        <w:t xml:space="preserve"> (16.05.2017)</w:t>
      </w:r>
    </w:p>
    <w:p w:rsidR="000E4193" w:rsidRPr="000E4193" w:rsidRDefault="000E4193" w:rsidP="00167C14">
      <w:pPr>
        <w:pStyle w:val="tekst"/>
        <w:tabs>
          <w:tab w:val="left" w:pos="567"/>
        </w:tabs>
        <w:spacing w:after="0"/>
        <w:ind w:left="567" w:hanging="567"/>
        <w:jc w:val="left"/>
      </w:pPr>
      <w:r>
        <w:t>[6]</w:t>
      </w:r>
      <w:r>
        <w:tab/>
      </w:r>
      <w:proofErr w:type="spellStart"/>
      <w:r w:rsidR="00167C14">
        <w:t>Giant</w:t>
      </w:r>
      <w:proofErr w:type="spellEnd"/>
      <w:r w:rsidR="00A4555D">
        <w:t xml:space="preserve"> </w:t>
      </w:r>
      <w:proofErr w:type="spellStart"/>
      <w:r w:rsidR="00A4555D">
        <w:t>Gecko</w:t>
      </w:r>
      <w:proofErr w:type="spellEnd"/>
      <w:r w:rsidR="00A4555D">
        <w:t xml:space="preserve"> m</w:t>
      </w:r>
      <w:r w:rsidR="00167C14">
        <w:t xml:space="preserve">ikrokontroller [WWW] </w:t>
      </w:r>
      <w:hyperlink r:id="rId47" w:history="1">
        <w:r w:rsidR="00167C14" w:rsidRPr="00143337">
          <w:rPr>
            <w:rStyle w:val="Hyperlink"/>
            <w:noProof/>
          </w:rPr>
          <w:t>http://www</w:t>
        </w:r>
        <w:r w:rsidR="00167C14" w:rsidRPr="00143337">
          <w:rPr>
            <w:rStyle w:val="Hyperlink"/>
            <w:noProof/>
          </w:rPr>
          <w:t>.</w:t>
        </w:r>
        <w:r w:rsidR="00167C14" w:rsidRPr="00143337">
          <w:rPr>
            <w:rStyle w:val="Hyperlink"/>
            <w:noProof/>
          </w:rPr>
          <w:t>silabs.com/products/mcu/32-bit/efm32-giant-gecko</w:t>
        </w:r>
      </w:hyperlink>
      <w:r w:rsidR="00167C14">
        <w:rPr>
          <w:noProof/>
        </w:rPr>
        <w:t xml:space="preserve"> (16.05.2017)</w:t>
      </w:r>
    </w:p>
    <w:p w:rsidR="000E4193" w:rsidRPr="000E4193" w:rsidRDefault="000E4193" w:rsidP="00A4555D">
      <w:pPr>
        <w:pStyle w:val="tekst"/>
        <w:tabs>
          <w:tab w:val="left" w:pos="567"/>
        </w:tabs>
        <w:spacing w:after="0"/>
        <w:ind w:left="567" w:hanging="567"/>
        <w:jc w:val="left"/>
      </w:pPr>
      <w:r>
        <w:t>[7]</w:t>
      </w:r>
      <w:r>
        <w:tab/>
      </w:r>
      <w:r w:rsidR="00167C14">
        <w:t xml:space="preserve">Texas </w:t>
      </w:r>
      <w:proofErr w:type="spellStart"/>
      <w:r w:rsidR="00167C14">
        <w:t>instruments</w:t>
      </w:r>
      <w:proofErr w:type="spellEnd"/>
      <w:r w:rsidR="00A4555D">
        <w:t xml:space="preserve"> mikrokontroller </w:t>
      </w:r>
      <w:r w:rsidR="00167C14">
        <w:t>TM4C129XNC</w:t>
      </w:r>
      <w:r w:rsidR="00A4555D">
        <w:t xml:space="preserve">ZAD [WWW] </w:t>
      </w:r>
      <w:hyperlink r:id="rId48" w:history="1">
        <w:r w:rsidR="00581A24" w:rsidRPr="00167C14">
          <w:rPr>
            <w:rStyle w:val="Hyperlink"/>
            <w:noProof/>
          </w:rPr>
          <w:t>http://www.ti.com/p</w:t>
        </w:r>
        <w:r w:rsidR="00581A24" w:rsidRPr="00167C14">
          <w:rPr>
            <w:rStyle w:val="Hyperlink"/>
            <w:noProof/>
          </w:rPr>
          <w:t>r</w:t>
        </w:r>
        <w:r w:rsidR="00581A24" w:rsidRPr="00167C14">
          <w:rPr>
            <w:rStyle w:val="Hyperlink"/>
            <w:noProof/>
          </w:rPr>
          <w:t>oduct/TM4C129XNCZAD</w:t>
        </w:r>
      </w:hyperlink>
      <w:r w:rsidR="00A4555D">
        <w:rPr>
          <w:noProof/>
        </w:rPr>
        <w:t xml:space="preserve"> (16.05.2017)</w:t>
      </w:r>
    </w:p>
    <w:p w:rsidR="000E4193" w:rsidRPr="000E4193" w:rsidRDefault="000E4193" w:rsidP="00C0394B">
      <w:pPr>
        <w:pStyle w:val="tekst"/>
        <w:tabs>
          <w:tab w:val="left" w:pos="567"/>
        </w:tabs>
        <w:spacing w:after="0"/>
        <w:ind w:left="567" w:hanging="567"/>
        <w:jc w:val="left"/>
      </w:pPr>
      <w:r>
        <w:t>[8]</w:t>
      </w:r>
      <w:r>
        <w:tab/>
      </w:r>
      <w:proofErr w:type="spellStart"/>
      <w:r w:rsidR="00A4555D">
        <w:t>S</w:t>
      </w:r>
      <w:r w:rsidR="00C0394B">
        <w:t>TMicroelectronics</w:t>
      </w:r>
      <w:proofErr w:type="spellEnd"/>
      <w:r w:rsidR="00C0394B">
        <w:t xml:space="preserve"> IIS328DQ sensor [WWW] </w:t>
      </w:r>
      <w:hyperlink r:id="rId49" w:history="1">
        <w:r w:rsidR="00C0394B" w:rsidRPr="00143337">
          <w:rPr>
            <w:rStyle w:val="Hyperlink"/>
          </w:rPr>
          <w:t>http://ww</w:t>
        </w:r>
        <w:r w:rsidR="00C0394B" w:rsidRPr="00143337">
          <w:rPr>
            <w:rStyle w:val="Hyperlink"/>
          </w:rPr>
          <w:t>w</w:t>
        </w:r>
        <w:r w:rsidR="00C0394B" w:rsidRPr="00143337">
          <w:rPr>
            <w:rStyle w:val="Hyperlink"/>
          </w:rPr>
          <w:t>.st.com/en/mems-and-sensors/ii</w:t>
        </w:r>
        <w:r w:rsidR="00C0394B" w:rsidRPr="00143337">
          <w:rPr>
            <w:rStyle w:val="Hyperlink"/>
          </w:rPr>
          <w:t>s</w:t>
        </w:r>
        <w:r w:rsidR="00C0394B" w:rsidRPr="00143337">
          <w:rPr>
            <w:rStyle w:val="Hyperlink"/>
          </w:rPr>
          <w:t>328dq.html</w:t>
        </w:r>
      </w:hyperlink>
      <w:r w:rsidR="00A4555D">
        <w:t xml:space="preserve"> </w:t>
      </w:r>
      <w:r w:rsidR="00C0394B">
        <w:rPr>
          <w:noProof/>
        </w:rPr>
        <w:t>(16.05.2017)</w:t>
      </w:r>
    </w:p>
    <w:p w:rsidR="000E4193" w:rsidRPr="000E4193" w:rsidRDefault="000E4193" w:rsidP="00C0394B">
      <w:pPr>
        <w:pStyle w:val="tekst"/>
        <w:tabs>
          <w:tab w:val="left" w:pos="567"/>
        </w:tabs>
        <w:spacing w:after="0"/>
        <w:ind w:left="567" w:hanging="567"/>
        <w:jc w:val="left"/>
      </w:pPr>
      <w:r>
        <w:t>[9]</w:t>
      </w:r>
      <w:r>
        <w:tab/>
      </w:r>
      <w:r w:rsidR="00C0394B" w:rsidRPr="00C0394B">
        <w:t>Cortex-M4 Pro</w:t>
      </w:r>
      <w:r w:rsidR="00E56022">
        <w:t>ts</w:t>
      </w:r>
      <w:r w:rsidR="00C0394B" w:rsidRPr="00C0394B">
        <w:t>essor</w:t>
      </w:r>
      <w:r w:rsidR="00C0394B">
        <w:t xml:space="preserve"> [WWW] </w:t>
      </w:r>
      <w:hyperlink r:id="rId50" w:history="1">
        <w:r w:rsidR="00C0394B" w:rsidRPr="00143337">
          <w:rPr>
            <w:rStyle w:val="Hyperlink"/>
            <w:noProof/>
          </w:rPr>
          <w:t>https://ww</w:t>
        </w:r>
        <w:r w:rsidR="00C0394B" w:rsidRPr="00143337">
          <w:rPr>
            <w:rStyle w:val="Hyperlink"/>
            <w:noProof/>
          </w:rPr>
          <w:t>w</w:t>
        </w:r>
        <w:r w:rsidR="00C0394B" w:rsidRPr="00143337">
          <w:rPr>
            <w:rStyle w:val="Hyperlink"/>
            <w:noProof/>
          </w:rPr>
          <w:t>.arm.com/produ</w:t>
        </w:r>
        <w:r w:rsidR="00C0394B" w:rsidRPr="00143337">
          <w:rPr>
            <w:rStyle w:val="Hyperlink"/>
            <w:noProof/>
          </w:rPr>
          <w:t>c</w:t>
        </w:r>
        <w:r w:rsidR="00C0394B" w:rsidRPr="00143337">
          <w:rPr>
            <w:rStyle w:val="Hyperlink"/>
            <w:noProof/>
          </w:rPr>
          <w:t>ts/processors/cortex-m/cortex-m4-processor.php</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[10]</w:t>
      </w:r>
      <w:r>
        <w:tab/>
      </w:r>
      <w:r w:rsidR="00C0394B">
        <w:t xml:space="preserve">STM32Cube tarkvara [WWW] </w:t>
      </w:r>
      <w:hyperlink r:id="rId51" w:history="1">
        <w:r w:rsidR="002C3D4F" w:rsidRPr="00C0394B">
          <w:rPr>
            <w:rStyle w:val="Hyperlink"/>
            <w:noProof/>
          </w:rPr>
          <w:t>http://w</w:t>
        </w:r>
        <w:r w:rsidR="002C3D4F" w:rsidRPr="00C0394B">
          <w:rPr>
            <w:rStyle w:val="Hyperlink"/>
            <w:noProof/>
          </w:rPr>
          <w:t>w</w:t>
        </w:r>
        <w:r w:rsidR="002C3D4F" w:rsidRPr="00C0394B">
          <w:rPr>
            <w:rStyle w:val="Hyperlink"/>
            <w:noProof/>
          </w:rPr>
          <w:t>w.st</w:t>
        </w:r>
        <w:r w:rsidR="002C3D4F" w:rsidRPr="00C0394B">
          <w:rPr>
            <w:rStyle w:val="Hyperlink"/>
            <w:noProof/>
          </w:rPr>
          <w:t>.</w:t>
        </w:r>
        <w:r w:rsidR="002C3D4F" w:rsidRPr="00C0394B">
          <w:rPr>
            <w:rStyle w:val="Hyperlink"/>
            <w:noProof/>
          </w:rPr>
          <w:t>com/en/embedded-software/stm32cube-embedded-software.html?querycrit</w:t>
        </w:r>
        <w:r w:rsidR="002C3D4F" w:rsidRPr="00C0394B">
          <w:rPr>
            <w:rStyle w:val="Hyperlink"/>
            <w:noProof/>
          </w:rPr>
          <w:t>e</w:t>
        </w:r>
        <w:r w:rsidR="002C3D4F" w:rsidRPr="00C0394B">
          <w:rPr>
            <w:rStyle w:val="Hyperlink"/>
            <w:noProof/>
          </w:rPr>
          <w:t>ria=productId=LN1897</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[11]</w:t>
      </w:r>
      <w:r>
        <w:tab/>
      </w:r>
      <w:proofErr w:type="spellStart"/>
      <w:r w:rsidR="00E56022">
        <w:t>Cortex</w:t>
      </w:r>
      <w:proofErr w:type="spellEnd"/>
      <w:r w:rsidR="00E56022">
        <w:t xml:space="preserve"> M0 Protsessor [WWW] </w:t>
      </w:r>
      <w:hyperlink r:id="rId52" w:history="1">
        <w:r w:rsidR="002C3D4F" w:rsidRPr="00E56022">
          <w:rPr>
            <w:rStyle w:val="Hyperlink"/>
            <w:noProof/>
          </w:rPr>
          <w:t>https://www.arm.com/products/p</w:t>
        </w:r>
        <w:r w:rsidR="002C3D4F" w:rsidRPr="00E56022">
          <w:rPr>
            <w:rStyle w:val="Hyperlink"/>
            <w:noProof/>
          </w:rPr>
          <w:t>r</w:t>
        </w:r>
        <w:r w:rsidR="002C3D4F" w:rsidRPr="00E56022">
          <w:rPr>
            <w:rStyle w:val="Hyperlink"/>
            <w:noProof/>
          </w:rPr>
          <w:t>ocessors/cortex-m/cortex-m0.php</w:t>
        </w:r>
      </w:hyperlink>
      <w:r w:rsidR="00E56022">
        <w:rPr>
          <w:noProof/>
        </w:rPr>
        <w:t xml:space="preserve"> (16.05.2017)</w:t>
      </w:r>
    </w:p>
    <w:p w:rsidR="000E4193" w:rsidRPr="000E4193" w:rsidRDefault="000E4193" w:rsidP="003C08CB">
      <w:pPr>
        <w:pStyle w:val="tekst"/>
        <w:tabs>
          <w:tab w:val="left" w:pos="567"/>
        </w:tabs>
        <w:spacing w:after="0"/>
        <w:ind w:left="567" w:hanging="567"/>
        <w:jc w:val="left"/>
      </w:pPr>
      <w:r>
        <w:t>[12]</w:t>
      </w:r>
      <w:r>
        <w:tab/>
      </w:r>
      <w:proofErr w:type="spellStart"/>
      <w:r w:rsidR="003C08CB">
        <w:t>Adafruit</w:t>
      </w:r>
      <w:proofErr w:type="spellEnd"/>
      <w:r w:rsidR="003C08CB">
        <w:t xml:space="preserve"> BNO055 absoluut positsiooni näide [WWW] </w:t>
      </w:r>
      <w:hyperlink r:id="rId53" w:history="1">
        <w:r w:rsidR="002C3D4F" w:rsidRPr="003C08CB">
          <w:rPr>
            <w:rStyle w:val="Hyperlink"/>
            <w:noProof/>
          </w:rPr>
          <w:t>https://learn.adafruit.com/ada</w:t>
        </w:r>
        <w:r w:rsidR="002C3D4F" w:rsidRPr="003C08CB">
          <w:rPr>
            <w:rStyle w:val="Hyperlink"/>
            <w:noProof/>
          </w:rPr>
          <w:t>f</w:t>
        </w:r>
        <w:r w:rsidR="002C3D4F" w:rsidRPr="003C08CB">
          <w:rPr>
            <w:rStyle w:val="Hyperlink"/>
            <w:noProof/>
          </w:rPr>
          <w:t>ruit-bno055-absolute-orientation-sensor/overview</w:t>
        </w:r>
      </w:hyperlink>
      <w:r w:rsidR="003C08CB">
        <w:rPr>
          <w:noProof/>
        </w:rPr>
        <w:t xml:space="preserve"> (16.05.2017)</w:t>
      </w:r>
    </w:p>
    <w:p w:rsidR="000E4193" w:rsidRPr="000E4193" w:rsidRDefault="000E4193" w:rsidP="002C3D4F">
      <w:pPr>
        <w:pStyle w:val="tekst"/>
        <w:tabs>
          <w:tab w:val="left" w:pos="567"/>
        </w:tabs>
        <w:spacing w:after="0"/>
        <w:ind w:left="567" w:hanging="567"/>
        <w:jc w:val="left"/>
      </w:pPr>
      <w:r>
        <w:t>[13]</w:t>
      </w:r>
      <w:r>
        <w:tab/>
      </w:r>
      <w:proofErr w:type="spellStart"/>
      <w:r w:rsidR="00980EE5">
        <w:t>Bosch</w:t>
      </w:r>
      <w:proofErr w:type="spellEnd"/>
      <w:r w:rsidR="00980EE5">
        <w:t xml:space="preserve"> BNO055 kiirendusanduri manuaal [WWW] </w:t>
      </w:r>
      <w:hyperlink r:id="rId54" w:history="1">
        <w:r w:rsidR="002C3D4F" w:rsidRPr="00980EE5">
          <w:rPr>
            <w:rStyle w:val="Hyperlink"/>
            <w:noProof/>
          </w:rPr>
          <w:t>https://ae-bst.resource.bosch.co</w:t>
        </w:r>
        <w:r w:rsidR="002C3D4F" w:rsidRPr="00980EE5">
          <w:rPr>
            <w:rStyle w:val="Hyperlink"/>
            <w:noProof/>
          </w:rPr>
          <w:t>m</w:t>
        </w:r>
        <w:r w:rsidR="002C3D4F" w:rsidRPr="00980EE5">
          <w:rPr>
            <w:rStyle w:val="Hyperlink"/>
            <w:noProof/>
          </w:rPr>
          <w:t>/media/_tech/media/datasheets/BST_BNO055_DS000_14.pdf</w:t>
        </w:r>
      </w:hyperlink>
      <w:r w:rsidR="00980EE5">
        <w:rPr>
          <w:noProof/>
        </w:rPr>
        <w:t xml:space="preserve"> (16.05.2017)</w:t>
      </w:r>
    </w:p>
    <w:p w:rsidR="000E4193" w:rsidRDefault="000E4193" w:rsidP="00513D1D">
      <w:pPr>
        <w:pStyle w:val="tekst"/>
        <w:tabs>
          <w:tab w:val="left" w:pos="567"/>
        </w:tabs>
        <w:spacing w:after="0"/>
        <w:ind w:left="567" w:hanging="567"/>
        <w:jc w:val="left"/>
      </w:pPr>
      <w:r>
        <w:lastRenderedPageBreak/>
        <w:t>[14]</w:t>
      </w:r>
      <w:r w:rsidR="002C3D4F">
        <w:t xml:space="preserve"> </w:t>
      </w:r>
      <w:r w:rsidR="00513D1D">
        <w:tab/>
        <w:t xml:space="preserve">UART protokoll [WWW] </w:t>
      </w:r>
      <w:hyperlink r:id="rId55" w:history="1">
        <w:r w:rsidR="00513D1D" w:rsidRPr="00513D1D">
          <w:rPr>
            <w:rStyle w:val="Hyperlink"/>
          </w:rPr>
          <w:t>http://www.ftdichip.</w:t>
        </w:r>
        <w:r w:rsidR="00513D1D" w:rsidRPr="00513D1D">
          <w:rPr>
            <w:rStyle w:val="Hyperlink"/>
          </w:rPr>
          <w:t>c</w:t>
        </w:r>
        <w:r w:rsidR="00513D1D" w:rsidRPr="00513D1D">
          <w:rPr>
            <w:rStyle w:val="Hyperlink"/>
          </w:rPr>
          <w:t>om/Support/Documents/TechnicalNotes/TN_111%20What%20is%20UART.pdf</w:t>
        </w:r>
      </w:hyperlink>
      <w:r w:rsidR="00513D1D">
        <w:t xml:space="preserve"> </w:t>
      </w:r>
      <w:r w:rsidR="00513D1D">
        <w:rPr>
          <w:noProof/>
        </w:rPr>
        <w:t>(16.05.2017)</w:t>
      </w:r>
    </w:p>
    <w:p w:rsidR="000E4193" w:rsidRPr="000E4193" w:rsidRDefault="000E4193" w:rsidP="00513D1D">
      <w:pPr>
        <w:pStyle w:val="tekst"/>
        <w:tabs>
          <w:tab w:val="left" w:pos="567"/>
        </w:tabs>
        <w:spacing w:after="0"/>
        <w:ind w:left="567" w:hanging="567"/>
        <w:jc w:val="left"/>
      </w:pPr>
      <w:r>
        <w:t>[15]</w:t>
      </w:r>
      <w:r>
        <w:tab/>
      </w:r>
      <w:r w:rsidR="00513D1D">
        <w:t xml:space="preserve">MICA2DOT [WWW] </w:t>
      </w:r>
      <w:hyperlink r:id="rId56" w:history="1">
        <w:r w:rsidR="00513D1D" w:rsidRPr="00143337">
          <w:rPr>
            <w:rStyle w:val="Hyperlink"/>
          </w:rPr>
          <w:t>https://www</w:t>
        </w:r>
        <w:r w:rsidR="00513D1D" w:rsidRPr="00143337">
          <w:rPr>
            <w:rStyle w:val="Hyperlink"/>
          </w:rPr>
          <w:t>.</w:t>
        </w:r>
        <w:r w:rsidR="00513D1D" w:rsidRPr="00143337">
          <w:rPr>
            <w:rStyle w:val="Hyperlink"/>
          </w:rPr>
          <w:t>eol.ucar.edu/isf/facilities/isa/internal/CrossBow/DataSheets/mica2dot.pdf</w:t>
        </w:r>
      </w:hyperlink>
      <w:r w:rsidR="00513D1D">
        <w:t xml:space="preserve"> </w:t>
      </w:r>
      <w:r w:rsidR="00513D1D">
        <w:rPr>
          <w:noProof/>
        </w:rPr>
        <w:t>(16.05.2017)</w:t>
      </w:r>
    </w:p>
    <w:p w:rsidR="000E4193" w:rsidRPr="000E4193" w:rsidRDefault="000E4193" w:rsidP="004E78AB">
      <w:pPr>
        <w:pStyle w:val="tekst"/>
        <w:tabs>
          <w:tab w:val="left" w:pos="567"/>
        </w:tabs>
        <w:spacing w:after="0"/>
        <w:jc w:val="left"/>
      </w:pPr>
      <w:r>
        <w:t>[16]</w:t>
      </w:r>
      <w:r>
        <w:tab/>
      </w:r>
      <w:proofErr w:type="spellStart"/>
      <w:r w:rsidR="00E91615">
        <w:t>TinyOS</w:t>
      </w:r>
      <w:proofErr w:type="spellEnd"/>
      <w:r w:rsidR="00E91615">
        <w:t xml:space="preserve"> </w:t>
      </w:r>
      <w:proofErr w:type="spellStart"/>
      <w:r w:rsidR="00E91615">
        <w:t>Github</w:t>
      </w:r>
      <w:proofErr w:type="spellEnd"/>
      <w:r w:rsidR="00E91615">
        <w:t xml:space="preserve"> [WWW] </w:t>
      </w:r>
      <w:hyperlink r:id="rId57" w:history="1">
        <w:r w:rsidR="00E91615" w:rsidRPr="00143337">
          <w:rPr>
            <w:rStyle w:val="Hyperlink"/>
            <w:noProof/>
          </w:rPr>
          <w:t>https://gith</w:t>
        </w:r>
        <w:r w:rsidR="00E91615" w:rsidRPr="00143337">
          <w:rPr>
            <w:rStyle w:val="Hyperlink"/>
            <w:noProof/>
          </w:rPr>
          <w:t>u</w:t>
        </w:r>
        <w:r w:rsidR="00E91615" w:rsidRPr="00143337">
          <w:rPr>
            <w:rStyle w:val="Hyperlink"/>
            <w:noProof/>
          </w:rPr>
          <w:t>b.com/tinyos/tinyos-main</w:t>
        </w:r>
      </w:hyperlink>
      <w:r w:rsidR="00E91615">
        <w:rPr>
          <w:noProof/>
        </w:rPr>
        <w:t xml:space="preserve"> (16.05.2017)</w:t>
      </w:r>
    </w:p>
    <w:p w:rsidR="000E4193" w:rsidRPr="000E4193" w:rsidRDefault="000E4193" w:rsidP="00E91615">
      <w:pPr>
        <w:pStyle w:val="tekst"/>
        <w:tabs>
          <w:tab w:val="left" w:pos="567"/>
        </w:tabs>
        <w:spacing w:after="0"/>
        <w:ind w:left="567" w:hanging="567"/>
        <w:jc w:val="left"/>
      </w:pPr>
      <w:r>
        <w:t>[17]</w:t>
      </w:r>
      <w:r>
        <w:tab/>
      </w:r>
      <w:proofErr w:type="spellStart"/>
      <w:r w:rsidR="00E91615" w:rsidRPr="00E91615">
        <w:t>Wearable</w:t>
      </w:r>
      <w:proofErr w:type="spellEnd"/>
      <w:r w:rsidR="00E91615" w:rsidRPr="00E91615">
        <w:t xml:space="preserve"> </w:t>
      </w:r>
      <w:proofErr w:type="spellStart"/>
      <w:r w:rsidR="00E91615" w:rsidRPr="00E91615">
        <w:t>Sensors</w:t>
      </w:r>
      <w:proofErr w:type="spellEnd"/>
      <w:r w:rsidR="00E91615" w:rsidRPr="00E91615">
        <w:t xml:space="preserve"> </w:t>
      </w:r>
      <w:proofErr w:type="spellStart"/>
      <w:r w:rsidR="00E91615" w:rsidRPr="00E91615">
        <w:t>for</w:t>
      </w:r>
      <w:proofErr w:type="spellEnd"/>
      <w:r w:rsidR="00E91615" w:rsidRPr="00E91615">
        <w:t xml:space="preserve"> </w:t>
      </w:r>
      <w:proofErr w:type="spellStart"/>
      <w:r w:rsidR="00E91615" w:rsidRPr="00E91615">
        <w:t>Reliable</w:t>
      </w:r>
      <w:proofErr w:type="spellEnd"/>
      <w:r w:rsidR="00E91615" w:rsidRPr="00E91615">
        <w:t xml:space="preserve"> </w:t>
      </w:r>
      <w:proofErr w:type="spellStart"/>
      <w:r w:rsidR="00E91615" w:rsidRPr="00E91615">
        <w:t>Fall</w:t>
      </w:r>
      <w:proofErr w:type="spellEnd"/>
      <w:r w:rsidR="00E91615" w:rsidRPr="00E91615">
        <w:t xml:space="preserve"> </w:t>
      </w:r>
      <w:proofErr w:type="spellStart"/>
      <w:r w:rsidR="00E91615" w:rsidRPr="00E91615">
        <w:t>Detection</w:t>
      </w:r>
      <w:proofErr w:type="spellEnd"/>
      <w:r w:rsidR="00E91615">
        <w:t xml:space="preserve"> [WWW] </w:t>
      </w:r>
      <w:hyperlink r:id="rId58" w:history="1">
        <w:r w:rsidR="00E91615" w:rsidRPr="00E91615">
          <w:rPr>
            <w:rStyle w:val="Hyperlink"/>
            <w:noProof/>
          </w:rPr>
          <w:t>http://ieeexplore.ieee.org/stamp/stamp.jsp?arnumber=1617246</w:t>
        </w:r>
      </w:hyperlink>
      <w:r w:rsidR="00E91615">
        <w:rPr>
          <w:noProof/>
        </w:rPr>
        <w:t xml:space="preserve"> (16.05.2017)</w:t>
      </w:r>
    </w:p>
    <w:p w:rsidR="000E4193" w:rsidRPr="000E4193" w:rsidRDefault="000E4193" w:rsidP="00050946">
      <w:pPr>
        <w:pStyle w:val="tekst"/>
        <w:tabs>
          <w:tab w:val="left" w:pos="567"/>
        </w:tabs>
        <w:spacing w:after="0"/>
        <w:ind w:left="567" w:hanging="567"/>
        <w:jc w:val="left"/>
      </w:pPr>
      <w:r>
        <w:t>[18]</w:t>
      </w:r>
      <w:r>
        <w:tab/>
      </w:r>
      <w:proofErr w:type="spellStart"/>
      <w:r w:rsidR="00050946" w:rsidRPr="00050946">
        <w:t>Accurate</w:t>
      </w:r>
      <w:proofErr w:type="spellEnd"/>
      <w:r w:rsidR="00050946" w:rsidRPr="00050946">
        <w:t xml:space="preserve">, </w:t>
      </w:r>
      <w:proofErr w:type="spellStart"/>
      <w:r w:rsidR="00050946" w:rsidRPr="00050946">
        <w:t>Fast</w:t>
      </w:r>
      <w:proofErr w:type="spellEnd"/>
      <w:r w:rsidR="00050946" w:rsidRPr="00050946">
        <w:t xml:space="preserve"> </w:t>
      </w:r>
      <w:proofErr w:type="spellStart"/>
      <w:r w:rsidR="00050946" w:rsidRPr="00050946">
        <w:t>Fall</w:t>
      </w:r>
      <w:proofErr w:type="spellEnd"/>
      <w:r w:rsidR="00050946" w:rsidRPr="00050946">
        <w:t xml:space="preserve"> </w:t>
      </w:r>
      <w:proofErr w:type="spellStart"/>
      <w:r w:rsidR="00050946" w:rsidRPr="00050946">
        <w:t>Detection</w:t>
      </w:r>
      <w:proofErr w:type="spellEnd"/>
      <w:r w:rsidR="00050946" w:rsidRPr="00050946">
        <w:t xml:space="preserve"> </w:t>
      </w:r>
      <w:proofErr w:type="spellStart"/>
      <w:r w:rsidR="00050946" w:rsidRPr="00050946">
        <w:t>Using</w:t>
      </w:r>
      <w:proofErr w:type="spellEnd"/>
      <w:r w:rsidR="00050946" w:rsidRPr="00050946">
        <w:t xml:space="preserve"> </w:t>
      </w:r>
      <w:proofErr w:type="spellStart"/>
      <w:r w:rsidR="00050946" w:rsidRPr="00050946">
        <w:t>Gyroscopes</w:t>
      </w:r>
      <w:proofErr w:type="spellEnd"/>
      <w:r w:rsidR="00050946" w:rsidRPr="00050946">
        <w:t xml:space="preserve"> and </w:t>
      </w:r>
      <w:proofErr w:type="spellStart"/>
      <w:r w:rsidR="00050946" w:rsidRPr="00050946">
        <w:t>Accelerometer-Derived</w:t>
      </w:r>
      <w:proofErr w:type="spellEnd"/>
      <w:r w:rsidR="00050946" w:rsidRPr="00050946">
        <w:t xml:space="preserve"> </w:t>
      </w:r>
      <w:proofErr w:type="spellStart"/>
      <w:r w:rsidR="00050946" w:rsidRPr="00050946">
        <w:t>Posture</w:t>
      </w:r>
      <w:proofErr w:type="spellEnd"/>
      <w:r w:rsidR="00050946" w:rsidRPr="00050946">
        <w:t xml:space="preserve"> </w:t>
      </w:r>
      <w:proofErr w:type="spellStart"/>
      <w:r w:rsidR="00050946" w:rsidRPr="00050946">
        <w:t>Information</w:t>
      </w:r>
      <w:proofErr w:type="spellEnd"/>
      <w:r w:rsidR="0066032A">
        <w:t xml:space="preserve"> [WWW]</w:t>
      </w:r>
      <w:r w:rsidR="00050946">
        <w:t xml:space="preserve"> </w:t>
      </w:r>
      <w:hyperlink r:id="rId59" w:history="1">
        <w:r w:rsidR="00050946" w:rsidRPr="00143337">
          <w:rPr>
            <w:rStyle w:val="Hyperlink"/>
            <w:noProof/>
          </w:rPr>
          <w:t>http://ieeexplore.ieee.org/stamp/stamp.js</w:t>
        </w:r>
        <w:r w:rsidR="00050946" w:rsidRPr="00143337">
          <w:rPr>
            <w:rStyle w:val="Hyperlink"/>
            <w:noProof/>
          </w:rPr>
          <w:t>p</w:t>
        </w:r>
        <w:r w:rsidR="00050946" w:rsidRPr="00143337">
          <w:rPr>
            <w:rStyle w:val="Hyperlink"/>
            <w:noProof/>
          </w:rPr>
          <w:t>?arnumber=5226903</w:t>
        </w:r>
      </w:hyperlink>
      <w:r w:rsidR="00050946">
        <w:rPr>
          <w:noProof/>
        </w:rPr>
        <w:t xml:space="preserve"> (16.05.2017)</w:t>
      </w:r>
    </w:p>
    <w:p w:rsidR="000E4193" w:rsidRPr="000E4193" w:rsidRDefault="000E4193" w:rsidP="00CA574A">
      <w:pPr>
        <w:pStyle w:val="tekst"/>
        <w:tabs>
          <w:tab w:val="left" w:pos="567"/>
        </w:tabs>
        <w:spacing w:after="0"/>
        <w:ind w:left="567" w:hanging="567"/>
        <w:jc w:val="left"/>
      </w:pPr>
      <w:r>
        <w:t>[19]</w:t>
      </w:r>
      <w:r>
        <w:tab/>
      </w:r>
      <w:r w:rsidR="00050946">
        <w:t xml:space="preserve">Philips </w:t>
      </w:r>
      <w:proofErr w:type="spellStart"/>
      <w:r w:rsidR="00050946">
        <w:t>GoSafe</w:t>
      </w:r>
      <w:proofErr w:type="spellEnd"/>
      <w:r w:rsidR="00CA574A">
        <w:t xml:space="preserve"> [WWW]</w:t>
      </w:r>
      <w:r w:rsidR="00050946">
        <w:t xml:space="preserve"> </w:t>
      </w:r>
      <w:hyperlink r:id="rId60" w:history="1">
        <w:r w:rsidR="00CA574A" w:rsidRPr="00143337">
          <w:rPr>
            <w:rStyle w:val="Hyperlink"/>
            <w:noProof/>
          </w:rPr>
          <w:t>https://</w:t>
        </w:r>
        <w:r w:rsidR="00CA574A" w:rsidRPr="00143337">
          <w:rPr>
            <w:rStyle w:val="Hyperlink"/>
            <w:noProof/>
          </w:rPr>
          <w:t>w</w:t>
        </w:r>
        <w:r w:rsidR="00CA574A" w:rsidRPr="00143337">
          <w:rPr>
            <w:rStyle w:val="Hyperlink"/>
            <w:noProof/>
          </w:rPr>
          <w:t>ww.lifeline.philips.com/safety-solutions/gosafe.html</w:t>
        </w:r>
      </w:hyperlink>
      <w:r w:rsidR="00CA574A">
        <w:rPr>
          <w:noProof/>
        </w:rPr>
        <w:t xml:space="preserve"> (16.05.2017)</w:t>
      </w:r>
    </w:p>
    <w:p w:rsidR="000E4193" w:rsidRPr="000E4193" w:rsidRDefault="000E4193" w:rsidP="00E91615">
      <w:pPr>
        <w:pStyle w:val="tekst"/>
        <w:tabs>
          <w:tab w:val="left" w:pos="567"/>
        </w:tabs>
        <w:spacing w:after="0"/>
        <w:ind w:left="567" w:hanging="567"/>
        <w:jc w:val="left"/>
      </w:pPr>
      <w:r>
        <w:t>[20]</w:t>
      </w:r>
      <w:r>
        <w:tab/>
      </w:r>
      <w:proofErr w:type="spellStart"/>
      <w:r w:rsidR="00CA574A">
        <w:t>Shimmer</w:t>
      </w:r>
      <w:proofErr w:type="spellEnd"/>
      <w:r w:rsidR="00CA574A">
        <w:t xml:space="preserve"> </w:t>
      </w:r>
      <w:proofErr w:type="spellStart"/>
      <w:r w:rsidR="00CA574A">
        <w:t>Sensing</w:t>
      </w:r>
      <w:proofErr w:type="spellEnd"/>
      <w:r w:rsidR="00CA574A">
        <w:t xml:space="preserve"> </w:t>
      </w:r>
      <w:proofErr w:type="spellStart"/>
      <w:r w:rsidR="00CA574A">
        <w:t>Consensy</w:t>
      </w:r>
      <w:proofErr w:type="spellEnd"/>
      <w:r w:rsidR="00CA574A">
        <w:t xml:space="preserve"> IMU </w:t>
      </w:r>
      <w:proofErr w:type="spellStart"/>
      <w:r w:rsidR="00CA574A">
        <w:t>Development</w:t>
      </w:r>
      <w:proofErr w:type="spellEnd"/>
      <w:r w:rsidR="00CA574A">
        <w:t xml:space="preserve"> Kits [WWW] </w:t>
      </w:r>
      <w:hyperlink r:id="rId61" w:anchor="download-tab" w:history="1">
        <w:r w:rsidR="00E91615" w:rsidRPr="00CA574A">
          <w:rPr>
            <w:rStyle w:val="Hyperlink"/>
            <w:noProof/>
          </w:rPr>
          <w:t>https://www.shimmersens</w:t>
        </w:r>
        <w:r w:rsidR="00E91615" w:rsidRPr="00CA574A">
          <w:rPr>
            <w:rStyle w:val="Hyperlink"/>
            <w:noProof/>
          </w:rPr>
          <w:t>i</w:t>
        </w:r>
        <w:r w:rsidR="00E91615" w:rsidRPr="00CA574A">
          <w:rPr>
            <w:rStyle w:val="Hyperlink"/>
            <w:noProof/>
          </w:rPr>
          <w:t>ng.com/products/shimmer3-development-kit#download-tab</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[21]</w:t>
      </w:r>
      <w:r>
        <w:tab/>
      </w:r>
      <w:proofErr w:type="spellStart"/>
      <w:r w:rsidR="00CA574A">
        <w:t>Shimmer</w:t>
      </w:r>
      <w:proofErr w:type="spellEnd"/>
      <w:r w:rsidR="00CA574A">
        <w:t xml:space="preserve"> </w:t>
      </w:r>
      <w:proofErr w:type="spellStart"/>
      <w:r w:rsidR="00CA574A">
        <w:t>sensi</w:t>
      </w:r>
      <w:r w:rsidR="00AF433F">
        <w:t>ng</w:t>
      </w:r>
      <w:proofErr w:type="spellEnd"/>
      <w:r w:rsidR="00AF433F">
        <w:t xml:space="preserve"> t</w:t>
      </w:r>
      <w:r w:rsidR="00CA574A">
        <w:t xml:space="preserve">ooted [WWW] </w:t>
      </w:r>
      <w:hyperlink r:id="rId62" w:history="1">
        <w:r w:rsidR="00CA574A" w:rsidRPr="00143337">
          <w:rPr>
            <w:rStyle w:val="Hyperlink"/>
            <w:noProof/>
          </w:rPr>
          <w:t>https://www.shimmersensing.com/products/</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[22]</w:t>
      </w:r>
      <w:r>
        <w:tab/>
      </w:r>
      <w:r w:rsidR="00CA574A">
        <w:t xml:space="preserve">C programmeerimiskeel [WWW] </w:t>
      </w:r>
      <w:hyperlink r:id="rId63" w:history="1">
        <w:r w:rsidR="00CA574A" w:rsidRPr="00143337">
          <w:rPr>
            <w:rStyle w:val="Hyperlink"/>
            <w:noProof/>
          </w:rPr>
          <w:t>https://www.bell-labs.com/u</w:t>
        </w:r>
        <w:r w:rsidR="00CA574A" w:rsidRPr="00143337">
          <w:rPr>
            <w:rStyle w:val="Hyperlink"/>
            <w:noProof/>
          </w:rPr>
          <w:t>s</w:t>
        </w:r>
        <w:r w:rsidR="00CA574A" w:rsidRPr="00143337">
          <w:rPr>
            <w:rStyle w:val="Hyperlink"/>
            <w:noProof/>
          </w:rPr>
          <w:t>r/dmr/www/c</w:t>
        </w:r>
        <w:r w:rsidR="00CA574A" w:rsidRPr="00143337">
          <w:rPr>
            <w:rStyle w:val="Hyperlink"/>
            <w:noProof/>
          </w:rPr>
          <w:t>h</w:t>
        </w:r>
        <w:r w:rsidR="00CA574A" w:rsidRPr="00143337">
          <w:rPr>
            <w:rStyle w:val="Hyperlink"/>
            <w:noProof/>
          </w:rPr>
          <w:t>ist.pdf</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[23]</w:t>
      </w:r>
      <w:r>
        <w:tab/>
      </w:r>
      <w:proofErr w:type="spellStart"/>
      <w:r w:rsidR="00CA574A">
        <w:t>STMCubeMX</w:t>
      </w:r>
      <w:proofErr w:type="spellEnd"/>
      <w:r w:rsidR="00CA574A">
        <w:t xml:space="preserve"> [WWW] </w:t>
      </w:r>
      <w:hyperlink r:id="rId64" w:history="1">
        <w:r w:rsidR="00CA574A" w:rsidRPr="00143337">
          <w:rPr>
            <w:rStyle w:val="Hyperlink"/>
          </w:rPr>
          <w:t>http://w</w:t>
        </w:r>
        <w:r w:rsidR="00CA574A" w:rsidRPr="00143337">
          <w:rPr>
            <w:rStyle w:val="Hyperlink"/>
          </w:rPr>
          <w:t>w</w:t>
        </w:r>
        <w:r w:rsidR="00CA574A" w:rsidRPr="00143337">
          <w:rPr>
            <w:rStyle w:val="Hyperlink"/>
          </w:rPr>
          <w:t>w.st.com/en/development-tools/stm32cubemx.html</w:t>
        </w:r>
      </w:hyperlink>
      <w:r w:rsidR="00CA574A">
        <w:t xml:space="preserve"> (16.05.2017)</w:t>
      </w:r>
    </w:p>
    <w:p w:rsidR="000E4193" w:rsidRPr="000E4193" w:rsidRDefault="000E4193" w:rsidP="00CA574A">
      <w:pPr>
        <w:pStyle w:val="tekst"/>
        <w:tabs>
          <w:tab w:val="left" w:pos="567"/>
        </w:tabs>
        <w:spacing w:after="0"/>
        <w:ind w:left="567" w:hanging="567"/>
        <w:jc w:val="left"/>
      </w:pPr>
      <w:r>
        <w:t>[24]</w:t>
      </w:r>
      <w:r w:rsidR="00CA574A">
        <w:tab/>
        <w:t xml:space="preserve">HAL teek [WWW] </w:t>
      </w:r>
      <w:hyperlink r:id="rId65" w:history="1">
        <w:r w:rsidR="00CA574A" w:rsidRPr="00143337">
          <w:rPr>
            <w:rStyle w:val="Hyperlink"/>
            <w:noProof/>
          </w:rPr>
          <w:t>http://</w:t>
        </w:r>
        <w:r w:rsidR="00CA574A" w:rsidRPr="00143337">
          <w:rPr>
            <w:rStyle w:val="Hyperlink"/>
            <w:noProof/>
          </w:rPr>
          <w:t>w</w:t>
        </w:r>
        <w:r w:rsidR="00CA574A" w:rsidRPr="00143337">
          <w:rPr>
            <w:rStyle w:val="Hyperlink"/>
            <w:noProof/>
          </w:rPr>
          <w:t>ww.st.com/content/ccc/resource/technical/document/user_manual/2f/71/ba/b8/75/54/47/cf/DM00105879.pdf/files/DM00105879.pdf/jcr:content/translations/en.DM00105879.pdf</w:t>
        </w:r>
      </w:hyperlink>
      <w:r w:rsidR="00CA574A">
        <w:rPr>
          <w:noProof/>
        </w:rPr>
        <w:t xml:space="preserve"> (16.05.2017)</w:t>
      </w:r>
    </w:p>
    <w:p w:rsidR="000E4193" w:rsidRPr="000E4193" w:rsidRDefault="000E4193" w:rsidP="004E78AB">
      <w:pPr>
        <w:pStyle w:val="tekst"/>
        <w:tabs>
          <w:tab w:val="left" w:pos="567"/>
        </w:tabs>
        <w:spacing w:after="0"/>
        <w:jc w:val="left"/>
      </w:pPr>
      <w:r>
        <w:t>[25]</w:t>
      </w:r>
      <w:r>
        <w:tab/>
      </w:r>
      <w:proofErr w:type="spellStart"/>
      <w:r w:rsidR="00CA574A">
        <w:t>RealTerm</w:t>
      </w:r>
      <w:proofErr w:type="spellEnd"/>
      <w:r w:rsidR="00CA574A">
        <w:t xml:space="preserve"> [WWW] </w:t>
      </w:r>
      <w:hyperlink r:id="rId66" w:history="1">
        <w:r w:rsidR="00CA574A" w:rsidRPr="00CA574A">
          <w:rPr>
            <w:rStyle w:val="Hyperlink"/>
            <w:noProof/>
          </w:rPr>
          <w:t>https://realterm.s</w:t>
        </w:r>
        <w:r w:rsidR="00CA574A" w:rsidRPr="00CA574A">
          <w:rPr>
            <w:rStyle w:val="Hyperlink"/>
            <w:noProof/>
          </w:rPr>
          <w:t>o</w:t>
        </w:r>
        <w:r w:rsidR="00CA574A" w:rsidRPr="00CA574A">
          <w:rPr>
            <w:rStyle w:val="Hyperlink"/>
            <w:noProof/>
          </w:rPr>
          <w:t>urceforge.io/</w:t>
        </w:r>
      </w:hyperlink>
      <w:r w:rsidR="00CA574A">
        <w:t xml:space="preserve"> (16.05.2017)</w:t>
      </w:r>
    </w:p>
    <w:p w:rsidR="00AB25A1" w:rsidRPr="00AB25A1" w:rsidRDefault="000E4193" w:rsidP="00CF6798">
      <w:pPr>
        <w:pStyle w:val="tekst"/>
        <w:tabs>
          <w:tab w:val="left" w:pos="567"/>
        </w:tabs>
        <w:spacing w:after="0"/>
        <w:ind w:left="567" w:hanging="567"/>
        <w:jc w:val="left"/>
      </w:pPr>
      <w:r>
        <w:t>[26]</w:t>
      </w:r>
      <w:r>
        <w:tab/>
      </w:r>
      <w:r w:rsidR="00CA574A">
        <w:t xml:space="preserve">STM-STUDIO-STM32 [WWW] </w:t>
      </w:r>
      <w:hyperlink r:id="rId67" w:history="1">
        <w:r w:rsidR="00CA574A" w:rsidRPr="00143337">
          <w:rPr>
            <w:rStyle w:val="Hyperlink"/>
            <w:noProof/>
          </w:rPr>
          <w:t>http://www</w:t>
        </w:r>
        <w:r w:rsidR="00CA574A" w:rsidRPr="00143337">
          <w:rPr>
            <w:rStyle w:val="Hyperlink"/>
            <w:noProof/>
          </w:rPr>
          <w:t>.</w:t>
        </w:r>
        <w:r w:rsidR="00CA574A" w:rsidRPr="00143337">
          <w:rPr>
            <w:rStyle w:val="Hyperlink"/>
            <w:noProof/>
          </w:rPr>
          <w:t>st.com/en/development-tools/stm-studio-stm32.html</w:t>
        </w:r>
      </w:hyperlink>
      <w:r w:rsidR="00CA574A">
        <w:rPr>
          <w:noProof/>
        </w:rPr>
        <w:t xml:space="preserve"> (16.05.2017)</w:t>
      </w:r>
    </w:p>
    <w:sectPr w:rsidR="00AB25A1" w:rsidRPr="00AB25A1"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5DD" w:rsidRDefault="001C55DD">
      <w:r>
        <w:separator/>
      </w:r>
    </w:p>
    <w:p w:rsidR="001C55DD" w:rsidRDefault="001C55DD"/>
  </w:endnote>
  <w:endnote w:type="continuationSeparator" w:id="0">
    <w:p w:rsidR="001C55DD" w:rsidRDefault="001C55DD">
      <w:r>
        <w:continuationSeparator/>
      </w:r>
    </w:p>
    <w:p w:rsidR="001C55DD" w:rsidRDefault="001C55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74A" w:rsidRDefault="00CA574A"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74A" w:rsidRDefault="00CA574A" w:rsidP="003C451D">
    <w:pPr>
      <w:pStyle w:val="Footer"/>
      <w:jc w:val="center"/>
    </w:pPr>
    <w:r>
      <w:fldChar w:fldCharType="begin"/>
    </w:r>
    <w:r>
      <w:instrText>PAGE   \* MERGEFORMAT</w:instrText>
    </w:r>
    <w:r>
      <w:fldChar w:fldCharType="separate"/>
    </w:r>
    <w:r w:rsidR="00BA5236">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74A" w:rsidRDefault="00CA574A"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BA5236">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5DD" w:rsidRDefault="001C55DD">
      <w:r>
        <w:separator/>
      </w:r>
    </w:p>
    <w:p w:rsidR="001C55DD" w:rsidRDefault="001C55DD"/>
  </w:footnote>
  <w:footnote w:type="continuationSeparator" w:id="0">
    <w:p w:rsidR="001C55DD" w:rsidRDefault="001C55DD">
      <w:r>
        <w:continuationSeparator/>
      </w:r>
    </w:p>
    <w:p w:rsidR="001C55DD" w:rsidRDefault="001C55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D67003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E85010F"/>
    <w:multiLevelType w:val="hybridMultilevel"/>
    <w:tmpl w:val="BA7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5"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8"/>
  </w:num>
  <w:num w:numId="4">
    <w:abstractNumId w:val="10"/>
  </w:num>
  <w:num w:numId="5">
    <w:abstractNumId w:val="11"/>
  </w:num>
  <w:num w:numId="6">
    <w:abstractNumId w:val="3"/>
    <w:lvlOverride w:ilvl="0">
      <w:startOverride w:val="1"/>
    </w:lvlOverride>
  </w:num>
  <w:num w:numId="7">
    <w:abstractNumId w:val="23"/>
  </w:num>
  <w:num w:numId="8">
    <w:abstractNumId w:val="16"/>
  </w:num>
  <w:num w:numId="9">
    <w:abstractNumId w:val="3"/>
  </w:num>
  <w:num w:numId="10">
    <w:abstractNumId w:val="27"/>
  </w:num>
  <w:num w:numId="11">
    <w:abstractNumId w:val="20"/>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1"/>
  </w:num>
  <w:num w:numId="21">
    <w:abstractNumId w:val="18"/>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4"/>
  </w:num>
  <w:num w:numId="24">
    <w:abstractNumId w:val="25"/>
  </w:num>
  <w:num w:numId="25">
    <w:abstractNumId w:val="26"/>
  </w:num>
  <w:num w:numId="26">
    <w:abstractNumId w:val="22"/>
  </w:num>
  <w:num w:numId="27">
    <w:abstractNumId w:val="9"/>
  </w:num>
  <w:num w:numId="28">
    <w:abstractNumId w:val="17"/>
  </w:num>
  <w:num w:numId="29">
    <w:abstractNumId w:val="14"/>
  </w:num>
  <w:num w:numId="30">
    <w:abstractNumId w:val="15"/>
  </w:num>
  <w:num w:numId="31">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removePersonalInformation/>
  <w:removeDateAndTim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06026"/>
    <w:rsid w:val="000079F8"/>
    <w:rsid w:val="000102BA"/>
    <w:rsid w:val="000103D0"/>
    <w:rsid w:val="000123E9"/>
    <w:rsid w:val="00012BE1"/>
    <w:rsid w:val="0001387A"/>
    <w:rsid w:val="00013A67"/>
    <w:rsid w:val="00013F71"/>
    <w:rsid w:val="0001641B"/>
    <w:rsid w:val="00016625"/>
    <w:rsid w:val="000175D4"/>
    <w:rsid w:val="000217CE"/>
    <w:rsid w:val="0002242A"/>
    <w:rsid w:val="000227EF"/>
    <w:rsid w:val="00023291"/>
    <w:rsid w:val="00023FF2"/>
    <w:rsid w:val="0002470B"/>
    <w:rsid w:val="00025726"/>
    <w:rsid w:val="00025E98"/>
    <w:rsid w:val="00027B9D"/>
    <w:rsid w:val="00027DFA"/>
    <w:rsid w:val="000302F7"/>
    <w:rsid w:val="00030C7F"/>
    <w:rsid w:val="000310AC"/>
    <w:rsid w:val="00032391"/>
    <w:rsid w:val="00033DCD"/>
    <w:rsid w:val="00035746"/>
    <w:rsid w:val="00035870"/>
    <w:rsid w:val="00036A1D"/>
    <w:rsid w:val="00040213"/>
    <w:rsid w:val="0004087A"/>
    <w:rsid w:val="00040CEC"/>
    <w:rsid w:val="00041028"/>
    <w:rsid w:val="000443C4"/>
    <w:rsid w:val="00044645"/>
    <w:rsid w:val="00050946"/>
    <w:rsid w:val="00050A6A"/>
    <w:rsid w:val="0005156C"/>
    <w:rsid w:val="0005164D"/>
    <w:rsid w:val="000534D0"/>
    <w:rsid w:val="00053E39"/>
    <w:rsid w:val="00055519"/>
    <w:rsid w:val="000565F8"/>
    <w:rsid w:val="00056CD5"/>
    <w:rsid w:val="0005766D"/>
    <w:rsid w:val="00057C50"/>
    <w:rsid w:val="000600C8"/>
    <w:rsid w:val="000602CF"/>
    <w:rsid w:val="00060340"/>
    <w:rsid w:val="00060F27"/>
    <w:rsid w:val="00061A4D"/>
    <w:rsid w:val="00062A3A"/>
    <w:rsid w:val="00062F30"/>
    <w:rsid w:val="00063D3E"/>
    <w:rsid w:val="000649A2"/>
    <w:rsid w:val="000650B0"/>
    <w:rsid w:val="00066683"/>
    <w:rsid w:val="000740A4"/>
    <w:rsid w:val="000740BB"/>
    <w:rsid w:val="00074A05"/>
    <w:rsid w:val="00075B7F"/>
    <w:rsid w:val="0007654B"/>
    <w:rsid w:val="0007758A"/>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9B4"/>
    <w:rsid w:val="00093BDD"/>
    <w:rsid w:val="000955EB"/>
    <w:rsid w:val="000971F9"/>
    <w:rsid w:val="000A0D16"/>
    <w:rsid w:val="000A1718"/>
    <w:rsid w:val="000A17F9"/>
    <w:rsid w:val="000A347A"/>
    <w:rsid w:val="000A3BFD"/>
    <w:rsid w:val="000A472C"/>
    <w:rsid w:val="000A4AD8"/>
    <w:rsid w:val="000A4EC9"/>
    <w:rsid w:val="000A5C8B"/>
    <w:rsid w:val="000A639F"/>
    <w:rsid w:val="000A6690"/>
    <w:rsid w:val="000A6F1B"/>
    <w:rsid w:val="000A7367"/>
    <w:rsid w:val="000A75E0"/>
    <w:rsid w:val="000A78DA"/>
    <w:rsid w:val="000B0322"/>
    <w:rsid w:val="000B0C08"/>
    <w:rsid w:val="000B2055"/>
    <w:rsid w:val="000B2792"/>
    <w:rsid w:val="000B334A"/>
    <w:rsid w:val="000B3E96"/>
    <w:rsid w:val="000B4258"/>
    <w:rsid w:val="000B4DC6"/>
    <w:rsid w:val="000B4E24"/>
    <w:rsid w:val="000B4EFD"/>
    <w:rsid w:val="000B55E9"/>
    <w:rsid w:val="000C1956"/>
    <w:rsid w:val="000C2164"/>
    <w:rsid w:val="000C243C"/>
    <w:rsid w:val="000C25C2"/>
    <w:rsid w:val="000C2A1D"/>
    <w:rsid w:val="000C30BF"/>
    <w:rsid w:val="000C4689"/>
    <w:rsid w:val="000C4829"/>
    <w:rsid w:val="000C4940"/>
    <w:rsid w:val="000C5067"/>
    <w:rsid w:val="000C5D02"/>
    <w:rsid w:val="000C6947"/>
    <w:rsid w:val="000C6992"/>
    <w:rsid w:val="000C6EE9"/>
    <w:rsid w:val="000C7BDF"/>
    <w:rsid w:val="000D0D6C"/>
    <w:rsid w:val="000D0F5E"/>
    <w:rsid w:val="000D1743"/>
    <w:rsid w:val="000D1880"/>
    <w:rsid w:val="000D190D"/>
    <w:rsid w:val="000D1ABB"/>
    <w:rsid w:val="000D1C14"/>
    <w:rsid w:val="000D3032"/>
    <w:rsid w:val="000D4FF0"/>
    <w:rsid w:val="000D5446"/>
    <w:rsid w:val="000D5867"/>
    <w:rsid w:val="000D62BA"/>
    <w:rsid w:val="000D6553"/>
    <w:rsid w:val="000E1A79"/>
    <w:rsid w:val="000E25A6"/>
    <w:rsid w:val="000E4193"/>
    <w:rsid w:val="000E4BE3"/>
    <w:rsid w:val="000E4D89"/>
    <w:rsid w:val="000E5E78"/>
    <w:rsid w:val="000E67EB"/>
    <w:rsid w:val="000E7487"/>
    <w:rsid w:val="000E756E"/>
    <w:rsid w:val="000F005B"/>
    <w:rsid w:val="000F0881"/>
    <w:rsid w:val="000F4363"/>
    <w:rsid w:val="000F46EC"/>
    <w:rsid w:val="000F5C04"/>
    <w:rsid w:val="00100BBC"/>
    <w:rsid w:val="00101070"/>
    <w:rsid w:val="0010183E"/>
    <w:rsid w:val="00102953"/>
    <w:rsid w:val="00102CA1"/>
    <w:rsid w:val="00103233"/>
    <w:rsid w:val="00103ACB"/>
    <w:rsid w:val="0010670B"/>
    <w:rsid w:val="001074D1"/>
    <w:rsid w:val="0011004D"/>
    <w:rsid w:val="00110873"/>
    <w:rsid w:val="00111B4C"/>
    <w:rsid w:val="001120BE"/>
    <w:rsid w:val="00114664"/>
    <w:rsid w:val="001148B2"/>
    <w:rsid w:val="00114BEE"/>
    <w:rsid w:val="001154E6"/>
    <w:rsid w:val="001167F5"/>
    <w:rsid w:val="00117362"/>
    <w:rsid w:val="00117755"/>
    <w:rsid w:val="00117944"/>
    <w:rsid w:val="00117ADC"/>
    <w:rsid w:val="00120776"/>
    <w:rsid w:val="00121E40"/>
    <w:rsid w:val="00122386"/>
    <w:rsid w:val="0012262C"/>
    <w:rsid w:val="00123DA9"/>
    <w:rsid w:val="00124849"/>
    <w:rsid w:val="00124EFF"/>
    <w:rsid w:val="00125AA2"/>
    <w:rsid w:val="00126E04"/>
    <w:rsid w:val="001271AA"/>
    <w:rsid w:val="001278E3"/>
    <w:rsid w:val="001309DB"/>
    <w:rsid w:val="00130B57"/>
    <w:rsid w:val="00133FCA"/>
    <w:rsid w:val="00134234"/>
    <w:rsid w:val="00134E5F"/>
    <w:rsid w:val="001352DA"/>
    <w:rsid w:val="0013558D"/>
    <w:rsid w:val="00135CA1"/>
    <w:rsid w:val="00136F22"/>
    <w:rsid w:val="001370C4"/>
    <w:rsid w:val="001400AC"/>
    <w:rsid w:val="00140296"/>
    <w:rsid w:val="001425D3"/>
    <w:rsid w:val="0014429D"/>
    <w:rsid w:val="0014525E"/>
    <w:rsid w:val="00146808"/>
    <w:rsid w:val="00146ED8"/>
    <w:rsid w:val="0014795F"/>
    <w:rsid w:val="00150112"/>
    <w:rsid w:val="001509EB"/>
    <w:rsid w:val="00151837"/>
    <w:rsid w:val="00153B81"/>
    <w:rsid w:val="00153E03"/>
    <w:rsid w:val="00154C8A"/>
    <w:rsid w:val="00155A65"/>
    <w:rsid w:val="0015731A"/>
    <w:rsid w:val="00157829"/>
    <w:rsid w:val="00157D14"/>
    <w:rsid w:val="00157D2C"/>
    <w:rsid w:val="0016246C"/>
    <w:rsid w:val="00162A85"/>
    <w:rsid w:val="00163564"/>
    <w:rsid w:val="00167C14"/>
    <w:rsid w:val="00167F2B"/>
    <w:rsid w:val="0017008D"/>
    <w:rsid w:val="00170FCC"/>
    <w:rsid w:val="0017193B"/>
    <w:rsid w:val="00171CD4"/>
    <w:rsid w:val="00172E3B"/>
    <w:rsid w:val="0017373E"/>
    <w:rsid w:val="00174FD2"/>
    <w:rsid w:val="00176943"/>
    <w:rsid w:val="00177AD7"/>
    <w:rsid w:val="00177F6A"/>
    <w:rsid w:val="00180953"/>
    <w:rsid w:val="00181CAC"/>
    <w:rsid w:val="00181E41"/>
    <w:rsid w:val="001820F7"/>
    <w:rsid w:val="00186EB8"/>
    <w:rsid w:val="0018793F"/>
    <w:rsid w:val="00191157"/>
    <w:rsid w:val="00191460"/>
    <w:rsid w:val="00191A1E"/>
    <w:rsid w:val="00191EA3"/>
    <w:rsid w:val="0019223F"/>
    <w:rsid w:val="0019292C"/>
    <w:rsid w:val="001939A7"/>
    <w:rsid w:val="00193B81"/>
    <w:rsid w:val="00193D2A"/>
    <w:rsid w:val="001940D4"/>
    <w:rsid w:val="001946A2"/>
    <w:rsid w:val="001961AF"/>
    <w:rsid w:val="001966C5"/>
    <w:rsid w:val="00197455"/>
    <w:rsid w:val="001974D0"/>
    <w:rsid w:val="00197CA9"/>
    <w:rsid w:val="00197D33"/>
    <w:rsid w:val="001A0204"/>
    <w:rsid w:val="001A1440"/>
    <w:rsid w:val="001A1C92"/>
    <w:rsid w:val="001A2780"/>
    <w:rsid w:val="001A5798"/>
    <w:rsid w:val="001A6E85"/>
    <w:rsid w:val="001A70D0"/>
    <w:rsid w:val="001A751D"/>
    <w:rsid w:val="001A7C65"/>
    <w:rsid w:val="001A7E2C"/>
    <w:rsid w:val="001B08FA"/>
    <w:rsid w:val="001B13B9"/>
    <w:rsid w:val="001B1D15"/>
    <w:rsid w:val="001B28E0"/>
    <w:rsid w:val="001B35FF"/>
    <w:rsid w:val="001B3AAA"/>
    <w:rsid w:val="001B558F"/>
    <w:rsid w:val="001C22BC"/>
    <w:rsid w:val="001C3BCD"/>
    <w:rsid w:val="001C5411"/>
    <w:rsid w:val="001C55DD"/>
    <w:rsid w:val="001C6A58"/>
    <w:rsid w:val="001D001F"/>
    <w:rsid w:val="001D0409"/>
    <w:rsid w:val="001D1757"/>
    <w:rsid w:val="001D2410"/>
    <w:rsid w:val="001D36DB"/>
    <w:rsid w:val="001D3B94"/>
    <w:rsid w:val="001D581C"/>
    <w:rsid w:val="001D5A20"/>
    <w:rsid w:val="001D5EBE"/>
    <w:rsid w:val="001D6501"/>
    <w:rsid w:val="001D6A50"/>
    <w:rsid w:val="001D7364"/>
    <w:rsid w:val="001D7568"/>
    <w:rsid w:val="001E1F09"/>
    <w:rsid w:val="001E2E41"/>
    <w:rsid w:val="001E345E"/>
    <w:rsid w:val="001E35FA"/>
    <w:rsid w:val="001E5AD3"/>
    <w:rsid w:val="001E6574"/>
    <w:rsid w:val="001E6BA2"/>
    <w:rsid w:val="001F1ABF"/>
    <w:rsid w:val="001F2617"/>
    <w:rsid w:val="001F38F0"/>
    <w:rsid w:val="001F3DA2"/>
    <w:rsid w:val="001F48C3"/>
    <w:rsid w:val="001F4EC4"/>
    <w:rsid w:val="001F53D9"/>
    <w:rsid w:val="001F5859"/>
    <w:rsid w:val="001F72BC"/>
    <w:rsid w:val="001F7804"/>
    <w:rsid w:val="001F7E33"/>
    <w:rsid w:val="0020225A"/>
    <w:rsid w:val="0020234C"/>
    <w:rsid w:val="002026E3"/>
    <w:rsid w:val="00202FBC"/>
    <w:rsid w:val="002044B2"/>
    <w:rsid w:val="00204577"/>
    <w:rsid w:val="00204ADA"/>
    <w:rsid w:val="002057E4"/>
    <w:rsid w:val="002061EB"/>
    <w:rsid w:val="002067A9"/>
    <w:rsid w:val="00210D75"/>
    <w:rsid w:val="00211882"/>
    <w:rsid w:val="00212396"/>
    <w:rsid w:val="00213594"/>
    <w:rsid w:val="00214208"/>
    <w:rsid w:val="002153F4"/>
    <w:rsid w:val="00217A32"/>
    <w:rsid w:val="0022017C"/>
    <w:rsid w:val="00221210"/>
    <w:rsid w:val="002217FC"/>
    <w:rsid w:val="00221BF5"/>
    <w:rsid w:val="00222341"/>
    <w:rsid w:val="00222640"/>
    <w:rsid w:val="002243BB"/>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4A3"/>
    <w:rsid w:val="0024295E"/>
    <w:rsid w:val="00243D1C"/>
    <w:rsid w:val="00245CF9"/>
    <w:rsid w:val="00246BCA"/>
    <w:rsid w:val="002478FE"/>
    <w:rsid w:val="00250378"/>
    <w:rsid w:val="00250AB8"/>
    <w:rsid w:val="00250F67"/>
    <w:rsid w:val="002519FF"/>
    <w:rsid w:val="002521DC"/>
    <w:rsid w:val="002536C3"/>
    <w:rsid w:val="0025544D"/>
    <w:rsid w:val="00255E24"/>
    <w:rsid w:val="00260E53"/>
    <w:rsid w:val="00262140"/>
    <w:rsid w:val="0026314F"/>
    <w:rsid w:val="002640E8"/>
    <w:rsid w:val="00265AB4"/>
    <w:rsid w:val="00265F2D"/>
    <w:rsid w:val="00266D88"/>
    <w:rsid w:val="00267550"/>
    <w:rsid w:val="002712CD"/>
    <w:rsid w:val="00273290"/>
    <w:rsid w:val="00273DC1"/>
    <w:rsid w:val="002745B7"/>
    <w:rsid w:val="00275E34"/>
    <w:rsid w:val="00280909"/>
    <w:rsid w:val="002819AB"/>
    <w:rsid w:val="0028263E"/>
    <w:rsid w:val="00282762"/>
    <w:rsid w:val="00284397"/>
    <w:rsid w:val="00284B63"/>
    <w:rsid w:val="00286EDD"/>
    <w:rsid w:val="00287B0C"/>
    <w:rsid w:val="00287D7F"/>
    <w:rsid w:val="00287E3C"/>
    <w:rsid w:val="00290339"/>
    <w:rsid w:val="0029059F"/>
    <w:rsid w:val="00290C46"/>
    <w:rsid w:val="00292149"/>
    <w:rsid w:val="00293E8D"/>
    <w:rsid w:val="00296009"/>
    <w:rsid w:val="002968D2"/>
    <w:rsid w:val="002A0E15"/>
    <w:rsid w:val="002A2C73"/>
    <w:rsid w:val="002A3345"/>
    <w:rsid w:val="002A3A20"/>
    <w:rsid w:val="002A4B3A"/>
    <w:rsid w:val="002A4C17"/>
    <w:rsid w:val="002A530A"/>
    <w:rsid w:val="002A5C22"/>
    <w:rsid w:val="002A734E"/>
    <w:rsid w:val="002A73E7"/>
    <w:rsid w:val="002B240D"/>
    <w:rsid w:val="002B2929"/>
    <w:rsid w:val="002B3B86"/>
    <w:rsid w:val="002B44B6"/>
    <w:rsid w:val="002B4EB0"/>
    <w:rsid w:val="002B55AC"/>
    <w:rsid w:val="002B563C"/>
    <w:rsid w:val="002B6F52"/>
    <w:rsid w:val="002B705B"/>
    <w:rsid w:val="002B714B"/>
    <w:rsid w:val="002B7F3E"/>
    <w:rsid w:val="002C05CB"/>
    <w:rsid w:val="002C0D35"/>
    <w:rsid w:val="002C10A6"/>
    <w:rsid w:val="002C1853"/>
    <w:rsid w:val="002C1998"/>
    <w:rsid w:val="002C1F10"/>
    <w:rsid w:val="002C3D4F"/>
    <w:rsid w:val="002C45DB"/>
    <w:rsid w:val="002C4622"/>
    <w:rsid w:val="002C4ED1"/>
    <w:rsid w:val="002C52C2"/>
    <w:rsid w:val="002C5CC9"/>
    <w:rsid w:val="002C62ED"/>
    <w:rsid w:val="002C64AC"/>
    <w:rsid w:val="002C701F"/>
    <w:rsid w:val="002C7371"/>
    <w:rsid w:val="002C7E58"/>
    <w:rsid w:val="002D050B"/>
    <w:rsid w:val="002D06C2"/>
    <w:rsid w:val="002D30C4"/>
    <w:rsid w:val="002D3C66"/>
    <w:rsid w:val="002D4D68"/>
    <w:rsid w:val="002D5B12"/>
    <w:rsid w:val="002E2071"/>
    <w:rsid w:val="002E2F3C"/>
    <w:rsid w:val="002E3C1E"/>
    <w:rsid w:val="002E3D4D"/>
    <w:rsid w:val="002E42AB"/>
    <w:rsid w:val="002E4826"/>
    <w:rsid w:val="002E6057"/>
    <w:rsid w:val="002E6BAA"/>
    <w:rsid w:val="002F0D40"/>
    <w:rsid w:val="002F133A"/>
    <w:rsid w:val="002F1ABE"/>
    <w:rsid w:val="002F2282"/>
    <w:rsid w:val="002F26E9"/>
    <w:rsid w:val="002F564E"/>
    <w:rsid w:val="002F5DDF"/>
    <w:rsid w:val="002F5E63"/>
    <w:rsid w:val="002F69A1"/>
    <w:rsid w:val="002F6D64"/>
    <w:rsid w:val="002F75E5"/>
    <w:rsid w:val="00300FE4"/>
    <w:rsid w:val="00301FBC"/>
    <w:rsid w:val="0030218A"/>
    <w:rsid w:val="003023DD"/>
    <w:rsid w:val="0030355C"/>
    <w:rsid w:val="003036EF"/>
    <w:rsid w:val="003056D8"/>
    <w:rsid w:val="00306263"/>
    <w:rsid w:val="003072A2"/>
    <w:rsid w:val="00307555"/>
    <w:rsid w:val="00310028"/>
    <w:rsid w:val="00311049"/>
    <w:rsid w:val="003117A3"/>
    <w:rsid w:val="00312083"/>
    <w:rsid w:val="003144FC"/>
    <w:rsid w:val="00314CF7"/>
    <w:rsid w:val="00314EFD"/>
    <w:rsid w:val="003157AD"/>
    <w:rsid w:val="0031697D"/>
    <w:rsid w:val="00317F3A"/>
    <w:rsid w:val="00321FD8"/>
    <w:rsid w:val="00322BB3"/>
    <w:rsid w:val="00324F75"/>
    <w:rsid w:val="00327A2A"/>
    <w:rsid w:val="00330CD5"/>
    <w:rsid w:val="003330C2"/>
    <w:rsid w:val="00333457"/>
    <w:rsid w:val="003334F9"/>
    <w:rsid w:val="00334443"/>
    <w:rsid w:val="003351D4"/>
    <w:rsid w:val="00336623"/>
    <w:rsid w:val="00336E6B"/>
    <w:rsid w:val="00337573"/>
    <w:rsid w:val="00337860"/>
    <w:rsid w:val="00337C8A"/>
    <w:rsid w:val="00340917"/>
    <w:rsid w:val="00340B7F"/>
    <w:rsid w:val="00341681"/>
    <w:rsid w:val="00341C48"/>
    <w:rsid w:val="00341CEE"/>
    <w:rsid w:val="003426CF"/>
    <w:rsid w:val="003432A3"/>
    <w:rsid w:val="0034384F"/>
    <w:rsid w:val="00344986"/>
    <w:rsid w:val="00344C5F"/>
    <w:rsid w:val="00344EF4"/>
    <w:rsid w:val="00346229"/>
    <w:rsid w:val="00347691"/>
    <w:rsid w:val="00347853"/>
    <w:rsid w:val="003535B5"/>
    <w:rsid w:val="00354138"/>
    <w:rsid w:val="00356236"/>
    <w:rsid w:val="00356254"/>
    <w:rsid w:val="00356780"/>
    <w:rsid w:val="00357035"/>
    <w:rsid w:val="00362C7B"/>
    <w:rsid w:val="00362E0D"/>
    <w:rsid w:val="00362E8E"/>
    <w:rsid w:val="003634BB"/>
    <w:rsid w:val="00363560"/>
    <w:rsid w:val="00364ACB"/>
    <w:rsid w:val="00364E46"/>
    <w:rsid w:val="003670D4"/>
    <w:rsid w:val="00367723"/>
    <w:rsid w:val="00371555"/>
    <w:rsid w:val="00371F07"/>
    <w:rsid w:val="003724D5"/>
    <w:rsid w:val="003749E2"/>
    <w:rsid w:val="00374CC6"/>
    <w:rsid w:val="00381D76"/>
    <w:rsid w:val="00383E5C"/>
    <w:rsid w:val="00384080"/>
    <w:rsid w:val="00384602"/>
    <w:rsid w:val="00384EC6"/>
    <w:rsid w:val="00385967"/>
    <w:rsid w:val="003869DE"/>
    <w:rsid w:val="00387676"/>
    <w:rsid w:val="00387813"/>
    <w:rsid w:val="00387AD9"/>
    <w:rsid w:val="003911EB"/>
    <w:rsid w:val="00392B6B"/>
    <w:rsid w:val="00392D84"/>
    <w:rsid w:val="0039433F"/>
    <w:rsid w:val="003957DE"/>
    <w:rsid w:val="00397636"/>
    <w:rsid w:val="00397FAE"/>
    <w:rsid w:val="003A0389"/>
    <w:rsid w:val="003A230D"/>
    <w:rsid w:val="003A3129"/>
    <w:rsid w:val="003A55EE"/>
    <w:rsid w:val="003A64F5"/>
    <w:rsid w:val="003A7B82"/>
    <w:rsid w:val="003A7CAA"/>
    <w:rsid w:val="003A7DD2"/>
    <w:rsid w:val="003A7E77"/>
    <w:rsid w:val="003B01A5"/>
    <w:rsid w:val="003B09EC"/>
    <w:rsid w:val="003B1831"/>
    <w:rsid w:val="003B19F5"/>
    <w:rsid w:val="003B2D53"/>
    <w:rsid w:val="003B3801"/>
    <w:rsid w:val="003B3A5A"/>
    <w:rsid w:val="003B3BCF"/>
    <w:rsid w:val="003B3F08"/>
    <w:rsid w:val="003B43C3"/>
    <w:rsid w:val="003B49C0"/>
    <w:rsid w:val="003B7D83"/>
    <w:rsid w:val="003C0552"/>
    <w:rsid w:val="003C08CB"/>
    <w:rsid w:val="003C0A86"/>
    <w:rsid w:val="003C2329"/>
    <w:rsid w:val="003C327C"/>
    <w:rsid w:val="003C3693"/>
    <w:rsid w:val="003C451D"/>
    <w:rsid w:val="003C4680"/>
    <w:rsid w:val="003C481C"/>
    <w:rsid w:val="003C5A77"/>
    <w:rsid w:val="003C5C93"/>
    <w:rsid w:val="003C61CD"/>
    <w:rsid w:val="003C69E7"/>
    <w:rsid w:val="003C715A"/>
    <w:rsid w:val="003C7582"/>
    <w:rsid w:val="003C7AD4"/>
    <w:rsid w:val="003C7D8B"/>
    <w:rsid w:val="003D0238"/>
    <w:rsid w:val="003D15F1"/>
    <w:rsid w:val="003D1A6F"/>
    <w:rsid w:val="003D2F1D"/>
    <w:rsid w:val="003D3ED2"/>
    <w:rsid w:val="003D416B"/>
    <w:rsid w:val="003D4FF7"/>
    <w:rsid w:val="003D65D3"/>
    <w:rsid w:val="003D6750"/>
    <w:rsid w:val="003D697B"/>
    <w:rsid w:val="003D6D44"/>
    <w:rsid w:val="003E0488"/>
    <w:rsid w:val="003E0C74"/>
    <w:rsid w:val="003E2126"/>
    <w:rsid w:val="003E3AAB"/>
    <w:rsid w:val="003F0F3D"/>
    <w:rsid w:val="003F1523"/>
    <w:rsid w:val="003F592E"/>
    <w:rsid w:val="003F60E7"/>
    <w:rsid w:val="00400360"/>
    <w:rsid w:val="004003C5"/>
    <w:rsid w:val="004022F7"/>
    <w:rsid w:val="004027DB"/>
    <w:rsid w:val="00402E18"/>
    <w:rsid w:val="00403E80"/>
    <w:rsid w:val="0040413D"/>
    <w:rsid w:val="00406F40"/>
    <w:rsid w:val="00406FA5"/>
    <w:rsid w:val="00407076"/>
    <w:rsid w:val="00410B6F"/>
    <w:rsid w:val="00411274"/>
    <w:rsid w:val="00411C9B"/>
    <w:rsid w:val="00411CAC"/>
    <w:rsid w:val="00411F1D"/>
    <w:rsid w:val="004136C1"/>
    <w:rsid w:val="0041383E"/>
    <w:rsid w:val="00413C5B"/>
    <w:rsid w:val="004143FC"/>
    <w:rsid w:val="00414931"/>
    <w:rsid w:val="00415A5A"/>
    <w:rsid w:val="004175FC"/>
    <w:rsid w:val="00417E50"/>
    <w:rsid w:val="004211F4"/>
    <w:rsid w:val="004221E8"/>
    <w:rsid w:val="004223A1"/>
    <w:rsid w:val="0042249A"/>
    <w:rsid w:val="00423E79"/>
    <w:rsid w:val="00424CFF"/>
    <w:rsid w:val="004252D0"/>
    <w:rsid w:val="00427ED1"/>
    <w:rsid w:val="00430022"/>
    <w:rsid w:val="00430159"/>
    <w:rsid w:val="004315C7"/>
    <w:rsid w:val="004319FA"/>
    <w:rsid w:val="00432F97"/>
    <w:rsid w:val="00437B36"/>
    <w:rsid w:val="00440443"/>
    <w:rsid w:val="00441AAF"/>
    <w:rsid w:val="00443A76"/>
    <w:rsid w:val="00445278"/>
    <w:rsid w:val="00445CCF"/>
    <w:rsid w:val="0044720D"/>
    <w:rsid w:val="00450132"/>
    <w:rsid w:val="004505D8"/>
    <w:rsid w:val="00450B17"/>
    <w:rsid w:val="0045591C"/>
    <w:rsid w:val="00457177"/>
    <w:rsid w:val="0045768D"/>
    <w:rsid w:val="00457D3F"/>
    <w:rsid w:val="00460329"/>
    <w:rsid w:val="00460F48"/>
    <w:rsid w:val="004616B5"/>
    <w:rsid w:val="0046298E"/>
    <w:rsid w:val="00462D0E"/>
    <w:rsid w:val="004647EA"/>
    <w:rsid w:val="004652FA"/>
    <w:rsid w:val="00465620"/>
    <w:rsid w:val="00467105"/>
    <w:rsid w:val="00467407"/>
    <w:rsid w:val="0046769E"/>
    <w:rsid w:val="0046774C"/>
    <w:rsid w:val="0047034B"/>
    <w:rsid w:val="00470A80"/>
    <w:rsid w:val="00470F77"/>
    <w:rsid w:val="00471328"/>
    <w:rsid w:val="00471D10"/>
    <w:rsid w:val="00471D15"/>
    <w:rsid w:val="00473653"/>
    <w:rsid w:val="00473F13"/>
    <w:rsid w:val="00474223"/>
    <w:rsid w:val="00480A07"/>
    <w:rsid w:val="00482484"/>
    <w:rsid w:val="00482988"/>
    <w:rsid w:val="00482D6A"/>
    <w:rsid w:val="00485E17"/>
    <w:rsid w:val="00485ED8"/>
    <w:rsid w:val="0048712E"/>
    <w:rsid w:val="0048783C"/>
    <w:rsid w:val="004907DA"/>
    <w:rsid w:val="00490C20"/>
    <w:rsid w:val="004918D8"/>
    <w:rsid w:val="004920B8"/>
    <w:rsid w:val="00492A9A"/>
    <w:rsid w:val="004935A2"/>
    <w:rsid w:val="00493E24"/>
    <w:rsid w:val="00493F97"/>
    <w:rsid w:val="00495CFB"/>
    <w:rsid w:val="00496763"/>
    <w:rsid w:val="004A17A4"/>
    <w:rsid w:val="004A1824"/>
    <w:rsid w:val="004A316B"/>
    <w:rsid w:val="004A37C9"/>
    <w:rsid w:val="004A4B35"/>
    <w:rsid w:val="004A4F3F"/>
    <w:rsid w:val="004A529E"/>
    <w:rsid w:val="004A5341"/>
    <w:rsid w:val="004A550A"/>
    <w:rsid w:val="004A5960"/>
    <w:rsid w:val="004A5961"/>
    <w:rsid w:val="004A5AC7"/>
    <w:rsid w:val="004A7048"/>
    <w:rsid w:val="004A72A3"/>
    <w:rsid w:val="004A7ECD"/>
    <w:rsid w:val="004B014D"/>
    <w:rsid w:val="004B03AF"/>
    <w:rsid w:val="004B0868"/>
    <w:rsid w:val="004B0C84"/>
    <w:rsid w:val="004B1937"/>
    <w:rsid w:val="004B25AC"/>
    <w:rsid w:val="004B2ACE"/>
    <w:rsid w:val="004B3FE6"/>
    <w:rsid w:val="004B414E"/>
    <w:rsid w:val="004B4AC8"/>
    <w:rsid w:val="004B4BB4"/>
    <w:rsid w:val="004B6CF6"/>
    <w:rsid w:val="004C0A8E"/>
    <w:rsid w:val="004C0D04"/>
    <w:rsid w:val="004C4C29"/>
    <w:rsid w:val="004C6340"/>
    <w:rsid w:val="004C63D9"/>
    <w:rsid w:val="004D0956"/>
    <w:rsid w:val="004D1559"/>
    <w:rsid w:val="004D24F0"/>
    <w:rsid w:val="004D2639"/>
    <w:rsid w:val="004D3393"/>
    <w:rsid w:val="004D4AF4"/>
    <w:rsid w:val="004D6375"/>
    <w:rsid w:val="004D6AED"/>
    <w:rsid w:val="004D6F24"/>
    <w:rsid w:val="004D7789"/>
    <w:rsid w:val="004D7A76"/>
    <w:rsid w:val="004E0414"/>
    <w:rsid w:val="004E0C8F"/>
    <w:rsid w:val="004E12B2"/>
    <w:rsid w:val="004E1C3B"/>
    <w:rsid w:val="004E3909"/>
    <w:rsid w:val="004E3ABA"/>
    <w:rsid w:val="004E3CE9"/>
    <w:rsid w:val="004E465E"/>
    <w:rsid w:val="004E55BE"/>
    <w:rsid w:val="004E58AE"/>
    <w:rsid w:val="004E6CCB"/>
    <w:rsid w:val="004E6E93"/>
    <w:rsid w:val="004E7678"/>
    <w:rsid w:val="004E78AB"/>
    <w:rsid w:val="004F03D0"/>
    <w:rsid w:val="004F14D1"/>
    <w:rsid w:val="004F29AE"/>
    <w:rsid w:val="004F3C5E"/>
    <w:rsid w:val="004F4207"/>
    <w:rsid w:val="004F4D18"/>
    <w:rsid w:val="004F5129"/>
    <w:rsid w:val="004F5F89"/>
    <w:rsid w:val="004F65F2"/>
    <w:rsid w:val="004F6902"/>
    <w:rsid w:val="004F6E1D"/>
    <w:rsid w:val="004F70AC"/>
    <w:rsid w:val="004F70F1"/>
    <w:rsid w:val="00501460"/>
    <w:rsid w:val="00501496"/>
    <w:rsid w:val="00501EA2"/>
    <w:rsid w:val="00504FBE"/>
    <w:rsid w:val="00506736"/>
    <w:rsid w:val="00506893"/>
    <w:rsid w:val="00510315"/>
    <w:rsid w:val="00510C75"/>
    <w:rsid w:val="00511D41"/>
    <w:rsid w:val="005120C0"/>
    <w:rsid w:val="005124A4"/>
    <w:rsid w:val="00512F67"/>
    <w:rsid w:val="00513156"/>
    <w:rsid w:val="00513D1D"/>
    <w:rsid w:val="00514BCD"/>
    <w:rsid w:val="00515783"/>
    <w:rsid w:val="00515B18"/>
    <w:rsid w:val="00516EC5"/>
    <w:rsid w:val="0052002C"/>
    <w:rsid w:val="005206BC"/>
    <w:rsid w:val="00520DC6"/>
    <w:rsid w:val="00523048"/>
    <w:rsid w:val="0052361C"/>
    <w:rsid w:val="005238A1"/>
    <w:rsid w:val="00524F22"/>
    <w:rsid w:val="00526429"/>
    <w:rsid w:val="005267AE"/>
    <w:rsid w:val="005268AB"/>
    <w:rsid w:val="005269E4"/>
    <w:rsid w:val="005272F0"/>
    <w:rsid w:val="00531072"/>
    <w:rsid w:val="00533596"/>
    <w:rsid w:val="0053376C"/>
    <w:rsid w:val="00535482"/>
    <w:rsid w:val="00535B02"/>
    <w:rsid w:val="005375B4"/>
    <w:rsid w:val="00540285"/>
    <w:rsid w:val="0054095B"/>
    <w:rsid w:val="00540F52"/>
    <w:rsid w:val="00540FEC"/>
    <w:rsid w:val="0054151C"/>
    <w:rsid w:val="005428F6"/>
    <w:rsid w:val="00543158"/>
    <w:rsid w:val="00544029"/>
    <w:rsid w:val="0054583C"/>
    <w:rsid w:val="00545F0D"/>
    <w:rsid w:val="00550CB4"/>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66B77"/>
    <w:rsid w:val="00570DD9"/>
    <w:rsid w:val="005729E3"/>
    <w:rsid w:val="005734AB"/>
    <w:rsid w:val="00573BC0"/>
    <w:rsid w:val="0057576E"/>
    <w:rsid w:val="0057601B"/>
    <w:rsid w:val="005774B9"/>
    <w:rsid w:val="00577EB4"/>
    <w:rsid w:val="00580B33"/>
    <w:rsid w:val="00581489"/>
    <w:rsid w:val="00581807"/>
    <w:rsid w:val="00581A24"/>
    <w:rsid w:val="005831D0"/>
    <w:rsid w:val="0058393C"/>
    <w:rsid w:val="00583F3C"/>
    <w:rsid w:val="005857C4"/>
    <w:rsid w:val="00585C09"/>
    <w:rsid w:val="00586122"/>
    <w:rsid w:val="00587BEA"/>
    <w:rsid w:val="00587D1B"/>
    <w:rsid w:val="005905D8"/>
    <w:rsid w:val="00590D20"/>
    <w:rsid w:val="00590E31"/>
    <w:rsid w:val="00590F1A"/>
    <w:rsid w:val="00591374"/>
    <w:rsid w:val="0059255A"/>
    <w:rsid w:val="005935E5"/>
    <w:rsid w:val="00593616"/>
    <w:rsid w:val="0059388C"/>
    <w:rsid w:val="00593DF7"/>
    <w:rsid w:val="00594250"/>
    <w:rsid w:val="00594318"/>
    <w:rsid w:val="00595A94"/>
    <w:rsid w:val="005965E6"/>
    <w:rsid w:val="00596A9D"/>
    <w:rsid w:val="00596D2B"/>
    <w:rsid w:val="00597028"/>
    <w:rsid w:val="00597F39"/>
    <w:rsid w:val="005A0347"/>
    <w:rsid w:val="005A2094"/>
    <w:rsid w:val="005A3D9A"/>
    <w:rsid w:val="005A4058"/>
    <w:rsid w:val="005A44F0"/>
    <w:rsid w:val="005A685A"/>
    <w:rsid w:val="005A6D40"/>
    <w:rsid w:val="005B04D9"/>
    <w:rsid w:val="005B0C50"/>
    <w:rsid w:val="005B1EF7"/>
    <w:rsid w:val="005B2274"/>
    <w:rsid w:val="005B2518"/>
    <w:rsid w:val="005B32C7"/>
    <w:rsid w:val="005B4414"/>
    <w:rsid w:val="005B58CB"/>
    <w:rsid w:val="005C0403"/>
    <w:rsid w:val="005C09EA"/>
    <w:rsid w:val="005C2263"/>
    <w:rsid w:val="005C2651"/>
    <w:rsid w:val="005C2AA9"/>
    <w:rsid w:val="005C31C3"/>
    <w:rsid w:val="005C3605"/>
    <w:rsid w:val="005C5172"/>
    <w:rsid w:val="005C5A39"/>
    <w:rsid w:val="005C5E36"/>
    <w:rsid w:val="005D13A3"/>
    <w:rsid w:val="005D2301"/>
    <w:rsid w:val="005D7B4F"/>
    <w:rsid w:val="005D7D0D"/>
    <w:rsid w:val="005E2075"/>
    <w:rsid w:val="005E32D4"/>
    <w:rsid w:val="005E33CA"/>
    <w:rsid w:val="005E47D5"/>
    <w:rsid w:val="005E636E"/>
    <w:rsid w:val="005E688B"/>
    <w:rsid w:val="005F005C"/>
    <w:rsid w:val="005F0ABD"/>
    <w:rsid w:val="005F0DE0"/>
    <w:rsid w:val="005F1114"/>
    <w:rsid w:val="005F2DA1"/>
    <w:rsid w:val="005F2FAB"/>
    <w:rsid w:val="005F37BD"/>
    <w:rsid w:val="005F437F"/>
    <w:rsid w:val="005F4791"/>
    <w:rsid w:val="005F626F"/>
    <w:rsid w:val="005F6568"/>
    <w:rsid w:val="005F7A9C"/>
    <w:rsid w:val="0060080A"/>
    <w:rsid w:val="00600C45"/>
    <w:rsid w:val="006025A8"/>
    <w:rsid w:val="00603A1F"/>
    <w:rsid w:val="00605004"/>
    <w:rsid w:val="006057E9"/>
    <w:rsid w:val="00606B0C"/>
    <w:rsid w:val="006074A3"/>
    <w:rsid w:val="00610341"/>
    <w:rsid w:val="00611285"/>
    <w:rsid w:val="006120B1"/>
    <w:rsid w:val="00613D16"/>
    <w:rsid w:val="006170B0"/>
    <w:rsid w:val="00617A50"/>
    <w:rsid w:val="00620732"/>
    <w:rsid w:val="00621CC9"/>
    <w:rsid w:val="00622656"/>
    <w:rsid w:val="00624758"/>
    <w:rsid w:val="006259F1"/>
    <w:rsid w:val="00626054"/>
    <w:rsid w:val="00627AA0"/>
    <w:rsid w:val="00630075"/>
    <w:rsid w:val="00631C56"/>
    <w:rsid w:val="006329EE"/>
    <w:rsid w:val="006333C5"/>
    <w:rsid w:val="00634612"/>
    <w:rsid w:val="006349FC"/>
    <w:rsid w:val="00634B48"/>
    <w:rsid w:val="00635F08"/>
    <w:rsid w:val="00637918"/>
    <w:rsid w:val="0064056D"/>
    <w:rsid w:val="00642E52"/>
    <w:rsid w:val="00643269"/>
    <w:rsid w:val="0064442D"/>
    <w:rsid w:val="00644A8C"/>
    <w:rsid w:val="006456EA"/>
    <w:rsid w:val="006472E4"/>
    <w:rsid w:val="00647F62"/>
    <w:rsid w:val="006503FC"/>
    <w:rsid w:val="006508EC"/>
    <w:rsid w:val="00650F0B"/>
    <w:rsid w:val="006516C1"/>
    <w:rsid w:val="00651D09"/>
    <w:rsid w:val="00652E47"/>
    <w:rsid w:val="00653C07"/>
    <w:rsid w:val="006544E7"/>
    <w:rsid w:val="006578F0"/>
    <w:rsid w:val="00657EF7"/>
    <w:rsid w:val="006601DF"/>
    <w:rsid w:val="0066032A"/>
    <w:rsid w:val="00661A2C"/>
    <w:rsid w:val="0066420A"/>
    <w:rsid w:val="00665476"/>
    <w:rsid w:val="006656A2"/>
    <w:rsid w:val="00666A63"/>
    <w:rsid w:val="00667862"/>
    <w:rsid w:val="00670A94"/>
    <w:rsid w:val="00670BC6"/>
    <w:rsid w:val="00671CA2"/>
    <w:rsid w:val="006721A0"/>
    <w:rsid w:val="00672277"/>
    <w:rsid w:val="00674432"/>
    <w:rsid w:val="00674D4A"/>
    <w:rsid w:val="00674FBC"/>
    <w:rsid w:val="00675B29"/>
    <w:rsid w:val="00675BCB"/>
    <w:rsid w:val="0067671A"/>
    <w:rsid w:val="006771DF"/>
    <w:rsid w:val="00677694"/>
    <w:rsid w:val="00677CB3"/>
    <w:rsid w:val="00680CAF"/>
    <w:rsid w:val="006816E9"/>
    <w:rsid w:val="00681972"/>
    <w:rsid w:val="006837F1"/>
    <w:rsid w:val="00683C5C"/>
    <w:rsid w:val="006851AE"/>
    <w:rsid w:val="00686027"/>
    <w:rsid w:val="006860A2"/>
    <w:rsid w:val="00687BD5"/>
    <w:rsid w:val="00690CDE"/>
    <w:rsid w:val="00690EBB"/>
    <w:rsid w:val="00691481"/>
    <w:rsid w:val="00692655"/>
    <w:rsid w:val="00692B62"/>
    <w:rsid w:val="00693CFD"/>
    <w:rsid w:val="00694E2B"/>
    <w:rsid w:val="0069503B"/>
    <w:rsid w:val="00696644"/>
    <w:rsid w:val="006A0F7A"/>
    <w:rsid w:val="006A1D65"/>
    <w:rsid w:val="006A1D6A"/>
    <w:rsid w:val="006A1DCB"/>
    <w:rsid w:val="006A316B"/>
    <w:rsid w:val="006A36BE"/>
    <w:rsid w:val="006A4490"/>
    <w:rsid w:val="006A5474"/>
    <w:rsid w:val="006A5A12"/>
    <w:rsid w:val="006B1020"/>
    <w:rsid w:val="006B1838"/>
    <w:rsid w:val="006B2721"/>
    <w:rsid w:val="006B33C5"/>
    <w:rsid w:val="006B4F07"/>
    <w:rsid w:val="006B5021"/>
    <w:rsid w:val="006B56CE"/>
    <w:rsid w:val="006B7C5C"/>
    <w:rsid w:val="006C0B72"/>
    <w:rsid w:val="006C1427"/>
    <w:rsid w:val="006C1A9D"/>
    <w:rsid w:val="006C3261"/>
    <w:rsid w:val="006C3899"/>
    <w:rsid w:val="006C411B"/>
    <w:rsid w:val="006C4519"/>
    <w:rsid w:val="006C4A78"/>
    <w:rsid w:val="006C4D2F"/>
    <w:rsid w:val="006C651E"/>
    <w:rsid w:val="006C6C87"/>
    <w:rsid w:val="006C7CC5"/>
    <w:rsid w:val="006D0BFD"/>
    <w:rsid w:val="006D1223"/>
    <w:rsid w:val="006D1314"/>
    <w:rsid w:val="006D1CFE"/>
    <w:rsid w:val="006D2796"/>
    <w:rsid w:val="006D457D"/>
    <w:rsid w:val="006D5194"/>
    <w:rsid w:val="006D5CE5"/>
    <w:rsid w:val="006D700C"/>
    <w:rsid w:val="006D769E"/>
    <w:rsid w:val="006D7C72"/>
    <w:rsid w:val="006E0C63"/>
    <w:rsid w:val="006E1277"/>
    <w:rsid w:val="006E23EC"/>
    <w:rsid w:val="006E2519"/>
    <w:rsid w:val="006E34D3"/>
    <w:rsid w:val="006F2713"/>
    <w:rsid w:val="006F53C3"/>
    <w:rsid w:val="006F6055"/>
    <w:rsid w:val="006F6365"/>
    <w:rsid w:val="006F67A4"/>
    <w:rsid w:val="00700395"/>
    <w:rsid w:val="007013F7"/>
    <w:rsid w:val="007030E9"/>
    <w:rsid w:val="0070454E"/>
    <w:rsid w:val="00704680"/>
    <w:rsid w:val="00705887"/>
    <w:rsid w:val="00706F3A"/>
    <w:rsid w:val="00707F11"/>
    <w:rsid w:val="007101E0"/>
    <w:rsid w:val="00710AD8"/>
    <w:rsid w:val="00710BC5"/>
    <w:rsid w:val="0071125D"/>
    <w:rsid w:val="007112CD"/>
    <w:rsid w:val="0071165F"/>
    <w:rsid w:val="00712594"/>
    <w:rsid w:val="007125AD"/>
    <w:rsid w:val="00712D46"/>
    <w:rsid w:val="007133E0"/>
    <w:rsid w:val="007133F2"/>
    <w:rsid w:val="0071397E"/>
    <w:rsid w:val="00716799"/>
    <w:rsid w:val="00717AB4"/>
    <w:rsid w:val="00724560"/>
    <w:rsid w:val="0072684E"/>
    <w:rsid w:val="007273CE"/>
    <w:rsid w:val="00727786"/>
    <w:rsid w:val="00727C2B"/>
    <w:rsid w:val="00732B5B"/>
    <w:rsid w:val="00733F4E"/>
    <w:rsid w:val="007344D7"/>
    <w:rsid w:val="00734DCB"/>
    <w:rsid w:val="00735965"/>
    <w:rsid w:val="00735B63"/>
    <w:rsid w:val="007370C2"/>
    <w:rsid w:val="0073729F"/>
    <w:rsid w:val="007379A7"/>
    <w:rsid w:val="00742139"/>
    <w:rsid w:val="007425E9"/>
    <w:rsid w:val="00742AFC"/>
    <w:rsid w:val="00744058"/>
    <w:rsid w:val="0074427D"/>
    <w:rsid w:val="0074434C"/>
    <w:rsid w:val="007446C7"/>
    <w:rsid w:val="00744C3C"/>
    <w:rsid w:val="00745CE7"/>
    <w:rsid w:val="00747286"/>
    <w:rsid w:val="0074742D"/>
    <w:rsid w:val="00747CB4"/>
    <w:rsid w:val="007506E7"/>
    <w:rsid w:val="00750EBB"/>
    <w:rsid w:val="00751BC5"/>
    <w:rsid w:val="0075589A"/>
    <w:rsid w:val="00760DB6"/>
    <w:rsid w:val="00761C28"/>
    <w:rsid w:val="007623D7"/>
    <w:rsid w:val="00762D06"/>
    <w:rsid w:val="00762EDF"/>
    <w:rsid w:val="0076342C"/>
    <w:rsid w:val="0076506F"/>
    <w:rsid w:val="00765228"/>
    <w:rsid w:val="0076677A"/>
    <w:rsid w:val="0076734C"/>
    <w:rsid w:val="007674EC"/>
    <w:rsid w:val="00767911"/>
    <w:rsid w:val="00767D1D"/>
    <w:rsid w:val="007700C0"/>
    <w:rsid w:val="00770F2B"/>
    <w:rsid w:val="007712E8"/>
    <w:rsid w:val="00771EAB"/>
    <w:rsid w:val="00772074"/>
    <w:rsid w:val="00772166"/>
    <w:rsid w:val="00773E73"/>
    <w:rsid w:val="00774125"/>
    <w:rsid w:val="00774175"/>
    <w:rsid w:val="00774788"/>
    <w:rsid w:val="0077654E"/>
    <w:rsid w:val="007773DD"/>
    <w:rsid w:val="007774EF"/>
    <w:rsid w:val="00777811"/>
    <w:rsid w:val="0078108E"/>
    <w:rsid w:val="007818A2"/>
    <w:rsid w:val="007819C5"/>
    <w:rsid w:val="00781E25"/>
    <w:rsid w:val="0078434C"/>
    <w:rsid w:val="0078456A"/>
    <w:rsid w:val="007851CD"/>
    <w:rsid w:val="00785431"/>
    <w:rsid w:val="00785821"/>
    <w:rsid w:val="00787BB4"/>
    <w:rsid w:val="00790CA6"/>
    <w:rsid w:val="00792964"/>
    <w:rsid w:val="00793578"/>
    <w:rsid w:val="00793A41"/>
    <w:rsid w:val="0079537F"/>
    <w:rsid w:val="00796A34"/>
    <w:rsid w:val="007972AA"/>
    <w:rsid w:val="0079761C"/>
    <w:rsid w:val="007A070C"/>
    <w:rsid w:val="007A08CB"/>
    <w:rsid w:val="007A09AB"/>
    <w:rsid w:val="007A0BA2"/>
    <w:rsid w:val="007A1F27"/>
    <w:rsid w:val="007A25A0"/>
    <w:rsid w:val="007A30C0"/>
    <w:rsid w:val="007A6116"/>
    <w:rsid w:val="007A6FF9"/>
    <w:rsid w:val="007A73BB"/>
    <w:rsid w:val="007B1AEB"/>
    <w:rsid w:val="007B24E5"/>
    <w:rsid w:val="007B413D"/>
    <w:rsid w:val="007B4BF5"/>
    <w:rsid w:val="007B5CD6"/>
    <w:rsid w:val="007B5F3C"/>
    <w:rsid w:val="007B6C1E"/>
    <w:rsid w:val="007B71E8"/>
    <w:rsid w:val="007B7773"/>
    <w:rsid w:val="007B7880"/>
    <w:rsid w:val="007B7D62"/>
    <w:rsid w:val="007C067C"/>
    <w:rsid w:val="007C0B25"/>
    <w:rsid w:val="007C0D9E"/>
    <w:rsid w:val="007C100D"/>
    <w:rsid w:val="007C1314"/>
    <w:rsid w:val="007C387A"/>
    <w:rsid w:val="007C4287"/>
    <w:rsid w:val="007C54D6"/>
    <w:rsid w:val="007C6F60"/>
    <w:rsid w:val="007C7F93"/>
    <w:rsid w:val="007D060A"/>
    <w:rsid w:val="007D1504"/>
    <w:rsid w:val="007D1B91"/>
    <w:rsid w:val="007D34C5"/>
    <w:rsid w:val="007D36C4"/>
    <w:rsid w:val="007D7336"/>
    <w:rsid w:val="007E00C9"/>
    <w:rsid w:val="007E04CD"/>
    <w:rsid w:val="007E0971"/>
    <w:rsid w:val="007E09E4"/>
    <w:rsid w:val="007E2BD6"/>
    <w:rsid w:val="007E2D52"/>
    <w:rsid w:val="007E372D"/>
    <w:rsid w:val="007E46A7"/>
    <w:rsid w:val="007E59E3"/>
    <w:rsid w:val="007E6243"/>
    <w:rsid w:val="007E683F"/>
    <w:rsid w:val="007E6A49"/>
    <w:rsid w:val="007E6B6D"/>
    <w:rsid w:val="007E72C1"/>
    <w:rsid w:val="007E7E88"/>
    <w:rsid w:val="007F0DB8"/>
    <w:rsid w:val="007F27B3"/>
    <w:rsid w:val="007F2ABD"/>
    <w:rsid w:val="007F4E33"/>
    <w:rsid w:val="007F5026"/>
    <w:rsid w:val="007F5690"/>
    <w:rsid w:val="007F605C"/>
    <w:rsid w:val="007F649F"/>
    <w:rsid w:val="007F68BE"/>
    <w:rsid w:val="007F7E59"/>
    <w:rsid w:val="00800702"/>
    <w:rsid w:val="00801661"/>
    <w:rsid w:val="00801C1A"/>
    <w:rsid w:val="00803155"/>
    <w:rsid w:val="0080330E"/>
    <w:rsid w:val="00803801"/>
    <w:rsid w:val="00803E57"/>
    <w:rsid w:val="008054C9"/>
    <w:rsid w:val="0080621A"/>
    <w:rsid w:val="0080713A"/>
    <w:rsid w:val="0080747F"/>
    <w:rsid w:val="00807980"/>
    <w:rsid w:val="00810A0D"/>
    <w:rsid w:val="008114A8"/>
    <w:rsid w:val="00811891"/>
    <w:rsid w:val="00811A33"/>
    <w:rsid w:val="00811CFD"/>
    <w:rsid w:val="00813C81"/>
    <w:rsid w:val="00815041"/>
    <w:rsid w:val="00815171"/>
    <w:rsid w:val="00815B25"/>
    <w:rsid w:val="008165B1"/>
    <w:rsid w:val="00816805"/>
    <w:rsid w:val="008168D9"/>
    <w:rsid w:val="00816D9C"/>
    <w:rsid w:val="00817801"/>
    <w:rsid w:val="00817EBD"/>
    <w:rsid w:val="008201AA"/>
    <w:rsid w:val="00820459"/>
    <w:rsid w:val="0082158B"/>
    <w:rsid w:val="008221DF"/>
    <w:rsid w:val="00822666"/>
    <w:rsid w:val="00824753"/>
    <w:rsid w:val="00825581"/>
    <w:rsid w:val="00825BA0"/>
    <w:rsid w:val="008261D1"/>
    <w:rsid w:val="0082627A"/>
    <w:rsid w:val="00826B09"/>
    <w:rsid w:val="0083056E"/>
    <w:rsid w:val="0083195D"/>
    <w:rsid w:val="0083232A"/>
    <w:rsid w:val="00833663"/>
    <w:rsid w:val="008353AF"/>
    <w:rsid w:val="008360AA"/>
    <w:rsid w:val="00837823"/>
    <w:rsid w:val="00842E43"/>
    <w:rsid w:val="00844AB8"/>
    <w:rsid w:val="008466A4"/>
    <w:rsid w:val="008467B4"/>
    <w:rsid w:val="008504F2"/>
    <w:rsid w:val="0085173A"/>
    <w:rsid w:val="0085320D"/>
    <w:rsid w:val="00855A3E"/>
    <w:rsid w:val="00855F58"/>
    <w:rsid w:val="00856503"/>
    <w:rsid w:val="00856603"/>
    <w:rsid w:val="008570AE"/>
    <w:rsid w:val="00857E7E"/>
    <w:rsid w:val="008621BF"/>
    <w:rsid w:val="008636A1"/>
    <w:rsid w:val="008639A0"/>
    <w:rsid w:val="0086460A"/>
    <w:rsid w:val="00866081"/>
    <w:rsid w:val="0086630E"/>
    <w:rsid w:val="008678E8"/>
    <w:rsid w:val="0087001A"/>
    <w:rsid w:val="00870313"/>
    <w:rsid w:val="008718C0"/>
    <w:rsid w:val="00871EA6"/>
    <w:rsid w:val="0087269A"/>
    <w:rsid w:val="0087338D"/>
    <w:rsid w:val="00873EEC"/>
    <w:rsid w:val="00874E76"/>
    <w:rsid w:val="008750B5"/>
    <w:rsid w:val="00876704"/>
    <w:rsid w:val="00880EA3"/>
    <w:rsid w:val="00881059"/>
    <w:rsid w:val="00881E67"/>
    <w:rsid w:val="00881F5B"/>
    <w:rsid w:val="0088571D"/>
    <w:rsid w:val="00886663"/>
    <w:rsid w:val="00887C3F"/>
    <w:rsid w:val="008901DA"/>
    <w:rsid w:val="00890C28"/>
    <w:rsid w:val="00891010"/>
    <w:rsid w:val="008948A1"/>
    <w:rsid w:val="00894EAE"/>
    <w:rsid w:val="0089792F"/>
    <w:rsid w:val="008A012E"/>
    <w:rsid w:val="008A02F7"/>
    <w:rsid w:val="008A0580"/>
    <w:rsid w:val="008A119A"/>
    <w:rsid w:val="008A5F78"/>
    <w:rsid w:val="008A6D44"/>
    <w:rsid w:val="008A75AF"/>
    <w:rsid w:val="008A770A"/>
    <w:rsid w:val="008B012E"/>
    <w:rsid w:val="008B0D9D"/>
    <w:rsid w:val="008B10E5"/>
    <w:rsid w:val="008B111E"/>
    <w:rsid w:val="008B1A55"/>
    <w:rsid w:val="008B33D7"/>
    <w:rsid w:val="008B3AC2"/>
    <w:rsid w:val="008B44DB"/>
    <w:rsid w:val="008B4AF4"/>
    <w:rsid w:val="008B5CC4"/>
    <w:rsid w:val="008B6076"/>
    <w:rsid w:val="008B61F3"/>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67A1"/>
    <w:rsid w:val="008C7329"/>
    <w:rsid w:val="008D04F5"/>
    <w:rsid w:val="008D08D7"/>
    <w:rsid w:val="008D0C09"/>
    <w:rsid w:val="008D63D1"/>
    <w:rsid w:val="008D63E3"/>
    <w:rsid w:val="008D6F90"/>
    <w:rsid w:val="008D7D5D"/>
    <w:rsid w:val="008E0073"/>
    <w:rsid w:val="008E04AC"/>
    <w:rsid w:val="008E0B2D"/>
    <w:rsid w:val="008E1778"/>
    <w:rsid w:val="008E3708"/>
    <w:rsid w:val="008E4059"/>
    <w:rsid w:val="008E470B"/>
    <w:rsid w:val="008E5355"/>
    <w:rsid w:val="008E5A13"/>
    <w:rsid w:val="008E5D66"/>
    <w:rsid w:val="008F1979"/>
    <w:rsid w:val="008F1BCC"/>
    <w:rsid w:val="008F2EB9"/>
    <w:rsid w:val="008F3975"/>
    <w:rsid w:val="008F73F2"/>
    <w:rsid w:val="00902EE2"/>
    <w:rsid w:val="00903F36"/>
    <w:rsid w:val="00904584"/>
    <w:rsid w:val="00905880"/>
    <w:rsid w:val="00906D7B"/>
    <w:rsid w:val="0090722E"/>
    <w:rsid w:val="00907988"/>
    <w:rsid w:val="00911387"/>
    <w:rsid w:val="00911CF2"/>
    <w:rsid w:val="00912D5E"/>
    <w:rsid w:val="00913202"/>
    <w:rsid w:val="0091503B"/>
    <w:rsid w:val="00916C60"/>
    <w:rsid w:val="00917C26"/>
    <w:rsid w:val="00920662"/>
    <w:rsid w:val="0092108E"/>
    <w:rsid w:val="00921871"/>
    <w:rsid w:val="00922B85"/>
    <w:rsid w:val="00923369"/>
    <w:rsid w:val="00923939"/>
    <w:rsid w:val="009240A9"/>
    <w:rsid w:val="00924AF7"/>
    <w:rsid w:val="009252C2"/>
    <w:rsid w:val="0092695B"/>
    <w:rsid w:val="00927768"/>
    <w:rsid w:val="0092786A"/>
    <w:rsid w:val="00927A0F"/>
    <w:rsid w:val="00927C25"/>
    <w:rsid w:val="00927DED"/>
    <w:rsid w:val="009309F9"/>
    <w:rsid w:val="00930A10"/>
    <w:rsid w:val="00931734"/>
    <w:rsid w:val="009338F2"/>
    <w:rsid w:val="00933B4A"/>
    <w:rsid w:val="00935ACC"/>
    <w:rsid w:val="0093622F"/>
    <w:rsid w:val="00936DE0"/>
    <w:rsid w:val="00936E8B"/>
    <w:rsid w:val="00937BA0"/>
    <w:rsid w:val="009431E9"/>
    <w:rsid w:val="00945BB2"/>
    <w:rsid w:val="0094658F"/>
    <w:rsid w:val="00946BE6"/>
    <w:rsid w:val="009478F0"/>
    <w:rsid w:val="00951C40"/>
    <w:rsid w:val="0095379D"/>
    <w:rsid w:val="009547D2"/>
    <w:rsid w:val="00954C3F"/>
    <w:rsid w:val="00955854"/>
    <w:rsid w:val="00955B42"/>
    <w:rsid w:val="00955DEC"/>
    <w:rsid w:val="009569D6"/>
    <w:rsid w:val="00956A4E"/>
    <w:rsid w:val="00956D5B"/>
    <w:rsid w:val="009575BE"/>
    <w:rsid w:val="00960CDA"/>
    <w:rsid w:val="0096232D"/>
    <w:rsid w:val="00963592"/>
    <w:rsid w:val="009645BF"/>
    <w:rsid w:val="0096557F"/>
    <w:rsid w:val="0096568B"/>
    <w:rsid w:val="00965BEA"/>
    <w:rsid w:val="00967692"/>
    <w:rsid w:val="00967A22"/>
    <w:rsid w:val="00967EC2"/>
    <w:rsid w:val="009704C6"/>
    <w:rsid w:val="0097058F"/>
    <w:rsid w:val="00971AAE"/>
    <w:rsid w:val="0097274F"/>
    <w:rsid w:val="00972DEA"/>
    <w:rsid w:val="00972F6A"/>
    <w:rsid w:val="00973FBB"/>
    <w:rsid w:val="009741F1"/>
    <w:rsid w:val="009743BD"/>
    <w:rsid w:val="00975430"/>
    <w:rsid w:val="00975446"/>
    <w:rsid w:val="0097595F"/>
    <w:rsid w:val="00980EC6"/>
    <w:rsid w:val="00980EE5"/>
    <w:rsid w:val="0098146A"/>
    <w:rsid w:val="00981591"/>
    <w:rsid w:val="00982981"/>
    <w:rsid w:val="0098392E"/>
    <w:rsid w:val="00984472"/>
    <w:rsid w:val="00985183"/>
    <w:rsid w:val="009864CF"/>
    <w:rsid w:val="00986B0E"/>
    <w:rsid w:val="00987165"/>
    <w:rsid w:val="00987D8F"/>
    <w:rsid w:val="00990EDF"/>
    <w:rsid w:val="00990FAC"/>
    <w:rsid w:val="009915D3"/>
    <w:rsid w:val="00991ECB"/>
    <w:rsid w:val="009946A8"/>
    <w:rsid w:val="00995687"/>
    <w:rsid w:val="00995B3B"/>
    <w:rsid w:val="009963BC"/>
    <w:rsid w:val="00996488"/>
    <w:rsid w:val="009A0CA6"/>
    <w:rsid w:val="009A0E53"/>
    <w:rsid w:val="009A458C"/>
    <w:rsid w:val="009B0D77"/>
    <w:rsid w:val="009B17D3"/>
    <w:rsid w:val="009B20CC"/>
    <w:rsid w:val="009B2240"/>
    <w:rsid w:val="009B2457"/>
    <w:rsid w:val="009B2464"/>
    <w:rsid w:val="009B28B4"/>
    <w:rsid w:val="009B2AFD"/>
    <w:rsid w:val="009B2D9C"/>
    <w:rsid w:val="009B4D6D"/>
    <w:rsid w:val="009B63D7"/>
    <w:rsid w:val="009B6735"/>
    <w:rsid w:val="009C01BF"/>
    <w:rsid w:val="009C049D"/>
    <w:rsid w:val="009C178D"/>
    <w:rsid w:val="009C22F5"/>
    <w:rsid w:val="009C24E6"/>
    <w:rsid w:val="009C4E9E"/>
    <w:rsid w:val="009C5869"/>
    <w:rsid w:val="009D260A"/>
    <w:rsid w:val="009D26AF"/>
    <w:rsid w:val="009D2F77"/>
    <w:rsid w:val="009D3891"/>
    <w:rsid w:val="009D6327"/>
    <w:rsid w:val="009D669C"/>
    <w:rsid w:val="009D6CCF"/>
    <w:rsid w:val="009D746A"/>
    <w:rsid w:val="009E2203"/>
    <w:rsid w:val="009E3511"/>
    <w:rsid w:val="009E5229"/>
    <w:rsid w:val="009E76B8"/>
    <w:rsid w:val="009F06D5"/>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73D"/>
    <w:rsid w:val="00A06F0F"/>
    <w:rsid w:val="00A074A4"/>
    <w:rsid w:val="00A07A29"/>
    <w:rsid w:val="00A100EF"/>
    <w:rsid w:val="00A1090C"/>
    <w:rsid w:val="00A1151C"/>
    <w:rsid w:val="00A1153E"/>
    <w:rsid w:val="00A1327D"/>
    <w:rsid w:val="00A1394A"/>
    <w:rsid w:val="00A14100"/>
    <w:rsid w:val="00A1618F"/>
    <w:rsid w:val="00A166E1"/>
    <w:rsid w:val="00A1699B"/>
    <w:rsid w:val="00A178DC"/>
    <w:rsid w:val="00A21C57"/>
    <w:rsid w:val="00A21FD6"/>
    <w:rsid w:val="00A23C72"/>
    <w:rsid w:val="00A23DF4"/>
    <w:rsid w:val="00A248BF"/>
    <w:rsid w:val="00A24F24"/>
    <w:rsid w:val="00A274A5"/>
    <w:rsid w:val="00A275BF"/>
    <w:rsid w:val="00A27F35"/>
    <w:rsid w:val="00A306BF"/>
    <w:rsid w:val="00A32AD3"/>
    <w:rsid w:val="00A336E6"/>
    <w:rsid w:val="00A36DF9"/>
    <w:rsid w:val="00A36F8F"/>
    <w:rsid w:val="00A41727"/>
    <w:rsid w:val="00A41C1B"/>
    <w:rsid w:val="00A41FA2"/>
    <w:rsid w:val="00A428DB"/>
    <w:rsid w:val="00A43686"/>
    <w:rsid w:val="00A43C2E"/>
    <w:rsid w:val="00A4445A"/>
    <w:rsid w:val="00A4555D"/>
    <w:rsid w:val="00A4570E"/>
    <w:rsid w:val="00A45B13"/>
    <w:rsid w:val="00A465AB"/>
    <w:rsid w:val="00A46714"/>
    <w:rsid w:val="00A474B6"/>
    <w:rsid w:val="00A50A59"/>
    <w:rsid w:val="00A50D75"/>
    <w:rsid w:val="00A51735"/>
    <w:rsid w:val="00A51F57"/>
    <w:rsid w:val="00A54579"/>
    <w:rsid w:val="00A54BEE"/>
    <w:rsid w:val="00A557C8"/>
    <w:rsid w:val="00A5583E"/>
    <w:rsid w:val="00A55D7D"/>
    <w:rsid w:val="00A60A23"/>
    <w:rsid w:val="00A6478E"/>
    <w:rsid w:val="00A64A11"/>
    <w:rsid w:val="00A64B2A"/>
    <w:rsid w:val="00A651BD"/>
    <w:rsid w:val="00A65727"/>
    <w:rsid w:val="00A65CC9"/>
    <w:rsid w:val="00A67A54"/>
    <w:rsid w:val="00A72DAD"/>
    <w:rsid w:val="00A73D6F"/>
    <w:rsid w:val="00A74338"/>
    <w:rsid w:val="00A74F26"/>
    <w:rsid w:val="00A7538A"/>
    <w:rsid w:val="00A75CC2"/>
    <w:rsid w:val="00A75F55"/>
    <w:rsid w:val="00A760C6"/>
    <w:rsid w:val="00A76F95"/>
    <w:rsid w:val="00A7750A"/>
    <w:rsid w:val="00A800F0"/>
    <w:rsid w:val="00A85E6C"/>
    <w:rsid w:val="00A86A94"/>
    <w:rsid w:val="00A87560"/>
    <w:rsid w:val="00A904D4"/>
    <w:rsid w:val="00A91350"/>
    <w:rsid w:val="00A91AF6"/>
    <w:rsid w:val="00A92D34"/>
    <w:rsid w:val="00A96F9E"/>
    <w:rsid w:val="00A979C8"/>
    <w:rsid w:val="00AA1099"/>
    <w:rsid w:val="00AA2168"/>
    <w:rsid w:val="00AA21F8"/>
    <w:rsid w:val="00AA366E"/>
    <w:rsid w:val="00AA6089"/>
    <w:rsid w:val="00AA6C62"/>
    <w:rsid w:val="00AA720C"/>
    <w:rsid w:val="00AA73FA"/>
    <w:rsid w:val="00AB239C"/>
    <w:rsid w:val="00AB25A1"/>
    <w:rsid w:val="00AB3ACD"/>
    <w:rsid w:val="00AB3C3D"/>
    <w:rsid w:val="00AB4AF2"/>
    <w:rsid w:val="00AB4C5E"/>
    <w:rsid w:val="00AB4CFF"/>
    <w:rsid w:val="00AB54FF"/>
    <w:rsid w:val="00AB6E4C"/>
    <w:rsid w:val="00AC04D7"/>
    <w:rsid w:val="00AC07C4"/>
    <w:rsid w:val="00AC097F"/>
    <w:rsid w:val="00AC1259"/>
    <w:rsid w:val="00AC23D0"/>
    <w:rsid w:val="00AC2F8E"/>
    <w:rsid w:val="00AC3352"/>
    <w:rsid w:val="00AC34A1"/>
    <w:rsid w:val="00AC50E7"/>
    <w:rsid w:val="00AC5D90"/>
    <w:rsid w:val="00AC7777"/>
    <w:rsid w:val="00AD0367"/>
    <w:rsid w:val="00AD0D04"/>
    <w:rsid w:val="00AD10D4"/>
    <w:rsid w:val="00AD1EB6"/>
    <w:rsid w:val="00AD3C6E"/>
    <w:rsid w:val="00AD3DDA"/>
    <w:rsid w:val="00AD45BC"/>
    <w:rsid w:val="00AD5393"/>
    <w:rsid w:val="00AD6150"/>
    <w:rsid w:val="00AD6819"/>
    <w:rsid w:val="00AD6CC9"/>
    <w:rsid w:val="00AD7BA1"/>
    <w:rsid w:val="00AE0BC7"/>
    <w:rsid w:val="00AE1DAB"/>
    <w:rsid w:val="00AE31D3"/>
    <w:rsid w:val="00AE4B3B"/>
    <w:rsid w:val="00AE5FF9"/>
    <w:rsid w:val="00AE7652"/>
    <w:rsid w:val="00AF169B"/>
    <w:rsid w:val="00AF1A75"/>
    <w:rsid w:val="00AF1C86"/>
    <w:rsid w:val="00AF276A"/>
    <w:rsid w:val="00AF433F"/>
    <w:rsid w:val="00AF524D"/>
    <w:rsid w:val="00AF56C4"/>
    <w:rsid w:val="00AF5878"/>
    <w:rsid w:val="00B0025F"/>
    <w:rsid w:val="00B00AF2"/>
    <w:rsid w:val="00B0182F"/>
    <w:rsid w:val="00B03157"/>
    <w:rsid w:val="00B05119"/>
    <w:rsid w:val="00B051E8"/>
    <w:rsid w:val="00B053B4"/>
    <w:rsid w:val="00B1166D"/>
    <w:rsid w:val="00B123EC"/>
    <w:rsid w:val="00B14AC8"/>
    <w:rsid w:val="00B15505"/>
    <w:rsid w:val="00B155B0"/>
    <w:rsid w:val="00B156EC"/>
    <w:rsid w:val="00B15B00"/>
    <w:rsid w:val="00B16204"/>
    <w:rsid w:val="00B16366"/>
    <w:rsid w:val="00B16C06"/>
    <w:rsid w:val="00B1702F"/>
    <w:rsid w:val="00B21094"/>
    <w:rsid w:val="00B21CEB"/>
    <w:rsid w:val="00B22969"/>
    <w:rsid w:val="00B229A0"/>
    <w:rsid w:val="00B22DAC"/>
    <w:rsid w:val="00B22E90"/>
    <w:rsid w:val="00B22ED4"/>
    <w:rsid w:val="00B23FB9"/>
    <w:rsid w:val="00B2400B"/>
    <w:rsid w:val="00B24E4E"/>
    <w:rsid w:val="00B25E08"/>
    <w:rsid w:val="00B279C4"/>
    <w:rsid w:val="00B30A57"/>
    <w:rsid w:val="00B31C63"/>
    <w:rsid w:val="00B3315B"/>
    <w:rsid w:val="00B34377"/>
    <w:rsid w:val="00B343B4"/>
    <w:rsid w:val="00B3596E"/>
    <w:rsid w:val="00B35C2E"/>
    <w:rsid w:val="00B406BE"/>
    <w:rsid w:val="00B415DA"/>
    <w:rsid w:val="00B434BD"/>
    <w:rsid w:val="00B436AE"/>
    <w:rsid w:val="00B43BCA"/>
    <w:rsid w:val="00B4400A"/>
    <w:rsid w:val="00B449C9"/>
    <w:rsid w:val="00B45014"/>
    <w:rsid w:val="00B452AD"/>
    <w:rsid w:val="00B45EAB"/>
    <w:rsid w:val="00B46727"/>
    <w:rsid w:val="00B473E7"/>
    <w:rsid w:val="00B50374"/>
    <w:rsid w:val="00B515B9"/>
    <w:rsid w:val="00B51A73"/>
    <w:rsid w:val="00B52870"/>
    <w:rsid w:val="00B53D85"/>
    <w:rsid w:val="00B5431A"/>
    <w:rsid w:val="00B54C1A"/>
    <w:rsid w:val="00B54D80"/>
    <w:rsid w:val="00B55E69"/>
    <w:rsid w:val="00B5628D"/>
    <w:rsid w:val="00B609EA"/>
    <w:rsid w:val="00B62967"/>
    <w:rsid w:val="00B62F29"/>
    <w:rsid w:val="00B642D1"/>
    <w:rsid w:val="00B64A08"/>
    <w:rsid w:val="00B65064"/>
    <w:rsid w:val="00B7033C"/>
    <w:rsid w:val="00B70E04"/>
    <w:rsid w:val="00B71226"/>
    <w:rsid w:val="00B72EFA"/>
    <w:rsid w:val="00B73737"/>
    <w:rsid w:val="00B74CEC"/>
    <w:rsid w:val="00B75557"/>
    <w:rsid w:val="00B7565D"/>
    <w:rsid w:val="00B75B28"/>
    <w:rsid w:val="00B75BFB"/>
    <w:rsid w:val="00B77C39"/>
    <w:rsid w:val="00B812DB"/>
    <w:rsid w:val="00B81A23"/>
    <w:rsid w:val="00B81DF0"/>
    <w:rsid w:val="00B82775"/>
    <w:rsid w:val="00B82DA0"/>
    <w:rsid w:val="00B8315B"/>
    <w:rsid w:val="00B8338D"/>
    <w:rsid w:val="00B83CE8"/>
    <w:rsid w:val="00B84085"/>
    <w:rsid w:val="00B843E2"/>
    <w:rsid w:val="00B85AAC"/>
    <w:rsid w:val="00B85B6D"/>
    <w:rsid w:val="00B91BDB"/>
    <w:rsid w:val="00B93A41"/>
    <w:rsid w:val="00B94299"/>
    <w:rsid w:val="00B95BDA"/>
    <w:rsid w:val="00B97A46"/>
    <w:rsid w:val="00BA00B6"/>
    <w:rsid w:val="00BA077D"/>
    <w:rsid w:val="00BA091F"/>
    <w:rsid w:val="00BA17E9"/>
    <w:rsid w:val="00BA18A6"/>
    <w:rsid w:val="00BA1B01"/>
    <w:rsid w:val="00BA1C4E"/>
    <w:rsid w:val="00BA2763"/>
    <w:rsid w:val="00BA27D6"/>
    <w:rsid w:val="00BA5236"/>
    <w:rsid w:val="00BA5BC1"/>
    <w:rsid w:val="00BA6D13"/>
    <w:rsid w:val="00BA75F4"/>
    <w:rsid w:val="00BA7B63"/>
    <w:rsid w:val="00BA7F79"/>
    <w:rsid w:val="00BB039C"/>
    <w:rsid w:val="00BB1583"/>
    <w:rsid w:val="00BB159B"/>
    <w:rsid w:val="00BB1CD1"/>
    <w:rsid w:val="00BB5488"/>
    <w:rsid w:val="00BB566A"/>
    <w:rsid w:val="00BB5F29"/>
    <w:rsid w:val="00BB7D26"/>
    <w:rsid w:val="00BC1D64"/>
    <w:rsid w:val="00BC294D"/>
    <w:rsid w:val="00BC4B87"/>
    <w:rsid w:val="00BC6BBD"/>
    <w:rsid w:val="00BC6FDE"/>
    <w:rsid w:val="00BD1B5D"/>
    <w:rsid w:val="00BD27EA"/>
    <w:rsid w:val="00BD3782"/>
    <w:rsid w:val="00BD41C2"/>
    <w:rsid w:val="00BD492B"/>
    <w:rsid w:val="00BD5D31"/>
    <w:rsid w:val="00BD60C1"/>
    <w:rsid w:val="00BD6655"/>
    <w:rsid w:val="00BD6DA2"/>
    <w:rsid w:val="00BD7026"/>
    <w:rsid w:val="00BD7F83"/>
    <w:rsid w:val="00BE111C"/>
    <w:rsid w:val="00BE1D39"/>
    <w:rsid w:val="00BE1EBA"/>
    <w:rsid w:val="00BE25E5"/>
    <w:rsid w:val="00BE348F"/>
    <w:rsid w:val="00BE3DF9"/>
    <w:rsid w:val="00BE3FB9"/>
    <w:rsid w:val="00BE4145"/>
    <w:rsid w:val="00BE4305"/>
    <w:rsid w:val="00BE4EEE"/>
    <w:rsid w:val="00BE54AD"/>
    <w:rsid w:val="00BE5B4C"/>
    <w:rsid w:val="00BE674C"/>
    <w:rsid w:val="00BE6BD9"/>
    <w:rsid w:val="00BE7F9E"/>
    <w:rsid w:val="00BF00C4"/>
    <w:rsid w:val="00BF0A5A"/>
    <w:rsid w:val="00BF0F22"/>
    <w:rsid w:val="00BF1183"/>
    <w:rsid w:val="00BF1D81"/>
    <w:rsid w:val="00BF273F"/>
    <w:rsid w:val="00BF3EAE"/>
    <w:rsid w:val="00BF43DB"/>
    <w:rsid w:val="00BF4EF9"/>
    <w:rsid w:val="00BF58A9"/>
    <w:rsid w:val="00C0394B"/>
    <w:rsid w:val="00C04273"/>
    <w:rsid w:val="00C04644"/>
    <w:rsid w:val="00C063A8"/>
    <w:rsid w:val="00C0766F"/>
    <w:rsid w:val="00C1216B"/>
    <w:rsid w:val="00C123A7"/>
    <w:rsid w:val="00C126E7"/>
    <w:rsid w:val="00C13578"/>
    <w:rsid w:val="00C13711"/>
    <w:rsid w:val="00C14B8E"/>
    <w:rsid w:val="00C151F9"/>
    <w:rsid w:val="00C171E7"/>
    <w:rsid w:val="00C17BD9"/>
    <w:rsid w:val="00C210A2"/>
    <w:rsid w:val="00C21D1E"/>
    <w:rsid w:val="00C21EBE"/>
    <w:rsid w:val="00C239DE"/>
    <w:rsid w:val="00C279EC"/>
    <w:rsid w:val="00C316AD"/>
    <w:rsid w:val="00C321E0"/>
    <w:rsid w:val="00C3367B"/>
    <w:rsid w:val="00C340C7"/>
    <w:rsid w:val="00C37917"/>
    <w:rsid w:val="00C42075"/>
    <w:rsid w:val="00C4294D"/>
    <w:rsid w:val="00C4388D"/>
    <w:rsid w:val="00C444AE"/>
    <w:rsid w:val="00C4691A"/>
    <w:rsid w:val="00C46B5D"/>
    <w:rsid w:val="00C46B96"/>
    <w:rsid w:val="00C472F3"/>
    <w:rsid w:val="00C47D7D"/>
    <w:rsid w:val="00C510C9"/>
    <w:rsid w:val="00C51E7B"/>
    <w:rsid w:val="00C52982"/>
    <w:rsid w:val="00C53614"/>
    <w:rsid w:val="00C5475B"/>
    <w:rsid w:val="00C55C26"/>
    <w:rsid w:val="00C560A5"/>
    <w:rsid w:val="00C601DC"/>
    <w:rsid w:val="00C60F01"/>
    <w:rsid w:val="00C6613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475C"/>
    <w:rsid w:val="00C85E75"/>
    <w:rsid w:val="00C876CC"/>
    <w:rsid w:val="00C90581"/>
    <w:rsid w:val="00C90B6B"/>
    <w:rsid w:val="00C91797"/>
    <w:rsid w:val="00C919B7"/>
    <w:rsid w:val="00C92515"/>
    <w:rsid w:val="00C929A6"/>
    <w:rsid w:val="00C92E10"/>
    <w:rsid w:val="00C93683"/>
    <w:rsid w:val="00C95212"/>
    <w:rsid w:val="00C956FD"/>
    <w:rsid w:val="00C95778"/>
    <w:rsid w:val="00C96DA5"/>
    <w:rsid w:val="00C9705C"/>
    <w:rsid w:val="00C9739C"/>
    <w:rsid w:val="00C9758F"/>
    <w:rsid w:val="00CA1DFF"/>
    <w:rsid w:val="00CA286D"/>
    <w:rsid w:val="00CA41DB"/>
    <w:rsid w:val="00CA4B10"/>
    <w:rsid w:val="00CA574A"/>
    <w:rsid w:val="00CA635E"/>
    <w:rsid w:val="00CA7737"/>
    <w:rsid w:val="00CA7FE7"/>
    <w:rsid w:val="00CB1013"/>
    <w:rsid w:val="00CB1741"/>
    <w:rsid w:val="00CB2DD9"/>
    <w:rsid w:val="00CB314A"/>
    <w:rsid w:val="00CB39D1"/>
    <w:rsid w:val="00CB4739"/>
    <w:rsid w:val="00CB51ED"/>
    <w:rsid w:val="00CB526C"/>
    <w:rsid w:val="00CC0B65"/>
    <w:rsid w:val="00CC2B38"/>
    <w:rsid w:val="00CC2B83"/>
    <w:rsid w:val="00CC32E1"/>
    <w:rsid w:val="00CC3DA0"/>
    <w:rsid w:val="00CC42D9"/>
    <w:rsid w:val="00CC514E"/>
    <w:rsid w:val="00CC52BC"/>
    <w:rsid w:val="00CC5BA6"/>
    <w:rsid w:val="00CC60A6"/>
    <w:rsid w:val="00CC63CD"/>
    <w:rsid w:val="00CC6C78"/>
    <w:rsid w:val="00CC7371"/>
    <w:rsid w:val="00CC75AF"/>
    <w:rsid w:val="00CD0692"/>
    <w:rsid w:val="00CD1C91"/>
    <w:rsid w:val="00CD1EBC"/>
    <w:rsid w:val="00CD4999"/>
    <w:rsid w:val="00CD5D6F"/>
    <w:rsid w:val="00CD627E"/>
    <w:rsid w:val="00CD6394"/>
    <w:rsid w:val="00CD64FA"/>
    <w:rsid w:val="00CD6F2E"/>
    <w:rsid w:val="00CD7B49"/>
    <w:rsid w:val="00CE082F"/>
    <w:rsid w:val="00CE27DE"/>
    <w:rsid w:val="00CE29C3"/>
    <w:rsid w:val="00CE3667"/>
    <w:rsid w:val="00CE59FF"/>
    <w:rsid w:val="00CE6C24"/>
    <w:rsid w:val="00CE714E"/>
    <w:rsid w:val="00CE7245"/>
    <w:rsid w:val="00CE7601"/>
    <w:rsid w:val="00CF124E"/>
    <w:rsid w:val="00CF3927"/>
    <w:rsid w:val="00CF6742"/>
    <w:rsid w:val="00CF6798"/>
    <w:rsid w:val="00CF7C22"/>
    <w:rsid w:val="00D01251"/>
    <w:rsid w:val="00D0277F"/>
    <w:rsid w:val="00D048FB"/>
    <w:rsid w:val="00D04F9B"/>
    <w:rsid w:val="00D059DE"/>
    <w:rsid w:val="00D05B09"/>
    <w:rsid w:val="00D10350"/>
    <w:rsid w:val="00D10445"/>
    <w:rsid w:val="00D10500"/>
    <w:rsid w:val="00D10793"/>
    <w:rsid w:val="00D10FA3"/>
    <w:rsid w:val="00D11344"/>
    <w:rsid w:val="00D11393"/>
    <w:rsid w:val="00D14E2B"/>
    <w:rsid w:val="00D15256"/>
    <w:rsid w:val="00D15352"/>
    <w:rsid w:val="00D1620D"/>
    <w:rsid w:val="00D17534"/>
    <w:rsid w:val="00D17897"/>
    <w:rsid w:val="00D2091A"/>
    <w:rsid w:val="00D21A3B"/>
    <w:rsid w:val="00D21D4E"/>
    <w:rsid w:val="00D23E95"/>
    <w:rsid w:val="00D279B1"/>
    <w:rsid w:val="00D3185C"/>
    <w:rsid w:val="00D32C80"/>
    <w:rsid w:val="00D33AC6"/>
    <w:rsid w:val="00D3430F"/>
    <w:rsid w:val="00D3528C"/>
    <w:rsid w:val="00D3594C"/>
    <w:rsid w:val="00D36BA8"/>
    <w:rsid w:val="00D372CC"/>
    <w:rsid w:val="00D37CAC"/>
    <w:rsid w:val="00D40258"/>
    <w:rsid w:val="00D429AF"/>
    <w:rsid w:val="00D43C73"/>
    <w:rsid w:val="00D45BB7"/>
    <w:rsid w:val="00D475CB"/>
    <w:rsid w:val="00D478EF"/>
    <w:rsid w:val="00D50F02"/>
    <w:rsid w:val="00D5243C"/>
    <w:rsid w:val="00D5300C"/>
    <w:rsid w:val="00D534B4"/>
    <w:rsid w:val="00D53B32"/>
    <w:rsid w:val="00D53BFA"/>
    <w:rsid w:val="00D5463E"/>
    <w:rsid w:val="00D61D8D"/>
    <w:rsid w:val="00D62AAD"/>
    <w:rsid w:val="00D62E2E"/>
    <w:rsid w:val="00D63654"/>
    <w:rsid w:val="00D63AA4"/>
    <w:rsid w:val="00D642DC"/>
    <w:rsid w:val="00D64C4A"/>
    <w:rsid w:val="00D66915"/>
    <w:rsid w:val="00D66C1E"/>
    <w:rsid w:val="00D67C15"/>
    <w:rsid w:val="00D70BA0"/>
    <w:rsid w:val="00D71D91"/>
    <w:rsid w:val="00D72D04"/>
    <w:rsid w:val="00D738CF"/>
    <w:rsid w:val="00D75757"/>
    <w:rsid w:val="00D7654C"/>
    <w:rsid w:val="00D80EB0"/>
    <w:rsid w:val="00D817FF"/>
    <w:rsid w:val="00D81C69"/>
    <w:rsid w:val="00D831C5"/>
    <w:rsid w:val="00D83D6B"/>
    <w:rsid w:val="00D8445B"/>
    <w:rsid w:val="00D84D5E"/>
    <w:rsid w:val="00D85358"/>
    <w:rsid w:val="00D85C46"/>
    <w:rsid w:val="00D86E77"/>
    <w:rsid w:val="00D91D61"/>
    <w:rsid w:val="00D92A8A"/>
    <w:rsid w:val="00D94475"/>
    <w:rsid w:val="00D94E60"/>
    <w:rsid w:val="00D95409"/>
    <w:rsid w:val="00D9542C"/>
    <w:rsid w:val="00D95A94"/>
    <w:rsid w:val="00D9619B"/>
    <w:rsid w:val="00D9674F"/>
    <w:rsid w:val="00D97F0A"/>
    <w:rsid w:val="00DA2683"/>
    <w:rsid w:val="00DA6544"/>
    <w:rsid w:val="00DA6828"/>
    <w:rsid w:val="00DA6FB4"/>
    <w:rsid w:val="00DA7895"/>
    <w:rsid w:val="00DB013C"/>
    <w:rsid w:val="00DB03C1"/>
    <w:rsid w:val="00DB04FF"/>
    <w:rsid w:val="00DB1B6B"/>
    <w:rsid w:val="00DB4934"/>
    <w:rsid w:val="00DB4B46"/>
    <w:rsid w:val="00DB6E27"/>
    <w:rsid w:val="00DB71A8"/>
    <w:rsid w:val="00DC04F6"/>
    <w:rsid w:val="00DC0BFD"/>
    <w:rsid w:val="00DC0EE7"/>
    <w:rsid w:val="00DC2365"/>
    <w:rsid w:val="00DC2EA3"/>
    <w:rsid w:val="00DC64CF"/>
    <w:rsid w:val="00DC73F1"/>
    <w:rsid w:val="00DC7844"/>
    <w:rsid w:val="00DD0860"/>
    <w:rsid w:val="00DD118F"/>
    <w:rsid w:val="00DD29D9"/>
    <w:rsid w:val="00DD29EB"/>
    <w:rsid w:val="00DD362C"/>
    <w:rsid w:val="00DD4207"/>
    <w:rsid w:val="00DD644E"/>
    <w:rsid w:val="00DD77C9"/>
    <w:rsid w:val="00DE0294"/>
    <w:rsid w:val="00DE0689"/>
    <w:rsid w:val="00DE0A93"/>
    <w:rsid w:val="00DE0F32"/>
    <w:rsid w:val="00DE1E1C"/>
    <w:rsid w:val="00DE25A0"/>
    <w:rsid w:val="00DE2A71"/>
    <w:rsid w:val="00DE3757"/>
    <w:rsid w:val="00DE376C"/>
    <w:rsid w:val="00DE4DB9"/>
    <w:rsid w:val="00DE5EF5"/>
    <w:rsid w:val="00DE67B4"/>
    <w:rsid w:val="00DE6FE9"/>
    <w:rsid w:val="00DF01EF"/>
    <w:rsid w:val="00DF05F2"/>
    <w:rsid w:val="00DF0862"/>
    <w:rsid w:val="00DF1147"/>
    <w:rsid w:val="00DF1EFC"/>
    <w:rsid w:val="00DF2DA1"/>
    <w:rsid w:val="00DF4CDD"/>
    <w:rsid w:val="00DF6696"/>
    <w:rsid w:val="00DF7F99"/>
    <w:rsid w:val="00E01F52"/>
    <w:rsid w:val="00E0413E"/>
    <w:rsid w:val="00E055C5"/>
    <w:rsid w:val="00E061FF"/>
    <w:rsid w:val="00E06B10"/>
    <w:rsid w:val="00E0706A"/>
    <w:rsid w:val="00E11B5B"/>
    <w:rsid w:val="00E13364"/>
    <w:rsid w:val="00E13474"/>
    <w:rsid w:val="00E1475D"/>
    <w:rsid w:val="00E14B90"/>
    <w:rsid w:val="00E151C1"/>
    <w:rsid w:val="00E16A7B"/>
    <w:rsid w:val="00E171D6"/>
    <w:rsid w:val="00E178D3"/>
    <w:rsid w:val="00E20081"/>
    <w:rsid w:val="00E2557A"/>
    <w:rsid w:val="00E255A3"/>
    <w:rsid w:val="00E257F7"/>
    <w:rsid w:val="00E25C6E"/>
    <w:rsid w:val="00E266EB"/>
    <w:rsid w:val="00E27005"/>
    <w:rsid w:val="00E27339"/>
    <w:rsid w:val="00E3033B"/>
    <w:rsid w:val="00E30852"/>
    <w:rsid w:val="00E3092A"/>
    <w:rsid w:val="00E30E7C"/>
    <w:rsid w:val="00E310AA"/>
    <w:rsid w:val="00E31602"/>
    <w:rsid w:val="00E32799"/>
    <w:rsid w:val="00E32E9B"/>
    <w:rsid w:val="00E33358"/>
    <w:rsid w:val="00E335A3"/>
    <w:rsid w:val="00E33C88"/>
    <w:rsid w:val="00E36086"/>
    <w:rsid w:val="00E40016"/>
    <w:rsid w:val="00E40A82"/>
    <w:rsid w:val="00E40C30"/>
    <w:rsid w:val="00E4275B"/>
    <w:rsid w:val="00E4554C"/>
    <w:rsid w:val="00E455A6"/>
    <w:rsid w:val="00E45AB1"/>
    <w:rsid w:val="00E515D7"/>
    <w:rsid w:val="00E527E7"/>
    <w:rsid w:val="00E52B7E"/>
    <w:rsid w:val="00E53845"/>
    <w:rsid w:val="00E5386B"/>
    <w:rsid w:val="00E5386F"/>
    <w:rsid w:val="00E55010"/>
    <w:rsid w:val="00E555B7"/>
    <w:rsid w:val="00E5567F"/>
    <w:rsid w:val="00E55B0D"/>
    <w:rsid w:val="00E55C3D"/>
    <w:rsid w:val="00E55CF0"/>
    <w:rsid w:val="00E56022"/>
    <w:rsid w:val="00E56ECF"/>
    <w:rsid w:val="00E574AF"/>
    <w:rsid w:val="00E576C2"/>
    <w:rsid w:val="00E577F5"/>
    <w:rsid w:val="00E57BF9"/>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BA3"/>
    <w:rsid w:val="00E74CAF"/>
    <w:rsid w:val="00E765DE"/>
    <w:rsid w:val="00E7783E"/>
    <w:rsid w:val="00E80102"/>
    <w:rsid w:val="00E80934"/>
    <w:rsid w:val="00E810B7"/>
    <w:rsid w:val="00E83B0F"/>
    <w:rsid w:val="00E8499F"/>
    <w:rsid w:val="00E854CA"/>
    <w:rsid w:val="00E85E90"/>
    <w:rsid w:val="00E8685D"/>
    <w:rsid w:val="00E87886"/>
    <w:rsid w:val="00E87B7B"/>
    <w:rsid w:val="00E9035F"/>
    <w:rsid w:val="00E91615"/>
    <w:rsid w:val="00E963E4"/>
    <w:rsid w:val="00E9648A"/>
    <w:rsid w:val="00E96D4E"/>
    <w:rsid w:val="00E97CD6"/>
    <w:rsid w:val="00EA1898"/>
    <w:rsid w:val="00EA1F59"/>
    <w:rsid w:val="00EA2E1A"/>
    <w:rsid w:val="00EA3CC3"/>
    <w:rsid w:val="00EA3DC4"/>
    <w:rsid w:val="00EA4EEC"/>
    <w:rsid w:val="00EA707C"/>
    <w:rsid w:val="00EA727B"/>
    <w:rsid w:val="00EB02C7"/>
    <w:rsid w:val="00EB0A8E"/>
    <w:rsid w:val="00EB2332"/>
    <w:rsid w:val="00EB2722"/>
    <w:rsid w:val="00EB2E10"/>
    <w:rsid w:val="00EB2FF7"/>
    <w:rsid w:val="00EB3D3D"/>
    <w:rsid w:val="00EB4FBE"/>
    <w:rsid w:val="00EB52E7"/>
    <w:rsid w:val="00EB5307"/>
    <w:rsid w:val="00EB5363"/>
    <w:rsid w:val="00EB59B0"/>
    <w:rsid w:val="00EB7BA8"/>
    <w:rsid w:val="00EC038C"/>
    <w:rsid w:val="00EC1F21"/>
    <w:rsid w:val="00EC2121"/>
    <w:rsid w:val="00EC22EC"/>
    <w:rsid w:val="00EC4407"/>
    <w:rsid w:val="00EC4DE4"/>
    <w:rsid w:val="00ED0DB3"/>
    <w:rsid w:val="00ED1A1A"/>
    <w:rsid w:val="00ED3581"/>
    <w:rsid w:val="00ED55FD"/>
    <w:rsid w:val="00ED5B57"/>
    <w:rsid w:val="00ED6114"/>
    <w:rsid w:val="00ED6358"/>
    <w:rsid w:val="00ED76DC"/>
    <w:rsid w:val="00ED7732"/>
    <w:rsid w:val="00EE0656"/>
    <w:rsid w:val="00EE0F44"/>
    <w:rsid w:val="00EE1643"/>
    <w:rsid w:val="00EE247F"/>
    <w:rsid w:val="00EE340F"/>
    <w:rsid w:val="00EE5146"/>
    <w:rsid w:val="00EE51CB"/>
    <w:rsid w:val="00EE5944"/>
    <w:rsid w:val="00EE5EA6"/>
    <w:rsid w:val="00EE646E"/>
    <w:rsid w:val="00EE65E3"/>
    <w:rsid w:val="00EE664B"/>
    <w:rsid w:val="00EE68E2"/>
    <w:rsid w:val="00EE6A49"/>
    <w:rsid w:val="00EE6C46"/>
    <w:rsid w:val="00EF0385"/>
    <w:rsid w:val="00EF0731"/>
    <w:rsid w:val="00EF0DD1"/>
    <w:rsid w:val="00EF0F1C"/>
    <w:rsid w:val="00EF3CB1"/>
    <w:rsid w:val="00EF4E08"/>
    <w:rsid w:val="00EF6115"/>
    <w:rsid w:val="00EF66FC"/>
    <w:rsid w:val="00EF752E"/>
    <w:rsid w:val="00EF7646"/>
    <w:rsid w:val="00EF7A20"/>
    <w:rsid w:val="00F00B19"/>
    <w:rsid w:val="00F00C59"/>
    <w:rsid w:val="00F014C3"/>
    <w:rsid w:val="00F04D02"/>
    <w:rsid w:val="00F04E37"/>
    <w:rsid w:val="00F057AF"/>
    <w:rsid w:val="00F06AA8"/>
    <w:rsid w:val="00F079E1"/>
    <w:rsid w:val="00F102C5"/>
    <w:rsid w:val="00F11091"/>
    <w:rsid w:val="00F11DFD"/>
    <w:rsid w:val="00F1295F"/>
    <w:rsid w:val="00F12A5B"/>
    <w:rsid w:val="00F12D94"/>
    <w:rsid w:val="00F12EFE"/>
    <w:rsid w:val="00F13161"/>
    <w:rsid w:val="00F14977"/>
    <w:rsid w:val="00F14E36"/>
    <w:rsid w:val="00F155D7"/>
    <w:rsid w:val="00F1560B"/>
    <w:rsid w:val="00F170B9"/>
    <w:rsid w:val="00F20FEC"/>
    <w:rsid w:val="00F22D9B"/>
    <w:rsid w:val="00F2404D"/>
    <w:rsid w:val="00F24254"/>
    <w:rsid w:val="00F244D3"/>
    <w:rsid w:val="00F24E06"/>
    <w:rsid w:val="00F279CB"/>
    <w:rsid w:val="00F30304"/>
    <w:rsid w:val="00F32730"/>
    <w:rsid w:val="00F33B3A"/>
    <w:rsid w:val="00F352B9"/>
    <w:rsid w:val="00F352C8"/>
    <w:rsid w:val="00F35C1A"/>
    <w:rsid w:val="00F35F1C"/>
    <w:rsid w:val="00F36E6F"/>
    <w:rsid w:val="00F37487"/>
    <w:rsid w:val="00F4110D"/>
    <w:rsid w:val="00F411BB"/>
    <w:rsid w:val="00F43E9A"/>
    <w:rsid w:val="00F44CEF"/>
    <w:rsid w:val="00F47D42"/>
    <w:rsid w:val="00F50623"/>
    <w:rsid w:val="00F50AE3"/>
    <w:rsid w:val="00F52B3B"/>
    <w:rsid w:val="00F53550"/>
    <w:rsid w:val="00F53AC6"/>
    <w:rsid w:val="00F540ED"/>
    <w:rsid w:val="00F559E2"/>
    <w:rsid w:val="00F56778"/>
    <w:rsid w:val="00F617C9"/>
    <w:rsid w:val="00F6249D"/>
    <w:rsid w:val="00F6255C"/>
    <w:rsid w:val="00F62E15"/>
    <w:rsid w:val="00F62E5C"/>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444"/>
    <w:rsid w:val="00F826CC"/>
    <w:rsid w:val="00F82904"/>
    <w:rsid w:val="00F83BDE"/>
    <w:rsid w:val="00F8427B"/>
    <w:rsid w:val="00F84368"/>
    <w:rsid w:val="00F84C3E"/>
    <w:rsid w:val="00F86980"/>
    <w:rsid w:val="00F87036"/>
    <w:rsid w:val="00F87892"/>
    <w:rsid w:val="00F87903"/>
    <w:rsid w:val="00F87B21"/>
    <w:rsid w:val="00F90299"/>
    <w:rsid w:val="00F90C2A"/>
    <w:rsid w:val="00F937AF"/>
    <w:rsid w:val="00F95038"/>
    <w:rsid w:val="00F9547D"/>
    <w:rsid w:val="00F961A7"/>
    <w:rsid w:val="00F9647F"/>
    <w:rsid w:val="00F96626"/>
    <w:rsid w:val="00F96A0E"/>
    <w:rsid w:val="00F979D3"/>
    <w:rsid w:val="00FA02FC"/>
    <w:rsid w:val="00FA0352"/>
    <w:rsid w:val="00FA20E1"/>
    <w:rsid w:val="00FA3E97"/>
    <w:rsid w:val="00FA3EAF"/>
    <w:rsid w:val="00FA562A"/>
    <w:rsid w:val="00FA5C92"/>
    <w:rsid w:val="00FA7B20"/>
    <w:rsid w:val="00FA7D39"/>
    <w:rsid w:val="00FB0BEC"/>
    <w:rsid w:val="00FB1771"/>
    <w:rsid w:val="00FB2370"/>
    <w:rsid w:val="00FB297A"/>
    <w:rsid w:val="00FB329E"/>
    <w:rsid w:val="00FB5924"/>
    <w:rsid w:val="00FB5C3F"/>
    <w:rsid w:val="00FB684E"/>
    <w:rsid w:val="00FB6D43"/>
    <w:rsid w:val="00FB707F"/>
    <w:rsid w:val="00FB7185"/>
    <w:rsid w:val="00FB740C"/>
    <w:rsid w:val="00FB7E76"/>
    <w:rsid w:val="00FC03E4"/>
    <w:rsid w:val="00FC2645"/>
    <w:rsid w:val="00FC3111"/>
    <w:rsid w:val="00FC3765"/>
    <w:rsid w:val="00FC3DE1"/>
    <w:rsid w:val="00FC3E87"/>
    <w:rsid w:val="00FC40D1"/>
    <w:rsid w:val="00FC4F35"/>
    <w:rsid w:val="00FC74B4"/>
    <w:rsid w:val="00FC7DD0"/>
    <w:rsid w:val="00FD09B5"/>
    <w:rsid w:val="00FD0C6C"/>
    <w:rsid w:val="00FD1573"/>
    <w:rsid w:val="00FD1688"/>
    <w:rsid w:val="00FD1D5D"/>
    <w:rsid w:val="00FD3656"/>
    <w:rsid w:val="00FD370F"/>
    <w:rsid w:val="00FD38FB"/>
    <w:rsid w:val="00FD545F"/>
    <w:rsid w:val="00FD67CB"/>
    <w:rsid w:val="00FD72E9"/>
    <w:rsid w:val="00FD7C3E"/>
    <w:rsid w:val="00FE0CB7"/>
    <w:rsid w:val="00FE2385"/>
    <w:rsid w:val="00FE3063"/>
    <w:rsid w:val="00FE4EE0"/>
    <w:rsid w:val="00FE5B5C"/>
    <w:rsid w:val="00FE67B2"/>
    <w:rsid w:val="00FE70D2"/>
    <w:rsid w:val="00FE74A8"/>
    <w:rsid w:val="00FF0A17"/>
    <w:rsid w:val="00FF0DFD"/>
    <w:rsid w:val="00FF22F1"/>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662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16D9C"/>
    <w:rPr>
      <w:sz w:val="24"/>
      <w:szCs w:val="24"/>
      <w:lang w:eastAsia="en-US"/>
    </w:rPr>
  </w:style>
  <w:style w:type="paragraph" w:styleId="Heading1">
    <w:name w:val="heading 1"/>
    <w:basedOn w:val="BodyText"/>
    <w:next w:val="BodyText"/>
    <w:link w:val="Heading1Char"/>
    <w:uiPriority w:val="9"/>
    <w:qFormat/>
    <w:rsid w:val="00816D9C"/>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816D9C"/>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816D9C"/>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816D9C"/>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816D9C"/>
    <w:pPr>
      <w:keepNext/>
      <w:numPr>
        <w:ilvl w:val="4"/>
        <w:numId w:val="3"/>
      </w:numPr>
      <w:jc w:val="center"/>
      <w:outlineLvl w:val="4"/>
    </w:pPr>
    <w:rPr>
      <w:b/>
      <w:szCs w:val="20"/>
    </w:rPr>
  </w:style>
  <w:style w:type="paragraph" w:styleId="Heading6">
    <w:name w:val="heading 6"/>
    <w:basedOn w:val="Normal"/>
    <w:next w:val="Normal"/>
    <w:qFormat/>
    <w:rsid w:val="00816D9C"/>
    <w:pPr>
      <w:keepNext/>
      <w:numPr>
        <w:ilvl w:val="5"/>
        <w:numId w:val="3"/>
      </w:numPr>
      <w:jc w:val="center"/>
      <w:outlineLvl w:val="5"/>
    </w:pPr>
    <w:rPr>
      <w:b/>
      <w:szCs w:val="20"/>
      <w:lang w:val="en-GB"/>
    </w:rPr>
  </w:style>
  <w:style w:type="paragraph" w:styleId="Heading7">
    <w:name w:val="heading 7"/>
    <w:basedOn w:val="Normal"/>
    <w:next w:val="Normal"/>
    <w:qFormat/>
    <w:rsid w:val="00816D9C"/>
    <w:pPr>
      <w:keepNext/>
      <w:numPr>
        <w:ilvl w:val="6"/>
        <w:numId w:val="3"/>
      </w:numPr>
      <w:jc w:val="center"/>
      <w:outlineLvl w:val="6"/>
    </w:pPr>
    <w:rPr>
      <w:b/>
      <w:szCs w:val="20"/>
    </w:rPr>
  </w:style>
  <w:style w:type="paragraph" w:styleId="Heading8">
    <w:name w:val="heading 8"/>
    <w:basedOn w:val="Normal"/>
    <w:next w:val="Normal"/>
    <w:qFormat/>
    <w:rsid w:val="00816D9C"/>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816D9C"/>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816D9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16D9C"/>
  </w:style>
  <w:style w:type="paragraph" w:styleId="BodyText">
    <w:name w:val="Body Text"/>
    <w:basedOn w:val="Normal"/>
    <w:link w:val="BodyTextChar"/>
    <w:rsid w:val="00816D9C"/>
    <w:pPr>
      <w:spacing w:after="240" w:line="360" w:lineRule="auto"/>
      <w:jc w:val="both"/>
    </w:pPr>
  </w:style>
  <w:style w:type="character" w:customStyle="1" w:styleId="BodyTextChar">
    <w:name w:val="Body Text Char"/>
    <w:link w:val="BodyText"/>
    <w:rsid w:val="00816D9C"/>
    <w:rPr>
      <w:sz w:val="24"/>
      <w:szCs w:val="24"/>
      <w:lang w:eastAsia="en-US"/>
    </w:rPr>
  </w:style>
  <w:style w:type="character" w:customStyle="1" w:styleId="Heading9Char">
    <w:name w:val="Heading 9 Char"/>
    <w:link w:val="Heading9"/>
    <w:semiHidden/>
    <w:rsid w:val="00816D9C"/>
    <w:rPr>
      <w:rFonts w:ascii="Cambria" w:hAnsi="Cambria"/>
      <w:i/>
      <w:iCs/>
      <w:color w:val="272727"/>
      <w:sz w:val="21"/>
      <w:szCs w:val="21"/>
      <w:lang w:eastAsia="en-US"/>
    </w:rPr>
  </w:style>
  <w:style w:type="paragraph" w:customStyle="1" w:styleId="StyleRight">
    <w:name w:val="Style Right"/>
    <w:basedOn w:val="Normal"/>
    <w:rsid w:val="00816D9C"/>
    <w:pPr>
      <w:jc w:val="right"/>
    </w:pPr>
    <w:rPr>
      <w:szCs w:val="20"/>
    </w:rPr>
  </w:style>
  <w:style w:type="paragraph" w:styleId="ListBullet2">
    <w:name w:val="List Bullet 2"/>
    <w:basedOn w:val="Normal"/>
    <w:autoRedefine/>
    <w:rsid w:val="00816D9C"/>
    <w:pPr>
      <w:numPr>
        <w:numId w:val="1"/>
      </w:numPr>
    </w:pPr>
  </w:style>
  <w:style w:type="paragraph" w:styleId="Footer">
    <w:name w:val="footer"/>
    <w:basedOn w:val="Normal"/>
    <w:link w:val="FooterChar"/>
    <w:uiPriority w:val="99"/>
    <w:rsid w:val="00816D9C"/>
    <w:pPr>
      <w:tabs>
        <w:tab w:val="center" w:pos="4320"/>
        <w:tab w:val="right" w:pos="8640"/>
      </w:tabs>
    </w:pPr>
  </w:style>
  <w:style w:type="character" w:customStyle="1" w:styleId="FooterChar">
    <w:name w:val="Footer Char"/>
    <w:link w:val="Footer"/>
    <w:uiPriority w:val="99"/>
    <w:rsid w:val="00816D9C"/>
    <w:rPr>
      <w:sz w:val="24"/>
      <w:szCs w:val="24"/>
      <w:lang w:eastAsia="en-US"/>
    </w:rPr>
  </w:style>
  <w:style w:type="character" w:styleId="PageNumber">
    <w:name w:val="page number"/>
    <w:basedOn w:val="DefaultParagraphFont"/>
    <w:rsid w:val="00816D9C"/>
  </w:style>
  <w:style w:type="paragraph" w:styleId="BalloonText">
    <w:name w:val="Balloon Text"/>
    <w:basedOn w:val="Normal"/>
    <w:semiHidden/>
    <w:rsid w:val="00816D9C"/>
    <w:rPr>
      <w:rFonts w:ascii="Tahoma" w:hAnsi="Tahoma" w:cs="Tahoma"/>
      <w:sz w:val="16"/>
      <w:szCs w:val="16"/>
    </w:rPr>
  </w:style>
  <w:style w:type="paragraph" w:styleId="ListNumber2">
    <w:name w:val="List Number 2"/>
    <w:basedOn w:val="Normal"/>
    <w:rsid w:val="00816D9C"/>
    <w:pPr>
      <w:numPr>
        <w:numId w:val="6"/>
      </w:numPr>
    </w:pPr>
  </w:style>
  <w:style w:type="paragraph" w:styleId="Header">
    <w:name w:val="header"/>
    <w:basedOn w:val="Normal"/>
    <w:rsid w:val="00816D9C"/>
    <w:pPr>
      <w:tabs>
        <w:tab w:val="center" w:pos="4536"/>
        <w:tab w:val="right" w:pos="9072"/>
      </w:tabs>
    </w:pPr>
  </w:style>
  <w:style w:type="paragraph" w:styleId="TOC1">
    <w:name w:val="toc 1"/>
    <w:basedOn w:val="Normal"/>
    <w:next w:val="Normal"/>
    <w:autoRedefine/>
    <w:uiPriority w:val="39"/>
    <w:rsid w:val="00816D9C"/>
    <w:pPr>
      <w:spacing w:line="360" w:lineRule="auto"/>
    </w:pPr>
  </w:style>
  <w:style w:type="paragraph" w:styleId="TOC2">
    <w:name w:val="toc 2"/>
    <w:basedOn w:val="Normal"/>
    <w:next w:val="Normal"/>
    <w:autoRedefine/>
    <w:uiPriority w:val="39"/>
    <w:rsid w:val="00816D9C"/>
    <w:pPr>
      <w:spacing w:line="360" w:lineRule="auto"/>
      <w:ind w:left="238"/>
    </w:pPr>
  </w:style>
  <w:style w:type="character" w:styleId="Hyperlink">
    <w:name w:val="Hyperlink"/>
    <w:uiPriority w:val="99"/>
    <w:rsid w:val="00816D9C"/>
    <w:rPr>
      <w:color w:val="auto"/>
      <w:u w:val="none"/>
    </w:rPr>
  </w:style>
  <w:style w:type="paragraph" w:customStyle="1" w:styleId="Equation">
    <w:name w:val="Equation"/>
    <w:basedOn w:val="Normal"/>
    <w:qFormat/>
    <w:rsid w:val="00816D9C"/>
    <w:pPr>
      <w:tabs>
        <w:tab w:val="right" w:pos="8392"/>
      </w:tabs>
      <w:spacing w:after="240"/>
    </w:pPr>
  </w:style>
  <w:style w:type="paragraph" w:styleId="TOC3">
    <w:name w:val="toc 3"/>
    <w:basedOn w:val="Normal"/>
    <w:next w:val="Normal"/>
    <w:autoRedefine/>
    <w:uiPriority w:val="39"/>
    <w:rsid w:val="00816D9C"/>
    <w:pPr>
      <w:spacing w:line="360" w:lineRule="auto"/>
      <w:ind w:left="482"/>
    </w:pPr>
  </w:style>
  <w:style w:type="table" w:styleId="TableGrid">
    <w:name w:val="Table Grid"/>
    <w:basedOn w:val="TableNormal"/>
    <w:uiPriority w:val="59"/>
    <w:rsid w:val="00816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816D9C"/>
    <w:pPr>
      <w:spacing w:before="120" w:after="120" w:line="276" w:lineRule="auto"/>
      <w:jc w:val="center"/>
    </w:pPr>
    <w:rPr>
      <w:bCs/>
      <w:sz w:val="20"/>
      <w:szCs w:val="20"/>
    </w:rPr>
  </w:style>
  <w:style w:type="paragraph" w:customStyle="1" w:styleId="Tabel">
    <w:name w:val="Tabel"/>
    <w:basedOn w:val="BodyText"/>
    <w:rsid w:val="00816D9C"/>
    <w:pPr>
      <w:spacing w:after="0"/>
    </w:pPr>
  </w:style>
  <w:style w:type="paragraph" w:styleId="TableofAuthorities">
    <w:name w:val="table of authorities"/>
    <w:basedOn w:val="Normal"/>
    <w:next w:val="Normal"/>
    <w:semiHidden/>
    <w:rsid w:val="00816D9C"/>
    <w:pPr>
      <w:ind w:left="240" w:hanging="240"/>
    </w:pPr>
  </w:style>
  <w:style w:type="paragraph" w:styleId="TableofFigures">
    <w:name w:val="table of figures"/>
    <w:basedOn w:val="Normal"/>
    <w:next w:val="Normal"/>
    <w:uiPriority w:val="99"/>
    <w:rsid w:val="00816D9C"/>
    <w:pPr>
      <w:spacing w:line="360" w:lineRule="auto"/>
    </w:pPr>
  </w:style>
  <w:style w:type="paragraph" w:styleId="TOAHeading">
    <w:name w:val="toa heading"/>
    <w:basedOn w:val="Normal"/>
    <w:next w:val="Normal"/>
    <w:semiHidden/>
    <w:rsid w:val="00816D9C"/>
    <w:pPr>
      <w:spacing w:before="120" w:line="360" w:lineRule="auto"/>
    </w:pPr>
    <w:rPr>
      <w:rFonts w:cs="Arial"/>
      <w:b/>
      <w:bCs/>
    </w:rPr>
  </w:style>
  <w:style w:type="paragraph" w:styleId="ListNumber">
    <w:name w:val="List Number"/>
    <w:basedOn w:val="Normal"/>
    <w:rsid w:val="00816D9C"/>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816D9C"/>
  </w:style>
  <w:style w:type="paragraph" w:customStyle="1" w:styleId="Headingunnumber">
    <w:name w:val="Heading_unnumber"/>
    <w:basedOn w:val="Heading1"/>
    <w:next w:val="BodyText"/>
    <w:qFormat/>
    <w:rsid w:val="00816D9C"/>
    <w:pPr>
      <w:numPr>
        <w:numId w:val="0"/>
      </w:numPr>
    </w:pPr>
  </w:style>
  <w:style w:type="paragraph" w:styleId="ListBullet">
    <w:name w:val="List Bullet"/>
    <w:basedOn w:val="Normal"/>
    <w:unhideWhenUsed/>
    <w:rsid w:val="00816D9C"/>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816D9C"/>
    <w:rPr>
      <w:vertAlign w:val="superscript"/>
    </w:rPr>
  </w:style>
  <w:style w:type="paragraph" w:styleId="FootnoteText">
    <w:name w:val="footnote text"/>
    <w:basedOn w:val="Normal"/>
    <w:link w:val="FootnoteTextChar"/>
    <w:semiHidden/>
    <w:unhideWhenUsed/>
    <w:rsid w:val="00816D9C"/>
    <w:pPr>
      <w:spacing w:before="120" w:line="276" w:lineRule="auto"/>
    </w:pPr>
    <w:rPr>
      <w:sz w:val="20"/>
      <w:szCs w:val="20"/>
    </w:rPr>
  </w:style>
  <w:style w:type="character" w:customStyle="1" w:styleId="FootnoteTextChar">
    <w:name w:val="Footnote Text Char"/>
    <w:link w:val="FootnoteText"/>
    <w:semiHidden/>
    <w:rsid w:val="00816D9C"/>
    <w:rPr>
      <w:lang w:eastAsia="en-US"/>
    </w:rPr>
  </w:style>
  <w:style w:type="paragraph" w:customStyle="1" w:styleId="Tablehead">
    <w:name w:val="Table_head"/>
    <w:basedOn w:val="Normal"/>
    <w:qFormat/>
    <w:rsid w:val="00816D9C"/>
    <w:pPr>
      <w:spacing w:before="60" w:after="60" w:line="276" w:lineRule="auto"/>
    </w:pPr>
    <w:rPr>
      <w:b/>
      <w:sz w:val="22"/>
    </w:rPr>
  </w:style>
  <w:style w:type="paragraph" w:customStyle="1" w:styleId="Tabletext">
    <w:name w:val="Table_text"/>
    <w:basedOn w:val="Normal"/>
    <w:qFormat/>
    <w:rsid w:val="00816D9C"/>
    <w:pPr>
      <w:spacing w:before="60" w:after="60" w:line="276" w:lineRule="auto"/>
    </w:pPr>
    <w:rPr>
      <w:sz w:val="22"/>
    </w:rPr>
  </w:style>
  <w:style w:type="paragraph" w:customStyle="1" w:styleId="Programcode">
    <w:name w:val="Program_code"/>
    <w:basedOn w:val="Normal"/>
    <w:qFormat/>
    <w:rsid w:val="00816D9C"/>
    <w:pPr>
      <w:keepNext/>
      <w:keepLines/>
      <w:spacing w:before="40" w:after="40"/>
    </w:pPr>
    <w:rPr>
      <w:rFonts w:ascii="Consolas" w:hAnsi="Consolas"/>
      <w:sz w:val="20"/>
    </w:rPr>
  </w:style>
  <w:style w:type="paragraph" w:customStyle="1" w:styleId="Listbibliogr">
    <w:name w:val="List_bibliogr"/>
    <w:basedOn w:val="Tabletext"/>
    <w:qFormat/>
    <w:rsid w:val="00816D9C"/>
    <w:pPr>
      <w:numPr>
        <w:numId w:val="5"/>
      </w:numPr>
      <w:spacing w:before="40" w:after="40"/>
    </w:pPr>
    <w:rPr>
      <w:noProof/>
      <w:lang w:val="en-GB"/>
    </w:rPr>
  </w:style>
  <w:style w:type="paragraph" w:customStyle="1" w:styleId="Figure">
    <w:name w:val="Figure"/>
    <w:basedOn w:val="Normal"/>
    <w:qFormat/>
    <w:rsid w:val="00816D9C"/>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816D9C"/>
    <w:pPr>
      <w:numPr>
        <w:numId w:val="0"/>
      </w:numPr>
      <w:jc w:val="center"/>
    </w:pPr>
  </w:style>
  <w:style w:type="paragraph" w:customStyle="1" w:styleId="Headingtitle">
    <w:name w:val="Heading_title"/>
    <w:basedOn w:val="Normal"/>
    <w:qFormat/>
    <w:rsid w:val="00816D9C"/>
    <w:pPr>
      <w:jc w:val="center"/>
    </w:pPr>
    <w:rPr>
      <w:b/>
      <w:bCs/>
      <w:caps/>
      <w:sz w:val="40"/>
    </w:rPr>
  </w:style>
  <w:style w:type="paragraph" w:customStyle="1" w:styleId="University">
    <w:name w:val="University"/>
    <w:basedOn w:val="BodyText"/>
    <w:qFormat/>
    <w:rsid w:val="00816D9C"/>
    <w:pPr>
      <w:spacing w:after="80" w:line="240" w:lineRule="auto"/>
      <w:jc w:val="center"/>
    </w:pPr>
    <w:rPr>
      <w:caps/>
    </w:rPr>
  </w:style>
  <w:style w:type="paragraph" w:customStyle="1" w:styleId="Captionmultiline">
    <w:name w:val="Caption_multiline"/>
    <w:basedOn w:val="Caption"/>
    <w:qFormat/>
    <w:rsid w:val="00816D9C"/>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uiPriority w:val="9"/>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character" w:styleId="Mention">
    <w:name w:val="Mention"/>
    <w:basedOn w:val="DefaultParagraphFont"/>
    <w:uiPriority w:val="99"/>
    <w:semiHidden/>
    <w:unhideWhenUsed/>
    <w:rsid w:val="00441AAF"/>
    <w:rPr>
      <w:color w:val="2B579A"/>
      <w:shd w:val="clear" w:color="auto" w:fill="E6E6E6"/>
    </w:rPr>
  </w:style>
  <w:style w:type="character" w:styleId="FollowedHyperlink">
    <w:name w:val="FollowedHyperlink"/>
    <w:basedOn w:val="DefaultParagraphFont"/>
    <w:semiHidden/>
    <w:unhideWhenUsed/>
    <w:rsid w:val="00441A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238">
      <w:bodyDiv w:val="1"/>
      <w:marLeft w:val="0"/>
      <w:marRight w:val="0"/>
      <w:marTop w:val="0"/>
      <w:marBottom w:val="0"/>
      <w:divBdr>
        <w:top w:val="none" w:sz="0" w:space="0" w:color="auto"/>
        <w:left w:val="none" w:sz="0" w:space="0" w:color="auto"/>
        <w:bottom w:val="none" w:sz="0" w:space="0" w:color="auto"/>
        <w:right w:val="none" w:sz="0" w:space="0" w:color="auto"/>
      </w:divBdr>
    </w:div>
    <w:div w:id="2753669">
      <w:bodyDiv w:val="1"/>
      <w:marLeft w:val="0"/>
      <w:marRight w:val="0"/>
      <w:marTop w:val="0"/>
      <w:marBottom w:val="0"/>
      <w:divBdr>
        <w:top w:val="none" w:sz="0" w:space="0" w:color="auto"/>
        <w:left w:val="none" w:sz="0" w:space="0" w:color="auto"/>
        <w:bottom w:val="none" w:sz="0" w:space="0" w:color="auto"/>
        <w:right w:val="none" w:sz="0" w:space="0" w:color="auto"/>
      </w:divBdr>
    </w:div>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7515137">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28998718">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0933658">
      <w:bodyDiv w:val="1"/>
      <w:marLeft w:val="0"/>
      <w:marRight w:val="0"/>
      <w:marTop w:val="0"/>
      <w:marBottom w:val="0"/>
      <w:divBdr>
        <w:top w:val="none" w:sz="0" w:space="0" w:color="auto"/>
        <w:left w:val="none" w:sz="0" w:space="0" w:color="auto"/>
        <w:bottom w:val="none" w:sz="0" w:space="0" w:color="auto"/>
        <w:right w:val="none" w:sz="0" w:space="0" w:color="auto"/>
      </w:divBdr>
    </w:div>
    <w:div w:id="5158604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5402353">
      <w:bodyDiv w:val="1"/>
      <w:marLeft w:val="0"/>
      <w:marRight w:val="0"/>
      <w:marTop w:val="0"/>
      <w:marBottom w:val="0"/>
      <w:divBdr>
        <w:top w:val="none" w:sz="0" w:space="0" w:color="auto"/>
        <w:left w:val="none" w:sz="0" w:space="0" w:color="auto"/>
        <w:bottom w:val="none" w:sz="0" w:space="0" w:color="auto"/>
        <w:right w:val="none" w:sz="0" w:space="0" w:color="auto"/>
      </w:divBdr>
    </w:div>
    <w:div w:id="57561248">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59835783">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68431863">
      <w:bodyDiv w:val="1"/>
      <w:marLeft w:val="0"/>
      <w:marRight w:val="0"/>
      <w:marTop w:val="0"/>
      <w:marBottom w:val="0"/>
      <w:divBdr>
        <w:top w:val="none" w:sz="0" w:space="0" w:color="auto"/>
        <w:left w:val="none" w:sz="0" w:space="0" w:color="auto"/>
        <w:bottom w:val="none" w:sz="0" w:space="0" w:color="auto"/>
        <w:right w:val="none" w:sz="0" w:space="0" w:color="auto"/>
      </w:divBdr>
    </w:div>
    <w:div w:id="71973622">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89207911">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136035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3401239">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18574101">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5896296">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1874476">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3352924">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76237766">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1982306">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4099963">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05991763">
      <w:bodyDiv w:val="1"/>
      <w:marLeft w:val="0"/>
      <w:marRight w:val="0"/>
      <w:marTop w:val="0"/>
      <w:marBottom w:val="0"/>
      <w:divBdr>
        <w:top w:val="none" w:sz="0" w:space="0" w:color="auto"/>
        <w:left w:val="none" w:sz="0" w:space="0" w:color="auto"/>
        <w:bottom w:val="none" w:sz="0" w:space="0" w:color="auto"/>
        <w:right w:val="none" w:sz="0" w:space="0" w:color="auto"/>
      </w:divBdr>
    </w:div>
    <w:div w:id="215246252">
      <w:bodyDiv w:val="1"/>
      <w:marLeft w:val="0"/>
      <w:marRight w:val="0"/>
      <w:marTop w:val="0"/>
      <w:marBottom w:val="0"/>
      <w:divBdr>
        <w:top w:val="none" w:sz="0" w:space="0" w:color="auto"/>
        <w:left w:val="none" w:sz="0" w:space="0" w:color="auto"/>
        <w:bottom w:val="none" w:sz="0" w:space="0" w:color="auto"/>
        <w:right w:val="none" w:sz="0" w:space="0" w:color="auto"/>
      </w:divBdr>
    </w:div>
    <w:div w:id="21570363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17984709">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28809521">
      <w:bodyDiv w:val="1"/>
      <w:marLeft w:val="0"/>
      <w:marRight w:val="0"/>
      <w:marTop w:val="0"/>
      <w:marBottom w:val="0"/>
      <w:divBdr>
        <w:top w:val="none" w:sz="0" w:space="0" w:color="auto"/>
        <w:left w:val="none" w:sz="0" w:space="0" w:color="auto"/>
        <w:bottom w:val="none" w:sz="0" w:space="0" w:color="auto"/>
        <w:right w:val="none" w:sz="0" w:space="0" w:color="auto"/>
      </w:divBdr>
    </w:div>
    <w:div w:id="233009774">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2707762">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4272514">
      <w:bodyDiv w:val="1"/>
      <w:marLeft w:val="0"/>
      <w:marRight w:val="0"/>
      <w:marTop w:val="0"/>
      <w:marBottom w:val="0"/>
      <w:divBdr>
        <w:top w:val="none" w:sz="0" w:space="0" w:color="auto"/>
        <w:left w:val="none" w:sz="0" w:space="0" w:color="auto"/>
        <w:bottom w:val="none" w:sz="0" w:space="0" w:color="auto"/>
        <w:right w:val="none" w:sz="0" w:space="0" w:color="auto"/>
      </w:divBdr>
    </w:div>
    <w:div w:id="265505221">
      <w:bodyDiv w:val="1"/>
      <w:marLeft w:val="0"/>
      <w:marRight w:val="0"/>
      <w:marTop w:val="0"/>
      <w:marBottom w:val="0"/>
      <w:divBdr>
        <w:top w:val="none" w:sz="0" w:space="0" w:color="auto"/>
        <w:left w:val="none" w:sz="0" w:space="0" w:color="auto"/>
        <w:bottom w:val="none" w:sz="0" w:space="0" w:color="auto"/>
        <w:right w:val="none" w:sz="0" w:space="0" w:color="auto"/>
      </w:divBdr>
    </w:div>
    <w:div w:id="266281070">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74366278">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051982">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1935803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27099586">
      <w:bodyDiv w:val="1"/>
      <w:marLeft w:val="0"/>
      <w:marRight w:val="0"/>
      <w:marTop w:val="0"/>
      <w:marBottom w:val="0"/>
      <w:divBdr>
        <w:top w:val="none" w:sz="0" w:space="0" w:color="auto"/>
        <w:left w:val="none" w:sz="0" w:space="0" w:color="auto"/>
        <w:bottom w:val="none" w:sz="0" w:space="0" w:color="auto"/>
        <w:right w:val="none" w:sz="0" w:space="0" w:color="auto"/>
      </w:divBdr>
    </w:div>
    <w:div w:id="328217177">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30840264">
      <w:bodyDiv w:val="1"/>
      <w:marLeft w:val="0"/>
      <w:marRight w:val="0"/>
      <w:marTop w:val="0"/>
      <w:marBottom w:val="0"/>
      <w:divBdr>
        <w:top w:val="none" w:sz="0" w:space="0" w:color="auto"/>
        <w:left w:val="none" w:sz="0" w:space="0" w:color="auto"/>
        <w:bottom w:val="none" w:sz="0" w:space="0" w:color="auto"/>
        <w:right w:val="none" w:sz="0" w:space="0" w:color="auto"/>
      </w:divBdr>
    </w:div>
    <w:div w:id="338511092">
      <w:bodyDiv w:val="1"/>
      <w:marLeft w:val="0"/>
      <w:marRight w:val="0"/>
      <w:marTop w:val="0"/>
      <w:marBottom w:val="0"/>
      <w:divBdr>
        <w:top w:val="none" w:sz="0" w:space="0" w:color="auto"/>
        <w:left w:val="none" w:sz="0" w:space="0" w:color="auto"/>
        <w:bottom w:val="none" w:sz="0" w:space="0" w:color="auto"/>
        <w:right w:val="none" w:sz="0" w:space="0" w:color="auto"/>
      </w:divBdr>
    </w:div>
    <w:div w:id="339746280">
      <w:bodyDiv w:val="1"/>
      <w:marLeft w:val="0"/>
      <w:marRight w:val="0"/>
      <w:marTop w:val="0"/>
      <w:marBottom w:val="0"/>
      <w:divBdr>
        <w:top w:val="none" w:sz="0" w:space="0" w:color="auto"/>
        <w:left w:val="none" w:sz="0" w:space="0" w:color="auto"/>
        <w:bottom w:val="none" w:sz="0" w:space="0" w:color="auto"/>
        <w:right w:val="none" w:sz="0" w:space="0" w:color="auto"/>
      </w:divBdr>
    </w:div>
    <w:div w:id="34185943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087203">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0211290">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090378">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1713149">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4856006">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4181145">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19833796">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4956056">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34177655">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5853043">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7941933">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8785951">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494224008">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05171030">
      <w:bodyDiv w:val="1"/>
      <w:marLeft w:val="0"/>
      <w:marRight w:val="0"/>
      <w:marTop w:val="0"/>
      <w:marBottom w:val="0"/>
      <w:divBdr>
        <w:top w:val="none" w:sz="0" w:space="0" w:color="auto"/>
        <w:left w:val="none" w:sz="0" w:space="0" w:color="auto"/>
        <w:bottom w:val="none" w:sz="0" w:space="0" w:color="auto"/>
        <w:right w:val="none" w:sz="0" w:space="0" w:color="auto"/>
      </w:divBdr>
    </w:div>
    <w:div w:id="505292772">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4420622">
      <w:bodyDiv w:val="1"/>
      <w:marLeft w:val="0"/>
      <w:marRight w:val="0"/>
      <w:marTop w:val="0"/>
      <w:marBottom w:val="0"/>
      <w:divBdr>
        <w:top w:val="none" w:sz="0" w:space="0" w:color="auto"/>
        <w:left w:val="none" w:sz="0" w:space="0" w:color="auto"/>
        <w:bottom w:val="none" w:sz="0" w:space="0" w:color="auto"/>
        <w:right w:val="none" w:sz="0" w:space="0" w:color="auto"/>
      </w:divBdr>
    </w:div>
    <w:div w:id="516043644">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1017813">
      <w:bodyDiv w:val="1"/>
      <w:marLeft w:val="0"/>
      <w:marRight w:val="0"/>
      <w:marTop w:val="0"/>
      <w:marBottom w:val="0"/>
      <w:divBdr>
        <w:top w:val="none" w:sz="0" w:space="0" w:color="auto"/>
        <w:left w:val="none" w:sz="0" w:space="0" w:color="auto"/>
        <w:bottom w:val="none" w:sz="0" w:space="0" w:color="auto"/>
        <w:right w:val="none" w:sz="0" w:space="0" w:color="auto"/>
      </w:divBdr>
    </w:div>
    <w:div w:id="525220300">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5798474">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59246355">
      <w:bodyDiv w:val="1"/>
      <w:marLeft w:val="0"/>
      <w:marRight w:val="0"/>
      <w:marTop w:val="0"/>
      <w:marBottom w:val="0"/>
      <w:divBdr>
        <w:top w:val="none" w:sz="0" w:space="0" w:color="auto"/>
        <w:left w:val="none" w:sz="0" w:space="0" w:color="auto"/>
        <w:bottom w:val="none" w:sz="0" w:space="0" w:color="auto"/>
        <w:right w:val="none" w:sz="0" w:space="0" w:color="auto"/>
      </w:divBdr>
    </w:div>
    <w:div w:id="565607179">
      <w:bodyDiv w:val="1"/>
      <w:marLeft w:val="0"/>
      <w:marRight w:val="0"/>
      <w:marTop w:val="0"/>
      <w:marBottom w:val="0"/>
      <w:divBdr>
        <w:top w:val="none" w:sz="0" w:space="0" w:color="auto"/>
        <w:left w:val="none" w:sz="0" w:space="0" w:color="auto"/>
        <w:bottom w:val="none" w:sz="0" w:space="0" w:color="auto"/>
        <w:right w:val="none" w:sz="0" w:space="0" w:color="auto"/>
      </w:divBdr>
    </w:div>
    <w:div w:id="566258307">
      <w:bodyDiv w:val="1"/>
      <w:marLeft w:val="0"/>
      <w:marRight w:val="0"/>
      <w:marTop w:val="0"/>
      <w:marBottom w:val="0"/>
      <w:divBdr>
        <w:top w:val="none" w:sz="0" w:space="0" w:color="auto"/>
        <w:left w:val="none" w:sz="0" w:space="0" w:color="auto"/>
        <w:bottom w:val="none" w:sz="0" w:space="0" w:color="auto"/>
        <w:right w:val="none" w:sz="0" w:space="0" w:color="auto"/>
      </w:divBdr>
    </w:div>
    <w:div w:id="571627441">
      <w:bodyDiv w:val="1"/>
      <w:marLeft w:val="0"/>
      <w:marRight w:val="0"/>
      <w:marTop w:val="0"/>
      <w:marBottom w:val="0"/>
      <w:divBdr>
        <w:top w:val="none" w:sz="0" w:space="0" w:color="auto"/>
        <w:left w:val="none" w:sz="0" w:space="0" w:color="auto"/>
        <w:bottom w:val="none" w:sz="0" w:space="0" w:color="auto"/>
        <w:right w:val="none" w:sz="0" w:space="0" w:color="auto"/>
      </w:divBdr>
    </w:div>
    <w:div w:id="573471901">
      <w:bodyDiv w:val="1"/>
      <w:marLeft w:val="0"/>
      <w:marRight w:val="0"/>
      <w:marTop w:val="0"/>
      <w:marBottom w:val="0"/>
      <w:divBdr>
        <w:top w:val="none" w:sz="0" w:space="0" w:color="auto"/>
        <w:left w:val="none" w:sz="0" w:space="0" w:color="auto"/>
        <w:bottom w:val="none" w:sz="0" w:space="0" w:color="auto"/>
        <w:right w:val="none" w:sz="0" w:space="0" w:color="auto"/>
      </w:divBdr>
    </w:div>
    <w:div w:id="574246028">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83495675">
      <w:bodyDiv w:val="1"/>
      <w:marLeft w:val="0"/>
      <w:marRight w:val="0"/>
      <w:marTop w:val="0"/>
      <w:marBottom w:val="0"/>
      <w:divBdr>
        <w:top w:val="none" w:sz="0" w:space="0" w:color="auto"/>
        <w:left w:val="none" w:sz="0" w:space="0" w:color="auto"/>
        <w:bottom w:val="none" w:sz="0" w:space="0" w:color="auto"/>
        <w:right w:val="none" w:sz="0" w:space="0" w:color="auto"/>
      </w:divBdr>
    </w:div>
    <w:div w:id="598224507">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03850068">
      <w:bodyDiv w:val="1"/>
      <w:marLeft w:val="0"/>
      <w:marRight w:val="0"/>
      <w:marTop w:val="0"/>
      <w:marBottom w:val="0"/>
      <w:divBdr>
        <w:top w:val="none" w:sz="0" w:space="0" w:color="auto"/>
        <w:left w:val="none" w:sz="0" w:space="0" w:color="auto"/>
        <w:bottom w:val="none" w:sz="0" w:space="0" w:color="auto"/>
        <w:right w:val="none" w:sz="0" w:space="0" w:color="auto"/>
      </w:divBdr>
    </w:div>
    <w:div w:id="607541610">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15333394">
      <w:bodyDiv w:val="1"/>
      <w:marLeft w:val="0"/>
      <w:marRight w:val="0"/>
      <w:marTop w:val="0"/>
      <w:marBottom w:val="0"/>
      <w:divBdr>
        <w:top w:val="none" w:sz="0" w:space="0" w:color="auto"/>
        <w:left w:val="none" w:sz="0" w:space="0" w:color="auto"/>
        <w:bottom w:val="none" w:sz="0" w:space="0" w:color="auto"/>
        <w:right w:val="none" w:sz="0" w:space="0" w:color="auto"/>
      </w:divBdr>
    </w:div>
    <w:div w:id="630982113">
      <w:bodyDiv w:val="1"/>
      <w:marLeft w:val="0"/>
      <w:marRight w:val="0"/>
      <w:marTop w:val="0"/>
      <w:marBottom w:val="0"/>
      <w:divBdr>
        <w:top w:val="none" w:sz="0" w:space="0" w:color="auto"/>
        <w:left w:val="none" w:sz="0" w:space="0" w:color="auto"/>
        <w:bottom w:val="none" w:sz="0" w:space="0" w:color="auto"/>
        <w:right w:val="none" w:sz="0" w:space="0" w:color="auto"/>
      </w:divBdr>
    </w:div>
    <w:div w:id="63205901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38999154">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2681444">
      <w:bodyDiv w:val="1"/>
      <w:marLeft w:val="0"/>
      <w:marRight w:val="0"/>
      <w:marTop w:val="0"/>
      <w:marBottom w:val="0"/>
      <w:divBdr>
        <w:top w:val="none" w:sz="0" w:space="0" w:color="auto"/>
        <w:left w:val="none" w:sz="0" w:space="0" w:color="auto"/>
        <w:bottom w:val="none" w:sz="0" w:space="0" w:color="auto"/>
        <w:right w:val="none" w:sz="0" w:space="0" w:color="auto"/>
      </w:divBdr>
    </w:div>
    <w:div w:id="658117337">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63969845">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79895533">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6926619">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370406">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550361">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1632750">
      <w:bodyDiv w:val="1"/>
      <w:marLeft w:val="0"/>
      <w:marRight w:val="0"/>
      <w:marTop w:val="0"/>
      <w:marBottom w:val="0"/>
      <w:divBdr>
        <w:top w:val="none" w:sz="0" w:space="0" w:color="auto"/>
        <w:left w:val="none" w:sz="0" w:space="0" w:color="auto"/>
        <w:bottom w:val="none" w:sz="0" w:space="0" w:color="auto"/>
        <w:right w:val="none" w:sz="0" w:space="0" w:color="auto"/>
      </w:divBdr>
    </w:div>
    <w:div w:id="722019418">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28576766">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49691206">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7434195">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69469208">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2432866">
      <w:bodyDiv w:val="1"/>
      <w:marLeft w:val="0"/>
      <w:marRight w:val="0"/>
      <w:marTop w:val="0"/>
      <w:marBottom w:val="0"/>
      <w:divBdr>
        <w:top w:val="none" w:sz="0" w:space="0" w:color="auto"/>
        <w:left w:val="none" w:sz="0" w:space="0" w:color="auto"/>
        <w:bottom w:val="none" w:sz="0" w:space="0" w:color="auto"/>
        <w:right w:val="none" w:sz="0" w:space="0" w:color="auto"/>
      </w:divBdr>
    </w:div>
    <w:div w:id="773864845">
      <w:bodyDiv w:val="1"/>
      <w:marLeft w:val="0"/>
      <w:marRight w:val="0"/>
      <w:marTop w:val="0"/>
      <w:marBottom w:val="0"/>
      <w:divBdr>
        <w:top w:val="none" w:sz="0" w:space="0" w:color="auto"/>
        <w:left w:val="none" w:sz="0" w:space="0" w:color="auto"/>
        <w:bottom w:val="none" w:sz="0" w:space="0" w:color="auto"/>
        <w:right w:val="none" w:sz="0" w:space="0" w:color="auto"/>
      </w:divBdr>
    </w:div>
    <w:div w:id="774861628">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799957082">
      <w:bodyDiv w:val="1"/>
      <w:marLeft w:val="0"/>
      <w:marRight w:val="0"/>
      <w:marTop w:val="0"/>
      <w:marBottom w:val="0"/>
      <w:divBdr>
        <w:top w:val="none" w:sz="0" w:space="0" w:color="auto"/>
        <w:left w:val="none" w:sz="0" w:space="0" w:color="auto"/>
        <w:bottom w:val="none" w:sz="0" w:space="0" w:color="auto"/>
        <w:right w:val="none" w:sz="0" w:space="0" w:color="auto"/>
      </w:divBdr>
    </w:div>
    <w:div w:id="800923249">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3722118">
      <w:bodyDiv w:val="1"/>
      <w:marLeft w:val="0"/>
      <w:marRight w:val="0"/>
      <w:marTop w:val="0"/>
      <w:marBottom w:val="0"/>
      <w:divBdr>
        <w:top w:val="none" w:sz="0" w:space="0" w:color="auto"/>
        <w:left w:val="none" w:sz="0" w:space="0" w:color="auto"/>
        <w:bottom w:val="none" w:sz="0" w:space="0" w:color="auto"/>
        <w:right w:val="none" w:sz="0" w:space="0" w:color="auto"/>
      </w:divBdr>
    </w:div>
    <w:div w:id="81522051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138552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5244371">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0000680">
      <w:bodyDiv w:val="1"/>
      <w:marLeft w:val="0"/>
      <w:marRight w:val="0"/>
      <w:marTop w:val="0"/>
      <w:marBottom w:val="0"/>
      <w:divBdr>
        <w:top w:val="none" w:sz="0" w:space="0" w:color="auto"/>
        <w:left w:val="none" w:sz="0" w:space="0" w:color="auto"/>
        <w:bottom w:val="none" w:sz="0" w:space="0" w:color="auto"/>
        <w:right w:val="none" w:sz="0" w:space="0" w:color="auto"/>
      </w:divBdr>
    </w:div>
    <w:div w:id="842432133">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3734369">
      <w:bodyDiv w:val="1"/>
      <w:marLeft w:val="0"/>
      <w:marRight w:val="0"/>
      <w:marTop w:val="0"/>
      <w:marBottom w:val="0"/>
      <w:divBdr>
        <w:top w:val="none" w:sz="0" w:space="0" w:color="auto"/>
        <w:left w:val="none" w:sz="0" w:space="0" w:color="auto"/>
        <w:bottom w:val="none" w:sz="0" w:space="0" w:color="auto"/>
        <w:right w:val="none" w:sz="0" w:space="0" w:color="auto"/>
      </w:divBdr>
    </w:div>
    <w:div w:id="875385321">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83099896">
      <w:bodyDiv w:val="1"/>
      <w:marLeft w:val="0"/>
      <w:marRight w:val="0"/>
      <w:marTop w:val="0"/>
      <w:marBottom w:val="0"/>
      <w:divBdr>
        <w:top w:val="none" w:sz="0" w:space="0" w:color="auto"/>
        <w:left w:val="none" w:sz="0" w:space="0" w:color="auto"/>
        <w:bottom w:val="none" w:sz="0" w:space="0" w:color="auto"/>
        <w:right w:val="none" w:sz="0" w:space="0" w:color="auto"/>
      </w:divBdr>
    </w:div>
    <w:div w:id="888608836">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2083163">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896667165">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08073014">
      <w:bodyDiv w:val="1"/>
      <w:marLeft w:val="0"/>
      <w:marRight w:val="0"/>
      <w:marTop w:val="0"/>
      <w:marBottom w:val="0"/>
      <w:divBdr>
        <w:top w:val="none" w:sz="0" w:space="0" w:color="auto"/>
        <w:left w:val="none" w:sz="0" w:space="0" w:color="auto"/>
        <w:bottom w:val="none" w:sz="0" w:space="0" w:color="auto"/>
        <w:right w:val="none" w:sz="0" w:space="0" w:color="auto"/>
      </w:divBdr>
    </w:div>
    <w:div w:id="917636895">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1036282">
      <w:bodyDiv w:val="1"/>
      <w:marLeft w:val="0"/>
      <w:marRight w:val="0"/>
      <w:marTop w:val="0"/>
      <w:marBottom w:val="0"/>
      <w:divBdr>
        <w:top w:val="none" w:sz="0" w:space="0" w:color="auto"/>
        <w:left w:val="none" w:sz="0" w:space="0" w:color="auto"/>
        <w:bottom w:val="none" w:sz="0" w:space="0" w:color="auto"/>
        <w:right w:val="none" w:sz="0" w:space="0" w:color="auto"/>
      </w:divBdr>
    </w:div>
    <w:div w:id="946085284">
      <w:bodyDiv w:val="1"/>
      <w:marLeft w:val="0"/>
      <w:marRight w:val="0"/>
      <w:marTop w:val="0"/>
      <w:marBottom w:val="0"/>
      <w:divBdr>
        <w:top w:val="none" w:sz="0" w:space="0" w:color="auto"/>
        <w:left w:val="none" w:sz="0" w:space="0" w:color="auto"/>
        <w:bottom w:val="none" w:sz="0" w:space="0" w:color="auto"/>
        <w:right w:val="none" w:sz="0" w:space="0" w:color="auto"/>
      </w:divBdr>
    </w:div>
    <w:div w:id="947933489">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49244606">
      <w:bodyDiv w:val="1"/>
      <w:marLeft w:val="0"/>
      <w:marRight w:val="0"/>
      <w:marTop w:val="0"/>
      <w:marBottom w:val="0"/>
      <w:divBdr>
        <w:top w:val="none" w:sz="0" w:space="0" w:color="auto"/>
        <w:left w:val="none" w:sz="0" w:space="0" w:color="auto"/>
        <w:bottom w:val="none" w:sz="0" w:space="0" w:color="auto"/>
        <w:right w:val="none" w:sz="0" w:space="0" w:color="auto"/>
      </w:divBdr>
    </w:div>
    <w:div w:id="950279517">
      <w:bodyDiv w:val="1"/>
      <w:marLeft w:val="0"/>
      <w:marRight w:val="0"/>
      <w:marTop w:val="0"/>
      <w:marBottom w:val="0"/>
      <w:divBdr>
        <w:top w:val="none" w:sz="0" w:space="0" w:color="auto"/>
        <w:left w:val="none" w:sz="0" w:space="0" w:color="auto"/>
        <w:bottom w:val="none" w:sz="0" w:space="0" w:color="auto"/>
        <w:right w:val="none" w:sz="0" w:space="0" w:color="auto"/>
      </w:divBdr>
    </w:div>
    <w:div w:id="951589719">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69823304">
      <w:bodyDiv w:val="1"/>
      <w:marLeft w:val="0"/>
      <w:marRight w:val="0"/>
      <w:marTop w:val="0"/>
      <w:marBottom w:val="0"/>
      <w:divBdr>
        <w:top w:val="none" w:sz="0" w:space="0" w:color="auto"/>
        <w:left w:val="none" w:sz="0" w:space="0" w:color="auto"/>
        <w:bottom w:val="none" w:sz="0" w:space="0" w:color="auto"/>
        <w:right w:val="none" w:sz="0" w:space="0" w:color="auto"/>
      </w:divBdr>
    </w:div>
    <w:div w:id="973022353">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990452300">
      <w:bodyDiv w:val="1"/>
      <w:marLeft w:val="0"/>
      <w:marRight w:val="0"/>
      <w:marTop w:val="0"/>
      <w:marBottom w:val="0"/>
      <w:divBdr>
        <w:top w:val="none" w:sz="0" w:space="0" w:color="auto"/>
        <w:left w:val="none" w:sz="0" w:space="0" w:color="auto"/>
        <w:bottom w:val="none" w:sz="0" w:space="0" w:color="auto"/>
        <w:right w:val="none" w:sz="0" w:space="0" w:color="auto"/>
      </w:divBdr>
    </w:div>
    <w:div w:id="994719609">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783042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38552929">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73621273">
      <w:bodyDiv w:val="1"/>
      <w:marLeft w:val="0"/>
      <w:marRight w:val="0"/>
      <w:marTop w:val="0"/>
      <w:marBottom w:val="0"/>
      <w:divBdr>
        <w:top w:val="none" w:sz="0" w:space="0" w:color="auto"/>
        <w:left w:val="none" w:sz="0" w:space="0" w:color="auto"/>
        <w:bottom w:val="none" w:sz="0" w:space="0" w:color="auto"/>
        <w:right w:val="none" w:sz="0" w:space="0" w:color="auto"/>
      </w:divBdr>
    </w:div>
    <w:div w:id="107709582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091007046">
      <w:bodyDiv w:val="1"/>
      <w:marLeft w:val="0"/>
      <w:marRight w:val="0"/>
      <w:marTop w:val="0"/>
      <w:marBottom w:val="0"/>
      <w:divBdr>
        <w:top w:val="none" w:sz="0" w:space="0" w:color="auto"/>
        <w:left w:val="none" w:sz="0" w:space="0" w:color="auto"/>
        <w:bottom w:val="none" w:sz="0" w:space="0" w:color="auto"/>
        <w:right w:val="none" w:sz="0" w:space="0" w:color="auto"/>
      </w:divBdr>
    </w:div>
    <w:div w:id="1091052641">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2046382">
      <w:bodyDiv w:val="1"/>
      <w:marLeft w:val="0"/>
      <w:marRight w:val="0"/>
      <w:marTop w:val="0"/>
      <w:marBottom w:val="0"/>
      <w:divBdr>
        <w:top w:val="none" w:sz="0" w:space="0" w:color="auto"/>
        <w:left w:val="none" w:sz="0" w:space="0" w:color="auto"/>
        <w:bottom w:val="none" w:sz="0" w:space="0" w:color="auto"/>
        <w:right w:val="none" w:sz="0" w:space="0" w:color="auto"/>
      </w:divBdr>
    </w:div>
    <w:div w:id="1115254962">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5000331">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403588">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6846528">
      <w:bodyDiv w:val="1"/>
      <w:marLeft w:val="0"/>
      <w:marRight w:val="0"/>
      <w:marTop w:val="0"/>
      <w:marBottom w:val="0"/>
      <w:divBdr>
        <w:top w:val="none" w:sz="0" w:space="0" w:color="auto"/>
        <w:left w:val="none" w:sz="0" w:space="0" w:color="auto"/>
        <w:bottom w:val="none" w:sz="0" w:space="0" w:color="auto"/>
        <w:right w:val="none" w:sz="0" w:space="0" w:color="auto"/>
      </w:divBdr>
    </w:div>
    <w:div w:id="1157452804">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6840138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3348433">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6449395">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1232918">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096602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5841708">
      <w:bodyDiv w:val="1"/>
      <w:marLeft w:val="0"/>
      <w:marRight w:val="0"/>
      <w:marTop w:val="0"/>
      <w:marBottom w:val="0"/>
      <w:divBdr>
        <w:top w:val="none" w:sz="0" w:space="0" w:color="auto"/>
        <w:left w:val="none" w:sz="0" w:space="0" w:color="auto"/>
        <w:bottom w:val="none" w:sz="0" w:space="0" w:color="auto"/>
        <w:right w:val="none" w:sz="0" w:space="0" w:color="auto"/>
      </w:divBdr>
    </w:div>
    <w:div w:id="1266116567">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75551798">
      <w:bodyDiv w:val="1"/>
      <w:marLeft w:val="0"/>
      <w:marRight w:val="0"/>
      <w:marTop w:val="0"/>
      <w:marBottom w:val="0"/>
      <w:divBdr>
        <w:top w:val="none" w:sz="0" w:space="0" w:color="auto"/>
        <w:left w:val="none" w:sz="0" w:space="0" w:color="auto"/>
        <w:bottom w:val="none" w:sz="0" w:space="0" w:color="auto"/>
        <w:right w:val="none" w:sz="0" w:space="0" w:color="auto"/>
      </w:divBdr>
    </w:div>
    <w:div w:id="1276984660">
      <w:bodyDiv w:val="1"/>
      <w:marLeft w:val="0"/>
      <w:marRight w:val="0"/>
      <w:marTop w:val="0"/>
      <w:marBottom w:val="0"/>
      <w:divBdr>
        <w:top w:val="none" w:sz="0" w:space="0" w:color="auto"/>
        <w:left w:val="none" w:sz="0" w:space="0" w:color="auto"/>
        <w:bottom w:val="none" w:sz="0" w:space="0" w:color="auto"/>
        <w:right w:val="none" w:sz="0" w:space="0" w:color="auto"/>
      </w:divBdr>
    </w:div>
    <w:div w:id="1281646306">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446442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290745470">
      <w:bodyDiv w:val="1"/>
      <w:marLeft w:val="0"/>
      <w:marRight w:val="0"/>
      <w:marTop w:val="0"/>
      <w:marBottom w:val="0"/>
      <w:divBdr>
        <w:top w:val="none" w:sz="0" w:space="0" w:color="auto"/>
        <w:left w:val="none" w:sz="0" w:space="0" w:color="auto"/>
        <w:bottom w:val="none" w:sz="0" w:space="0" w:color="auto"/>
        <w:right w:val="none" w:sz="0" w:space="0" w:color="auto"/>
      </w:divBdr>
    </w:div>
    <w:div w:id="1290823598">
      <w:bodyDiv w:val="1"/>
      <w:marLeft w:val="0"/>
      <w:marRight w:val="0"/>
      <w:marTop w:val="0"/>
      <w:marBottom w:val="0"/>
      <w:divBdr>
        <w:top w:val="none" w:sz="0" w:space="0" w:color="auto"/>
        <w:left w:val="none" w:sz="0" w:space="0" w:color="auto"/>
        <w:bottom w:val="none" w:sz="0" w:space="0" w:color="auto"/>
        <w:right w:val="none" w:sz="0" w:space="0" w:color="auto"/>
      </w:divBdr>
    </w:div>
    <w:div w:id="1301225693">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5357806">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3487472">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4896375">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1734575">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0813290">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8528940">
      <w:bodyDiv w:val="1"/>
      <w:marLeft w:val="0"/>
      <w:marRight w:val="0"/>
      <w:marTop w:val="0"/>
      <w:marBottom w:val="0"/>
      <w:divBdr>
        <w:top w:val="none" w:sz="0" w:space="0" w:color="auto"/>
        <w:left w:val="none" w:sz="0" w:space="0" w:color="auto"/>
        <w:bottom w:val="none" w:sz="0" w:space="0" w:color="auto"/>
        <w:right w:val="none" w:sz="0" w:space="0" w:color="auto"/>
      </w:divBdr>
    </w:div>
    <w:div w:id="1368794420">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70449171">
      <w:bodyDiv w:val="1"/>
      <w:marLeft w:val="0"/>
      <w:marRight w:val="0"/>
      <w:marTop w:val="0"/>
      <w:marBottom w:val="0"/>
      <w:divBdr>
        <w:top w:val="none" w:sz="0" w:space="0" w:color="auto"/>
        <w:left w:val="none" w:sz="0" w:space="0" w:color="auto"/>
        <w:bottom w:val="none" w:sz="0" w:space="0" w:color="auto"/>
        <w:right w:val="none" w:sz="0" w:space="0" w:color="auto"/>
      </w:divBdr>
    </w:div>
    <w:div w:id="1374038792">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88256803">
      <w:bodyDiv w:val="1"/>
      <w:marLeft w:val="0"/>
      <w:marRight w:val="0"/>
      <w:marTop w:val="0"/>
      <w:marBottom w:val="0"/>
      <w:divBdr>
        <w:top w:val="none" w:sz="0" w:space="0" w:color="auto"/>
        <w:left w:val="none" w:sz="0" w:space="0" w:color="auto"/>
        <w:bottom w:val="none" w:sz="0" w:space="0" w:color="auto"/>
        <w:right w:val="none" w:sz="0" w:space="0" w:color="auto"/>
      </w:divBdr>
    </w:div>
    <w:div w:id="1389844762">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08188229">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26531194">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6098886">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056147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3567320">
      <w:bodyDiv w:val="1"/>
      <w:marLeft w:val="0"/>
      <w:marRight w:val="0"/>
      <w:marTop w:val="0"/>
      <w:marBottom w:val="0"/>
      <w:divBdr>
        <w:top w:val="none" w:sz="0" w:space="0" w:color="auto"/>
        <w:left w:val="none" w:sz="0" w:space="0" w:color="auto"/>
        <w:bottom w:val="none" w:sz="0" w:space="0" w:color="auto"/>
        <w:right w:val="none" w:sz="0" w:space="0" w:color="auto"/>
      </w:divBdr>
    </w:div>
    <w:div w:id="1494881831">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2471366">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27719408">
      <w:bodyDiv w:val="1"/>
      <w:marLeft w:val="0"/>
      <w:marRight w:val="0"/>
      <w:marTop w:val="0"/>
      <w:marBottom w:val="0"/>
      <w:divBdr>
        <w:top w:val="none" w:sz="0" w:space="0" w:color="auto"/>
        <w:left w:val="none" w:sz="0" w:space="0" w:color="auto"/>
        <w:bottom w:val="none" w:sz="0" w:space="0" w:color="auto"/>
        <w:right w:val="none" w:sz="0" w:space="0" w:color="auto"/>
      </w:divBdr>
    </w:div>
    <w:div w:id="1529106393">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34229181">
      <w:bodyDiv w:val="1"/>
      <w:marLeft w:val="0"/>
      <w:marRight w:val="0"/>
      <w:marTop w:val="0"/>
      <w:marBottom w:val="0"/>
      <w:divBdr>
        <w:top w:val="none" w:sz="0" w:space="0" w:color="auto"/>
        <w:left w:val="none" w:sz="0" w:space="0" w:color="auto"/>
        <w:bottom w:val="none" w:sz="0" w:space="0" w:color="auto"/>
        <w:right w:val="none" w:sz="0" w:space="0" w:color="auto"/>
      </w:divBdr>
    </w:div>
    <w:div w:id="1543442576">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46484826">
      <w:bodyDiv w:val="1"/>
      <w:marLeft w:val="0"/>
      <w:marRight w:val="0"/>
      <w:marTop w:val="0"/>
      <w:marBottom w:val="0"/>
      <w:divBdr>
        <w:top w:val="none" w:sz="0" w:space="0" w:color="auto"/>
        <w:left w:val="none" w:sz="0" w:space="0" w:color="auto"/>
        <w:bottom w:val="none" w:sz="0" w:space="0" w:color="auto"/>
        <w:right w:val="none" w:sz="0" w:space="0" w:color="auto"/>
      </w:divBdr>
    </w:div>
    <w:div w:id="1547063297">
      <w:bodyDiv w:val="1"/>
      <w:marLeft w:val="0"/>
      <w:marRight w:val="0"/>
      <w:marTop w:val="0"/>
      <w:marBottom w:val="0"/>
      <w:divBdr>
        <w:top w:val="none" w:sz="0" w:space="0" w:color="auto"/>
        <w:left w:val="none" w:sz="0" w:space="0" w:color="auto"/>
        <w:bottom w:val="none" w:sz="0" w:space="0" w:color="auto"/>
        <w:right w:val="none" w:sz="0" w:space="0" w:color="auto"/>
      </w:divBdr>
    </w:div>
    <w:div w:id="1547638058">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58780136">
      <w:bodyDiv w:val="1"/>
      <w:marLeft w:val="0"/>
      <w:marRight w:val="0"/>
      <w:marTop w:val="0"/>
      <w:marBottom w:val="0"/>
      <w:divBdr>
        <w:top w:val="none" w:sz="0" w:space="0" w:color="auto"/>
        <w:left w:val="none" w:sz="0" w:space="0" w:color="auto"/>
        <w:bottom w:val="none" w:sz="0" w:space="0" w:color="auto"/>
        <w:right w:val="none" w:sz="0" w:space="0" w:color="auto"/>
      </w:divBdr>
    </w:div>
    <w:div w:id="1562398946">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77594342">
      <w:bodyDiv w:val="1"/>
      <w:marLeft w:val="0"/>
      <w:marRight w:val="0"/>
      <w:marTop w:val="0"/>
      <w:marBottom w:val="0"/>
      <w:divBdr>
        <w:top w:val="none" w:sz="0" w:space="0" w:color="auto"/>
        <w:left w:val="none" w:sz="0" w:space="0" w:color="auto"/>
        <w:bottom w:val="none" w:sz="0" w:space="0" w:color="auto"/>
        <w:right w:val="none" w:sz="0" w:space="0" w:color="auto"/>
      </w:divBdr>
    </w:div>
    <w:div w:id="1587156149">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2205761">
      <w:bodyDiv w:val="1"/>
      <w:marLeft w:val="0"/>
      <w:marRight w:val="0"/>
      <w:marTop w:val="0"/>
      <w:marBottom w:val="0"/>
      <w:divBdr>
        <w:top w:val="none" w:sz="0" w:space="0" w:color="auto"/>
        <w:left w:val="none" w:sz="0" w:space="0" w:color="auto"/>
        <w:bottom w:val="none" w:sz="0" w:space="0" w:color="auto"/>
        <w:right w:val="none" w:sz="0" w:space="0" w:color="auto"/>
      </w:divBdr>
    </w:div>
    <w:div w:id="1614243300">
      <w:bodyDiv w:val="1"/>
      <w:marLeft w:val="0"/>
      <w:marRight w:val="0"/>
      <w:marTop w:val="0"/>
      <w:marBottom w:val="0"/>
      <w:divBdr>
        <w:top w:val="none" w:sz="0" w:space="0" w:color="auto"/>
        <w:left w:val="none" w:sz="0" w:space="0" w:color="auto"/>
        <w:bottom w:val="none" w:sz="0" w:space="0" w:color="auto"/>
        <w:right w:val="none" w:sz="0" w:space="0" w:color="auto"/>
      </w:divBdr>
    </w:div>
    <w:div w:id="1616281478">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1206127">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37221567">
      <w:bodyDiv w:val="1"/>
      <w:marLeft w:val="0"/>
      <w:marRight w:val="0"/>
      <w:marTop w:val="0"/>
      <w:marBottom w:val="0"/>
      <w:divBdr>
        <w:top w:val="none" w:sz="0" w:space="0" w:color="auto"/>
        <w:left w:val="none" w:sz="0" w:space="0" w:color="auto"/>
        <w:bottom w:val="none" w:sz="0" w:space="0" w:color="auto"/>
        <w:right w:val="none" w:sz="0" w:space="0" w:color="auto"/>
      </w:divBdr>
    </w:div>
    <w:div w:id="164076186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59336959">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6034570">
      <w:bodyDiv w:val="1"/>
      <w:marLeft w:val="0"/>
      <w:marRight w:val="0"/>
      <w:marTop w:val="0"/>
      <w:marBottom w:val="0"/>
      <w:divBdr>
        <w:top w:val="none" w:sz="0" w:space="0" w:color="auto"/>
        <w:left w:val="none" w:sz="0" w:space="0" w:color="auto"/>
        <w:bottom w:val="none" w:sz="0" w:space="0" w:color="auto"/>
        <w:right w:val="none" w:sz="0" w:space="0" w:color="auto"/>
      </w:divBdr>
    </w:div>
    <w:div w:id="1677612505">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237544">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1926537">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6054277">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1121803">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433678">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39788253">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60977063">
      <w:bodyDiv w:val="1"/>
      <w:marLeft w:val="0"/>
      <w:marRight w:val="0"/>
      <w:marTop w:val="0"/>
      <w:marBottom w:val="0"/>
      <w:divBdr>
        <w:top w:val="none" w:sz="0" w:space="0" w:color="auto"/>
        <w:left w:val="none" w:sz="0" w:space="0" w:color="auto"/>
        <w:bottom w:val="none" w:sz="0" w:space="0" w:color="auto"/>
        <w:right w:val="none" w:sz="0" w:space="0" w:color="auto"/>
      </w:divBdr>
    </w:div>
    <w:div w:id="1761020531">
      <w:bodyDiv w:val="1"/>
      <w:marLeft w:val="0"/>
      <w:marRight w:val="0"/>
      <w:marTop w:val="0"/>
      <w:marBottom w:val="0"/>
      <w:divBdr>
        <w:top w:val="none" w:sz="0" w:space="0" w:color="auto"/>
        <w:left w:val="none" w:sz="0" w:space="0" w:color="auto"/>
        <w:bottom w:val="none" w:sz="0" w:space="0" w:color="auto"/>
        <w:right w:val="none" w:sz="0" w:space="0" w:color="auto"/>
      </w:divBdr>
    </w:div>
    <w:div w:id="1765956520">
      <w:bodyDiv w:val="1"/>
      <w:marLeft w:val="0"/>
      <w:marRight w:val="0"/>
      <w:marTop w:val="0"/>
      <w:marBottom w:val="0"/>
      <w:divBdr>
        <w:top w:val="none" w:sz="0" w:space="0" w:color="auto"/>
        <w:left w:val="none" w:sz="0" w:space="0" w:color="auto"/>
        <w:bottom w:val="none" w:sz="0" w:space="0" w:color="auto"/>
        <w:right w:val="none" w:sz="0" w:space="0" w:color="auto"/>
      </w:divBdr>
    </w:div>
    <w:div w:id="1767386675">
      <w:bodyDiv w:val="1"/>
      <w:marLeft w:val="0"/>
      <w:marRight w:val="0"/>
      <w:marTop w:val="0"/>
      <w:marBottom w:val="0"/>
      <w:divBdr>
        <w:top w:val="none" w:sz="0" w:space="0" w:color="auto"/>
        <w:left w:val="none" w:sz="0" w:space="0" w:color="auto"/>
        <w:bottom w:val="none" w:sz="0" w:space="0" w:color="auto"/>
        <w:right w:val="none" w:sz="0" w:space="0" w:color="auto"/>
      </w:divBdr>
    </w:div>
    <w:div w:id="1773698270">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76437021">
      <w:bodyDiv w:val="1"/>
      <w:marLeft w:val="0"/>
      <w:marRight w:val="0"/>
      <w:marTop w:val="0"/>
      <w:marBottom w:val="0"/>
      <w:divBdr>
        <w:top w:val="none" w:sz="0" w:space="0" w:color="auto"/>
        <w:left w:val="none" w:sz="0" w:space="0" w:color="auto"/>
        <w:bottom w:val="none" w:sz="0" w:space="0" w:color="auto"/>
        <w:right w:val="none" w:sz="0" w:space="0" w:color="auto"/>
      </w:divBdr>
    </w:div>
    <w:div w:id="1778594573">
      <w:bodyDiv w:val="1"/>
      <w:marLeft w:val="0"/>
      <w:marRight w:val="0"/>
      <w:marTop w:val="0"/>
      <w:marBottom w:val="0"/>
      <w:divBdr>
        <w:top w:val="none" w:sz="0" w:space="0" w:color="auto"/>
        <w:left w:val="none" w:sz="0" w:space="0" w:color="auto"/>
        <w:bottom w:val="none" w:sz="0" w:space="0" w:color="auto"/>
        <w:right w:val="none" w:sz="0" w:space="0" w:color="auto"/>
      </w:divBdr>
    </w:div>
    <w:div w:id="1781072540">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0126854">
      <w:bodyDiv w:val="1"/>
      <w:marLeft w:val="0"/>
      <w:marRight w:val="0"/>
      <w:marTop w:val="0"/>
      <w:marBottom w:val="0"/>
      <w:divBdr>
        <w:top w:val="none" w:sz="0" w:space="0" w:color="auto"/>
        <w:left w:val="none" w:sz="0" w:space="0" w:color="auto"/>
        <w:bottom w:val="none" w:sz="0" w:space="0" w:color="auto"/>
        <w:right w:val="none" w:sz="0" w:space="0" w:color="auto"/>
      </w:divBdr>
    </w:div>
    <w:div w:id="1812791671">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35491407">
      <w:bodyDiv w:val="1"/>
      <w:marLeft w:val="0"/>
      <w:marRight w:val="0"/>
      <w:marTop w:val="0"/>
      <w:marBottom w:val="0"/>
      <w:divBdr>
        <w:top w:val="none" w:sz="0" w:space="0" w:color="auto"/>
        <w:left w:val="none" w:sz="0" w:space="0" w:color="auto"/>
        <w:bottom w:val="none" w:sz="0" w:space="0" w:color="auto"/>
        <w:right w:val="none" w:sz="0" w:space="0" w:color="auto"/>
      </w:divBdr>
    </w:div>
    <w:div w:id="1841844808">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45969547">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8643748">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7715994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8975650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5000768">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1287110">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29239">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12765550">
      <w:bodyDiv w:val="1"/>
      <w:marLeft w:val="0"/>
      <w:marRight w:val="0"/>
      <w:marTop w:val="0"/>
      <w:marBottom w:val="0"/>
      <w:divBdr>
        <w:top w:val="none" w:sz="0" w:space="0" w:color="auto"/>
        <w:left w:val="none" w:sz="0" w:space="0" w:color="auto"/>
        <w:bottom w:val="none" w:sz="0" w:space="0" w:color="auto"/>
        <w:right w:val="none" w:sz="0" w:space="0" w:color="auto"/>
      </w:divBdr>
    </w:div>
    <w:div w:id="1918904988">
      <w:bodyDiv w:val="1"/>
      <w:marLeft w:val="0"/>
      <w:marRight w:val="0"/>
      <w:marTop w:val="0"/>
      <w:marBottom w:val="0"/>
      <w:divBdr>
        <w:top w:val="none" w:sz="0" w:space="0" w:color="auto"/>
        <w:left w:val="none" w:sz="0" w:space="0" w:color="auto"/>
        <w:bottom w:val="none" w:sz="0" w:space="0" w:color="auto"/>
        <w:right w:val="none" w:sz="0" w:space="0" w:color="auto"/>
      </w:divBdr>
    </w:div>
    <w:div w:id="1923026867">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0460966">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4241725">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0601897">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53899790">
      <w:bodyDiv w:val="1"/>
      <w:marLeft w:val="0"/>
      <w:marRight w:val="0"/>
      <w:marTop w:val="0"/>
      <w:marBottom w:val="0"/>
      <w:divBdr>
        <w:top w:val="none" w:sz="0" w:space="0" w:color="auto"/>
        <w:left w:val="none" w:sz="0" w:space="0" w:color="auto"/>
        <w:bottom w:val="none" w:sz="0" w:space="0" w:color="auto"/>
        <w:right w:val="none" w:sz="0" w:space="0" w:color="auto"/>
      </w:divBdr>
    </w:div>
    <w:div w:id="1963000453">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79531571">
      <w:bodyDiv w:val="1"/>
      <w:marLeft w:val="0"/>
      <w:marRight w:val="0"/>
      <w:marTop w:val="0"/>
      <w:marBottom w:val="0"/>
      <w:divBdr>
        <w:top w:val="none" w:sz="0" w:space="0" w:color="auto"/>
        <w:left w:val="none" w:sz="0" w:space="0" w:color="auto"/>
        <w:bottom w:val="none" w:sz="0" w:space="0" w:color="auto"/>
        <w:right w:val="none" w:sz="0" w:space="0" w:color="auto"/>
      </w:divBdr>
    </w:div>
    <w:div w:id="1980066714">
      <w:bodyDiv w:val="1"/>
      <w:marLeft w:val="0"/>
      <w:marRight w:val="0"/>
      <w:marTop w:val="0"/>
      <w:marBottom w:val="0"/>
      <w:divBdr>
        <w:top w:val="none" w:sz="0" w:space="0" w:color="auto"/>
        <w:left w:val="none" w:sz="0" w:space="0" w:color="auto"/>
        <w:bottom w:val="none" w:sz="0" w:space="0" w:color="auto"/>
        <w:right w:val="none" w:sz="0" w:space="0" w:color="auto"/>
      </w:divBdr>
    </w:div>
    <w:div w:id="1980962459">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3657985">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89044374">
      <w:bodyDiv w:val="1"/>
      <w:marLeft w:val="0"/>
      <w:marRight w:val="0"/>
      <w:marTop w:val="0"/>
      <w:marBottom w:val="0"/>
      <w:divBdr>
        <w:top w:val="none" w:sz="0" w:space="0" w:color="auto"/>
        <w:left w:val="none" w:sz="0" w:space="0" w:color="auto"/>
        <w:bottom w:val="none" w:sz="0" w:space="0" w:color="auto"/>
        <w:right w:val="none" w:sz="0" w:space="0" w:color="auto"/>
      </w:divBdr>
    </w:div>
    <w:div w:id="1992715833">
      <w:bodyDiv w:val="1"/>
      <w:marLeft w:val="0"/>
      <w:marRight w:val="0"/>
      <w:marTop w:val="0"/>
      <w:marBottom w:val="0"/>
      <w:divBdr>
        <w:top w:val="none" w:sz="0" w:space="0" w:color="auto"/>
        <w:left w:val="none" w:sz="0" w:space="0" w:color="auto"/>
        <w:bottom w:val="none" w:sz="0" w:space="0" w:color="auto"/>
        <w:right w:val="none" w:sz="0" w:space="0" w:color="auto"/>
      </w:divBdr>
    </w:div>
    <w:div w:id="1998217581">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1884231">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1373431">
      <w:bodyDiv w:val="1"/>
      <w:marLeft w:val="0"/>
      <w:marRight w:val="0"/>
      <w:marTop w:val="0"/>
      <w:marBottom w:val="0"/>
      <w:divBdr>
        <w:top w:val="none" w:sz="0" w:space="0" w:color="auto"/>
        <w:left w:val="none" w:sz="0" w:space="0" w:color="auto"/>
        <w:bottom w:val="none" w:sz="0" w:space="0" w:color="auto"/>
        <w:right w:val="none" w:sz="0" w:space="0" w:color="auto"/>
      </w:divBdr>
    </w:div>
    <w:div w:id="2011978804">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2009816">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5787233">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45982868">
      <w:bodyDiv w:val="1"/>
      <w:marLeft w:val="0"/>
      <w:marRight w:val="0"/>
      <w:marTop w:val="0"/>
      <w:marBottom w:val="0"/>
      <w:divBdr>
        <w:top w:val="none" w:sz="0" w:space="0" w:color="auto"/>
        <w:left w:val="none" w:sz="0" w:space="0" w:color="auto"/>
        <w:bottom w:val="none" w:sz="0" w:space="0" w:color="auto"/>
        <w:right w:val="none" w:sz="0" w:space="0" w:color="auto"/>
      </w:divBdr>
    </w:div>
    <w:div w:id="204840934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55231799">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74156893">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0885762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730930">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14354958">
      <w:bodyDiv w:val="1"/>
      <w:marLeft w:val="0"/>
      <w:marRight w:val="0"/>
      <w:marTop w:val="0"/>
      <w:marBottom w:val="0"/>
      <w:divBdr>
        <w:top w:val="none" w:sz="0" w:space="0" w:color="auto"/>
        <w:left w:val="none" w:sz="0" w:space="0" w:color="auto"/>
        <w:bottom w:val="none" w:sz="0" w:space="0" w:color="auto"/>
        <w:right w:val="none" w:sz="0" w:space="0" w:color="auto"/>
      </w:divBdr>
    </w:div>
    <w:div w:id="2115512852">
      <w:bodyDiv w:val="1"/>
      <w:marLeft w:val="0"/>
      <w:marRight w:val="0"/>
      <w:marTop w:val="0"/>
      <w:marBottom w:val="0"/>
      <w:divBdr>
        <w:top w:val="none" w:sz="0" w:space="0" w:color="auto"/>
        <w:left w:val="none" w:sz="0" w:space="0" w:color="auto"/>
        <w:bottom w:val="none" w:sz="0" w:space="0" w:color="auto"/>
        <w:right w:val="none" w:sz="0" w:space="0" w:color="auto"/>
      </w:divBdr>
    </w:div>
    <w:div w:id="2115519595">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26728852">
      <w:bodyDiv w:val="1"/>
      <w:marLeft w:val="0"/>
      <w:marRight w:val="0"/>
      <w:marTop w:val="0"/>
      <w:marBottom w:val="0"/>
      <w:divBdr>
        <w:top w:val="none" w:sz="0" w:space="0" w:color="auto"/>
        <w:left w:val="none" w:sz="0" w:space="0" w:color="auto"/>
        <w:bottom w:val="none" w:sz="0" w:space="0" w:color="auto"/>
        <w:right w:val="none" w:sz="0" w:space="0" w:color="auto"/>
      </w:divBdr>
    </w:div>
    <w:div w:id="2130706835">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www.st.com/en/microcontrollers/stm32f446.html?querycriteria=productId=LN1875" TargetMode="External"/><Relationship Id="rId47" Type="http://schemas.openxmlformats.org/officeDocument/2006/relationships/hyperlink" Target="http://www.silabs.com/products/mcu/32-bit/efm32-giant-gecko" TargetMode="External"/><Relationship Id="rId50" Type="http://schemas.openxmlformats.org/officeDocument/2006/relationships/hyperlink" Target="https://www.arm.com/products/processors/cortex-m/cortex-m4-processor.php" TargetMode="External"/><Relationship Id="rId55" Type="http://schemas.openxmlformats.org/officeDocument/2006/relationships/hyperlink" Target="http://www.ftdichip.com/Support/Documents/TechnicalNotes/TN_111%20What%20is%20UART.pdf" TargetMode="External"/><Relationship Id="rId63" Type="http://schemas.openxmlformats.org/officeDocument/2006/relationships/hyperlink" Target="https://www.bell-labs.com/usr/dmr/www/chist.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i.com" TargetMode="External"/><Relationship Id="rId53" Type="http://schemas.openxmlformats.org/officeDocument/2006/relationships/hyperlink" Target="https://learn.adafruit.com/adafruit-bno055-absolute-orientation-sensor/overview" TargetMode="External"/><Relationship Id="rId58" Type="http://schemas.openxmlformats.org/officeDocument/2006/relationships/hyperlink" Target="http://ieeexplore.ieee.org/stamp/stamp.jsp?arnumber=1617246" TargetMode="External"/><Relationship Id="rId66" Type="http://schemas.openxmlformats.org/officeDocument/2006/relationships/hyperlink" Target="https://realterm.sourceforge.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st.com/en/mems-and-sensors/iis328dq.html" TargetMode="External"/><Relationship Id="rId57" Type="http://schemas.openxmlformats.org/officeDocument/2006/relationships/hyperlink" Target="https://github.com/tinyos/tinyos-main" TargetMode="External"/><Relationship Id="rId61" Type="http://schemas.openxmlformats.org/officeDocument/2006/relationships/hyperlink" Target="https://www.shimmersensing.com/products/shimmer3-development-ki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ilabs.com" TargetMode="External"/><Relationship Id="rId52" Type="http://schemas.openxmlformats.org/officeDocument/2006/relationships/hyperlink" Target="https://www.arm.com/products/processors/cortex-m/cortex-m0.php" TargetMode="External"/><Relationship Id="rId60" Type="http://schemas.openxmlformats.org/officeDocument/2006/relationships/hyperlink" Target="https://www.lifeline.philips.com/safety-solutions/gosafe.html" TargetMode="External"/><Relationship Id="rId65" Type="http://schemas.openxmlformats.org/officeDocument/2006/relationships/hyperlink" Target="http://www.st.com/content/ccc/resource/technical/document/user_manual/2f/71/ba/b8/75/54/47/cf/DM00105879.pdf/files/DM00105879.pdf/jcr:content/translations/en.DM00105879.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osch-sensortec.com/bst/products/all_products/bno055" TargetMode="External"/><Relationship Id="rId48" Type="http://schemas.openxmlformats.org/officeDocument/2006/relationships/hyperlink" Target="http://www.ti.com/product/TM4C129XNCZAD" TargetMode="External"/><Relationship Id="rId56" Type="http://schemas.openxmlformats.org/officeDocument/2006/relationships/hyperlink" Target="https://www.eol.ucar.edu/isf/facilities/isa/internal/CrossBow/DataSheets/mica2dot.pdf" TargetMode="External"/><Relationship Id="rId64" Type="http://schemas.openxmlformats.org/officeDocument/2006/relationships/hyperlink" Target="http://www.st.com/en/development-tools/stm32cubemx.html"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st.com/en/embedded-software/stm32cube-embedded-software.html?querycriteria=productId=LN1897"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t.com/content/st_com/en.html" TargetMode="External"/><Relationship Id="rId59" Type="http://schemas.openxmlformats.org/officeDocument/2006/relationships/hyperlink" Target="http://ieeexplore.ieee.org/stamp/stamp.jsp?arnumber=5226903" TargetMode="External"/><Relationship Id="rId67" Type="http://schemas.openxmlformats.org/officeDocument/2006/relationships/hyperlink" Target="http://www.st.com/en/development-tools/stm-studio-stm32.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ae-bst.resource.bosch.com/media/_tech/media/datasheets/BST_BNO055_DS000_14.pdf" TargetMode="External"/><Relationship Id="rId62" Type="http://schemas.openxmlformats.org/officeDocument/2006/relationships/hyperlink" Target="https://www.shimmersensing.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27</b:RefOrder>
  </b:Source>
  <b:Source>
    <b:Tag>htt</b:Tag>
    <b:SourceType>InternetSite</b:SourceType>
    <b:Guid>{43004DEA-9764-4447-84D1-9E19704EEAE2}</b:Guid>
    <b:URL>http://www.st.com/en/microcontrollers/stm32f446.html?querycriteria=productId=LN1875</b:URL>
    <b:Title>asdf</b:Title>
    <b:RefOrder>28</b:RefOrder>
  </b:Source>
  <b:Source>
    <b:Tag>Placeholder1</b:Tag>
    <b:SourceType>InternetSite</b:SourceType>
    <b:Guid>{F0BEF281-9C10-40CF-A2B7-AEE223E3EBA1}</b:Guid>
    <b:RefOrder>29</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9</b:RefOrder>
  </b:Source>
  <b:Source>
    <b:Tag>CUBE</b:Tag>
    <b:SourceType>InternetSite</b:SourceType>
    <b:Guid>{FEC0F516-D5FE-453E-B030-DE27CFD2BB17}</b:Guid>
    <b:URL>http://www.st.com/en/embedded-software/stm32cube-embedded-software.html?querycriteria=productId=LN1897</b:URL>
    <b:RefOrder>10</b:RefOrder>
  </b:Source>
  <b:Source>
    <b:Tag>TI</b:Tag>
    <b:SourceType>InternetSite</b:SourceType>
    <b:Guid>{E2B1B3CC-0227-43A5-BC93-43482B5C4B3E}</b:Guid>
    <b:URL>http://www.ti.com/tool/tmdslcdk6748#descriptionArea</b:URL>
    <b:RefOrder>30</b:RefOrder>
  </b:Source>
  <b:Source>
    <b:Tag>Arduino</b:Tag>
    <b:SourceType>InternetSite</b:SourceType>
    <b:Guid>{A9CE1710-DCBE-4731-A7DD-781E2384D931}</b:Guid>
    <b:URL>https://www.arduino.cc/</b:URL>
    <b:RefOrder>31</b:RefOrder>
  </b:Source>
  <b:Source>
    <b:Tag>Rasberry</b:Tag>
    <b:SourceType>InternetSite</b:SourceType>
    <b:Guid>{30A4BA58-BC91-47FB-90C5-0231153330D7}</b:Guid>
    <b:URL>https://www.raspberrypi.org/</b:URL>
    <b:RefOrder>32</b:RefOrder>
  </b:Source>
  <b:Source>
    <b:Tag>BeagleBone</b:Tag>
    <b:SourceType>InternetSite</b:SourceType>
    <b:Guid>{92B0524F-41E8-435B-872B-79B5D446CFAD}</b:Guid>
    <b:URL>http://beagleboard.org/bone</b:URL>
    <b:RefOrder>33</b:RefOrder>
  </b:Source>
  <b:Source>
    <b:Tag>ARMM0</b:Tag>
    <b:SourceType>InternetSite</b:SourceType>
    <b:Guid>{6DAA5A7F-B8F4-4B06-85FF-FD63304EB874}</b:Guid>
    <b:URL>https://www.arm.com/products/processors/cortex-m/cortex-m0.php</b:URL>
    <b:RefOrder>11</b:RefOrder>
  </b:Source>
  <b:Source>
    <b:Tag>absolute</b:Tag>
    <b:SourceType>InternetSite</b:SourceType>
    <b:Guid>{BDE5D10B-74F1-45D7-8EEB-D4E3A2B53488}</b:Guid>
    <b:URL>https://learn.adafruit.com/adafruit-bno055-absolute-orientation-sensor/overview</b:URL>
    <b:RefOrder>12</b:RefOrder>
  </b:Source>
  <b:Source>
    <b:Tag>wearablese</b:Tag>
    <b:SourceType>InternetSite</b:SourceType>
    <b:Guid>{4AC60754-62E7-4872-A8B4-E5B5A319CC69}</b:Guid>
    <b:URL>http://ieeexplore.ieee.org/stamp/stamp.jsp?arnumber=1617246</b:URL>
    <b:RefOrder>17</b:RefOrder>
  </b:Source>
  <b:Source>
    <b:Tag>accurate</b:Tag>
    <b:SourceType>InternetSite</b:SourceType>
    <b:Guid>{31888B6F-6DD5-4975-BC9E-D1D6793CBD94}</b:Guid>
    <b:URL>  http://ieeexplore.ieee.org/stamp/stamp.jsp?arnumber=5226903</b:URL>
    <b:RefOrder>18</b:RefOrder>
  </b:Source>
  <b:Source>
    <b:Tag>philips</b:Tag>
    <b:SourceType>InternetSite</b:SourceType>
    <b:Guid>{6A8CD59A-10C6-4893-B700-4D9782CA7B04}</b:Guid>
    <b:URL>https://www.lifeline.philips.com/safety-solutions/gosafe.html</b:URL>
    <b:RefOrder>19</b:RefOrder>
  </b:Source>
  <b:Source>
    <b:Tag>shimmer</b:Tag>
    <b:SourceType>InternetSite</b:SourceType>
    <b:Guid>{0606EEDB-BF8F-4094-AB8C-EDB709215D96}</b:Guid>
    <b:URL>https://www.shimmersensing.com/products/</b:URL>
    <b:RefOrder>21</b:RefOrder>
  </b:Source>
  <b:Source>
    <b:Tag>Mica</b:Tag>
    <b:SourceType>InternetSite</b:SourceType>
    <b:Guid>{7DC3BAA2-2C5B-4373-8EE6-F282E60A5919}</b:Guid>
    <b:URL>  https://www.eol.ucar.edu/isf/facilities/isa/internal/CrossBow/DataSheets/mica2dot.pdf</b:URL>
    <b:RefOrder>15</b:RefOrder>
  </b:Source>
  <b:Source>
    <b:Tag>Tinyos</b:Tag>
    <b:SourceType>InternetSite</b:SourceType>
    <b:Guid>{32556A07-EFF8-4CEF-AE6E-8BCEE5053EC9}</b:Guid>
    <b:URL>https://github.com/tinyos/tinyos-main</b:URL>
    <b:RefOrder>16</b:RefOrder>
  </b:Source>
  <b:Source>
    <b:Tag>htt1</b:Tag>
    <b:SourceType>InternetSite</b:SourceType>
    <b:Guid>{F7E81E15-5CD2-420F-B9F2-FA2C4A0B3CB1}</b:Guid>
    <b:URL>https://www.shimmersensing.com/products/shimmer3-development-kit#download-tab</b:URL>
    <b:RefOrder>34</b:RefOrder>
  </b:Source>
  <b:Source>
    <b:Tag>consensys</b:Tag>
    <b:SourceType>InternetSite</b:SourceType>
    <b:Guid>{CECF818B-AF96-4418-8DE6-098C12E7325D}</b:Guid>
    <b:URL>https://www.shimmersensing.com/products/shimmer3-development-kit#download-tab</b:URL>
    <b:RefOrder>20</b:RefOrder>
  </b:Source>
  <b:Source>
    <b:Tag>ArduinoOTTO</b:Tag>
    <b:SourceType>InternetSite</b:SourceType>
    <b:Guid>{C53E410D-9295-4CED-8341-09577AB48FE6}</b:Guid>
    <b:URL>http://www.arduino.org/products/boards/arduino-star-otto</b:URL>
    <b:RefOrder>35</b:RefOrder>
  </b:Source>
  <b:Source>
    <b:Tag>Model3</b:Tag>
    <b:SourceType>InternetSite</b:SourceType>
    <b:Guid>{7969387B-5E3F-4297-9E98-A4C0B8E853BA}</b:Guid>
    <b:URL>https://www.raspberrypi.org/products/raspberry-pi-3-model-b/</b:URL>
    <b:RefOrder>36</b:RefOrder>
  </b:Source>
  <b:Source>
    <b:Tag>x15</b:Tag>
    <b:SourceType>InternetSite</b:SourceType>
    <b:Guid>{CB78C8FB-5EF3-4B4E-A47B-6542CBF6B123}</b:Guid>
    <b:URL>https://beagleboard.org/x15</b:URL>
    <b:RefOrder>37</b:RefOrder>
  </b:Source>
  <b:Source>
    <b:Tag>Linux</b:Tag>
    <b:SourceType>InternetSite</b:SourceType>
    <b:Guid>{5EDB1B12-0CAF-4C14-8218-4160F811A845}</b:Guid>
    <b:URL>https://www.linux.org/</b:URL>
    <b:RefOrder>38</b:RefOrder>
  </b:Source>
  <b:Source>
    <b:Tag>IIS</b:Tag>
    <b:SourceType>InternetSite</b:SourceType>
    <b:Guid>{17398A27-6ACA-4573-BB09-7C252090A8AF}</b:Guid>
    <b:URL>IIS328DQ</b:URL>
    <b:RefOrder>8</b:RefOrder>
  </b:Source>
  <b:Source>
    <b:Tag>UART</b:Tag>
    <b:SourceType>InternetSite</b:SourceType>
    <b:Guid>{05E256E1-8B1B-401C-8D51-F55A61B732E9}</b:Guid>
    <b:URL>http://www.ftdichip.com/Support/Documents/TechnicalNotes/TN_111%20What%20is%20UART.pdf</b:URL>
    <b:RefOrder>14</b:RefOrder>
  </b:Source>
  <b:Source>
    <b:Tag>Register</b:Tag>
    <b:SourceType>InternetSite</b:SourceType>
    <b:Guid>{3EABC9B7-3A0B-443A-8A52-258DEEEB067E}</b:Guid>
    <b:URL>https://ae-bst.resource.bosch.com/media/_tech/media/datasheets/BST_BNO055_DS000_14.pdf</b:URL>
    <b:RefOrder>13</b:RefOrder>
  </b:Source>
  <b:Source>
    <b:Tag>C</b:Tag>
    <b:SourceType>InternetSite</b:SourceType>
    <b:Guid>{1A250712-DDDA-46CC-AC81-65249AC25D4E}</b:Guid>
    <b:URL>https://www.bell-labs.com/usr/dmr/www/chist.pdf</b:URL>
    <b:RefOrder>22</b:RefOrder>
  </b:Source>
  <b:Source>
    <b:Tag>Realterm</b:Tag>
    <b:SourceType>InternetSite</b:SourceType>
    <b:Guid>{C52139AD-D95B-4CDB-9FF0-1F70B8DEF47D}</b:Guid>
    <b:URL>https://realterm.sourceforge.io/</b:URL>
    <b:RefOrder>25</b:RefOrder>
  </b:Source>
  <b:Source>
    <b:Tag>STMelectronics</b:Tag>
    <b:SourceType>InternetSite</b:SourceType>
    <b:Guid>{01151C95-20B0-4139-8E69-18B49D766511}</b:Guid>
    <b:URL>http://www.st.com/content/st_com/en.html</b:URL>
    <b:RefOrder>5</b:RefOrder>
  </b:Source>
  <b:Source>
    <b:Tag>STM32CubeMX</b:Tag>
    <b:SourceType>InternetSite</b:SourceType>
    <b:Guid>{6C2EF76D-CD18-400A-B92A-67BD96355143}</b:Guid>
    <b:URL>http://www.st.com/en/development-tools/stm32cubemx.html</b:URL>
    <b:RefOrder>23</b:RefOrder>
  </b:Source>
  <b:Source>
    <b:Tag>HAL</b:Tag>
    <b:SourceType>InternetSite</b:SourceType>
    <b:Guid>{477CDCC2-52C1-4960-AC5D-200859C6F95B}</b:Guid>
    <b:URL>http://www.st.com/content/ccc/resource/technical/document/user_manual/2f/71/ba/b8/75/54/47/cf/DM00105879.pdf/files/DM00105879.pdf/jcr:content/translations/en.DM00105879.pdf</b:URL>
    <b:RefOrder>24</b:RefOrder>
  </b:Source>
  <b:Source>
    <b:Tag>STMSTUDIO</b:Tag>
    <b:SourceType>InternetSite</b:SourceType>
    <b:Guid>{931B65B0-1F35-4E64-99BB-1B2E01938118}</b:Guid>
    <b:URL>http://www.st.com/en/development-tools/stm-studio-stm32.html</b:URL>
    <b:RefOrder>26</b:RefOrder>
  </b:Source>
  <b:Source>
    <b:Tag>GiantGecko</b:Tag>
    <b:SourceType>InternetSite</b:SourceType>
    <b:Guid>{1595BB16-2031-40D9-8306-4A11640AA80E}</b:Guid>
    <b:URL>http://www.silabs.com/products/mcu/32-bit/efm32-giant-gecko</b:URL>
    <b:RefOrder>6</b:RefOrder>
  </b:Source>
  <b:Source>
    <b:Tag>TM4C129XNCZAD</b:Tag>
    <b:SourceType>InternetSite</b:SourceType>
    <b:Guid>{90B713CA-D914-4B8B-8657-88EAC8E897CB}</b:Guid>
    <b:URL>http://www.ti.com/product/TM4C129XNCZAD</b:URL>
    <b:RefOrder>7</b:RefOrder>
  </b:Source>
  <b:Source>
    <b:Tag>SiliconLabs</b:Tag>
    <b:SourceType>InternetSite</b:SourceType>
    <b:Guid>{57CB10ED-9945-4921-8CA7-22C16C5CD0F8}</b:Guid>
    <b:URL>http://www.silabs.com/</b:URL>
    <b:RefOrder>3</b:RefOrder>
  </b:Source>
  <b:Source>
    <b:Tag>TexasInstruments</b:Tag>
    <b:SourceType>InternetSite</b:SourceType>
    <b:Guid>{15F71ED9-2330-47AA-AA11-881C2050C62A}</b:Guid>
    <b:URL>https://www.ti.com/</b:URL>
    <b:RefOrder>4</b:RefOrder>
  </b:Source>
</b:Sources>
</file>

<file path=customXml/itemProps1.xml><?xml version="1.0" encoding="utf-8"?>
<ds:datastoreItem xmlns:ds="http://schemas.openxmlformats.org/officeDocument/2006/customXml" ds:itemID="{749A5CF8-DE8D-4651-840F-2A606F050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1</Pages>
  <Words>7514</Words>
  <Characters>42830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50244</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2017-05-25T00:10:00Z</dcterms:modified>
</cp:coreProperties>
</file>