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B45014" w:rsidTr="003C7AD4">
        <w:trPr>
          <w:trHeight w:val="278"/>
        </w:trPr>
        <w:tc>
          <w:tcPr>
            <w:tcW w:w="8497" w:type="dxa"/>
            <w:gridSpan w:val="2"/>
            <w:shd w:val="clear" w:color="auto" w:fill="auto"/>
          </w:tcPr>
          <w:p w:rsidR="00AD6819" w:rsidRPr="00B45014" w:rsidRDefault="00AD6819" w:rsidP="0046769E">
            <w:pPr>
              <w:pStyle w:val="University"/>
            </w:pPr>
            <w:bookmarkStart w:id="0" w:name="_Hlk481677798"/>
            <w:bookmarkEnd w:id="0"/>
            <w:r w:rsidRPr="00B45014">
              <w:t>tallinna tehnikaülikool</w:t>
            </w:r>
          </w:p>
        </w:tc>
      </w:tr>
      <w:tr w:rsidR="00AD6819" w:rsidRPr="00B45014" w:rsidTr="003C7AD4">
        <w:trPr>
          <w:trHeight w:val="370"/>
        </w:trPr>
        <w:tc>
          <w:tcPr>
            <w:tcW w:w="8497" w:type="dxa"/>
            <w:gridSpan w:val="2"/>
            <w:shd w:val="clear" w:color="auto" w:fill="auto"/>
          </w:tcPr>
          <w:p w:rsidR="00AD6819" w:rsidRPr="00B45014" w:rsidRDefault="00AD6819" w:rsidP="0046769E">
            <w:pPr>
              <w:jc w:val="center"/>
            </w:pPr>
            <w:r w:rsidRPr="00B45014">
              <w:t>Infotehnoloogia teaduskond</w:t>
            </w:r>
          </w:p>
        </w:tc>
      </w:tr>
      <w:tr w:rsidR="00AD6819" w:rsidRPr="00B45014" w:rsidTr="003C7AD4">
        <w:trPr>
          <w:trHeight w:val="401"/>
        </w:trPr>
        <w:tc>
          <w:tcPr>
            <w:tcW w:w="8497" w:type="dxa"/>
            <w:gridSpan w:val="2"/>
            <w:shd w:val="clear" w:color="auto" w:fill="auto"/>
          </w:tcPr>
          <w:p w:rsidR="00AD6819" w:rsidRPr="00B45014" w:rsidRDefault="008F3975" w:rsidP="0046769E">
            <w:pPr>
              <w:jc w:val="center"/>
            </w:pPr>
            <w:r w:rsidRPr="00B45014">
              <w:t xml:space="preserve">Arvutisüsteemide </w:t>
            </w:r>
            <w:r w:rsidR="00913202" w:rsidRPr="00B45014">
              <w:t>instituut</w:t>
            </w:r>
          </w:p>
        </w:tc>
      </w:tr>
      <w:tr w:rsidR="00EB59B0" w:rsidRPr="00B45014" w:rsidTr="003C7AD4">
        <w:trPr>
          <w:trHeight w:val="2469"/>
        </w:trPr>
        <w:tc>
          <w:tcPr>
            <w:tcW w:w="8497" w:type="dxa"/>
            <w:gridSpan w:val="2"/>
            <w:shd w:val="clear" w:color="auto" w:fill="auto"/>
          </w:tcPr>
          <w:p w:rsidR="00EB59B0" w:rsidRPr="00B45014" w:rsidRDefault="00EB59B0" w:rsidP="001A1440">
            <w:pPr>
              <w:pStyle w:val="BodyText"/>
              <w:spacing w:after="80" w:line="240" w:lineRule="auto"/>
              <w:jc w:val="center"/>
              <w:rPr>
                <w:sz w:val="28"/>
              </w:rPr>
            </w:pPr>
          </w:p>
        </w:tc>
      </w:tr>
      <w:tr w:rsidR="00AD6819" w:rsidRPr="00B45014" w:rsidTr="003C7AD4">
        <w:trPr>
          <w:trHeight w:val="497"/>
        </w:trPr>
        <w:tc>
          <w:tcPr>
            <w:tcW w:w="8497" w:type="dxa"/>
            <w:gridSpan w:val="2"/>
            <w:shd w:val="clear" w:color="auto" w:fill="auto"/>
          </w:tcPr>
          <w:p w:rsidR="00AD6819" w:rsidRPr="00B45014" w:rsidRDefault="00913202" w:rsidP="00EB59B0">
            <w:pPr>
              <w:jc w:val="center"/>
            </w:pPr>
            <w:proofErr w:type="spellStart"/>
            <w:r w:rsidRPr="00B45014">
              <w:t>Jörgen</w:t>
            </w:r>
            <w:proofErr w:type="spellEnd"/>
            <w:r w:rsidRPr="00B45014">
              <w:t xml:space="preserve"> </w:t>
            </w:r>
            <w:proofErr w:type="spellStart"/>
            <w:r w:rsidRPr="00B45014">
              <w:t>Vedom</w:t>
            </w:r>
            <w:proofErr w:type="spellEnd"/>
            <w:r w:rsidRPr="00B45014">
              <w:t xml:space="preserve"> 123584 IASB</w:t>
            </w:r>
          </w:p>
        </w:tc>
      </w:tr>
      <w:tr w:rsidR="00AD6819" w:rsidRPr="00B45014" w:rsidTr="003C7AD4">
        <w:trPr>
          <w:trHeight w:val="2403"/>
        </w:trPr>
        <w:tc>
          <w:tcPr>
            <w:tcW w:w="8497" w:type="dxa"/>
            <w:gridSpan w:val="2"/>
            <w:shd w:val="clear" w:color="auto" w:fill="auto"/>
            <w:vAlign w:val="center"/>
          </w:tcPr>
          <w:p w:rsidR="00AD6819" w:rsidRPr="00B45014" w:rsidRDefault="00913202" w:rsidP="0046769E">
            <w:pPr>
              <w:pStyle w:val="Headingtitle"/>
            </w:pPr>
            <w:r w:rsidRPr="00B45014">
              <w:t>Mitme Kiirendusanduriga kukkumise tuvastamise süsteemi arendus</w:t>
            </w:r>
          </w:p>
        </w:tc>
      </w:tr>
      <w:tr w:rsidR="00AD6819" w:rsidRPr="00B45014" w:rsidTr="003C7AD4">
        <w:trPr>
          <w:trHeight w:val="1704"/>
        </w:trPr>
        <w:tc>
          <w:tcPr>
            <w:tcW w:w="8497" w:type="dxa"/>
            <w:gridSpan w:val="2"/>
            <w:shd w:val="clear" w:color="auto" w:fill="auto"/>
          </w:tcPr>
          <w:p w:rsidR="00AD6819" w:rsidRPr="00B45014" w:rsidRDefault="00913202" w:rsidP="001A1440">
            <w:pPr>
              <w:jc w:val="center"/>
            </w:pPr>
            <w:r w:rsidRPr="00B45014">
              <w:t>Bakalaureusetöö</w:t>
            </w:r>
          </w:p>
        </w:tc>
      </w:tr>
      <w:tr w:rsidR="00AD6819" w:rsidRPr="00B45014" w:rsidTr="003C7AD4">
        <w:trPr>
          <w:trHeight w:val="454"/>
        </w:trPr>
        <w:tc>
          <w:tcPr>
            <w:tcW w:w="6093" w:type="dxa"/>
            <w:shd w:val="clear" w:color="auto" w:fill="auto"/>
          </w:tcPr>
          <w:p w:rsidR="00AD6819" w:rsidRPr="00B45014" w:rsidRDefault="00AD6819" w:rsidP="007C0D9E">
            <w:pPr>
              <w:pStyle w:val="StyleRight"/>
            </w:pPr>
            <w:r w:rsidRPr="00B45014">
              <w:t>Juhendaja:</w:t>
            </w:r>
          </w:p>
        </w:tc>
        <w:tc>
          <w:tcPr>
            <w:tcW w:w="2404" w:type="dxa"/>
            <w:shd w:val="clear" w:color="auto" w:fill="auto"/>
          </w:tcPr>
          <w:p w:rsidR="00AD6819" w:rsidRPr="00B45014" w:rsidRDefault="00913202" w:rsidP="001A1440">
            <w:proofErr w:type="spellStart"/>
            <w:r w:rsidRPr="00B45014">
              <w:t>Mairo</w:t>
            </w:r>
            <w:proofErr w:type="spellEnd"/>
            <w:r w:rsidRPr="00B45014">
              <w:t xml:space="preserve"> Leier</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913202" w:rsidP="001A1440">
            <w:r w:rsidRPr="00B45014">
              <w:t>Doktorikraad</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AD6819" w:rsidP="001A1440"/>
        </w:tc>
      </w:tr>
      <w:tr w:rsidR="00AD6819" w:rsidRPr="00B45014" w:rsidTr="003C7AD4">
        <w:trPr>
          <w:trHeight w:val="454"/>
        </w:trPr>
        <w:tc>
          <w:tcPr>
            <w:tcW w:w="6093" w:type="dxa"/>
            <w:shd w:val="clear" w:color="auto" w:fill="auto"/>
          </w:tcPr>
          <w:p w:rsidR="00AD6819" w:rsidRPr="00B45014" w:rsidRDefault="00AD6819" w:rsidP="007C0D9E">
            <w:pPr>
              <w:pStyle w:val="StyleRight"/>
              <w:rPr>
                <w:sz w:val="28"/>
              </w:rPr>
            </w:pPr>
          </w:p>
        </w:tc>
        <w:tc>
          <w:tcPr>
            <w:tcW w:w="2404" w:type="dxa"/>
            <w:shd w:val="clear" w:color="auto" w:fill="auto"/>
          </w:tcPr>
          <w:p w:rsidR="00AD6819" w:rsidRPr="00B45014" w:rsidRDefault="00AD6819" w:rsidP="001A1440">
            <w:pPr>
              <w:rPr>
                <w:sz w:val="28"/>
              </w:rPr>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bl>
    <w:p w:rsidR="00AC07C4" w:rsidRPr="00B45014" w:rsidRDefault="00AC07C4" w:rsidP="00AC07C4">
      <w:pPr>
        <w:sectPr w:rsidR="00AC07C4" w:rsidRPr="00B45014"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1" w:name="_Toc437263079"/>
    </w:p>
    <w:p w:rsidR="009F4718" w:rsidRPr="00B45014" w:rsidRDefault="009F4718" w:rsidP="0040413D">
      <w:pPr>
        <w:pStyle w:val="Headingcenter"/>
      </w:pPr>
      <w:bookmarkStart w:id="2" w:name="_Toc483155206"/>
      <w:bookmarkStart w:id="3" w:name="_Toc483155250"/>
      <w:bookmarkStart w:id="4" w:name="_Toc483163001"/>
      <w:r w:rsidRPr="00B45014">
        <w:lastRenderedPageBreak/>
        <w:t>Autorideklaratsioon</w:t>
      </w:r>
      <w:bookmarkEnd w:id="1"/>
      <w:bookmarkEnd w:id="2"/>
      <w:bookmarkEnd w:id="3"/>
      <w:bookmarkEnd w:id="4"/>
    </w:p>
    <w:p w:rsidR="009F4718" w:rsidRPr="00B45014" w:rsidRDefault="009F4718" w:rsidP="00D10445">
      <w:pPr>
        <w:pStyle w:val="tekst"/>
      </w:pPr>
      <w:r w:rsidRPr="00B45014">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B45014" w:rsidRDefault="009F4718" w:rsidP="00D10445">
      <w:pPr>
        <w:pStyle w:val="tekst"/>
      </w:pPr>
      <w:r w:rsidRPr="00B45014">
        <w:t xml:space="preserve">Autor: </w:t>
      </w:r>
      <w:proofErr w:type="spellStart"/>
      <w:r w:rsidR="0014429D" w:rsidRPr="00B45014">
        <w:t>Jörgen</w:t>
      </w:r>
      <w:proofErr w:type="spellEnd"/>
      <w:r w:rsidR="0014429D" w:rsidRPr="00B45014">
        <w:t xml:space="preserve"> </w:t>
      </w:r>
      <w:proofErr w:type="spellStart"/>
      <w:r w:rsidR="0014429D" w:rsidRPr="00B45014">
        <w:t>Vedom</w:t>
      </w:r>
      <w:proofErr w:type="spellEnd"/>
    </w:p>
    <w:p w:rsidR="009F4718" w:rsidRPr="00B45014" w:rsidRDefault="0014429D" w:rsidP="00D10445">
      <w:pPr>
        <w:pStyle w:val="tekst"/>
      </w:pPr>
      <w:r w:rsidRPr="00B45014">
        <w:t>16.04.2017</w:t>
      </w:r>
    </w:p>
    <w:p w:rsidR="00A557C8" w:rsidRPr="00B45014" w:rsidRDefault="00A557C8" w:rsidP="00AC07C4"/>
    <w:p w:rsidR="00A557C8" w:rsidRPr="00B45014" w:rsidRDefault="00A557C8" w:rsidP="00AC07C4">
      <w:pPr>
        <w:sectPr w:rsidR="00A557C8" w:rsidRPr="00B45014" w:rsidSect="003C451D">
          <w:footerReference w:type="default" r:id="rId9"/>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5" w:name="_Toc437263080"/>
      <w:bookmarkStart w:id="6" w:name="_Toc483155207"/>
      <w:bookmarkStart w:id="7" w:name="_Toc483155251"/>
      <w:bookmarkStart w:id="8" w:name="_Toc483163002"/>
      <w:r w:rsidRPr="00B45014">
        <w:lastRenderedPageBreak/>
        <w:t>Annotatsioon</w:t>
      </w:r>
      <w:bookmarkEnd w:id="5"/>
      <w:bookmarkEnd w:id="6"/>
      <w:bookmarkEnd w:id="7"/>
      <w:bookmarkEnd w:id="8"/>
    </w:p>
    <w:p w:rsidR="009F4718" w:rsidRPr="00B45014" w:rsidRDefault="000027AE" w:rsidP="00D10445">
      <w:pPr>
        <w:pStyle w:val="tekst"/>
      </w:pPr>
      <w:r w:rsidRPr="00B45014">
        <w:fldChar w:fldCharType="begin"/>
      </w:r>
      <w:r w:rsidR="009F4718" w:rsidRPr="00B45014">
        <w:instrText>MACROBUTTON NoMacro [</w:instrText>
      </w:r>
      <w:r w:rsidR="00EF0731" w:rsidRPr="00B45014">
        <w:instrText>Annotatsiooni tekst</w:instrText>
      </w:r>
      <w:r w:rsidR="009F4718" w:rsidRPr="00B45014">
        <w:instrText>]</w:instrText>
      </w:r>
      <w:r w:rsidRPr="00B45014">
        <w:fldChar w:fldCharType="end"/>
      </w:r>
    </w:p>
    <w:p w:rsidR="008C51BE" w:rsidRPr="00B45014" w:rsidRDefault="009F4718" w:rsidP="00D10445">
      <w:pPr>
        <w:pStyle w:val="tekst"/>
      </w:pPr>
      <w:r w:rsidRPr="00B45014">
        <w:t xml:space="preserve">Lõputöö on kirjutatud </w:t>
      </w:r>
      <w:r w:rsidR="000027AE" w:rsidRPr="00B45014">
        <w:fldChar w:fldCharType="begin"/>
      </w:r>
      <w:r w:rsidRPr="00B45014">
        <w:instrText>MACROBUTTON NoMacro [mis keeles]</w:instrText>
      </w:r>
      <w:r w:rsidR="000027AE" w:rsidRPr="00B45014">
        <w:fldChar w:fldCharType="end"/>
      </w:r>
      <w:r w:rsidRPr="00B45014">
        <w:t xml:space="preserve"> keeles ning sisaldab teksti </w:t>
      </w:r>
      <w:r w:rsidR="000027AE" w:rsidRPr="00B45014">
        <w:fldChar w:fldCharType="begin"/>
      </w:r>
      <w:r w:rsidRPr="00B45014">
        <w:instrText>MACROBUTTON NoMacro [lehekülgede arv töö põhiosas]</w:instrText>
      </w:r>
      <w:r w:rsidR="000027AE" w:rsidRPr="00B45014">
        <w:fldChar w:fldCharType="end"/>
      </w:r>
      <w:r w:rsidRPr="00B45014">
        <w:t xml:space="preserve"> leheküljel, </w:t>
      </w:r>
      <w:r w:rsidR="000027AE" w:rsidRPr="00B45014">
        <w:fldChar w:fldCharType="begin"/>
      </w:r>
      <w:r w:rsidRPr="00B45014">
        <w:instrText>MACROBUTTON NoMacro [peatükkide arv]</w:instrText>
      </w:r>
      <w:r w:rsidR="000027AE" w:rsidRPr="00B45014">
        <w:fldChar w:fldCharType="end"/>
      </w:r>
      <w:r w:rsidRPr="00B45014">
        <w:t xml:space="preserve"> peatükki, </w:t>
      </w:r>
      <w:r w:rsidR="000027AE" w:rsidRPr="00B45014">
        <w:fldChar w:fldCharType="begin"/>
      </w:r>
      <w:r w:rsidRPr="00B45014">
        <w:instrText>MACROBUTTON NoMacro [jooniste arv]</w:instrText>
      </w:r>
      <w:r w:rsidR="000027AE" w:rsidRPr="00B45014">
        <w:fldChar w:fldCharType="end"/>
      </w:r>
      <w:r w:rsidRPr="00B45014">
        <w:t xml:space="preserve"> joonist, </w:t>
      </w:r>
      <w:r w:rsidR="000027AE" w:rsidRPr="00B45014">
        <w:fldChar w:fldCharType="begin"/>
      </w:r>
      <w:r w:rsidRPr="00B45014">
        <w:instrText>MACROBUTTON NoMacro [tabelite arv]</w:instrText>
      </w:r>
      <w:r w:rsidR="000027AE" w:rsidRPr="00B45014">
        <w:fldChar w:fldCharType="end"/>
      </w:r>
      <w:r w:rsidRPr="00B45014">
        <w:t xml:space="preserve"> tabelit.</w:t>
      </w:r>
    </w:p>
    <w:p w:rsidR="009F4718" w:rsidRPr="00B45014" w:rsidRDefault="009F4718"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9" w:name="_Toc437263081"/>
      <w:bookmarkStart w:id="10" w:name="_Toc483155208"/>
      <w:bookmarkStart w:id="11" w:name="_Toc483155252"/>
      <w:bookmarkStart w:id="12" w:name="_Toc483163003"/>
      <w:proofErr w:type="spellStart"/>
      <w:r w:rsidRPr="00B45014">
        <w:lastRenderedPageBreak/>
        <w:t>Abstract</w:t>
      </w:r>
      <w:bookmarkEnd w:id="9"/>
      <w:proofErr w:type="spellEnd"/>
      <w:r w:rsidR="0005164D" w:rsidRPr="00B45014">
        <w:br/>
      </w:r>
      <w:r w:rsidR="000027AE" w:rsidRPr="00B45014">
        <w:rPr>
          <w:b w:val="0"/>
          <w:sz w:val="28"/>
        </w:rPr>
        <w:fldChar w:fldCharType="begin"/>
      </w:r>
      <w:r w:rsidRPr="00B45014">
        <w:rPr>
          <w:sz w:val="28"/>
        </w:rPr>
        <w:instrText xml:space="preserve">MACROBUTTON NoMacro [Töö </w:instrText>
      </w:r>
      <w:r w:rsidR="002B240D" w:rsidRPr="00B45014">
        <w:rPr>
          <w:sz w:val="28"/>
        </w:rPr>
        <w:instrText>ingliskeelne</w:instrText>
      </w:r>
      <w:r w:rsidRPr="00B45014">
        <w:rPr>
          <w:sz w:val="28"/>
        </w:rPr>
        <w:instrText xml:space="preserve"> pealkiri]</w:instrText>
      </w:r>
      <w:r w:rsidR="000027AE" w:rsidRPr="00B45014">
        <w:rPr>
          <w:b w:val="0"/>
          <w:sz w:val="28"/>
        </w:rPr>
        <w:fldChar w:fldCharType="end"/>
      </w:r>
      <w:bookmarkEnd w:id="10"/>
      <w:bookmarkEnd w:id="11"/>
      <w:bookmarkEnd w:id="12"/>
    </w:p>
    <w:p w:rsidR="009F4718" w:rsidRPr="00B45014" w:rsidRDefault="000027AE" w:rsidP="00D10445">
      <w:pPr>
        <w:pStyle w:val="tekst"/>
      </w:pPr>
      <w:r w:rsidRPr="00B45014">
        <w:fldChar w:fldCharType="begin"/>
      </w:r>
      <w:r w:rsidR="009F4718" w:rsidRPr="00B45014">
        <w:instrText>MACROBUTTON NoMacro [</w:instrText>
      </w:r>
      <w:r w:rsidR="00EF0731" w:rsidRPr="00B45014">
        <w:instrText>Text</w:instrText>
      </w:r>
      <w:r w:rsidR="009F4718" w:rsidRPr="00B45014">
        <w:instrText>]</w:instrText>
      </w:r>
      <w:r w:rsidRPr="00B45014">
        <w:fldChar w:fldCharType="end"/>
      </w:r>
    </w:p>
    <w:p w:rsidR="009F4718" w:rsidRPr="00B45014" w:rsidRDefault="009F4718" w:rsidP="00D10445">
      <w:pPr>
        <w:pStyle w:val="tekst"/>
      </w:pPr>
      <w:proofErr w:type="spellStart"/>
      <w:r w:rsidRPr="00B45014">
        <w:t>The</w:t>
      </w:r>
      <w:proofErr w:type="spellEnd"/>
      <w:r w:rsidRPr="00B45014">
        <w:t xml:space="preserve"> </w:t>
      </w:r>
      <w:proofErr w:type="spellStart"/>
      <w:r w:rsidRPr="00B45014">
        <w:t>thesis</w:t>
      </w:r>
      <w:proofErr w:type="spellEnd"/>
      <w:r w:rsidRPr="00B45014">
        <w:t xml:space="preserve"> </w:t>
      </w:r>
      <w:proofErr w:type="spellStart"/>
      <w:r w:rsidRPr="00B45014">
        <w:t>is</w:t>
      </w:r>
      <w:proofErr w:type="spellEnd"/>
      <w:r w:rsidRPr="00B45014">
        <w:t xml:space="preserve"> in </w:t>
      </w:r>
      <w:r w:rsidR="000027AE" w:rsidRPr="00B45014">
        <w:fldChar w:fldCharType="begin"/>
      </w:r>
      <w:r w:rsidRPr="00B45014">
        <w:instrText>MACROBUTTON NoMacro [language]</w:instrText>
      </w:r>
      <w:r w:rsidR="000027AE" w:rsidRPr="00B45014">
        <w:fldChar w:fldCharType="end"/>
      </w:r>
      <w:r w:rsidRPr="00B45014">
        <w:t xml:space="preserve"> and </w:t>
      </w:r>
      <w:proofErr w:type="spellStart"/>
      <w:r w:rsidRPr="00B45014">
        <w:t>contains</w:t>
      </w:r>
      <w:proofErr w:type="spellEnd"/>
      <w:r w:rsidRPr="00B45014">
        <w:t xml:space="preserve"> </w:t>
      </w:r>
      <w:r w:rsidR="000027AE" w:rsidRPr="00B45014">
        <w:fldChar w:fldCharType="begin"/>
      </w:r>
      <w:r w:rsidRPr="00B45014">
        <w:instrText>MACROBUTTON NoMacro [pages]</w:instrText>
      </w:r>
      <w:r w:rsidR="000027AE" w:rsidRPr="00B45014">
        <w:fldChar w:fldCharType="end"/>
      </w:r>
      <w:r w:rsidRPr="00B45014">
        <w:t xml:space="preserve"> pages of </w:t>
      </w:r>
      <w:proofErr w:type="spellStart"/>
      <w:r w:rsidRPr="00B45014">
        <w:t>text</w:t>
      </w:r>
      <w:proofErr w:type="spellEnd"/>
      <w:r w:rsidRPr="00B45014">
        <w:t xml:space="preserve">, </w:t>
      </w:r>
      <w:r w:rsidR="000027AE" w:rsidRPr="00B45014">
        <w:fldChar w:fldCharType="begin"/>
      </w:r>
      <w:r w:rsidRPr="00B45014">
        <w:instrText>MACROBUTTON NoMacro [chapters]</w:instrText>
      </w:r>
      <w:r w:rsidR="000027AE" w:rsidRPr="00B45014">
        <w:fldChar w:fldCharType="end"/>
      </w:r>
      <w:r w:rsidRPr="00B45014">
        <w:t xml:space="preserve"> </w:t>
      </w:r>
      <w:proofErr w:type="spellStart"/>
      <w:r w:rsidRPr="00B45014">
        <w:t>chapters</w:t>
      </w:r>
      <w:proofErr w:type="spellEnd"/>
      <w:r w:rsidRPr="00B45014">
        <w:t xml:space="preserve">, </w:t>
      </w:r>
      <w:r w:rsidR="000027AE" w:rsidRPr="00B45014">
        <w:fldChar w:fldCharType="begin"/>
      </w:r>
      <w:r w:rsidRPr="00B45014">
        <w:instrText>MACROBUTTON NoMacro [figures]</w:instrText>
      </w:r>
      <w:r w:rsidR="000027AE" w:rsidRPr="00B45014">
        <w:fldChar w:fldCharType="end"/>
      </w:r>
      <w:r w:rsidRPr="00B45014">
        <w:t xml:space="preserve"> </w:t>
      </w:r>
      <w:proofErr w:type="spellStart"/>
      <w:r w:rsidRPr="00B45014">
        <w:t>figures</w:t>
      </w:r>
      <w:proofErr w:type="spellEnd"/>
      <w:r w:rsidRPr="00B45014">
        <w:t xml:space="preserve">, </w:t>
      </w:r>
      <w:r w:rsidR="000027AE" w:rsidRPr="00B45014">
        <w:fldChar w:fldCharType="begin"/>
      </w:r>
      <w:r w:rsidRPr="00B45014">
        <w:instrText>MACROBUTTON NoMacro [tables]</w:instrText>
      </w:r>
      <w:r w:rsidR="000027AE" w:rsidRPr="00B45014">
        <w:fldChar w:fldCharType="end"/>
      </w:r>
      <w:r w:rsidRPr="00B45014">
        <w:t xml:space="preserve"> </w:t>
      </w:r>
      <w:proofErr w:type="spellStart"/>
      <w:r w:rsidRPr="00B45014">
        <w:t>tables</w:t>
      </w:r>
      <w:proofErr w:type="spellEnd"/>
      <w:r w:rsidRPr="00B45014">
        <w:t xml:space="preserve">. </w:t>
      </w:r>
    </w:p>
    <w:p w:rsidR="00A557C8" w:rsidRPr="00B45014" w:rsidRDefault="00A557C8"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3" w:name="_Toc437263082"/>
      <w:bookmarkStart w:id="14" w:name="_Toc483155209"/>
      <w:bookmarkStart w:id="15" w:name="_Toc483155253"/>
      <w:bookmarkStart w:id="16" w:name="_Toc483163004"/>
      <w:r w:rsidRPr="00B45014">
        <w:lastRenderedPageBreak/>
        <w:t>Lühendite ja mõistete sõnastik</w:t>
      </w:r>
      <w:bookmarkEnd w:id="13"/>
      <w:bookmarkEnd w:id="14"/>
      <w:bookmarkEnd w:id="15"/>
      <w:bookmarkEnd w:id="16"/>
    </w:p>
    <w:tbl>
      <w:tblPr>
        <w:tblW w:w="0" w:type="auto"/>
        <w:tblLook w:val="04A0" w:firstRow="1" w:lastRow="0" w:firstColumn="1" w:lastColumn="0" w:noHBand="0" w:noVBand="1"/>
      </w:tblPr>
      <w:tblGrid>
        <w:gridCol w:w="8283"/>
        <w:gridCol w:w="222"/>
      </w:tblGrid>
      <w:tr w:rsidR="00EF0731" w:rsidRPr="00B45014" w:rsidTr="00DE0A93">
        <w:trPr>
          <w:trHeight w:val="397"/>
        </w:trPr>
        <w:tc>
          <w:tcPr>
            <w:tcW w:w="8283" w:type="dxa"/>
            <w:shd w:val="clear" w:color="auto" w:fill="auto"/>
          </w:tcPr>
          <w:tbl>
            <w:tblPr>
              <w:tblW w:w="8253" w:type="dxa"/>
              <w:tblCellMar>
                <w:top w:w="15" w:type="dxa"/>
                <w:bottom w:w="15" w:type="dxa"/>
              </w:tblCellMar>
              <w:tblLook w:val="04A0" w:firstRow="1" w:lastRow="0" w:firstColumn="1" w:lastColumn="0" w:noHBand="0" w:noVBand="1"/>
            </w:tblPr>
            <w:tblGrid>
              <w:gridCol w:w="938"/>
              <w:gridCol w:w="7315"/>
            </w:tblGrid>
            <w:tr w:rsidR="009946A8" w:rsidRPr="00691481" w:rsidTr="00B642D1">
              <w:trPr>
                <w:trHeight w:val="300"/>
              </w:trPr>
              <w:tc>
                <w:tcPr>
                  <w:tcW w:w="938" w:type="dxa"/>
                  <w:vAlign w:val="bottom"/>
                  <w:hideMark/>
                </w:tcPr>
                <w:p w:rsidR="009946A8" w:rsidRPr="00691481" w:rsidRDefault="009946A8" w:rsidP="00790CA6">
                  <w:pPr>
                    <w:ind w:left="720" w:hanging="720"/>
                    <w:rPr>
                      <w:color w:val="000000"/>
                      <w:sz w:val="22"/>
                      <w:szCs w:val="22"/>
                    </w:rPr>
                  </w:pPr>
                  <w:r w:rsidRPr="00691481">
                    <w:rPr>
                      <w:color w:val="000000"/>
                      <w:sz w:val="22"/>
                      <w:szCs w:val="22"/>
                    </w:rPr>
                    <w:t>ABP</w:t>
                  </w:r>
                </w:p>
              </w:tc>
              <w:tc>
                <w:tcPr>
                  <w:tcW w:w="7315" w:type="dxa"/>
                </w:tcPr>
                <w:p w:rsidR="009946A8" w:rsidRPr="00691481" w:rsidRDefault="001B3AAA" w:rsidP="00815171">
                  <w:pPr>
                    <w:rPr>
                      <w:color w:val="000000"/>
                      <w:sz w:val="22"/>
                      <w:szCs w:val="22"/>
                    </w:rPr>
                  </w:pPr>
                  <w:r w:rsidRPr="001B3AAA">
                    <w:rPr>
                      <w:i/>
                      <w:color w:val="000000"/>
                      <w:sz w:val="22"/>
                      <w:szCs w:val="22"/>
                      <w:lang w:val="en-US"/>
                    </w:rPr>
                    <w:t>Alternating bit protocol</w:t>
                  </w:r>
                  <w:r>
                    <w:rPr>
                      <w:color w:val="000000"/>
                      <w:sz w:val="22"/>
                      <w:szCs w:val="22"/>
                    </w:rPr>
                    <w:t>,</w:t>
                  </w:r>
                  <w:r w:rsidR="00735B63">
                    <w:rPr>
                      <w:color w:val="000000"/>
                      <w:sz w:val="22"/>
                      <w:szCs w:val="22"/>
                    </w:rPr>
                    <w:t xml:space="preserve"> </w:t>
                  </w:r>
                  <w:r w:rsidR="00735B63" w:rsidRPr="00735B63">
                    <w:rPr>
                      <w:color w:val="000000"/>
                      <w:sz w:val="22"/>
                      <w:szCs w:val="22"/>
                    </w:rPr>
                    <w:t>vahelduvbitiga protokoll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AHB</w:t>
                  </w:r>
                </w:p>
              </w:tc>
              <w:tc>
                <w:tcPr>
                  <w:tcW w:w="7315" w:type="dxa"/>
                </w:tcPr>
                <w:p w:rsidR="009946A8" w:rsidRPr="00691481" w:rsidRDefault="005B0C50" w:rsidP="00815171">
                  <w:pPr>
                    <w:rPr>
                      <w:color w:val="000000"/>
                      <w:sz w:val="22"/>
                      <w:szCs w:val="22"/>
                    </w:rPr>
                  </w:pPr>
                  <w:r w:rsidRPr="00DC73F1">
                    <w:rPr>
                      <w:i/>
                      <w:color w:val="000000"/>
                      <w:sz w:val="22"/>
                      <w:szCs w:val="22"/>
                      <w:lang w:val="en-US"/>
                    </w:rPr>
                    <w:t>Advanced High-performance Bus</w:t>
                  </w:r>
                  <w:r>
                    <w:rPr>
                      <w:color w:val="000000"/>
                      <w:sz w:val="22"/>
                      <w:szCs w:val="22"/>
                    </w:rPr>
                    <w:t>,</w:t>
                  </w:r>
                  <w:r w:rsidR="00DC73F1">
                    <w:rPr>
                      <w:color w:val="000000"/>
                      <w:sz w:val="22"/>
                      <w:szCs w:val="22"/>
                    </w:rPr>
                    <w:t xml:space="preserve"> </w:t>
                  </w:r>
                  <w:proofErr w:type="spellStart"/>
                  <w:r w:rsidR="00496763">
                    <w:rPr>
                      <w:color w:val="000000"/>
                      <w:sz w:val="22"/>
                      <w:szCs w:val="22"/>
                    </w:rPr>
                    <w:t>kõrgjõudlusega</w:t>
                  </w:r>
                  <w:proofErr w:type="spellEnd"/>
                  <w:r w:rsidR="00496763">
                    <w:rPr>
                      <w:color w:val="000000"/>
                      <w:sz w:val="22"/>
                      <w:szCs w:val="22"/>
                    </w:rPr>
                    <w:t xml:space="preserve"> 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API</w:t>
                  </w:r>
                </w:p>
              </w:tc>
              <w:tc>
                <w:tcPr>
                  <w:tcW w:w="7315" w:type="dxa"/>
                </w:tcPr>
                <w:p w:rsidR="009946A8" w:rsidRPr="00691481" w:rsidRDefault="009946A8" w:rsidP="00815171">
                  <w:pPr>
                    <w:pStyle w:val="Tabletext"/>
                    <w:spacing w:after="0"/>
                    <w:rPr>
                      <w:color w:val="000000"/>
                      <w:szCs w:val="22"/>
                    </w:rPr>
                  </w:pPr>
                  <w:r w:rsidRPr="00E8499F">
                    <w:rPr>
                      <w:i/>
                      <w:szCs w:val="22"/>
                      <w:lang w:val="en-US"/>
                    </w:rPr>
                    <w:t>Application Programming Interface</w:t>
                  </w:r>
                  <w:r w:rsidRPr="00691481">
                    <w:rPr>
                      <w:szCs w:val="22"/>
                    </w:rPr>
                    <w:t>, rakendusliides</w:t>
                  </w:r>
                </w:p>
              </w:tc>
            </w:tr>
            <w:tr w:rsidR="003B09EC" w:rsidRPr="00691481" w:rsidTr="00B642D1">
              <w:trPr>
                <w:trHeight w:val="300"/>
              </w:trPr>
              <w:tc>
                <w:tcPr>
                  <w:tcW w:w="938" w:type="dxa"/>
                  <w:vAlign w:val="bottom"/>
                </w:tcPr>
                <w:p w:rsidR="003B09EC" w:rsidRPr="00691481" w:rsidRDefault="003B09EC" w:rsidP="00815171">
                  <w:pPr>
                    <w:rPr>
                      <w:color w:val="000000"/>
                      <w:sz w:val="22"/>
                      <w:szCs w:val="22"/>
                    </w:rPr>
                  </w:pPr>
                  <w:r>
                    <w:rPr>
                      <w:color w:val="000000"/>
                      <w:sz w:val="22"/>
                      <w:szCs w:val="22"/>
                    </w:rPr>
                    <w:t>ARM</w:t>
                  </w:r>
                </w:p>
              </w:tc>
              <w:tc>
                <w:tcPr>
                  <w:tcW w:w="7315" w:type="dxa"/>
                </w:tcPr>
                <w:p w:rsidR="003B09EC" w:rsidRPr="003B09EC" w:rsidRDefault="003B09EC" w:rsidP="00815171">
                  <w:pPr>
                    <w:pStyle w:val="Tabletext"/>
                    <w:spacing w:after="0"/>
                    <w:rPr>
                      <w:szCs w:val="22"/>
                      <w:lang w:val="en-US"/>
                    </w:rPr>
                  </w:pPr>
                  <w:r>
                    <w:rPr>
                      <w:i/>
                      <w:szCs w:val="22"/>
                      <w:lang w:val="en-US"/>
                    </w:rPr>
                    <w:t>Advance</w:t>
                  </w:r>
                  <w:r w:rsidR="00693CFD">
                    <w:rPr>
                      <w:i/>
                      <w:szCs w:val="22"/>
                      <w:lang w:val="en-US"/>
                    </w:rPr>
                    <w:t>d</w:t>
                  </w:r>
                  <w:r>
                    <w:rPr>
                      <w:i/>
                      <w:szCs w:val="22"/>
                      <w:lang w:val="en-US"/>
                    </w:rPr>
                    <w:t xml:space="preserve"> RISC machine</w:t>
                  </w:r>
                  <w:r>
                    <w:rPr>
                      <w:szCs w:val="22"/>
                      <w:lang w:val="en-US"/>
                    </w:rPr>
                    <w:t xml:space="preserve">, </w:t>
                  </w:r>
                  <w:r w:rsidR="00F801AF" w:rsidRPr="004E6CCB">
                    <w:rPr>
                      <w:szCs w:val="22"/>
                    </w:rPr>
                    <w:t>kärbitud käsustikuga arvutiarhitektuur</w:t>
                  </w:r>
                </w:p>
              </w:tc>
            </w:tr>
            <w:tr w:rsidR="003F1523" w:rsidRPr="00691481" w:rsidTr="00B642D1">
              <w:trPr>
                <w:trHeight w:val="300"/>
              </w:trPr>
              <w:tc>
                <w:tcPr>
                  <w:tcW w:w="938" w:type="dxa"/>
                  <w:vAlign w:val="bottom"/>
                </w:tcPr>
                <w:p w:rsidR="003F1523" w:rsidRDefault="003F1523" w:rsidP="00815171">
                  <w:pPr>
                    <w:rPr>
                      <w:color w:val="000000"/>
                      <w:sz w:val="22"/>
                      <w:szCs w:val="22"/>
                    </w:rPr>
                  </w:pPr>
                  <w:r>
                    <w:rPr>
                      <w:color w:val="000000"/>
                      <w:sz w:val="22"/>
                      <w:szCs w:val="22"/>
                    </w:rPr>
                    <w:t>ASCII</w:t>
                  </w:r>
                </w:p>
              </w:tc>
              <w:tc>
                <w:tcPr>
                  <w:tcW w:w="7315" w:type="dxa"/>
                </w:tcPr>
                <w:p w:rsidR="003F1523" w:rsidRDefault="003F1523" w:rsidP="00815171">
                  <w:pPr>
                    <w:pStyle w:val="Tabletext"/>
                    <w:spacing w:after="0"/>
                    <w:rPr>
                      <w:i/>
                      <w:szCs w:val="22"/>
                      <w:lang w:val="en-US"/>
                    </w:rPr>
                  </w:pPr>
                  <w:r w:rsidRPr="003F1523">
                    <w:rPr>
                      <w:i/>
                      <w:szCs w:val="22"/>
                      <w:lang w:val="en-US"/>
                    </w:rPr>
                    <w:t>American Standard Code for Information Interchange</w:t>
                  </w:r>
                  <w:r>
                    <w:rPr>
                      <w:i/>
                      <w:szCs w:val="22"/>
                      <w:lang w:val="en-US"/>
                    </w:rPr>
                    <w:t xml:space="preserve">, </w:t>
                  </w:r>
                  <w:proofErr w:type="spellStart"/>
                  <w:r w:rsidRPr="003F1523">
                    <w:rPr>
                      <w:szCs w:val="22"/>
                      <w:lang w:val="en-US"/>
                    </w:rPr>
                    <w:t>Ameerika</w:t>
                  </w:r>
                  <w:proofErr w:type="spellEnd"/>
                  <w:r w:rsidRPr="003F1523">
                    <w:rPr>
                      <w:szCs w:val="22"/>
                      <w:lang w:val="en-US"/>
                    </w:rPr>
                    <w:t xml:space="preserve"> </w:t>
                  </w:r>
                  <w:proofErr w:type="spellStart"/>
                  <w:r w:rsidRPr="003F1523">
                    <w:rPr>
                      <w:szCs w:val="22"/>
                      <w:lang w:val="en-US"/>
                    </w:rPr>
                    <w:t>Informatsioonivahetuse</w:t>
                  </w:r>
                  <w:proofErr w:type="spellEnd"/>
                  <w:r w:rsidRPr="003F1523">
                    <w:rPr>
                      <w:szCs w:val="22"/>
                      <w:lang w:val="en-US"/>
                    </w:rPr>
                    <w:t xml:space="preserve"> </w:t>
                  </w:r>
                  <w:proofErr w:type="spellStart"/>
                  <w:r w:rsidRPr="003F1523">
                    <w:rPr>
                      <w:szCs w:val="22"/>
                      <w:lang w:val="en-US"/>
                    </w:rPr>
                    <w:t>Standardkood</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ATI</w:t>
                  </w:r>
                </w:p>
              </w:tc>
              <w:tc>
                <w:tcPr>
                  <w:tcW w:w="7315" w:type="dxa"/>
                </w:tcPr>
                <w:p w:rsidR="009946A8" w:rsidRPr="00691481" w:rsidRDefault="009946A8" w:rsidP="00815171">
                  <w:pPr>
                    <w:pStyle w:val="Tabletext"/>
                    <w:spacing w:after="0"/>
                    <w:rPr>
                      <w:color w:val="000000"/>
                      <w:szCs w:val="22"/>
                    </w:rPr>
                  </w:pPr>
                  <w:r w:rsidRPr="00691481">
                    <w:rPr>
                      <w:szCs w:val="22"/>
                    </w:rPr>
                    <w:t>TTÜ Arvutitehnika instituut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CAN</w:t>
                  </w:r>
                </w:p>
              </w:tc>
              <w:tc>
                <w:tcPr>
                  <w:tcW w:w="7315" w:type="dxa"/>
                </w:tcPr>
                <w:p w:rsidR="009946A8" w:rsidRPr="00691481" w:rsidRDefault="009946A8" w:rsidP="00815171">
                  <w:pPr>
                    <w:pStyle w:val="Tabletext"/>
                    <w:spacing w:after="0"/>
                    <w:rPr>
                      <w:color w:val="000000"/>
                      <w:szCs w:val="22"/>
                    </w:rPr>
                  </w:pPr>
                  <w:r w:rsidRPr="00E8499F">
                    <w:rPr>
                      <w:i/>
                      <w:szCs w:val="22"/>
                      <w:lang w:val="en-US"/>
                    </w:rPr>
                    <w:t xml:space="preserve">Controller area </w:t>
                  </w:r>
                  <w:r w:rsidR="00A87560">
                    <w:rPr>
                      <w:i/>
                      <w:szCs w:val="22"/>
                      <w:lang w:val="en-US"/>
                    </w:rPr>
                    <w:t>n</w:t>
                  </w:r>
                  <w:r w:rsidRPr="00E8499F">
                    <w:rPr>
                      <w:i/>
                      <w:szCs w:val="22"/>
                      <w:lang w:val="en-US"/>
                    </w:rPr>
                    <w:t>etwork</w:t>
                  </w:r>
                  <w:r w:rsidRPr="00691481">
                    <w:rPr>
                      <w:szCs w:val="22"/>
                    </w:rPr>
                    <w:t xml:space="preserve">, </w:t>
                  </w:r>
                  <w:r w:rsidRPr="00BB1CD1">
                    <w:rPr>
                      <w:szCs w:val="22"/>
                    </w:rPr>
                    <w:t>kontrollervõrk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CPU</w:t>
                  </w:r>
                </w:p>
              </w:tc>
              <w:tc>
                <w:tcPr>
                  <w:tcW w:w="7315" w:type="dxa"/>
                </w:tcPr>
                <w:p w:rsidR="009946A8" w:rsidRPr="00691481" w:rsidRDefault="00A87560" w:rsidP="00815171">
                  <w:pPr>
                    <w:rPr>
                      <w:color w:val="000000"/>
                      <w:sz w:val="22"/>
                      <w:szCs w:val="22"/>
                    </w:rPr>
                  </w:pPr>
                  <w:r>
                    <w:rPr>
                      <w:i/>
                      <w:sz w:val="22"/>
                      <w:szCs w:val="22"/>
                      <w:lang w:val="en-US"/>
                    </w:rPr>
                    <w:t>Central processing u</w:t>
                  </w:r>
                  <w:r w:rsidR="009946A8" w:rsidRPr="00BB1CD1">
                    <w:rPr>
                      <w:i/>
                      <w:sz w:val="22"/>
                      <w:szCs w:val="22"/>
                      <w:lang w:val="en-US"/>
                    </w:rPr>
                    <w:t>nit</w:t>
                  </w:r>
                  <w:r w:rsidR="009946A8" w:rsidRPr="00691481">
                    <w:rPr>
                      <w:sz w:val="22"/>
                      <w:szCs w:val="22"/>
                    </w:rPr>
                    <w:t xml:space="preserve">, </w:t>
                  </w:r>
                  <w:proofErr w:type="spellStart"/>
                  <w:r w:rsidR="009946A8" w:rsidRPr="00691481">
                    <w:rPr>
                      <w:sz w:val="22"/>
                      <w:szCs w:val="22"/>
                    </w:rPr>
                    <w:t>keskprotsessor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DPI</w:t>
                  </w:r>
                </w:p>
              </w:tc>
              <w:tc>
                <w:tcPr>
                  <w:tcW w:w="7315" w:type="dxa"/>
                </w:tcPr>
                <w:p w:rsidR="009946A8" w:rsidRPr="00691481" w:rsidRDefault="009946A8" w:rsidP="00815171">
                  <w:pPr>
                    <w:pStyle w:val="Tabletext"/>
                    <w:spacing w:after="0"/>
                    <w:rPr>
                      <w:szCs w:val="22"/>
                    </w:rPr>
                  </w:pPr>
                  <w:r w:rsidRPr="008E5355">
                    <w:rPr>
                      <w:i/>
                      <w:szCs w:val="22"/>
                      <w:lang w:val="en-US"/>
                    </w:rPr>
                    <w:t>Dots per</w:t>
                  </w:r>
                  <w:r w:rsidR="00B4400A">
                    <w:rPr>
                      <w:i/>
                      <w:szCs w:val="22"/>
                      <w:lang w:val="en-US"/>
                    </w:rPr>
                    <w:t xml:space="preserve"> </w:t>
                  </w:r>
                  <w:r w:rsidRPr="008E5355">
                    <w:rPr>
                      <w:i/>
                      <w:szCs w:val="22"/>
                      <w:lang w:val="en-US"/>
                    </w:rPr>
                    <w:t>inch</w:t>
                  </w:r>
                  <w:r w:rsidRPr="00691481">
                    <w:rPr>
                      <w:szCs w:val="22"/>
                    </w:rPr>
                    <w:t>, punkti tolli kohta</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GND</w:t>
                  </w:r>
                </w:p>
              </w:tc>
              <w:tc>
                <w:tcPr>
                  <w:tcW w:w="7315" w:type="dxa"/>
                </w:tcPr>
                <w:p w:rsidR="009946A8" w:rsidRPr="00691481" w:rsidRDefault="009946A8" w:rsidP="00815171">
                  <w:pPr>
                    <w:pStyle w:val="Tabletext"/>
                    <w:spacing w:after="0"/>
                    <w:rPr>
                      <w:szCs w:val="22"/>
                      <w:lang w:val="en-US"/>
                    </w:rPr>
                  </w:pPr>
                  <w:r w:rsidRPr="00857E7E">
                    <w:rPr>
                      <w:i/>
                      <w:szCs w:val="22"/>
                      <w:lang w:val="en-US"/>
                    </w:rPr>
                    <w:t>Ground</w:t>
                  </w:r>
                  <w:r w:rsidRPr="00691481">
                    <w:rPr>
                      <w:szCs w:val="22"/>
                    </w:rPr>
                    <w:t>, maandus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GPIO</w:t>
                  </w:r>
                </w:p>
              </w:tc>
              <w:tc>
                <w:tcPr>
                  <w:tcW w:w="7315" w:type="dxa"/>
                </w:tcPr>
                <w:p w:rsidR="009946A8" w:rsidRPr="00A27F35" w:rsidRDefault="00A87560" w:rsidP="00815171">
                  <w:pPr>
                    <w:rPr>
                      <w:color w:val="000000"/>
                      <w:sz w:val="22"/>
                      <w:szCs w:val="22"/>
                      <w:lang w:val="en-US"/>
                    </w:rPr>
                  </w:pPr>
                  <w:r>
                    <w:rPr>
                      <w:i/>
                      <w:color w:val="000000"/>
                      <w:sz w:val="22"/>
                      <w:szCs w:val="22"/>
                      <w:lang w:val="en-US"/>
                    </w:rPr>
                    <w:t>General purpose i</w:t>
                  </w:r>
                  <w:r w:rsidR="006F67A4" w:rsidRPr="00427ED1">
                    <w:rPr>
                      <w:i/>
                      <w:color w:val="000000"/>
                      <w:sz w:val="22"/>
                      <w:szCs w:val="22"/>
                      <w:lang w:val="en-US"/>
                    </w:rPr>
                    <w:t>nput/output</w:t>
                  </w:r>
                  <w:r w:rsidR="00A27F35">
                    <w:rPr>
                      <w:color w:val="000000"/>
                      <w:sz w:val="22"/>
                      <w:szCs w:val="22"/>
                      <w:lang w:val="en-US"/>
                    </w:rPr>
                    <w:t>,</w:t>
                  </w:r>
                  <w:r w:rsidR="00DB013C">
                    <w:rPr>
                      <w:color w:val="000000"/>
                      <w:sz w:val="22"/>
                      <w:szCs w:val="22"/>
                      <w:lang w:val="en-US"/>
                    </w:rPr>
                    <w:t xml:space="preserve"> </w:t>
                  </w:r>
                  <w:proofErr w:type="spellStart"/>
                  <w:r w:rsidR="00DB013C" w:rsidRPr="00AF5878">
                    <w:rPr>
                      <w:color w:val="000000"/>
                      <w:sz w:val="22"/>
                      <w:szCs w:val="22"/>
                    </w:rPr>
                    <w:t>üldotstarbeline</w:t>
                  </w:r>
                  <w:proofErr w:type="spellEnd"/>
                  <w:r w:rsidR="00DB013C" w:rsidRPr="00AF5878">
                    <w:rPr>
                      <w:color w:val="000000"/>
                      <w:sz w:val="22"/>
                      <w:szCs w:val="22"/>
                    </w:rPr>
                    <w:t xml:space="preserve"> </w:t>
                  </w:r>
                  <w:r w:rsidR="00AF5878" w:rsidRPr="00AF5878">
                    <w:rPr>
                      <w:color w:val="000000"/>
                      <w:sz w:val="22"/>
                      <w:szCs w:val="22"/>
                    </w:rPr>
                    <w:t>sisend/väljund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GPS</w:t>
                  </w:r>
                </w:p>
              </w:tc>
              <w:tc>
                <w:tcPr>
                  <w:tcW w:w="7315" w:type="dxa"/>
                </w:tcPr>
                <w:p w:rsidR="009946A8" w:rsidRPr="00691481" w:rsidRDefault="00A87560" w:rsidP="00815171">
                  <w:pPr>
                    <w:rPr>
                      <w:color w:val="000000"/>
                      <w:sz w:val="22"/>
                      <w:szCs w:val="22"/>
                    </w:rPr>
                  </w:pPr>
                  <w:r>
                    <w:rPr>
                      <w:i/>
                      <w:color w:val="000000"/>
                      <w:sz w:val="22"/>
                      <w:szCs w:val="22"/>
                      <w:lang w:val="en-US"/>
                    </w:rPr>
                    <w:t>Global positioning s</w:t>
                  </w:r>
                  <w:r w:rsidR="006F67A4" w:rsidRPr="00857E7E">
                    <w:rPr>
                      <w:i/>
                      <w:color w:val="000000"/>
                      <w:sz w:val="22"/>
                      <w:szCs w:val="22"/>
                      <w:lang w:val="en-US"/>
                    </w:rPr>
                    <w:t>ystem</w:t>
                  </w:r>
                  <w:r w:rsidR="00B75557" w:rsidRPr="00691481">
                    <w:rPr>
                      <w:color w:val="000000"/>
                      <w:sz w:val="22"/>
                      <w:szCs w:val="22"/>
                    </w:rPr>
                    <w:t>, globaalne positsioneerimissüsteem</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HAL</w:t>
                  </w:r>
                </w:p>
              </w:tc>
              <w:tc>
                <w:tcPr>
                  <w:tcW w:w="7315" w:type="dxa"/>
                </w:tcPr>
                <w:p w:rsidR="009946A8" w:rsidRPr="00CD6394" w:rsidRDefault="00B75557" w:rsidP="00815171">
                  <w:pPr>
                    <w:rPr>
                      <w:i/>
                      <w:color w:val="000000"/>
                      <w:sz w:val="22"/>
                      <w:szCs w:val="22"/>
                      <w:lang w:val="en-US"/>
                    </w:rPr>
                  </w:pPr>
                  <w:r w:rsidRPr="00CD6394">
                    <w:rPr>
                      <w:i/>
                      <w:color w:val="000000"/>
                      <w:sz w:val="22"/>
                      <w:szCs w:val="22"/>
                      <w:lang w:val="en-US"/>
                    </w:rPr>
                    <w:t>Hardware abstraction laye</w:t>
                  </w:r>
                  <w:r w:rsidR="00AF5878">
                    <w:rPr>
                      <w:i/>
                      <w:color w:val="000000"/>
                      <w:sz w:val="22"/>
                      <w:szCs w:val="22"/>
                      <w:lang w:val="en-US"/>
                    </w:rPr>
                    <w:t>r</w:t>
                  </w:r>
                  <w:r w:rsidR="00AF5878" w:rsidRPr="00AF5878">
                    <w:rPr>
                      <w:color w:val="000000"/>
                      <w:sz w:val="22"/>
                      <w:szCs w:val="22"/>
                      <w:lang w:val="en-US"/>
                    </w:rPr>
                    <w:t>,</w:t>
                  </w:r>
                  <w:r w:rsidR="00AF5878">
                    <w:rPr>
                      <w:color w:val="000000"/>
                      <w:sz w:val="22"/>
                      <w:szCs w:val="22"/>
                      <w:lang w:val="en-US"/>
                    </w:rPr>
                    <w:t xml:space="preserve"> </w:t>
                  </w:r>
                  <w:r w:rsidR="00AF5878" w:rsidRPr="00AF5878">
                    <w:rPr>
                      <w:color w:val="000000"/>
                      <w:sz w:val="22"/>
                      <w:szCs w:val="22"/>
                    </w:rPr>
                    <w:t>riistvara abstrakt kiht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HID</w:t>
                  </w:r>
                </w:p>
              </w:tc>
              <w:tc>
                <w:tcPr>
                  <w:tcW w:w="7315" w:type="dxa"/>
                </w:tcPr>
                <w:p w:rsidR="009946A8" w:rsidRPr="00AF5878" w:rsidRDefault="004D0956" w:rsidP="00815171">
                  <w:pPr>
                    <w:rPr>
                      <w:color w:val="000000"/>
                      <w:sz w:val="22"/>
                      <w:szCs w:val="22"/>
                      <w:lang w:val="en-US"/>
                    </w:rPr>
                  </w:pPr>
                  <w:r w:rsidRPr="00CD6394">
                    <w:rPr>
                      <w:i/>
                      <w:color w:val="000000"/>
                      <w:sz w:val="22"/>
                      <w:szCs w:val="22"/>
                      <w:lang w:val="en-US"/>
                    </w:rPr>
                    <w:t xml:space="preserve">Human interface </w:t>
                  </w:r>
                  <w:r w:rsidR="00AF5878">
                    <w:rPr>
                      <w:i/>
                      <w:color w:val="000000"/>
                      <w:sz w:val="22"/>
                      <w:szCs w:val="22"/>
                      <w:lang w:val="en-US"/>
                    </w:rPr>
                    <w:t>device</w:t>
                  </w:r>
                  <w:r w:rsidR="00AF5878">
                    <w:rPr>
                      <w:color w:val="000000"/>
                      <w:sz w:val="22"/>
                      <w:szCs w:val="22"/>
                      <w:lang w:val="en-US"/>
                    </w:rPr>
                    <w:t xml:space="preserve">, </w:t>
                  </w:r>
                  <w:proofErr w:type="spellStart"/>
                  <w:r w:rsidR="00987D8F">
                    <w:rPr>
                      <w:color w:val="000000"/>
                      <w:sz w:val="22"/>
                      <w:szCs w:val="22"/>
                    </w:rPr>
                    <w:t>i</w:t>
                  </w:r>
                  <w:r w:rsidR="00AE7652" w:rsidRPr="00AE7652">
                    <w:rPr>
                      <w:color w:val="000000"/>
                      <w:sz w:val="22"/>
                      <w:szCs w:val="22"/>
                    </w:rPr>
                    <w:t>nimliidese</w:t>
                  </w:r>
                  <w:proofErr w:type="spellEnd"/>
                  <w:r w:rsidR="00AE7652" w:rsidRPr="00AE7652">
                    <w:rPr>
                      <w:color w:val="000000"/>
                      <w:sz w:val="22"/>
                      <w:szCs w:val="22"/>
                    </w:rPr>
                    <w:t xml:space="preserve"> 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I2C</w:t>
                  </w:r>
                </w:p>
              </w:tc>
              <w:tc>
                <w:tcPr>
                  <w:tcW w:w="7315" w:type="dxa"/>
                </w:tcPr>
                <w:p w:rsidR="009946A8" w:rsidRPr="009645BF" w:rsidRDefault="00B75557" w:rsidP="00B75557">
                  <w:pPr>
                    <w:rPr>
                      <w:color w:val="000000"/>
                      <w:sz w:val="22"/>
                      <w:szCs w:val="22"/>
                      <w:lang w:val="en-US"/>
                    </w:rPr>
                  </w:pPr>
                  <w:r w:rsidRPr="00631C56">
                    <w:rPr>
                      <w:i/>
                      <w:color w:val="000000"/>
                      <w:sz w:val="22"/>
                      <w:szCs w:val="22"/>
                      <w:lang w:val="en-US"/>
                    </w:rPr>
                    <w:t>Inter-integrated circuit</w:t>
                  </w:r>
                  <w:r w:rsidR="009645BF">
                    <w:rPr>
                      <w:color w:val="000000"/>
                      <w:sz w:val="22"/>
                      <w:szCs w:val="22"/>
                      <w:lang w:val="en-US"/>
                    </w:rPr>
                    <w:t xml:space="preserve">, </w:t>
                  </w:r>
                  <w:proofErr w:type="spellStart"/>
                  <w:r w:rsidR="00987D8F">
                    <w:rPr>
                      <w:color w:val="000000"/>
                      <w:sz w:val="22"/>
                      <w:szCs w:val="22"/>
                      <w:lang w:val="en-US"/>
                    </w:rPr>
                    <w:t>i</w:t>
                  </w:r>
                  <w:r w:rsidR="009645BF" w:rsidRPr="009645BF">
                    <w:rPr>
                      <w:color w:val="000000"/>
                      <w:sz w:val="22"/>
                      <w:szCs w:val="22"/>
                      <w:lang w:val="en-US"/>
                    </w:rPr>
                    <w:t>ahesuunaline</w:t>
                  </w:r>
                  <w:proofErr w:type="spellEnd"/>
                  <w:r w:rsidR="009645BF" w:rsidRPr="009645BF">
                    <w:rPr>
                      <w:color w:val="000000"/>
                      <w:sz w:val="22"/>
                      <w:szCs w:val="22"/>
                      <w:lang w:val="en-US"/>
                    </w:rPr>
                    <w:t xml:space="preserve"> </w:t>
                  </w:r>
                  <w:proofErr w:type="spellStart"/>
                  <w:r w:rsidR="009645BF" w:rsidRPr="009645BF">
                    <w:rPr>
                      <w:color w:val="000000"/>
                      <w:sz w:val="22"/>
                      <w:szCs w:val="22"/>
                      <w:lang w:val="en-US"/>
                    </w:rPr>
                    <w:t>kahesooneline</w:t>
                  </w:r>
                  <w:proofErr w:type="spellEnd"/>
                  <w:r w:rsidR="009645BF" w:rsidRPr="009645BF">
                    <w:rPr>
                      <w:color w:val="000000"/>
                      <w:sz w:val="22"/>
                      <w:szCs w:val="22"/>
                      <w:lang w:val="en-US"/>
                    </w:rPr>
                    <w:t xml:space="preserve"> </w:t>
                  </w:r>
                  <w:proofErr w:type="spellStart"/>
                  <w:r w:rsidR="009645BF" w:rsidRPr="009645BF">
                    <w:rPr>
                      <w:color w:val="000000"/>
                      <w:sz w:val="22"/>
                      <w:szCs w:val="22"/>
                      <w:lang w:val="en-US"/>
                    </w:rPr>
                    <w:t>järjestiksii</w:t>
                  </w:r>
                  <w:r w:rsidR="009645BF">
                    <w:rPr>
                      <w:color w:val="000000"/>
                      <w:sz w:val="22"/>
                      <w:szCs w:val="22"/>
                      <w:lang w:val="en-US"/>
                    </w:rPr>
                    <w:t>n</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IDE</w:t>
                  </w:r>
                </w:p>
              </w:tc>
              <w:tc>
                <w:tcPr>
                  <w:tcW w:w="7315" w:type="dxa"/>
                </w:tcPr>
                <w:p w:rsidR="009946A8" w:rsidRPr="003F0F3D" w:rsidRDefault="009F41A4" w:rsidP="00815171">
                  <w:pPr>
                    <w:rPr>
                      <w:color w:val="000000"/>
                      <w:sz w:val="22"/>
                      <w:szCs w:val="22"/>
                    </w:rPr>
                  </w:pPr>
                  <w:r>
                    <w:rPr>
                      <w:i/>
                      <w:color w:val="000000"/>
                      <w:sz w:val="22"/>
                      <w:szCs w:val="22"/>
                      <w:lang w:val="en-US"/>
                    </w:rPr>
                    <w:t>Integrated development e</w:t>
                  </w:r>
                  <w:r w:rsidR="00B75557" w:rsidRPr="003F0F3D">
                    <w:rPr>
                      <w:i/>
                      <w:color w:val="000000"/>
                      <w:sz w:val="22"/>
                      <w:szCs w:val="22"/>
                      <w:lang w:val="en-US"/>
                    </w:rPr>
                    <w:t>nvironment</w:t>
                  </w:r>
                  <w:r w:rsidR="00B75557" w:rsidRPr="003F0F3D">
                    <w:rPr>
                      <w:color w:val="000000"/>
                      <w:sz w:val="22"/>
                      <w:szCs w:val="22"/>
                    </w:rPr>
                    <w:t>, integreeritud programmeerimiskeskkond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LED</w:t>
                  </w:r>
                </w:p>
              </w:tc>
              <w:tc>
                <w:tcPr>
                  <w:tcW w:w="7315" w:type="dxa"/>
                </w:tcPr>
                <w:p w:rsidR="009946A8" w:rsidRPr="00691481" w:rsidRDefault="009F41A4" w:rsidP="00815171">
                  <w:pPr>
                    <w:pStyle w:val="Tabletext"/>
                    <w:spacing w:after="0"/>
                    <w:rPr>
                      <w:szCs w:val="22"/>
                    </w:rPr>
                  </w:pPr>
                  <w:r>
                    <w:rPr>
                      <w:i/>
                      <w:szCs w:val="22"/>
                      <w:lang w:val="en-US"/>
                    </w:rPr>
                    <w:t>Light emitting d</w:t>
                  </w:r>
                  <w:r w:rsidR="009946A8" w:rsidRPr="00B4400A">
                    <w:rPr>
                      <w:i/>
                      <w:szCs w:val="22"/>
                      <w:lang w:val="en-US"/>
                    </w:rPr>
                    <w:t>iode</w:t>
                  </w:r>
                  <w:r w:rsidR="009946A8" w:rsidRPr="00691481">
                    <w:rPr>
                      <w:szCs w:val="22"/>
                    </w:rPr>
                    <w:t>, valgusdiood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LSB</w:t>
                  </w:r>
                </w:p>
              </w:tc>
              <w:tc>
                <w:tcPr>
                  <w:tcW w:w="7315" w:type="dxa"/>
                </w:tcPr>
                <w:p w:rsidR="009946A8" w:rsidRPr="00691481" w:rsidRDefault="009F41A4" w:rsidP="00B75557">
                  <w:pPr>
                    <w:pStyle w:val="Tabletext"/>
                    <w:spacing w:after="0"/>
                    <w:rPr>
                      <w:color w:val="000000"/>
                      <w:szCs w:val="22"/>
                    </w:rPr>
                  </w:pPr>
                  <w:r>
                    <w:rPr>
                      <w:i/>
                      <w:szCs w:val="22"/>
                      <w:lang w:val="en-US"/>
                    </w:rPr>
                    <w:t>Least significant b</w:t>
                  </w:r>
                  <w:r w:rsidR="009946A8" w:rsidRPr="00C340C7">
                    <w:rPr>
                      <w:i/>
                      <w:szCs w:val="22"/>
                      <w:lang w:val="en-US"/>
                    </w:rPr>
                    <w:t>it</w:t>
                  </w:r>
                  <w:r w:rsidR="009946A8" w:rsidRPr="00691481">
                    <w:rPr>
                      <w:szCs w:val="22"/>
                    </w:rPr>
                    <w:t>, vähima kaaluga bitt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MSB</w:t>
                  </w:r>
                </w:p>
              </w:tc>
              <w:tc>
                <w:tcPr>
                  <w:tcW w:w="7315" w:type="dxa"/>
                </w:tcPr>
                <w:p w:rsidR="009946A8" w:rsidRPr="00691481" w:rsidRDefault="009946A8" w:rsidP="00815171">
                  <w:pPr>
                    <w:pStyle w:val="Tabletext"/>
                    <w:spacing w:after="0"/>
                    <w:rPr>
                      <w:color w:val="000000"/>
                      <w:szCs w:val="22"/>
                    </w:rPr>
                  </w:pPr>
                  <w:r w:rsidRPr="00C340C7">
                    <w:rPr>
                      <w:i/>
                      <w:szCs w:val="22"/>
                      <w:lang w:val="en-US"/>
                    </w:rPr>
                    <w:t xml:space="preserve">Most </w:t>
                  </w:r>
                  <w:r w:rsidR="009F41A4">
                    <w:rPr>
                      <w:i/>
                      <w:szCs w:val="22"/>
                      <w:lang w:val="en-US"/>
                    </w:rPr>
                    <w:t>s</w:t>
                  </w:r>
                  <w:r w:rsidRPr="00C340C7">
                    <w:rPr>
                      <w:i/>
                      <w:szCs w:val="22"/>
                      <w:lang w:val="en-US"/>
                    </w:rPr>
                    <w:t xml:space="preserve">ignificant </w:t>
                  </w:r>
                  <w:r w:rsidR="009F41A4">
                    <w:rPr>
                      <w:i/>
                      <w:szCs w:val="22"/>
                      <w:lang w:val="en-US"/>
                    </w:rPr>
                    <w:t>b</w:t>
                  </w:r>
                  <w:r w:rsidRPr="00C340C7">
                    <w:rPr>
                      <w:i/>
                      <w:szCs w:val="22"/>
                      <w:lang w:val="en-US"/>
                    </w:rPr>
                    <w:t>it</w:t>
                  </w:r>
                  <w:r w:rsidRPr="00691481">
                    <w:rPr>
                      <w:szCs w:val="22"/>
                    </w:rPr>
                    <w:t>, suurima kaaluga bitt</w:t>
                  </w:r>
                </w:p>
              </w:tc>
            </w:tr>
            <w:tr w:rsidR="009946A8" w:rsidRPr="00691481" w:rsidTr="00B642D1">
              <w:trPr>
                <w:trHeight w:val="300"/>
              </w:trPr>
              <w:tc>
                <w:tcPr>
                  <w:tcW w:w="938" w:type="dxa"/>
                  <w:vAlign w:val="bottom"/>
                  <w:hideMark/>
                </w:tcPr>
                <w:p w:rsidR="009946A8" w:rsidRPr="00691481" w:rsidRDefault="002E42AB" w:rsidP="00815171">
                  <w:pPr>
                    <w:rPr>
                      <w:color w:val="000000"/>
                      <w:sz w:val="22"/>
                      <w:szCs w:val="22"/>
                    </w:rPr>
                  </w:pPr>
                  <w:r w:rsidRPr="00691481">
                    <w:rPr>
                      <w:color w:val="000000"/>
                      <w:sz w:val="22"/>
                      <w:szCs w:val="22"/>
                    </w:rPr>
                    <w:t>PS</w:t>
                  </w:r>
                </w:p>
              </w:tc>
              <w:tc>
                <w:tcPr>
                  <w:tcW w:w="7315" w:type="dxa"/>
                </w:tcPr>
                <w:p w:rsidR="009946A8" w:rsidRPr="00691481" w:rsidRDefault="002E42AB" w:rsidP="00815171">
                  <w:pPr>
                    <w:rPr>
                      <w:color w:val="000000"/>
                      <w:sz w:val="22"/>
                      <w:szCs w:val="22"/>
                    </w:rPr>
                  </w:pPr>
                  <w:r w:rsidRPr="00C340C7">
                    <w:rPr>
                      <w:i/>
                      <w:color w:val="000000"/>
                      <w:sz w:val="22"/>
                      <w:szCs w:val="22"/>
                      <w:lang w:val="en-US"/>
                    </w:rPr>
                    <w:t>Protocol select</w:t>
                  </w:r>
                  <w:r w:rsidR="00987D8F">
                    <w:rPr>
                      <w:color w:val="000000"/>
                      <w:sz w:val="22"/>
                      <w:szCs w:val="22"/>
                    </w:rPr>
                    <w:t>, p</w:t>
                  </w:r>
                  <w:r w:rsidRPr="00691481">
                    <w:rPr>
                      <w:color w:val="000000"/>
                      <w:sz w:val="22"/>
                      <w:szCs w:val="22"/>
                    </w:rPr>
                    <w:t>rotokolli valik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RXD</w:t>
                  </w:r>
                </w:p>
              </w:tc>
              <w:tc>
                <w:tcPr>
                  <w:tcW w:w="7315" w:type="dxa"/>
                </w:tcPr>
                <w:p w:rsidR="009946A8" w:rsidRPr="00691481" w:rsidRDefault="00790CA6" w:rsidP="00815171">
                  <w:pPr>
                    <w:rPr>
                      <w:color w:val="000000"/>
                      <w:sz w:val="22"/>
                      <w:szCs w:val="22"/>
                    </w:rPr>
                  </w:pPr>
                  <w:r w:rsidRPr="00C340C7">
                    <w:rPr>
                      <w:i/>
                      <w:color w:val="000000"/>
                      <w:sz w:val="22"/>
                      <w:szCs w:val="22"/>
                      <w:lang w:val="en-US"/>
                    </w:rPr>
                    <w:t>Receive data</w:t>
                  </w:r>
                  <w:r w:rsidR="00C340C7">
                    <w:rPr>
                      <w:i/>
                      <w:color w:val="000000"/>
                      <w:sz w:val="22"/>
                      <w:szCs w:val="22"/>
                      <w:lang w:val="en-US"/>
                    </w:rPr>
                    <w:t xml:space="preserve"> signal</w:t>
                  </w:r>
                  <w:r w:rsidRPr="00691481">
                    <w:rPr>
                      <w:color w:val="000000"/>
                      <w:sz w:val="22"/>
                      <w:szCs w:val="22"/>
                    </w:rPr>
                    <w:t>,</w:t>
                  </w:r>
                  <w:r w:rsidR="00B91BDB">
                    <w:rPr>
                      <w:color w:val="000000"/>
                      <w:sz w:val="22"/>
                      <w:szCs w:val="22"/>
                    </w:rPr>
                    <w:t xml:space="preserve"> vastuvõtmis 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SAI</w:t>
                  </w:r>
                </w:p>
              </w:tc>
              <w:tc>
                <w:tcPr>
                  <w:tcW w:w="7315" w:type="dxa"/>
                </w:tcPr>
                <w:p w:rsidR="009946A8" w:rsidRPr="009B2D9C" w:rsidRDefault="00691481" w:rsidP="00815171">
                  <w:pPr>
                    <w:rPr>
                      <w:color w:val="000000"/>
                      <w:sz w:val="22"/>
                      <w:szCs w:val="22"/>
                      <w:lang w:val="en-US"/>
                    </w:rPr>
                  </w:pPr>
                  <w:r w:rsidRPr="009B2D9C">
                    <w:rPr>
                      <w:i/>
                      <w:color w:val="000000"/>
                      <w:sz w:val="22"/>
                      <w:szCs w:val="22"/>
                      <w:lang w:val="en-US"/>
                    </w:rPr>
                    <w:t xml:space="preserve">Serial </w:t>
                  </w:r>
                  <w:r w:rsidR="009F41A4">
                    <w:rPr>
                      <w:i/>
                      <w:color w:val="000000"/>
                      <w:sz w:val="22"/>
                      <w:szCs w:val="22"/>
                      <w:lang w:val="en-US"/>
                    </w:rPr>
                    <w:t>a</w:t>
                  </w:r>
                  <w:r w:rsidRPr="009B2D9C">
                    <w:rPr>
                      <w:i/>
                      <w:color w:val="000000"/>
                      <w:sz w:val="22"/>
                      <w:szCs w:val="22"/>
                      <w:lang w:val="en-US"/>
                    </w:rPr>
                    <w:t xml:space="preserve">udio </w:t>
                  </w:r>
                  <w:r w:rsidR="009F41A4">
                    <w:rPr>
                      <w:i/>
                      <w:color w:val="000000"/>
                      <w:sz w:val="22"/>
                      <w:szCs w:val="22"/>
                      <w:lang w:val="en-US"/>
                    </w:rPr>
                    <w:t>i</w:t>
                  </w:r>
                  <w:r w:rsidRPr="009B2D9C">
                    <w:rPr>
                      <w:i/>
                      <w:color w:val="000000"/>
                      <w:sz w:val="22"/>
                      <w:szCs w:val="22"/>
                      <w:lang w:val="en-US"/>
                    </w:rPr>
                    <w:t>nterface</w:t>
                  </w:r>
                  <w:r w:rsidR="009B2D9C">
                    <w:rPr>
                      <w:color w:val="000000"/>
                      <w:sz w:val="22"/>
                      <w:szCs w:val="22"/>
                      <w:lang w:val="en-US"/>
                    </w:rPr>
                    <w:t xml:space="preserve">, </w:t>
                  </w:r>
                  <w:r w:rsidR="00F22D9B">
                    <w:rPr>
                      <w:color w:val="000000"/>
                      <w:sz w:val="22"/>
                      <w:szCs w:val="22"/>
                    </w:rPr>
                    <w:t>järjestik</w:t>
                  </w:r>
                  <w:r w:rsidR="008C62F5" w:rsidRPr="008C62F5">
                    <w:rPr>
                      <w:color w:val="000000"/>
                      <w:sz w:val="22"/>
                      <w:szCs w:val="22"/>
                    </w:rPr>
                    <w:t xml:space="preserve"> heli liides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SCL</w:t>
                  </w:r>
                </w:p>
              </w:tc>
              <w:tc>
                <w:tcPr>
                  <w:tcW w:w="7315" w:type="dxa"/>
                </w:tcPr>
                <w:p w:rsidR="009946A8" w:rsidRPr="00A1327D" w:rsidRDefault="00A1327D" w:rsidP="00815171">
                  <w:pPr>
                    <w:rPr>
                      <w:color w:val="000000"/>
                      <w:sz w:val="22"/>
                      <w:szCs w:val="22"/>
                      <w:lang w:val="en-US"/>
                    </w:rPr>
                  </w:pPr>
                  <w:r w:rsidRPr="00A1327D">
                    <w:rPr>
                      <w:i/>
                      <w:color w:val="000000"/>
                      <w:sz w:val="22"/>
                      <w:szCs w:val="22"/>
                      <w:lang w:val="en-US"/>
                    </w:rPr>
                    <w:t>Clock line</w:t>
                  </w:r>
                  <w:r>
                    <w:rPr>
                      <w:color w:val="000000"/>
                      <w:sz w:val="22"/>
                      <w:szCs w:val="22"/>
                      <w:lang w:val="en-US"/>
                    </w:rPr>
                    <w:t>,</w:t>
                  </w:r>
                  <w:r w:rsidR="002C1F10">
                    <w:rPr>
                      <w:color w:val="000000"/>
                      <w:sz w:val="22"/>
                      <w:szCs w:val="22"/>
                      <w:lang w:val="en-US"/>
                    </w:rPr>
                    <w:t xml:space="preserve"> </w:t>
                  </w:r>
                  <w:r w:rsidR="00923369" w:rsidRPr="00923369">
                    <w:rPr>
                      <w:color w:val="000000"/>
                      <w:sz w:val="22"/>
                      <w:szCs w:val="22"/>
                    </w:rPr>
                    <w:t>takti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SDA</w:t>
                  </w:r>
                </w:p>
              </w:tc>
              <w:tc>
                <w:tcPr>
                  <w:tcW w:w="7315" w:type="dxa"/>
                </w:tcPr>
                <w:p w:rsidR="009946A8" w:rsidRPr="002C1F10" w:rsidRDefault="002C1F10" w:rsidP="00815171">
                  <w:pPr>
                    <w:rPr>
                      <w:color w:val="000000"/>
                      <w:sz w:val="22"/>
                      <w:szCs w:val="22"/>
                      <w:lang w:val="en-US"/>
                    </w:rPr>
                  </w:pPr>
                  <w:r w:rsidRPr="002C1F10">
                    <w:rPr>
                      <w:i/>
                      <w:color w:val="000000"/>
                      <w:sz w:val="22"/>
                      <w:szCs w:val="22"/>
                      <w:lang w:val="en-US"/>
                    </w:rPr>
                    <w:t>Data line</w:t>
                  </w:r>
                  <w:r w:rsidRPr="002C1F10">
                    <w:rPr>
                      <w:color w:val="000000"/>
                      <w:sz w:val="22"/>
                      <w:szCs w:val="22"/>
                      <w:lang w:val="en-US"/>
                    </w:rPr>
                    <w:t>,</w:t>
                  </w:r>
                  <w:r w:rsidR="00923369">
                    <w:rPr>
                      <w:color w:val="000000"/>
                      <w:sz w:val="22"/>
                      <w:szCs w:val="22"/>
                      <w:lang w:val="en-US"/>
                    </w:rPr>
                    <w:t xml:space="preserve"> </w:t>
                  </w:r>
                  <w:r w:rsidR="00923369" w:rsidRPr="00923369">
                    <w:rPr>
                      <w:color w:val="000000"/>
                      <w:sz w:val="22"/>
                      <w:szCs w:val="22"/>
                    </w:rPr>
                    <w:t>andme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SDIO</w:t>
                  </w:r>
                </w:p>
              </w:tc>
              <w:tc>
                <w:tcPr>
                  <w:tcW w:w="7315" w:type="dxa"/>
                </w:tcPr>
                <w:p w:rsidR="009946A8" w:rsidRPr="00406F40" w:rsidRDefault="00406F40" w:rsidP="00815171">
                  <w:pPr>
                    <w:rPr>
                      <w:color w:val="000000"/>
                      <w:sz w:val="22"/>
                      <w:szCs w:val="22"/>
                    </w:rPr>
                  </w:pPr>
                  <w:r w:rsidRPr="00406F40">
                    <w:rPr>
                      <w:i/>
                      <w:color w:val="000000"/>
                      <w:sz w:val="22"/>
                      <w:szCs w:val="22"/>
                      <w:lang w:val="en-US"/>
                    </w:rPr>
                    <w:t xml:space="preserve">Secure </w:t>
                  </w:r>
                  <w:r w:rsidR="009F41A4">
                    <w:rPr>
                      <w:i/>
                      <w:color w:val="000000"/>
                      <w:sz w:val="22"/>
                      <w:szCs w:val="22"/>
                      <w:lang w:val="en-US"/>
                    </w:rPr>
                    <w:t>d</w:t>
                  </w:r>
                  <w:r w:rsidRPr="00406F40">
                    <w:rPr>
                      <w:i/>
                      <w:color w:val="000000"/>
                      <w:sz w:val="22"/>
                      <w:szCs w:val="22"/>
                      <w:lang w:val="en-US"/>
                    </w:rPr>
                    <w:t>igital input/output card</w:t>
                  </w:r>
                  <w:r>
                    <w:rPr>
                      <w:color w:val="000000"/>
                      <w:sz w:val="22"/>
                      <w:szCs w:val="22"/>
                    </w:rPr>
                    <w:t>,</w:t>
                  </w:r>
                  <w:r w:rsidR="00E963E4">
                    <w:rPr>
                      <w:color w:val="000000"/>
                      <w:sz w:val="22"/>
                      <w:szCs w:val="22"/>
                    </w:rPr>
                    <w:t xml:space="preserve"> SD sisend-väljundkaart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SPI</w:t>
                  </w:r>
                </w:p>
              </w:tc>
              <w:tc>
                <w:tcPr>
                  <w:tcW w:w="7315" w:type="dxa"/>
                </w:tcPr>
                <w:p w:rsidR="009946A8" w:rsidRPr="005C2AA9" w:rsidRDefault="00371F07" w:rsidP="00980EC6">
                  <w:pPr>
                    <w:tabs>
                      <w:tab w:val="left" w:pos="2966"/>
                    </w:tabs>
                    <w:rPr>
                      <w:color w:val="000000"/>
                      <w:sz w:val="22"/>
                      <w:szCs w:val="22"/>
                    </w:rPr>
                  </w:pPr>
                  <w:r w:rsidRPr="004A5960">
                    <w:rPr>
                      <w:i/>
                      <w:color w:val="000000"/>
                      <w:sz w:val="22"/>
                      <w:szCs w:val="22"/>
                      <w:lang w:val="en-US"/>
                    </w:rPr>
                    <w:t>Serial Peripheral interface</w:t>
                  </w:r>
                  <w:r w:rsidR="005C2AA9">
                    <w:rPr>
                      <w:color w:val="000000"/>
                      <w:sz w:val="22"/>
                      <w:szCs w:val="22"/>
                    </w:rPr>
                    <w:t>,</w:t>
                  </w:r>
                  <w:r w:rsidR="00987D8F">
                    <w:rPr>
                      <w:color w:val="000000"/>
                      <w:sz w:val="22"/>
                      <w:szCs w:val="22"/>
                    </w:rPr>
                    <w:t xml:space="preserve"> </w:t>
                  </w:r>
                  <w:r w:rsidR="00980EC6">
                    <w:rPr>
                      <w:color w:val="000000"/>
                      <w:sz w:val="22"/>
                      <w:szCs w:val="22"/>
                    </w:rPr>
                    <w:t>järjestikliidesega väliseade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SRAM</w:t>
                  </w:r>
                </w:p>
              </w:tc>
              <w:tc>
                <w:tcPr>
                  <w:tcW w:w="7315" w:type="dxa"/>
                </w:tcPr>
                <w:p w:rsidR="009946A8" w:rsidRPr="00691481" w:rsidRDefault="009F41A4" w:rsidP="00815171">
                  <w:pPr>
                    <w:pStyle w:val="Tabletext"/>
                    <w:spacing w:after="0"/>
                    <w:rPr>
                      <w:szCs w:val="22"/>
                    </w:rPr>
                  </w:pPr>
                  <w:r>
                    <w:rPr>
                      <w:i/>
                      <w:szCs w:val="22"/>
                      <w:lang w:val="en-US"/>
                    </w:rPr>
                    <w:t>Static r</w:t>
                  </w:r>
                  <w:r w:rsidR="009946A8" w:rsidRPr="000A78DA">
                    <w:rPr>
                      <w:i/>
                      <w:szCs w:val="22"/>
                      <w:lang w:val="en-US"/>
                    </w:rPr>
                    <w:t xml:space="preserve">andom </w:t>
                  </w:r>
                  <w:r>
                    <w:rPr>
                      <w:i/>
                      <w:szCs w:val="22"/>
                      <w:lang w:val="en-US"/>
                    </w:rPr>
                    <w:t>a</w:t>
                  </w:r>
                  <w:r w:rsidR="009946A8" w:rsidRPr="000A78DA">
                    <w:rPr>
                      <w:i/>
                      <w:szCs w:val="22"/>
                      <w:lang w:val="en-US"/>
                    </w:rPr>
                    <w:t xml:space="preserve">ccess </w:t>
                  </w:r>
                  <w:r>
                    <w:rPr>
                      <w:i/>
                      <w:szCs w:val="22"/>
                      <w:lang w:val="en-US"/>
                    </w:rPr>
                    <w:t>m</w:t>
                  </w:r>
                  <w:r w:rsidR="009946A8" w:rsidRPr="000A78DA">
                    <w:rPr>
                      <w:i/>
                      <w:szCs w:val="22"/>
                      <w:lang w:val="en-US"/>
                    </w:rPr>
                    <w:t>emory</w:t>
                  </w:r>
                  <w:r w:rsidR="009946A8" w:rsidRPr="00691481">
                    <w:rPr>
                      <w:szCs w:val="22"/>
                    </w:rPr>
                    <w:t>, staatiline muutmälu</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TXD</w:t>
                  </w:r>
                </w:p>
              </w:tc>
              <w:tc>
                <w:tcPr>
                  <w:tcW w:w="7315" w:type="dxa"/>
                </w:tcPr>
                <w:p w:rsidR="009946A8" w:rsidRPr="00691481" w:rsidRDefault="00790CA6" w:rsidP="00815171">
                  <w:pPr>
                    <w:rPr>
                      <w:color w:val="000000"/>
                      <w:sz w:val="22"/>
                      <w:szCs w:val="22"/>
                    </w:rPr>
                  </w:pPr>
                  <w:r w:rsidRPr="000A78DA">
                    <w:rPr>
                      <w:i/>
                      <w:color w:val="000000"/>
                      <w:sz w:val="22"/>
                      <w:szCs w:val="22"/>
                      <w:lang w:val="en-US"/>
                    </w:rPr>
                    <w:t>Transmit data</w:t>
                  </w:r>
                  <w:r w:rsidR="00413C5B" w:rsidRPr="000A78DA">
                    <w:rPr>
                      <w:i/>
                      <w:color w:val="000000"/>
                      <w:sz w:val="22"/>
                      <w:szCs w:val="22"/>
                      <w:lang w:val="en-US"/>
                    </w:rPr>
                    <w:t xml:space="preserve"> signal</w:t>
                  </w:r>
                  <w:r w:rsidRPr="00691481">
                    <w:rPr>
                      <w:color w:val="000000"/>
                      <w:sz w:val="22"/>
                      <w:szCs w:val="22"/>
                    </w:rPr>
                    <w:t>,</w:t>
                  </w:r>
                  <w:r w:rsidR="00980EC6">
                    <w:rPr>
                      <w:color w:val="000000"/>
                      <w:sz w:val="22"/>
                      <w:szCs w:val="22"/>
                    </w:rPr>
                    <w:t xml:space="preserve"> saatmis 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UART</w:t>
                  </w:r>
                </w:p>
              </w:tc>
              <w:tc>
                <w:tcPr>
                  <w:tcW w:w="7315" w:type="dxa"/>
                </w:tcPr>
                <w:p w:rsidR="009946A8" w:rsidRPr="00222341" w:rsidRDefault="009F2278" w:rsidP="00815171">
                  <w:pPr>
                    <w:rPr>
                      <w:color w:val="000000"/>
                      <w:sz w:val="22"/>
                      <w:szCs w:val="22"/>
                    </w:rPr>
                  </w:pPr>
                  <w:r>
                    <w:rPr>
                      <w:i/>
                      <w:color w:val="000000"/>
                      <w:sz w:val="22"/>
                      <w:szCs w:val="22"/>
                      <w:lang w:val="en-US"/>
                    </w:rPr>
                    <w:t>Universal a</w:t>
                  </w:r>
                  <w:r w:rsidR="00222341" w:rsidRPr="004A5960">
                    <w:rPr>
                      <w:i/>
                      <w:color w:val="000000"/>
                      <w:sz w:val="22"/>
                      <w:szCs w:val="22"/>
                      <w:lang w:val="en-US"/>
                    </w:rPr>
                    <w:t xml:space="preserve">synchronous </w:t>
                  </w:r>
                  <w:r>
                    <w:rPr>
                      <w:i/>
                      <w:color w:val="000000"/>
                      <w:sz w:val="22"/>
                      <w:szCs w:val="22"/>
                      <w:lang w:val="en-US"/>
                    </w:rPr>
                    <w:t>r</w:t>
                  </w:r>
                  <w:r w:rsidR="00222341" w:rsidRPr="004A5960">
                    <w:rPr>
                      <w:i/>
                      <w:color w:val="000000"/>
                      <w:sz w:val="22"/>
                      <w:szCs w:val="22"/>
                      <w:lang w:val="en-US"/>
                    </w:rPr>
                    <w:t>eceiver/</w:t>
                  </w:r>
                  <w:r>
                    <w:rPr>
                      <w:i/>
                      <w:color w:val="000000"/>
                      <w:sz w:val="22"/>
                      <w:szCs w:val="22"/>
                      <w:lang w:val="en-US"/>
                    </w:rPr>
                    <w:t>t</w:t>
                  </w:r>
                  <w:r w:rsidR="00222341" w:rsidRPr="004A5960">
                    <w:rPr>
                      <w:i/>
                      <w:color w:val="000000"/>
                      <w:sz w:val="22"/>
                      <w:szCs w:val="22"/>
                      <w:lang w:val="en-US"/>
                    </w:rPr>
                    <w:t>ransmitter</w:t>
                  </w:r>
                  <w:r>
                    <w:rPr>
                      <w:color w:val="000000"/>
                      <w:sz w:val="22"/>
                      <w:szCs w:val="22"/>
                    </w:rPr>
                    <w:t>,</w:t>
                  </w:r>
                  <w:r w:rsidR="0057601B">
                    <w:rPr>
                      <w:color w:val="000000"/>
                      <w:sz w:val="22"/>
                      <w:szCs w:val="22"/>
                    </w:rPr>
                    <w:t xml:space="preserve"> </w:t>
                  </w:r>
                  <w:r w:rsidR="0057601B" w:rsidRPr="0057601B">
                    <w:rPr>
                      <w:color w:val="000000"/>
                      <w:sz w:val="22"/>
                      <w:szCs w:val="22"/>
                    </w:rPr>
                    <w:t xml:space="preserve">universaalne </w:t>
                  </w:r>
                  <w:proofErr w:type="spellStart"/>
                  <w:r w:rsidR="0057601B" w:rsidRPr="0057601B">
                    <w:rPr>
                      <w:color w:val="000000"/>
                      <w:sz w:val="22"/>
                      <w:szCs w:val="22"/>
                    </w:rPr>
                    <w:t>asünkroontransiiver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USART</w:t>
                  </w:r>
                </w:p>
              </w:tc>
              <w:tc>
                <w:tcPr>
                  <w:tcW w:w="7315" w:type="dxa"/>
                </w:tcPr>
                <w:p w:rsidR="009946A8" w:rsidRPr="00691481" w:rsidRDefault="00470F77" w:rsidP="00815171">
                  <w:pPr>
                    <w:rPr>
                      <w:color w:val="000000"/>
                      <w:sz w:val="22"/>
                      <w:szCs w:val="22"/>
                    </w:rPr>
                  </w:pPr>
                  <w:r>
                    <w:rPr>
                      <w:i/>
                      <w:color w:val="000000"/>
                      <w:sz w:val="22"/>
                      <w:szCs w:val="22"/>
                      <w:lang w:val="en-US"/>
                    </w:rPr>
                    <w:t xml:space="preserve">Universal </w:t>
                  </w:r>
                  <w:r w:rsidRPr="004A5960">
                    <w:rPr>
                      <w:i/>
                      <w:color w:val="000000"/>
                      <w:sz w:val="22"/>
                      <w:szCs w:val="22"/>
                      <w:lang w:val="en-US"/>
                    </w:rPr>
                    <w:t xml:space="preserve">synchronous </w:t>
                  </w:r>
                  <w:r>
                    <w:rPr>
                      <w:i/>
                      <w:color w:val="000000"/>
                      <w:sz w:val="22"/>
                      <w:szCs w:val="22"/>
                      <w:lang w:val="en-US"/>
                    </w:rPr>
                    <w:t>receiver/t</w:t>
                  </w:r>
                  <w:r w:rsidRPr="004A5960">
                    <w:rPr>
                      <w:i/>
                      <w:color w:val="000000"/>
                      <w:sz w:val="22"/>
                      <w:szCs w:val="22"/>
                      <w:lang w:val="en-US"/>
                    </w:rPr>
                    <w:t>ransmitter</w:t>
                  </w:r>
                  <w:r>
                    <w:rPr>
                      <w:color w:val="000000"/>
                      <w:sz w:val="22"/>
                      <w:szCs w:val="22"/>
                      <w:lang w:val="en-US"/>
                    </w:rPr>
                    <w:t xml:space="preserve">, </w:t>
                  </w:r>
                  <w:proofErr w:type="spellStart"/>
                  <w:r>
                    <w:rPr>
                      <w:color w:val="000000"/>
                      <w:sz w:val="22"/>
                      <w:szCs w:val="22"/>
                      <w:lang w:val="en-US"/>
                    </w:rPr>
                    <w:t>universaalne</w:t>
                  </w:r>
                  <w:proofErr w:type="spellEnd"/>
                  <w:r>
                    <w:rPr>
                      <w:color w:val="000000"/>
                      <w:sz w:val="22"/>
                      <w:szCs w:val="22"/>
                      <w:lang w:val="en-US"/>
                    </w:rPr>
                    <w:t xml:space="preserve"> </w:t>
                  </w:r>
                  <w:proofErr w:type="spellStart"/>
                  <w:r w:rsidRPr="0057601B">
                    <w:rPr>
                      <w:color w:val="000000"/>
                      <w:sz w:val="22"/>
                      <w:szCs w:val="22"/>
                      <w:lang w:val="en-US"/>
                    </w:rPr>
                    <w:t>sünkroontransiiver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USB</w:t>
                  </w:r>
                </w:p>
              </w:tc>
              <w:tc>
                <w:tcPr>
                  <w:tcW w:w="7315" w:type="dxa"/>
                </w:tcPr>
                <w:p w:rsidR="009946A8" w:rsidRPr="00691481" w:rsidRDefault="009946A8" w:rsidP="00815171">
                  <w:pPr>
                    <w:rPr>
                      <w:color w:val="000000"/>
                      <w:sz w:val="22"/>
                      <w:szCs w:val="22"/>
                    </w:rPr>
                  </w:pPr>
                  <w:r w:rsidRPr="000A78DA">
                    <w:rPr>
                      <w:i/>
                      <w:sz w:val="22"/>
                      <w:szCs w:val="22"/>
                      <w:lang w:val="en-US"/>
                    </w:rPr>
                    <w:t xml:space="preserve">Universal </w:t>
                  </w:r>
                  <w:r w:rsidR="009F41A4">
                    <w:rPr>
                      <w:i/>
                      <w:sz w:val="22"/>
                      <w:szCs w:val="22"/>
                      <w:lang w:val="en-US"/>
                    </w:rPr>
                    <w:t>s</w:t>
                  </w:r>
                  <w:r w:rsidRPr="000A78DA">
                    <w:rPr>
                      <w:i/>
                      <w:sz w:val="22"/>
                      <w:szCs w:val="22"/>
                      <w:lang w:val="en-US"/>
                    </w:rPr>
                    <w:t xml:space="preserve">erial </w:t>
                  </w:r>
                  <w:r w:rsidR="009F41A4">
                    <w:rPr>
                      <w:i/>
                      <w:sz w:val="22"/>
                      <w:szCs w:val="22"/>
                      <w:lang w:val="en-US"/>
                    </w:rPr>
                    <w:t>b</w:t>
                  </w:r>
                  <w:r w:rsidRPr="000A78DA">
                    <w:rPr>
                      <w:i/>
                      <w:sz w:val="22"/>
                      <w:szCs w:val="22"/>
                      <w:lang w:val="en-US"/>
                    </w:rPr>
                    <w:t>us</w:t>
                  </w:r>
                  <w:r w:rsidRPr="00691481">
                    <w:rPr>
                      <w:sz w:val="22"/>
                      <w:szCs w:val="22"/>
                    </w:rPr>
                    <w:t>, universaalne järjestiksiin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WIFI</w:t>
                  </w:r>
                </w:p>
              </w:tc>
              <w:tc>
                <w:tcPr>
                  <w:tcW w:w="7315" w:type="dxa"/>
                </w:tcPr>
                <w:p w:rsidR="009946A8" w:rsidRPr="00691481" w:rsidRDefault="009946A8" w:rsidP="00815171">
                  <w:pPr>
                    <w:pStyle w:val="Tabletext"/>
                    <w:spacing w:after="0"/>
                    <w:rPr>
                      <w:color w:val="000000"/>
                      <w:szCs w:val="22"/>
                    </w:rPr>
                  </w:pPr>
                  <w:r w:rsidRPr="00E55B0D">
                    <w:rPr>
                      <w:i/>
                      <w:szCs w:val="22"/>
                      <w:lang w:val="en-US"/>
                    </w:rPr>
                    <w:t xml:space="preserve">Wireless </w:t>
                  </w:r>
                  <w:r w:rsidR="009F41A4">
                    <w:rPr>
                      <w:i/>
                      <w:szCs w:val="22"/>
                      <w:lang w:val="en-US"/>
                    </w:rPr>
                    <w:t>f</w:t>
                  </w:r>
                  <w:r w:rsidRPr="00E55B0D">
                    <w:rPr>
                      <w:i/>
                      <w:szCs w:val="22"/>
                      <w:lang w:val="en-US"/>
                    </w:rPr>
                    <w:t>idelity</w:t>
                  </w:r>
                  <w:r w:rsidRPr="00691481">
                    <w:rPr>
                      <w:szCs w:val="22"/>
                    </w:rPr>
                    <w:t>, raadiokohtvõrk</w:t>
                  </w:r>
                </w:p>
              </w:tc>
            </w:tr>
          </w:tbl>
          <w:p w:rsidR="00EF0731" w:rsidRPr="00B45014" w:rsidRDefault="00EF0731" w:rsidP="00EB2E10">
            <w:pPr>
              <w:pStyle w:val="Tabletext"/>
            </w:pPr>
          </w:p>
        </w:tc>
        <w:tc>
          <w:tcPr>
            <w:tcW w:w="222" w:type="dxa"/>
            <w:shd w:val="clear" w:color="auto" w:fill="auto"/>
          </w:tcPr>
          <w:p w:rsidR="00D11344" w:rsidRPr="00B45014" w:rsidRDefault="00D11344" w:rsidP="009946A8">
            <w:pPr>
              <w:pStyle w:val="Tabletext"/>
            </w:pPr>
          </w:p>
        </w:tc>
      </w:tr>
      <w:tr w:rsidR="00EF0731" w:rsidRPr="00B45014" w:rsidTr="00DE0A93">
        <w:trPr>
          <w:trHeight w:val="397"/>
        </w:trPr>
        <w:tc>
          <w:tcPr>
            <w:tcW w:w="8283" w:type="dxa"/>
            <w:shd w:val="clear" w:color="auto" w:fill="auto"/>
          </w:tcPr>
          <w:p w:rsidR="00EF0731" w:rsidRPr="00B45014" w:rsidRDefault="00EF0731" w:rsidP="00EB2E10">
            <w:pPr>
              <w:pStyle w:val="Tabletext"/>
            </w:pPr>
          </w:p>
        </w:tc>
        <w:tc>
          <w:tcPr>
            <w:tcW w:w="222" w:type="dxa"/>
            <w:shd w:val="clear" w:color="auto" w:fill="auto"/>
          </w:tcPr>
          <w:p w:rsidR="00BE1EBA" w:rsidRPr="00B45014" w:rsidRDefault="00BE1EBA" w:rsidP="00EB2E10">
            <w:pPr>
              <w:pStyle w:val="Tabletext"/>
            </w:pPr>
          </w:p>
        </w:tc>
      </w:tr>
    </w:tbl>
    <w:p w:rsidR="00EF7646" w:rsidRPr="00B45014" w:rsidRDefault="00EF7646" w:rsidP="00AC07C4">
      <w:pPr>
        <w:sectPr w:rsidR="00EF7646" w:rsidRPr="00B45014" w:rsidSect="003C451D">
          <w:footnotePr>
            <w:numRestart w:val="eachPage"/>
          </w:footnotePr>
          <w:pgSz w:w="11907" w:h="16840" w:code="9"/>
          <w:pgMar w:top="1418" w:right="1701" w:bottom="1418" w:left="1701" w:header="709" w:footer="851" w:gutter="0"/>
          <w:cols w:space="708"/>
        </w:sectPr>
      </w:pPr>
    </w:p>
    <w:p w:rsidR="00EF7646" w:rsidRDefault="00EF7646" w:rsidP="0040413D">
      <w:pPr>
        <w:pStyle w:val="Headingcenter"/>
      </w:pPr>
      <w:bookmarkStart w:id="17" w:name="_Toc483155254"/>
      <w:bookmarkStart w:id="18" w:name="_Toc483163005"/>
      <w:r w:rsidRPr="00B45014">
        <w:lastRenderedPageBreak/>
        <w:t>Sisukord</w:t>
      </w:r>
      <w:bookmarkEnd w:id="17"/>
      <w:bookmarkEnd w:id="18"/>
    </w:p>
    <w:sdt>
      <w:sdtPr>
        <w:id w:val="-832373288"/>
        <w:docPartObj>
          <w:docPartGallery w:val="Table of Contents"/>
          <w:docPartUnique/>
        </w:docPartObj>
      </w:sdtPr>
      <w:sdtEndPr>
        <w:rPr>
          <w:b/>
          <w:bCs/>
          <w:noProof/>
        </w:rPr>
      </w:sdtEndPr>
      <w:sdtContent>
        <w:p w:rsidR="0042249A" w:rsidRDefault="00E600B3">
          <w:pPr>
            <w:pStyle w:val="TOC1"/>
            <w:tabs>
              <w:tab w:val="right" w:leader="dot" w:pos="849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83163005" w:history="1">
            <w:r w:rsidR="0042249A" w:rsidRPr="004A5387">
              <w:rPr>
                <w:rStyle w:val="Hyperlink"/>
                <w:noProof/>
              </w:rPr>
              <w:t>Sisukord</w:t>
            </w:r>
            <w:r w:rsidR="0042249A">
              <w:rPr>
                <w:noProof/>
                <w:webHidden/>
              </w:rPr>
              <w:tab/>
            </w:r>
            <w:r w:rsidR="0042249A">
              <w:rPr>
                <w:noProof/>
                <w:webHidden/>
              </w:rPr>
              <w:fldChar w:fldCharType="begin"/>
            </w:r>
            <w:r w:rsidR="0042249A">
              <w:rPr>
                <w:noProof/>
                <w:webHidden/>
              </w:rPr>
              <w:instrText xml:space="preserve"> PAGEREF _Toc483163005 \h </w:instrText>
            </w:r>
            <w:r w:rsidR="0042249A">
              <w:rPr>
                <w:noProof/>
                <w:webHidden/>
              </w:rPr>
            </w:r>
            <w:r w:rsidR="0042249A">
              <w:rPr>
                <w:noProof/>
                <w:webHidden/>
              </w:rPr>
              <w:fldChar w:fldCharType="separate"/>
            </w:r>
            <w:r w:rsidR="0042249A">
              <w:rPr>
                <w:noProof/>
                <w:webHidden/>
              </w:rPr>
              <w:t>6</w:t>
            </w:r>
            <w:r w:rsidR="0042249A">
              <w:rPr>
                <w:noProof/>
                <w:webHidden/>
              </w:rPr>
              <w:fldChar w:fldCharType="end"/>
            </w:r>
          </w:hyperlink>
        </w:p>
        <w:p w:rsidR="0042249A" w:rsidRDefault="0042249A">
          <w:pPr>
            <w:pStyle w:val="TOC1"/>
            <w:tabs>
              <w:tab w:val="right" w:leader="dot" w:pos="8495"/>
            </w:tabs>
            <w:rPr>
              <w:rFonts w:asciiTheme="minorHAnsi" w:eastAsiaTheme="minorEastAsia" w:hAnsiTheme="minorHAnsi" w:cstheme="minorBidi"/>
              <w:noProof/>
              <w:sz w:val="22"/>
              <w:szCs w:val="22"/>
              <w:lang w:val="en-US"/>
            </w:rPr>
          </w:pPr>
          <w:hyperlink w:anchor="_Toc483163006" w:history="1">
            <w:r w:rsidRPr="004A5387">
              <w:rPr>
                <w:rStyle w:val="Hyperlink"/>
                <w:noProof/>
              </w:rPr>
              <w:t>Jooniste loetelu</w:t>
            </w:r>
            <w:r>
              <w:rPr>
                <w:noProof/>
                <w:webHidden/>
              </w:rPr>
              <w:tab/>
            </w:r>
            <w:r>
              <w:rPr>
                <w:noProof/>
                <w:webHidden/>
              </w:rPr>
              <w:fldChar w:fldCharType="begin"/>
            </w:r>
            <w:r>
              <w:rPr>
                <w:noProof/>
                <w:webHidden/>
              </w:rPr>
              <w:instrText xml:space="preserve"> PAGEREF _Toc483163006 \h </w:instrText>
            </w:r>
            <w:r>
              <w:rPr>
                <w:noProof/>
                <w:webHidden/>
              </w:rPr>
            </w:r>
            <w:r>
              <w:rPr>
                <w:noProof/>
                <w:webHidden/>
              </w:rPr>
              <w:fldChar w:fldCharType="separate"/>
            </w:r>
            <w:r>
              <w:rPr>
                <w:noProof/>
                <w:webHidden/>
              </w:rPr>
              <w:t>9</w:t>
            </w:r>
            <w:r>
              <w:rPr>
                <w:noProof/>
                <w:webHidden/>
              </w:rPr>
              <w:fldChar w:fldCharType="end"/>
            </w:r>
          </w:hyperlink>
        </w:p>
        <w:p w:rsidR="0042249A" w:rsidRDefault="0042249A">
          <w:pPr>
            <w:pStyle w:val="TOC1"/>
            <w:tabs>
              <w:tab w:val="right" w:leader="dot" w:pos="8495"/>
            </w:tabs>
            <w:rPr>
              <w:rFonts w:asciiTheme="minorHAnsi" w:eastAsiaTheme="minorEastAsia" w:hAnsiTheme="minorHAnsi" w:cstheme="minorBidi"/>
              <w:noProof/>
              <w:sz w:val="22"/>
              <w:szCs w:val="22"/>
              <w:lang w:val="en-US"/>
            </w:rPr>
          </w:pPr>
          <w:hyperlink w:anchor="_Toc483163007" w:history="1">
            <w:r w:rsidRPr="004A5387">
              <w:rPr>
                <w:rStyle w:val="Hyperlink"/>
                <w:noProof/>
              </w:rPr>
              <w:t>Tabelite loetelu</w:t>
            </w:r>
            <w:r>
              <w:rPr>
                <w:noProof/>
                <w:webHidden/>
              </w:rPr>
              <w:tab/>
            </w:r>
            <w:r>
              <w:rPr>
                <w:noProof/>
                <w:webHidden/>
              </w:rPr>
              <w:fldChar w:fldCharType="begin"/>
            </w:r>
            <w:r>
              <w:rPr>
                <w:noProof/>
                <w:webHidden/>
              </w:rPr>
              <w:instrText xml:space="preserve"> PAGEREF _Toc483163007 \h </w:instrText>
            </w:r>
            <w:r>
              <w:rPr>
                <w:noProof/>
                <w:webHidden/>
              </w:rPr>
            </w:r>
            <w:r>
              <w:rPr>
                <w:noProof/>
                <w:webHidden/>
              </w:rPr>
              <w:fldChar w:fldCharType="separate"/>
            </w:r>
            <w:r>
              <w:rPr>
                <w:noProof/>
                <w:webHidden/>
              </w:rPr>
              <w:t>10</w:t>
            </w:r>
            <w:r>
              <w:rPr>
                <w:noProof/>
                <w:webHidden/>
              </w:rPr>
              <w:fldChar w:fldCharType="end"/>
            </w:r>
          </w:hyperlink>
        </w:p>
        <w:p w:rsidR="0042249A" w:rsidRDefault="0042249A">
          <w:pPr>
            <w:pStyle w:val="TOC1"/>
            <w:tabs>
              <w:tab w:val="right" w:leader="dot" w:pos="8495"/>
            </w:tabs>
            <w:rPr>
              <w:rFonts w:asciiTheme="minorHAnsi" w:eastAsiaTheme="minorEastAsia" w:hAnsiTheme="minorHAnsi" w:cstheme="minorBidi"/>
              <w:noProof/>
              <w:sz w:val="22"/>
              <w:szCs w:val="22"/>
              <w:lang w:val="en-US"/>
            </w:rPr>
          </w:pPr>
          <w:hyperlink w:anchor="_Toc483163008" w:history="1">
            <w:r w:rsidRPr="004A5387">
              <w:rPr>
                <w:rStyle w:val="Hyperlink"/>
                <w:noProof/>
              </w:rPr>
              <w:t>1 Sissejuhatus</w:t>
            </w:r>
            <w:r>
              <w:rPr>
                <w:noProof/>
                <w:webHidden/>
              </w:rPr>
              <w:tab/>
            </w:r>
            <w:r>
              <w:rPr>
                <w:noProof/>
                <w:webHidden/>
              </w:rPr>
              <w:fldChar w:fldCharType="begin"/>
            </w:r>
            <w:r>
              <w:rPr>
                <w:noProof/>
                <w:webHidden/>
              </w:rPr>
              <w:instrText xml:space="preserve"> PAGEREF _Toc483163008 \h </w:instrText>
            </w:r>
            <w:r>
              <w:rPr>
                <w:noProof/>
                <w:webHidden/>
              </w:rPr>
            </w:r>
            <w:r>
              <w:rPr>
                <w:noProof/>
                <w:webHidden/>
              </w:rPr>
              <w:fldChar w:fldCharType="separate"/>
            </w:r>
            <w:r>
              <w:rPr>
                <w:noProof/>
                <w:webHidden/>
              </w:rPr>
              <w:t>11</w:t>
            </w:r>
            <w:r>
              <w:rPr>
                <w:noProof/>
                <w:webHidden/>
              </w:rPr>
              <w:fldChar w:fldCharType="end"/>
            </w:r>
          </w:hyperlink>
        </w:p>
        <w:p w:rsidR="0042249A" w:rsidRDefault="0042249A">
          <w:pPr>
            <w:pStyle w:val="TOC1"/>
            <w:tabs>
              <w:tab w:val="right" w:leader="dot" w:pos="8495"/>
            </w:tabs>
            <w:rPr>
              <w:rFonts w:asciiTheme="minorHAnsi" w:eastAsiaTheme="minorEastAsia" w:hAnsiTheme="minorHAnsi" w:cstheme="minorBidi"/>
              <w:noProof/>
              <w:sz w:val="22"/>
              <w:szCs w:val="22"/>
              <w:lang w:val="en-US"/>
            </w:rPr>
          </w:pPr>
          <w:hyperlink w:anchor="_Toc483163009" w:history="1">
            <w:r w:rsidRPr="004A5387">
              <w:rPr>
                <w:rStyle w:val="Hyperlink"/>
                <w:noProof/>
              </w:rPr>
              <w:t>2 Riistvara</w:t>
            </w:r>
            <w:r>
              <w:rPr>
                <w:noProof/>
                <w:webHidden/>
              </w:rPr>
              <w:tab/>
            </w:r>
            <w:r>
              <w:rPr>
                <w:noProof/>
                <w:webHidden/>
              </w:rPr>
              <w:fldChar w:fldCharType="begin"/>
            </w:r>
            <w:r>
              <w:rPr>
                <w:noProof/>
                <w:webHidden/>
              </w:rPr>
              <w:instrText xml:space="preserve"> PAGEREF _Toc483163009 \h </w:instrText>
            </w:r>
            <w:r>
              <w:rPr>
                <w:noProof/>
                <w:webHidden/>
              </w:rPr>
            </w:r>
            <w:r>
              <w:rPr>
                <w:noProof/>
                <w:webHidden/>
              </w:rPr>
              <w:fldChar w:fldCharType="separate"/>
            </w:r>
            <w:r>
              <w:rPr>
                <w:noProof/>
                <w:webHidden/>
              </w:rPr>
              <w:t>13</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10" w:history="1">
            <w:r w:rsidRPr="004A5387">
              <w:rPr>
                <w:rStyle w:val="Hyperlink"/>
                <w:noProof/>
              </w:rPr>
              <w:t>2.1 Süsteemi nõuded</w:t>
            </w:r>
            <w:r>
              <w:rPr>
                <w:noProof/>
                <w:webHidden/>
              </w:rPr>
              <w:tab/>
            </w:r>
            <w:r>
              <w:rPr>
                <w:noProof/>
                <w:webHidden/>
              </w:rPr>
              <w:fldChar w:fldCharType="begin"/>
            </w:r>
            <w:r>
              <w:rPr>
                <w:noProof/>
                <w:webHidden/>
              </w:rPr>
              <w:instrText xml:space="preserve"> PAGEREF _Toc483163010 \h </w:instrText>
            </w:r>
            <w:r>
              <w:rPr>
                <w:noProof/>
                <w:webHidden/>
              </w:rPr>
            </w:r>
            <w:r>
              <w:rPr>
                <w:noProof/>
                <w:webHidden/>
              </w:rPr>
              <w:fldChar w:fldCharType="separate"/>
            </w:r>
            <w:r>
              <w:rPr>
                <w:noProof/>
                <w:webHidden/>
              </w:rPr>
              <w:t>13</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11" w:history="1">
            <w:r w:rsidRPr="004A5387">
              <w:rPr>
                <w:rStyle w:val="Hyperlink"/>
                <w:noProof/>
              </w:rPr>
              <w:t>2.2 Arendusplaat STM32 F446RE</w:t>
            </w:r>
            <w:r>
              <w:rPr>
                <w:noProof/>
                <w:webHidden/>
              </w:rPr>
              <w:tab/>
            </w:r>
            <w:r>
              <w:rPr>
                <w:noProof/>
                <w:webHidden/>
              </w:rPr>
              <w:fldChar w:fldCharType="begin"/>
            </w:r>
            <w:r>
              <w:rPr>
                <w:noProof/>
                <w:webHidden/>
              </w:rPr>
              <w:instrText xml:space="preserve"> PAGEREF _Toc483163011 \h </w:instrText>
            </w:r>
            <w:r>
              <w:rPr>
                <w:noProof/>
                <w:webHidden/>
              </w:rPr>
            </w:r>
            <w:r>
              <w:rPr>
                <w:noProof/>
                <w:webHidden/>
              </w:rPr>
              <w:fldChar w:fldCharType="separate"/>
            </w:r>
            <w:r>
              <w:rPr>
                <w:noProof/>
                <w:webHidden/>
              </w:rPr>
              <w:t>15</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12" w:history="1">
            <w:r w:rsidRPr="004A5387">
              <w:rPr>
                <w:rStyle w:val="Hyperlink"/>
                <w:noProof/>
              </w:rPr>
              <w:t>2.3 Kiirendusandur Bosch BNO055</w:t>
            </w:r>
            <w:r>
              <w:rPr>
                <w:noProof/>
                <w:webHidden/>
              </w:rPr>
              <w:tab/>
            </w:r>
            <w:r>
              <w:rPr>
                <w:noProof/>
                <w:webHidden/>
              </w:rPr>
              <w:fldChar w:fldCharType="begin"/>
            </w:r>
            <w:r>
              <w:rPr>
                <w:noProof/>
                <w:webHidden/>
              </w:rPr>
              <w:instrText xml:space="preserve"> PAGEREF _Toc483163012 \h </w:instrText>
            </w:r>
            <w:r>
              <w:rPr>
                <w:noProof/>
                <w:webHidden/>
              </w:rPr>
            </w:r>
            <w:r>
              <w:rPr>
                <w:noProof/>
                <w:webHidden/>
              </w:rPr>
              <w:fldChar w:fldCharType="separate"/>
            </w:r>
            <w:r>
              <w:rPr>
                <w:noProof/>
                <w:webHidden/>
              </w:rPr>
              <w:t>16</w:t>
            </w:r>
            <w:r>
              <w:rPr>
                <w:noProof/>
                <w:webHidden/>
              </w:rPr>
              <w:fldChar w:fldCharType="end"/>
            </w:r>
          </w:hyperlink>
        </w:p>
        <w:p w:rsidR="0042249A" w:rsidRDefault="0042249A">
          <w:pPr>
            <w:pStyle w:val="TOC3"/>
            <w:tabs>
              <w:tab w:val="right" w:leader="dot" w:pos="8495"/>
            </w:tabs>
            <w:rPr>
              <w:rFonts w:asciiTheme="minorHAnsi" w:eastAsiaTheme="minorEastAsia" w:hAnsiTheme="minorHAnsi" w:cstheme="minorBidi"/>
              <w:noProof/>
              <w:sz w:val="22"/>
              <w:szCs w:val="22"/>
              <w:lang w:val="en-US"/>
            </w:rPr>
          </w:pPr>
          <w:hyperlink w:anchor="_Toc483163013" w:history="1">
            <w:r w:rsidRPr="004A5387">
              <w:rPr>
                <w:rStyle w:val="Hyperlink"/>
                <w:noProof/>
              </w:rPr>
              <w:t>2.3.1 Kiirendusandur Bosch BNO055 Register</w:t>
            </w:r>
            <w:r>
              <w:rPr>
                <w:noProof/>
                <w:webHidden/>
              </w:rPr>
              <w:tab/>
            </w:r>
            <w:r>
              <w:rPr>
                <w:noProof/>
                <w:webHidden/>
              </w:rPr>
              <w:fldChar w:fldCharType="begin"/>
            </w:r>
            <w:r>
              <w:rPr>
                <w:noProof/>
                <w:webHidden/>
              </w:rPr>
              <w:instrText xml:space="preserve"> PAGEREF _Toc483163013 \h </w:instrText>
            </w:r>
            <w:r>
              <w:rPr>
                <w:noProof/>
                <w:webHidden/>
              </w:rPr>
            </w:r>
            <w:r>
              <w:rPr>
                <w:noProof/>
                <w:webHidden/>
              </w:rPr>
              <w:fldChar w:fldCharType="separate"/>
            </w:r>
            <w:r>
              <w:rPr>
                <w:noProof/>
                <w:webHidden/>
              </w:rPr>
              <w:t>16</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14" w:history="1">
            <w:r w:rsidRPr="004A5387">
              <w:rPr>
                <w:rStyle w:val="Hyperlink"/>
                <w:noProof/>
              </w:rPr>
              <w:t>2.4 Protokollid</w:t>
            </w:r>
            <w:r>
              <w:rPr>
                <w:noProof/>
                <w:webHidden/>
              </w:rPr>
              <w:tab/>
            </w:r>
            <w:r>
              <w:rPr>
                <w:noProof/>
                <w:webHidden/>
              </w:rPr>
              <w:fldChar w:fldCharType="begin"/>
            </w:r>
            <w:r>
              <w:rPr>
                <w:noProof/>
                <w:webHidden/>
              </w:rPr>
              <w:instrText xml:space="preserve"> PAGEREF _Toc483163014 \h </w:instrText>
            </w:r>
            <w:r>
              <w:rPr>
                <w:noProof/>
                <w:webHidden/>
              </w:rPr>
            </w:r>
            <w:r>
              <w:rPr>
                <w:noProof/>
                <w:webHidden/>
              </w:rPr>
              <w:fldChar w:fldCharType="separate"/>
            </w:r>
            <w:r>
              <w:rPr>
                <w:noProof/>
                <w:webHidden/>
              </w:rPr>
              <w:t>17</w:t>
            </w:r>
            <w:r>
              <w:rPr>
                <w:noProof/>
                <w:webHidden/>
              </w:rPr>
              <w:fldChar w:fldCharType="end"/>
            </w:r>
          </w:hyperlink>
        </w:p>
        <w:p w:rsidR="0042249A" w:rsidRDefault="0042249A">
          <w:pPr>
            <w:pStyle w:val="TOC3"/>
            <w:tabs>
              <w:tab w:val="right" w:leader="dot" w:pos="8495"/>
            </w:tabs>
            <w:rPr>
              <w:rFonts w:asciiTheme="minorHAnsi" w:eastAsiaTheme="minorEastAsia" w:hAnsiTheme="minorHAnsi" w:cstheme="minorBidi"/>
              <w:noProof/>
              <w:sz w:val="22"/>
              <w:szCs w:val="22"/>
              <w:lang w:val="en-US"/>
            </w:rPr>
          </w:pPr>
          <w:hyperlink w:anchor="_Toc483163015" w:history="1">
            <w:r w:rsidRPr="004A5387">
              <w:rPr>
                <w:rStyle w:val="Hyperlink"/>
                <w:noProof/>
              </w:rPr>
              <w:t>2.4.1 Protokoll UART</w:t>
            </w:r>
            <w:r>
              <w:rPr>
                <w:noProof/>
                <w:webHidden/>
              </w:rPr>
              <w:tab/>
            </w:r>
            <w:r>
              <w:rPr>
                <w:noProof/>
                <w:webHidden/>
              </w:rPr>
              <w:fldChar w:fldCharType="begin"/>
            </w:r>
            <w:r>
              <w:rPr>
                <w:noProof/>
                <w:webHidden/>
              </w:rPr>
              <w:instrText xml:space="preserve"> PAGEREF _Toc483163015 \h </w:instrText>
            </w:r>
            <w:r>
              <w:rPr>
                <w:noProof/>
                <w:webHidden/>
              </w:rPr>
            </w:r>
            <w:r>
              <w:rPr>
                <w:noProof/>
                <w:webHidden/>
              </w:rPr>
              <w:fldChar w:fldCharType="separate"/>
            </w:r>
            <w:r>
              <w:rPr>
                <w:noProof/>
                <w:webHidden/>
              </w:rPr>
              <w:t>17</w:t>
            </w:r>
            <w:r>
              <w:rPr>
                <w:noProof/>
                <w:webHidden/>
              </w:rPr>
              <w:fldChar w:fldCharType="end"/>
            </w:r>
          </w:hyperlink>
        </w:p>
        <w:p w:rsidR="0042249A" w:rsidRDefault="0042249A">
          <w:pPr>
            <w:pStyle w:val="TOC3"/>
            <w:tabs>
              <w:tab w:val="right" w:leader="dot" w:pos="8495"/>
            </w:tabs>
            <w:rPr>
              <w:rFonts w:asciiTheme="minorHAnsi" w:eastAsiaTheme="minorEastAsia" w:hAnsiTheme="minorHAnsi" w:cstheme="minorBidi"/>
              <w:noProof/>
              <w:sz w:val="22"/>
              <w:szCs w:val="22"/>
              <w:lang w:val="en-US"/>
            </w:rPr>
          </w:pPr>
          <w:hyperlink w:anchor="_Toc483163016" w:history="1">
            <w:r w:rsidRPr="004A5387">
              <w:rPr>
                <w:rStyle w:val="Hyperlink"/>
                <w:noProof/>
              </w:rPr>
              <w:t>2.4.2 Protokoll RS-485</w:t>
            </w:r>
            <w:r>
              <w:rPr>
                <w:noProof/>
                <w:webHidden/>
              </w:rPr>
              <w:tab/>
            </w:r>
            <w:r>
              <w:rPr>
                <w:noProof/>
                <w:webHidden/>
              </w:rPr>
              <w:fldChar w:fldCharType="begin"/>
            </w:r>
            <w:r>
              <w:rPr>
                <w:noProof/>
                <w:webHidden/>
              </w:rPr>
              <w:instrText xml:space="preserve"> PAGEREF _Toc483163016 \h </w:instrText>
            </w:r>
            <w:r>
              <w:rPr>
                <w:noProof/>
                <w:webHidden/>
              </w:rPr>
            </w:r>
            <w:r>
              <w:rPr>
                <w:noProof/>
                <w:webHidden/>
              </w:rPr>
              <w:fldChar w:fldCharType="separate"/>
            </w:r>
            <w:r>
              <w:rPr>
                <w:noProof/>
                <w:webHidden/>
              </w:rPr>
              <w:t>18</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17" w:history="1">
            <w:r w:rsidRPr="004A5387">
              <w:rPr>
                <w:rStyle w:val="Hyperlink"/>
                <w:noProof/>
              </w:rPr>
              <w:t>2.5 Ülevaade sarnastest lahendustest</w:t>
            </w:r>
            <w:r>
              <w:rPr>
                <w:noProof/>
                <w:webHidden/>
              </w:rPr>
              <w:tab/>
            </w:r>
            <w:r>
              <w:rPr>
                <w:noProof/>
                <w:webHidden/>
              </w:rPr>
              <w:fldChar w:fldCharType="begin"/>
            </w:r>
            <w:r>
              <w:rPr>
                <w:noProof/>
                <w:webHidden/>
              </w:rPr>
              <w:instrText xml:space="preserve"> PAGEREF _Toc483163017 \h </w:instrText>
            </w:r>
            <w:r>
              <w:rPr>
                <w:noProof/>
                <w:webHidden/>
              </w:rPr>
            </w:r>
            <w:r>
              <w:rPr>
                <w:noProof/>
                <w:webHidden/>
              </w:rPr>
              <w:fldChar w:fldCharType="separate"/>
            </w:r>
            <w:r>
              <w:rPr>
                <w:noProof/>
                <w:webHidden/>
              </w:rPr>
              <w:t>19</w:t>
            </w:r>
            <w:r>
              <w:rPr>
                <w:noProof/>
                <w:webHidden/>
              </w:rPr>
              <w:fldChar w:fldCharType="end"/>
            </w:r>
          </w:hyperlink>
        </w:p>
        <w:p w:rsidR="0042249A" w:rsidRDefault="0042249A">
          <w:pPr>
            <w:pStyle w:val="TOC3"/>
            <w:tabs>
              <w:tab w:val="right" w:leader="dot" w:pos="8495"/>
            </w:tabs>
            <w:rPr>
              <w:rFonts w:asciiTheme="minorHAnsi" w:eastAsiaTheme="minorEastAsia" w:hAnsiTheme="minorHAnsi" w:cstheme="minorBidi"/>
              <w:noProof/>
              <w:sz w:val="22"/>
              <w:szCs w:val="22"/>
              <w:lang w:val="en-US"/>
            </w:rPr>
          </w:pPr>
          <w:hyperlink w:anchor="_Toc483163018" w:history="1">
            <w:r w:rsidRPr="004A5387">
              <w:rPr>
                <w:rStyle w:val="Hyperlink"/>
                <w:noProof/>
              </w:rPr>
              <w:t>2.5.1 Wearable sensors for Reliable fall detection</w:t>
            </w:r>
            <w:r>
              <w:rPr>
                <w:noProof/>
                <w:webHidden/>
              </w:rPr>
              <w:tab/>
            </w:r>
            <w:r>
              <w:rPr>
                <w:noProof/>
                <w:webHidden/>
              </w:rPr>
              <w:fldChar w:fldCharType="begin"/>
            </w:r>
            <w:r>
              <w:rPr>
                <w:noProof/>
                <w:webHidden/>
              </w:rPr>
              <w:instrText xml:space="preserve"> PAGEREF _Toc483163018 \h </w:instrText>
            </w:r>
            <w:r>
              <w:rPr>
                <w:noProof/>
                <w:webHidden/>
              </w:rPr>
            </w:r>
            <w:r>
              <w:rPr>
                <w:noProof/>
                <w:webHidden/>
              </w:rPr>
              <w:fldChar w:fldCharType="separate"/>
            </w:r>
            <w:r>
              <w:rPr>
                <w:noProof/>
                <w:webHidden/>
              </w:rPr>
              <w:t>19</w:t>
            </w:r>
            <w:r>
              <w:rPr>
                <w:noProof/>
                <w:webHidden/>
              </w:rPr>
              <w:fldChar w:fldCharType="end"/>
            </w:r>
          </w:hyperlink>
        </w:p>
        <w:p w:rsidR="0042249A" w:rsidRDefault="0042249A">
          <w:pPr>
            <w:pStyle w:val="TOC3"/>
            <w:tabs>
              <w:tab w:val="right" w:leader="dot" w:pos="8495"/>
            </w:tabs>
            <w:rPr>
              <w:rFonts w:asciiTheme="minorHAnsi" w:eastAsiaTheme="minorEastAsia" w:hAnsiTheme="minorHAnsi" w:cstheme="minorBidi"/>
              <w:noProof/>
              <w:sz w:val="22"/>
              <w:szCs w:val="22"/>
              <w:lang w:val="en-US"/>
            </w:rPr>
          </w:pPr>
          <w:hyperlink w:anchor="_Toc483163019" w:history="1">
            <w:r w:rsidRPr="004A5387">
              <w:rPr>
                <w:rStyle w:val="Hyperlink"/>
                <w:noProof/>
              </w:rPr>
              <w:t>2.5.2 Accurate, Fast Fall Detection Using Gyroscopes and Accelerometer-Derived Posture Information</w:t>
            </w:r>
            <w:r>
              <w:rPr>
                <w:noProof/>
                <w:webHidden/>
              </w:rPr>
              <w:tab/>
            </w:r>
            <w:r>
              <w:rPr>
                <w:noProof/>
                <w:webHidden/>
              </w:rPr>
              <w:fldChar w:fldCharType="begin"/>
            </w:r>
            <w:r>
              <w:rPr>
                <w:noProof/>
                <w:webHidden/>
              </w:rPr>
              <w:instrText xml:space="preserve"> PAGEREF _Toc483163019 \h </w:instrText>
            </w:r>
            <w:r>
              <w:rPr>
                <w:noProof/>
                <w:webHidden/>
              </w:rPr>
            </w:r>
            <w:r>
              <w:rPr>
                <w:noProof/>
                <w:webHidden/>
              </w:rPr>
              <w:fldChar w:fldCharType="separate"/>
            </w:r>
            <w:r>
              <w:rPr>
                <w:noProof/>
                <w:webHidden/>
              </w:rPr>
              <w:t>19</w:t>
            </w:r>
            <w:r>
              <w:rPr>
                <w:noProof/>
                <w:webHidden/>
              </w:rPr>
              <w:fldChar w:fldCharType="end"/>
            </w:r>
          </w:hyperlink>
        </w:p>
        <w:p w:rsidR="0042249A" w:rsidRDefault="0042249A">
          <w:pPr>
            <w:pStyle w:val="TOC3"/>
            <w:tabs>
              <w:tab w:val="right" w:leader="dot" w:pos="8495"/>
            </w:tabs>
            <w:rPr>
              <w:rFonts w:asciiTheme="minorHAnsi" w:eastAsiaTheme="minorEastAsia" w:hAnsiTheme="minorHAnsi" w:cstheme="minorBidi"/>
              <w:noProof/>
              <w:sz w:val="22"/>
              <w:szCs w:val="22"/>
              <w:lang w:val="en-US"/>
            </w:rPr>
          </w:pPr>
          <w:hyperlink w:anchor="_Toc483163020" w:history="1">
            <w:r w:rsidRPr="004A5387">
              <w:rPr>
                <w:rStyle w:val="Hyperlink"/>
                <w:noProof/>
              </w:rPr>
              <w:t>2.5.3 Philips GoSafe</w:t>
            </w:r>
            <w:r>
              <w:rPr>
                <w:noProof/>
                <w:webHidden/>
              </w:rPr>
              <w:tab/>
            </w:r>
            <w:r>
              <w:rPr>
                <w:noProof/>
                <w:webHidden/>
              </w:rPr>
              <w:fldChar w:fldCharType="begin"/>
            </w:r>
            <w:r>
              <w:rPr>
                <w:noProof/>
                <w:webHidden/>
              </w:rPr>
              <w:instrText xml:space="preserve"> PAGEREF _Toc483163020 \h </w:instrText>
            </w:r>
            <w:r>
              <w:rPr>
                <w:noProof/>
                <w:webHidden/>
              </w:rPr>
            </w:r>
            <w:r>
              <w:rPr>
                <w:noProof/>
                <w:webHidden/>
              </w:rPr>
              <w:fldChar w:fldCharType="separate"/>
            </w:r>
            <w:r>
              <w:rPr>
                <w:noProof/>
                <w:webHidden/>
              </w:rPr>
              <w:t>19</w:t>
            </w:r>
            <w:r>
              <w:rPr>
                <w:noProof/>
                <w:webHidden/>
              </w:rPr>
              <w:fldChar w:fldCharType="end"/>
            </w:r>
          </w:hyperlink>
        </w:p>
        <w:p w:rsidR="0042249A" w:rsidRDefault="0042249A">
          <w:pPr>
            <w:pStyle w:val="TOC3"/>
            <w:tabs>
              <w:tab w:val="right" w:leader="dot" w:pos="8495"/>
            </w:tabs>
            <w:rPr>
              <w:rFonts w:asciiTheme="minorHAnsi" w:eastAsiaTheme="minorEastAsia" w:hAnsiTheme="minorHAnsi" w:cstheme="minorBidi"/>
              <w:noProof/>
              <w:sz w:val="22"/>
              <w:szCs w:val="22"/>
              <w:lang w:val="en-US"/>
            </w:rPr>
          </w:pPr>
          <w:hyperlink w:anchor="_Toc483163021" w:history="1">
            <w:r w:rsidRPr="004A5387">
              <w:rPr>
                <w:rStyle w:val="Hyperlink"/>
                <w:noProof/>
              </w:rPr>
              <w:t>2.5.4 Shimmer sensing</w:t>
            </w:r>
            <w:r>
              <w:rPr>
                <w:noProof/>
                <w:webHidden/>
              </w:rPr>
              <w:tab/>
            </w:r>
            <w:r>
              <w:rPr>
                <w:noProof/>
                <w:webHidden/>
              </w:rPr>
              <w:fldChar w:fldCharType="begin"/>
            </w:r>
            <w:r>
              <w:rPr>
                <w:noProof/>
                <w:webHidden/>
              </w:rPr>
              <w:instrText xml:space="preserve"> PAGEREF _Toc483163021 \h </w:instrText>
            </w:r>
            <w:r>
              <w:rPr>
                <w:noProof/>
                <w:webHidden/>
              </w:rPr>
            </w:r>
            <w:r>
              <w:rPr>
                <w:noProof/>
                <w:webHidden/>
              </w:rPr>
              <w:fldChar w:fldCharType="separate"/>
            </w:r>
            <w:r>
              <w:rPr>
                <w:noProof/>
                <w:webHidden/>
              </w:rPr>
              <w:t>20</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22" w:history="1">
            <w:r w:rsidRPr="004A5387">
              <w:rPr>
                <w:rStyle w:val="Hyperlink"/>
                <w:noProof/>
              </w:rPr>
              <w:t xml:space="preserve">2.6 Arendusplaadi ja sensori vahelised </w:t>
            </w:r>
            <w:r w:rsidRPr="004A5387">
              <w:rPr>
                <w:rStyle w:val="Hyperlink"/>
                <w:noProof/>
                <w:lang w:val="en-US"/>
              </w:rPr>
              <w:t>ü</w:t>
            </w:r>
            <w:r w:rsidRPr="004A5387">
              <w:rPr>
                <w:rStyle w:val="Hyperlink"/>
                <w:noProof/>
              </w:rPr>
              <w:t>hendused</w:t>
            </w:r>
            <w:r>
              <w:rPr>
                <w:noProof/>
                <w:webHidden/>
              </w:rPr>
              <w:tab/>
            </w:r>
            <w:r>
              <w:rPr>
                <w:noProof/>
                <w:webHidden/>
              </w:rPr>
              <w:fldChar w:fldCharType="begin"/>
            </w:r>
            <w:r>
              <w:rPr>
                <w:noProof/>
                <w:webHidden/>
              </w:rPr>
              <w:instrText xml:space="preserve"> PAGEREF _Toc483163022 \h </w:instrText>
            </w:r>
            <w:r>
              <w:rPr>
                <w:noProof/>
                <w:webHidden/>
              </w:rPr>
            </w:r>
            <w:r>
              <w:rPr>
                <w:noProof/>
                <w:webHidden/>
              </w:rPr>
              <w:fldChar w:fldCharType="separate"/>
            </w:r>
            <w:r>
              <w:rPr>
                <w:noProof/>
                <w:webHidden/>
              </w:rPr>
              <w:t>20</w:t>
            </w:r>
            <w:r>
              <w:rPr>
                <w:noProof/>
                <w:webHidden/>
              </w:rPr>
              <w:fldChar w:fldCharType="end"/>
            </w:r>
          </w:hyperlink>
        </w:p>
        <w:p w:rsidR="0042249A" w:rsidRDefault="0042249A">
          <w:pPr>
            <w:pStyle w:val="TOC1"/>
            <w:tabs>
              <w:tab w:val="right" w:leader="dot" w:pos="8495"/>
            </w:tabs>
            <w:rPr>
              <w:rFonts w:asciiTheme="minorHAnsi" w:eastAsiaTheme="minorEastAsia" w:hAnsiTheme="minorHAnsi" w:cstheme="minorBidi"/>
              <w:noProof/>
              <w:sz w:val="22"/>
              <w:szCs w:val="22"/>
              <w:lang w:val="en-US"/>
            </w:rPr>
          </w:pPr>
          <w:hyperlink w:anchor="_Toc483163023" w:history="1">
            <w:r w:rsidRPr="004A5387">
              <w:rPr>
                <w:rStyle w:val="Hyperlink"/>
                <w:noProof/>
              </w:rPr>
              <w:t>3 Tarkvara</w:t>
            </w:r>
            <w:r>
              <w:rPr>
                <w:noProof/>
                <w:webHidden/>
              </w:rPr>
              <w:tab/>
            </w:r>
            <w:r>
              <w:rPr>
                <w:noProof/>
                <w:webHidden/>
              </w:rPr>
              <w:fldChar w:fldCharType="begin"/>
            </w:r>
            <w:r>
              <w:rPr>
                <w:noProof/>
                <w:webHidden/>
              </w:rPr>
              <w:instrText xml:space="preserve"> PAGEREF _Toc483163023 \h </w:instrText>
            </w:r>
            <w:r>
              <w:rPr>
                <w:noProof/>
                <w:webHidden/>
              </w:rPr>
            </w:r>
            <w:r>
              <w:rPr>
                <w:noProof/>
                <w:webHidden/>
              </w:rPr>
              <w:fldChar w:fldCharType="separate"/>
            </w:r>
            <w:r>
              <w:rPr>
                <w:noProof/>
                <w:webHidden/>
              </w:rPr>
              <w:t>21</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24" w:history="1">
            <w:r w:rsidRPr="004A5387">
              <w:rPr>
                <w:rStyle w:val="Hyperlink"/>
                <w:noProof/>
              </w:rPr>
              <w:t>3.1 STM32CubeMX programm</w:t>
            </w:r>
            <w:r>
              <w:rPr>
                <w:noProof/>
                <w:webHidden/>
              </w:rPr>
              <w:tab/>
            </w:r>
            <w:r>
              <w:rPr>
                <w:noProof/>
                <w:webHidden/>
              </w:rPr>
              <w:fldChar w:fldCharType="begin"/>
            </w:r>
            <w:r>
              <w:rPr>
                <w:noProof/>
                <w:webHidden/>
              </w:rPr>
              <w:instrText xml:space="preserve"> PAGEREF _Toc483163024 \h </w:instrText>
            </w:r>
            <w:r>
              <w:rPr>
                <w:noProof/>
                <w:webHidden/>
              </w:rPr>
            </w:r>
            <w:r>
              <w:rPr>
                <w:noProof/>
                <w:webHidden/>
              </w:rPr>
              <w:fldChar w:fldCharType="separate"/>
            </w:r>
            <w:r>
              <w:rPr>
                <w:noProof/>
                <w:webHidden/>
              </w:rPr>
              <w:t>21</w:t>
            </w:r>
            <w:r>
              <w:rPr>
                <w:noProof/>
                <w:webHidden/>
              </w:rPr>
              <w:fldChar w:fldCharType="end"/>
            </w:r>
          </w:hyperlink>
        </w:p>
        <w:p w:rsidR="0042249A" w:rsidRDefault="0042249A">
          <w:pPr>
            <w:pStyle w:val="TOC3"/>
            <w:tabs>
              <w:tab w:val="right" w:leader="dot" w:pos="8495"/>
            </w:tabs>
            <w:rPr>
              <w:rFonts w:asciiTheme="minorHAnsi" w:eastAsiaTheme="minorEastAsia" w:hAnsiTheme="minorHAnsi" w:cstheme="minorBidi"/>
              <w:noProof/>
              <w:sz w:val="22"/>
              <w:szCs w:val="22"/>
              <w:lang w:val="en-US"/>
            </w:rPr>
          </w:pPr>
          <w:hyperlink w:anchor="_Toc483163025" w:history="1">
            <w:r w:rsidRPr="004A5387">
              <w:rPr>
                <w:rStyle w:val="Hyperlink"/>
                <w:noProof/>
              </w:rPr>
              <w:t>3.1.1 STM32Cube HAL teek</w:t>
            </w:r>
            <w:r>
              <w:rPr>
                <w:noProof/>
                <w:webHidden/>
              </w:rPr>
              <w:tab/>
            </w:r>
            <w:r>
              <w:rPr>
                <w:noProof/>
                <w:webHidden/>
              </w:rPr>
              <w:fldChar w:fldCharType="begin"/>
            </w:r>
            <w:r>
              <w:rPr>
                <w:noProof/>
                <w:webHidden/>
              </w:rPr>
              <w:instrText xml:space="preserve"> PAGEREF _Toc483163025 \h </w:instrText>
            </w:r>
            <w:r>
              <w:rPr>
                <w:noProof/>
                <w:webHidden/>
              </w:rPr>
            </w:r>
            <w:r>
              <w:rPr>
                <w:noProof/>
                <w:webHidden/>
              </w:rPr>
              <w:fldChar w:fldCharType="separate"/>
            </w:r>
            <w:r>
              <w:rPr>
                <w:noProof/>
                <w:webHidden/>
              </w:rPr>
              <w:t>22</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26" w:history="1">
            <w:r w:rsidRPr="004A5387">
              <w:rPr>
                <w:rStyle w:val="Hyperlink"/>
                <w:noProof/>
              </w:rPr>
              <w:t>3.2 Programmi töö</w:t>
            </w:r>
            <w:r>
              <w:rPr>
                <w:noProof/>
                <w:webHidden/>
              </w:rPr>
              <w:tab/>
            </w:r>
            <w:r>
              <w:rPr>
                <w:noProof/>
                <w:webHidden/>
              </w:rPr>
              <w:fldChar w:fldCharType="begin"/>
            </w:r>
            <w:r>
              <w:rPr>
                <w:noProof/>
                <w:webHidden/>
              </w:rPr>
              <w:instrText xml:space="preserve"> PAGEREF _Toc483163026 \h </w:instrText>
            </w:r>
            <w:r>
              <w:rPr>
                <w:noProof/>
                <w:webHidden/>
              </w:rPr>
            </w:r>
            <w:r>
              <w:rPr>
                <w:noProof/>
                <w:webHidden/>
              </w:rPr>
              <w:fldChar w:fldCharType="separate"/>
            </w:r>
            <w:r>
              <w:rPr>
                <w:noProof/>
                <w:webHidden/>
              </w:rPr>
              <w:t>23</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27" w:history="1">
            <w:r w:rsidRPr="004A5387">
              <w:rPr>
                <w:rStyle w:val="Hyperlink"/>
                <w:noProof/>
              </w:rPr>
              <w:t>3.3 Arendusplaadi initsialiseerimine</w:t>
            </w:r>
            <w:r>
              <w:rPr>
                <w:noProof/>
                <w:webHidden/>
              </w:rPr>
              <w:tab/>
            </w:r>
            <w:r>
              <w:rPr>
                <w:noProof/>
                <w:webHidden/>
              </w:rPr>
              <w:fldChar w:fldCharType="begin"/>
            </w:r>
            <w:r>
              <w:rPr>
                <w:noProof/>
                <w:webHidden/>
              </w:rPr>
              <w:instrText xml:space="preserve"> PAGEREF _Toc483163027 \h </w:instrText>
            </w:r>
            <w:r>
              <w:rPr>
                <w:noProof/>
                <w:webHidden/>
              </w:rPr>
            </w:r>
            <w:r>
              <w:rPr>
                <w:noProof/>
                <w:webHidden/>
              </w:rPr>
              <w:fldChar w:fldCharType="separate"/>
            </w:r>
            <w:r>
              <w:rPr>
                <w:noProof/>
                <w:webHidden/>
              </w:rPr>
              <w:t>24</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28" w:history="1">
            <w:r w:rsidRPr="004A5387">
              <w:rPr>
                <w:rStyle w:val="Hyperlink"/>
                <w:noProof/>
              </w:rPr>
              <w:t>3.4 Sensori Initsialiseerimine</w:t>
            </w:r>
            <w:r>
              <w:rPr>
                <w:noProof/>
                <w:webHidden/>
              </w:rPr>
              <w:tab/>
            </w:r>
            <w:r>
              <w:rPr>
                <w:noProof/>
                <w:webHidden/>
              </w:rPr>
              <w:fldChar w:fldCharType="begin"/>
            </w:r>
            <w:r>
              <w:rPr>
                <w:noProof/>
                <w:webHidden/>
              </w:rPr>
              <w:instrText xml:space="preserve"> PAGEREF _Toc483163028 \h </w:instrText>
            </w:r>
            <w:r>
              <w:rPr>
                <w:noProof/>
                <w:webHidden/>
              </w:rPr>
            </w:r>
            <w:r>
              <w:rPr>
                <w:noProof/>
                <w:webHidden/>
              </w:rPr>
              <w:fldChar w:fldCharType="separate"/>
            </w:r>
            <w:r>
              <w:rPr>
                <w:noProof/>
                <w:webHidden/>
              </w:rPr>
              <w:t>25</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29" w:history="1">
            <w:r w:rsidRPr="004A5387">
              <w:rPr>
                <w:rStyle w:val="Hyperlink"/>
                <w:noProof/>
              </w:rPr>
              <w:t>3.5 Andmete päring</w:t>
            </w:r>
            <w:r>
              <w:rPr>
                <w:noProof/>
                <w:webHidden/>
              </w:rPr>
              <w:tab/>
            </w:r>
            <w:r>
              <w:rPr>
                <w:noProof/>
                <w:webHidden/>
              </w:rPr>
              <w:fldChar w:fldCharType="begin"/>
            </w:r>
            <w:r>
              <w:rPr>
                <w:noProof/>
                <w:webHidden/>
              </w:rPr>
              <w:instrText xml:space="preserve"> PAGEREF _Toc483163029 \h </w:instrText>
            </w:r>
            <w:r>
              <w:rPr>
                <w:noProof/>
                <w:webHidden/>
              </w:rPr>
            </w:r>
            <w:r>
              <w:rPr>
                <w:noProof/>
                <w:webHidden/>
              </w:rPr>
              <w:fldChar w:fldCharType="separate"/>
            </w:r>
            <w:r>
              <w:rPr>
                <w:noProof/>
                <w:webHidden/>
              </w:rPr>
              <w:t>26</w:t>
            </w:r>
            <w:r>
              <w:rPr>
                <w:noProof/>
                <w:webHidden/>
              </w:rPr>
              <w:fldChar w:fldCharType="end"/>
            </w:r>
          </w:hyperlink>
        </w:p>
        <w:p w:rsidR="0042249A" w:rsidRDefault="0042249A">
          <w:pPr>
            <w:pStyle w:val="TOC3"/>
            <w:tabs>
              <w:tab w:val="right" w:leader="dot" w:pos="8495"/>
            </w:tabs>
            <w:rPr>
              <w:rFonts w:asciiTheme="minorHAnsi" w:eastAsiaTheme="minorEastAsia" w:hAnsiTheme="minorHAnsi" w:cstheme="minorBidi"/>
              <w:noProof/>
              <w:sz w:val="22"/>
              <w:szCs w:val="22"/>
              <w:lang w:val="en-US"/>
            </w:rPr>
          </w:pPr>
          <w:hyperlink w:anchor="_Toc483163030" w:history="1">
            <w:r w:rsidRPr="004A5387">
              <w:rPr>
                <w:rStyle w:val="Hyperlink"/>
                <w:noProof/>
              </w:rPr>
              <w:t>3.5.1 Andmete lugemine</w:t>
            </w:r>
            <w:r>
              <w:rPr>
                <w:noProof/>
                <w:webHidden/>
              </w:rPr>
              <w:tab/>
            </w:r>
            <w:r>
              <w:rPr>
                <w:noProof/>
                <w:webHidden/>
              </w:rPr>
              <w:fldChar w:fldCharType="begin"/>
            </w:r>
            <w:r>
              <w:rPr>
                <w:noProof/>
                <w:webHidden/>
              </w:rPr>
              <w:instrText xml:space="preserve"> PAGEREF _Toc483163030 \h </w:instrText>
            </w:r>
            <w:r>
              <w:rPr>
                <w:noProof/>
                <w:webHidden/>
              </w:rPr>
            </w:r>
            <w:r>
              <w:rPr>
                <w:noProof/>
                <w:webHidden/>
              </w:rPr>
              <w:fldChar w:fldCharType="separate"/>
            </w:r>
            <w:r>
              <w:rPr>
                <w:noProof/>
                <w:webHidden/>
              </w:rPr>
              <w:t>26</w:t>
            </w:r>
            <w:r>
              <w:rPr>
                <w:noProof/>
                <w:webHidden/>
              </w:rPr>
              <w:fldChar w:fldCharType="end"/>
            </w:r>
          </w:hyperlink>
        </w:p>
        <w:p w:rsidR="0042249A" w:rsidRDefault="0042249A">
          <w:pPr>
            <w:pStyle w:val="TOC3"/>
            <w:tabs>
              <w:tab w:val="right" w:leader="dot" w:pos="8495"/>
            </w:tabs>
            <w:rPr>
              <w:rFonts w:asciiTheme="minorHAnsi" w:eastAsiaTheme="minorEastAsia" w:hAnsiTheme="minorHAnsi" w:cstheme="minorBidi"/>
              <w:noProof/>
              <w:sz w:val="22"/>
              <w:szCs w:val="22"/>
              <w:lang w:val="en-US"/>
            </w:rPr>
          </w:pPr>
          <w:hyperlink w:anchor="_Toc483163031" w:history="1">
            <w:r w:rsidRPr="004A5387">
              <w:rPr>
                <w:rStyle w:val="Hyperlink"/>
                <w:noProof/>
              </w:rPr>
              <w:t>3.5.2 Andmete kirjutamine</w:t>
            </w:r>
            <w:r>
              <w:rPr>
                <w:noProof/>
                <w:webHidden/>
              </w:rPr>
              <w:tab/>
            </w:r>
            <w:r>
              <w:rPr>
                <w:noProof/>
                <w:webHidden/>
              </w:rPr>
              <w:fldChar w:fldCharType="begin"/>
            </w:r>
            <w:r>
              <w:rPr>
                <w:noProof/>
                <w:webHidden/>
              </w:rPr>
              <w:instrText xml:space="preserve"> PAGEREF _Toc483163031 \h </w:instrText>
            </w:r>
            <w:r>
              <w:rPr>
                <w:noProof/>
                <w:webHidden/>
              </w:rPr>
            </w:r>
            <w:r>
              <w:rPr>
                <w:noProof/>
                <w:webHidden/>
              </w:rPr>
              <w:fldChar w:fldCharType="separate"/>
            </w:r>
            <w:r>
              <w:rPr>
                <w:noProof/>
                <w:webHidden/>
              </w:rPr>
              <w:t>28</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32" w:history="1">
            <w:r w:rsidRPr="004A5387">
              <w:rPr>
                <w:rStyle w:val="Hyperlink"/>
                <w:noProof/>
              </w:rPr>
              <w:t>3.6 Häirete kontroll</w:t>
            </w:r>
            <w:r>
              <w:rPr>
                <w:noProof/>
                <w:webHidden/>
              </w:rPr>
              <w:tab/>
            </w:r>
            <w:r>
              <w:rPr>
                <w:noProof/>
                <w:webHidden/>
              </w:rPr>
              <w:fldChar w:fldCharType="begin"/>
            </w:r>
            <w:r>
              <w:rPr>
                <w:noProof/>
                <w:webHidden/>
              </w:rPr>
              <w:instrText xml:space="preserve"> PAGEREF _Toc483163032 \h </w:instrText>
            </w:r>
            <w:r>
              <w:rPr>
                <w:noProof/>
                <w:webHidden/>
              </w:rPr>
            </w:r>
            <w:r>
              <w:rPr>
                <w:noProof/>
                <w:webHidden/>
              </w:rPr>
              <w:fldChar w:fldCharType="separate"/>
            </w:r>
            <w:r>
              <w:rPr>
                <w:noProof/>
                <w:webHidden/>
              </w:rPr>
              <w:t>30</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33" w:history="1">
            <w:r w:rsidRPr="004A5387">
              <w:rPr>
                <w:rStyle w:val="Hyperlink"/>
                <w:noProof/>
              </w:rPr>
              <w:t>3.7 Kiirendusanduri kalibreerimine</w:t>
            </w:r>
            <w:r>
              <w:rPr>
                <w:noProof/>
                <w:webHidden/>
              </w:rPr>
              <w:tab/>
            </w:r>
            <w:r>
              <w:rPr>
                <w:noProof/>
                <w:webHidden/>
              </w:rPr>
              <w:fldChar w:fldCharType="begin"/>
            </w:r>
            <w:r>
              <w:rPr>
                <w:noProof/>
                <w:webHidden/>
              </w:rPr>
              <w:instrText xml:space="preserve"> PAGEREF _Toc483163033 \h </w:instrText>
            </w:r>
            <w:r>
              <w:rPr>
                <w:noProof/>
                <w:webHidden/>
              </w:rPr>
            </w:r>
            <w:r>
              <w:rPr>
                <w:noProof/>
                <w:webHidden/>
              </w:rPr>
              <w:fldChar w:fldCharType="separate"/>
            </w:r>
            <w:r>
              <w:rPr>
                <w:noProof/>
                <w:webHidden/>
              </w:rPr>
              <w:t>30</w:t>
            </w:r>
            <w:r>
              <w:rPr>
                <w:noProof/>
                <w:webHidden/>
              </w:rPr>
              <w:fldChar w:fldCharType="end"/>
            </w:r>
          </w:hyperlink>
        </w:p>
        <w:p w:rsidR="0042249A" w:rsidRDefault="0042249A">
          <w:pPr>
            <w:pStyle w:val="TOC1"/>
            <w:tabs>
              <w:tab w:val="right" w:leader="dot" w:pos="8495"/>
            </w:tabs>
            <w:rPr>
              <w:rFonts w:asciiTheme="minorHAnsi" w:eastAsiaTheme="minorEastAsia" w:hAnsiTheme="minorHAnsi" w:cstheme="minorBidi"/>
              <w:noProof/>
              <w:sz w:val="22"/>
              <w:szCs w:val="22"/>
              <w:lang w:val="en-US"/>
            </w:rPr>
          </w:pPr>
          <w:hyperlink w:anchor="_Toc483163034" w:history="1">
            <w:r w:rsidRPr="004A5387">
              <w:rPr>
                <w:rStyle w:val="Hyperlink"/>
                <w:noProof/>
              </w:rPr>
              <w:t>4 Testimine</w:t>
            </w:r>
            <w:r>
              <w:rPr>
                <w:noProof/>
                <w:webHidden/>
              </w:rPr>
              <w:tab/>
            </w:r>
            <w:r>
              <w:rPr>
                <w:noProof/>
                <w:webHidden/>
              </w:rPr>
              <w:fldChar w:fldCharType="begin"/>
            </w:r>
            <w:r>
              <w:rPr>
                <w:noProof/>
                <w:webHidden/>
              </w:rPr>
              <w:instrText xml:space="preserve"> PAGEREF _Toc483163034 \h </w:instrText>
            </w:r>
            <w:r>
              <w:rPr>
                <w:noProof/>
                <w:webHidden/>
              </w:rPr>
            </w:r>
            <w:r>
              <w:rPr>
                <w:noProof/>
                <w:webHidden/>
              </w:rPr>
              <w:fldChar w:fldCharType="separate"/>
            </w:r>
            <w:r>
              <w:rPr>
                <w:noProof/>
                <w:webHidden/>
              </w:rPr>
              <w:t>32</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35" w:history="1">
            <w:r w:rsidRPr="004A5387">
              <w:rPr>
                <w:rStyle w:val="Hyperlink"/>
                <w:noProof/>
              </w:rPr>
              <w:t>4.1 Paigaloleku katse</w:t>
            </w:r>
            <w:r>
              <w:rPr>
                <w:noProof/>
                <w:webHidden/>
              </w:rPr>
              <w:tab/>
            </w:r>
            <w:r>
              <w:rPr>
                <w:noProof/>
                <w:webHidden/>
              </w:rPr>
              <w:fldChar w:fldCharType="begin"/>
            </w:r>
            <w:r>
              <w:rPr>
                <w:noProof/>
                <w:webHidden/>
              </w:rPr>
              <w:instrText xml:space="preserve"> PAGEREF _Toc483163035 \h </w:instrText>
            </w:r>
            <w:r>
              <w:rPr>
                <w:noProof/>
                <w:webHidden/>
              </w:rPr>
            </w:r>
            <w:r>
              <w:rPr>
                <w:noProof/>
                <w:webHidden/>
              </w:rPr>
              <w:fldChar w:fldCharType="separate"/>
            </w:r>
            <w:r>
              <w:rPr>
                <w:noProof/>
                <w:webHidden/>
              </w:rPr>
              <w:t>33</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36" w:history="1">
            <w:r w:rsidRPr="004A5387">
              <w:rPr>
                <w:rStyle w:val="Hyperlink"/>
                <w:noProof/>
              </w:rPr>
              <w:t>4.2 Hüppamise katse</w:t>
            </w:r>
            <w:r>
              <w:rPr>
                <w:noProof/>
                <w:webHidden/>
              </w:rPr>
              <w:tab/>
            </w:r>
            <w:r>
              <w:rPr>
                <w:noProof/>
                <w:webHidden/>
              </w:rPr>
              <w:fldChar w:fldCharType="begin"/>
            </w:r>
            <w:r>
              <w:rPr>
                <w:noProof/>
                <w:webHidden/>
              </w:rPr>
              <w:instrText xml:space="preserve"> PAGEREF _Toc483163036 \h </w:instrText>
            </w:r>
            <w:r>
              <w:rPr>
                <w:noProof/>
                <w:webHidden/>
              </w:rPr>
            </w:r>
            <w:r>
              <w:rPr>
                <w:noProof/>
                <w:webHidden/>
              </w:rPr>
              <w:fldChar w:fldCharType="separate"/>
            </w:r>
            <w:r>
              <w:rPr>
                <w:noProof/>
                <w:webHidden/>
              </w:rPr>
              <w:t>35</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37" w:history="1">
            <w:r w:rsidRPr="004A5387">
              <w:rPr>
                <w:rStyle w:val="Hyperlink"/>
                <w:noProof/>
              </w:rPr>
              <w:t>4.3 Istumise ja tõusmise katse</w:t>
            </w:r>
            <w:r>
              <w:rPr>
                <w:noProof/>
                <w:webHidden/>
              </w:rPr>
              <w:tab/>
            </w:r>
            <w:r>
              <w:rPr>
                <w:noProof/>
                <w:webHidden/>
              </w:rPr>
              <w:fldChar w:fldCharType="begin"/>
            </w:r>
            <w:r>
              <w:rPr>
                <w:noProof/>
                <w:webHidden/>
              </w:rPr>
              <w:instrText xml:space="preserve"> PAGEREF _Toc483163037 \h </w:instrText>
            </w:r>
            <w:r>
              <w:rPr>
                <w:noProof/>
                <w:webHidden/>
              </w:rPr>
            </w:r>
            <w:r>
              <w:rPr>
                <w:noProof/>
                <w:webHidden/>
              </w:rPr>
              <w:fldChar w:fldCharType="separate"/>
            </w:r>
            <w:r>
              <w:rPr>
                <w:noProof/>
                <w:webHidden/>
              </w:rPr>
              <w:t>38</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38" w:history="1">
            <w:r w:rsidRPr="004A5387">
              <w:rPr>
                <w:rStyle w:val="Hyperlink"/>
                <w:noProof/>
              </w:rPr>
              <w:t>4.4 Erinevad liikumised</w:t>
            </w:r>
            <w:r>
              <w:rPr>
                <w:noProof/>
                <w:webHidden/>
              </w:rPr>
              <w:tab/>
            </w:r>
            <w:r>
              <w:rPr>
                <w:noProof/>
                <w:webHidden/>
              </w:rPr>
              <w:fldChar w:fldCharType="begin"/>
            </w:r>
            <w:r>
              <w:rPr>
                <w:noProof/>
                <w:webHidden/>
              </w:rPr>
              <w:instrText xml:space="preserve"> PAGEREF _Toc483163038 \h </w:instrText>
            </w:r>
            <w:r>
              <w:rPr>
                <w:noProof/>
                <w:webHidden/>
              </w:rPr>
            </w:r>
            <w:r>
              <w:rPr>
                <w:noProof/>
                <w:webHidden/>
              </w:rPr>
              <w:fldChar w:fldCharType="separate"/>
            </w:r>
            <w:r>
              <w:rPr>
                <w:noProof/>
                <w:webHidden/>
              </w:rPr>
              <w:t>40</w:t>
            </w:r>
            <w:r>
              <w:rPr>
                <w:noProof/>
                <w:webHidden/>
              </w:rPr>
              <w:fldChar w:fldCharType="end"/>
            </w:r>
          </w:hyperlink>
        </w:p>
        <w:p w:rsidR="0042249A" w:rsidRDefault="0042249A">
          <w:pPr>
            <w:pStyle w:val="TOC2"/>
            <w:tabs>
              <w:tab w:val="right" w:leader="dot" w:pos="8495"/>
            </w:tabs>
            <w:rPr>
              <w:rFonts w:asciiTheme="minorHAnsi" w:eastAsiaTheme="minorEastAsia" w:hAnsiTheme="minorHAnsi" w:cstheme="minorBidi"/>
              <w:noProof/>
              <w:sz w:val="22"/>
              <w:szCs w:val="22"/>
              <w:lang w:val="en-US"/>
            </w:rPr>
          </w:pPr>
          <w:hyperlink w:anchor="_Toc483163039" w:history="1">
            <w:r w:rsidRPr="004A5387">
              <w:rPr>
                <w:rStyle w:val="Hyperlink"/>
                <w:noProof/>
              </w:rPr>
              <w:t>4.5 Kukkumise ja põrutuse katse</w:t>
            </w:r>
            <w:r>
              <w:rPr>
                <w:noProof/>
                <w:webHidden/>
              </w:rPr>
              <w:tab/>
            </w:r>
            <w:r>
              <w:rPr>
                <w:noProof/>
                <w:webHidden/>
              </w:rPr>
              <w:fldChar w:fldCharType="begin"/>
            </w:r>
            <w:r>
              <w:rPr>
                <w:noProof/>
                <w:webHidden/>
              </w:rPr>
              <w:instrText xml:space="preserve"> PAGEREF _Toc483163039 \h </w:instrText>
            </w:r>
            <w:r>
              <w:rPr>
                <w:noProof/>
                <w:webHidden/>
              </w:rPr>
            </w:r>
            <w:r>
              <w:rPr>
                <w:noProof/>
                <w:webHidden/>
              </w:rPr>
              <w:fldChar w:fldCharType="separate"/>
            </w:r>
            <w:r>
              <w:rPr>
                <w:noProof/>
                <w:webHidden/>
              </w:rPr>
              <w:t>43</w:t>
            </w:r>
            <w:r>
              <w:rPr>
                <w:noProof/>
                <w:webHidden/>
              </w:rPr>
              <w:fldChar w:fldCharType="end"/>
            </w:r>
          </w:hyperlink>
        </w:p>
        <w:p w:rsidR="0042249A" w:rsidRDefault="0042249A">
          <w:pPr>
            <w:pStyle w:val="TOC1"/>
            <w:tabs>
              <w:tab w:val="right" w:leader="dot" w:pos="8495"/>
            </w:tabs>
            <w:rPr>
              <w:rFonts w:asciiTheme="minorHAnsi" w:eastAsiaTheme="minorEastAsia" w:hAnsiTheme="minorHAnsi" w:cstheme="minorBidi"/>
              <w:noProof/>
              <w:sz w:val="22"/>
              <w:szCs w:val="22"/>
              <w:lang w:val="en-US"/>
            </w:rPr>
          </w:pPr>
          <w:hyperlink w:anchor="_Toc483163040" w:history="1">
            <w:r w:rsidRPr="004A5387">
              <w:rPr>
                <w:rStyle w:val="Hyperlink"/>
                <w:noProof/>
              </w:rPr>
              <w:t>5 Kokkuvõte</w:t>
            </w:r>
            <w:r>
              <w:rPr>
                <w:noProof/>
                <w:webHidden/>
              </w:rPr>
              <w:tab/>
            </w:r>
            <w:r>
              <w:rPr>
                <w:noProof/>
                <w:webHidden/>
              </w:rPr>
              <w:fldChar w:fldCharType="begin"/>
            </w:r>
            <w:r>
              <w:rPr>
                <w:noProof/>
                <w:webHidden/>
              </w:rPr>
              <w:instrText xml:space="preserve"> PAGEREF _Toc483163040 \h </w:instrText>
            </w:r>
            <w:r>
              <w:rPr>
                <w:noProof/>
                <w:webHidden/>
              </w:rPr>
            </w:r>
            <w:r>
              <w:rPr>
                <w:noProof/>
                <w:webHidden/>
              </w:rPr>
              <w:fldChar w:fldCharType="separate"/>
            </w:r>
            <w:r>
              <w:rPr>
                <w:noProof/>
                <w:webHidden/>
              </w:rPr>
              <w:t>46</w:t>
            </w:r>
            <w:r>
              <w:rPr>
                <w:noProof/>
                <w:webHidden/>
              </w:rPr>
              <w:fldChar w:fldCharType="end"/>
            </w:r>
          </w:hyperlink>
        </w:p>
        <w:p w:rsidR="0042249A" w:rsidRDefault="0042249A">
          <w:pPr>
            <w:pStyle w:val="TOC1"/>
            <w:tabs>
              <w:tab w:val="right" w:leader="dot" w:pos="8495"/>
            </w:tabs>
            <w:rPr>
              <w:rFonts w:asciiTheme="minorHAnsi" w:eastAsiaTheme="minorEastAsia" w:hAnsiTheme="minorHAnsi" w:cstheme="minorBidi"/>
              <w:noProof/>
              <w:sz w:val="22"/>
              <w:szCs w:val="22"/>
              <w:lang w:val="en-US"/>
            </w:rPr>
          </w:pPr>
          <w:hyperlink w:anchor="_Toc483163041" w:history="1">
            <w:r w:rsidRPr="004A5387">
              <w:rPr>
                <w:rStyle w:val="Hyperlink"/>
                <w:noProof/>
              </w:rPr>
              <w:t>Kasutatud kirjandus</w:t>
            </w:r>
            <w:r>
              <w:rPr>
                <w:noProof/>
                <w:webHidden/>
              </w:rPr>
              <w:tab/>
            </w:r>
            <w:r>
              <w:rPr>
                <w:noProof/>
                <w:webHidden/>
              </w:rPr>
              <w:fldChar w:fldCharType="begin"/>
            </w:r>
            <w:r>
              <w:rPr>
                <w:noProof/>
                <w:webHidden/>
              </w:rPr>
              <w:instrText xml:space="preserve"> PAGEREF _Toc483163041 \h </w:instrText>
            </w:r>
            <w:r>
              <w:rPr>
                <w:noProof/>
                <w:webHidden/>
              </w:rPr>
            </w:r>
            <w:r>
              <w:rPr>
                <w:noProof/>
                <w:webHidden/>
              </w:rPr>
              <w:fldChar w:fldCharType="separate"/>
            </w:r>
            <w:r>
              <w:rPr>
                <w:noProof/>
                <w:webHidden/>
              </w:rPr>
              <w:t>47</w:t>
            </w:r>
            <w:r>
              <w:rPr>
                <w:noProof/>
                <w:webHidden/>
              </w:rPr>
              <w:fldChar w:fldCharType="end"/>
            </w:r>
          </w:hyperlink>
        </w:p>
        <w:p w:rsidR="00EF7646" w:rsidRPr="00B45014" w:rsidRDefault="00E600B3">
          <w:r>
            <w:rPr>
              <w:b/>
              <w:bCs/>
              <w:noProof/>
            </w:rPr>
            <w:fldChar w:fldCharType="end"/>
          </w:r>
        </w:p>
      </w:sdtContent>
    </w:sdt>
    <w:p w:rsidR="00EF7646" w:rsidRPr="00B45014" w:rsidRDefault="00EF7646"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9" w:name="_Toc437263083"/>
      <w:bookmarkStart w:id="20" w:name="_Toc483155255"/>
      <w:bookmarkStart w:id="21" w:name="_Toc483163006"/>
      <w:r w:rsidRPr="00B45014">
        <w:lastRenderedPageBreak/>
        <w:t xml:space="preserve">Jooniste </w:t>
      </w:r>
      <w:r w:rsidR="00EF0731" w:rsidRPr="00B45014">
        <w:t>loetelu</w:t>
      </w:r>
      <w:bookmarkEnd w:id="19"/>
      <w:bookmarkEnd w:id="20"/>
      <w:bookmarkEnd w:id="21"/>
    </w:p>
    <w:p w:rsidR="001D2410"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rPr>
          <w:b/>
          <w:bCs/>
          <w:noProof/>
        </w:rPr>
        <w:fldChar w:fldCharType="begin"/>
      </w:r>
      <w:r w:rsidR="00653C07" w:rsidRPr="00B45014">
        <w:rPr>
          <w:b/>
          <w:bCs/>
          <w:noProof/>
        </w:rPr>
        <w:instrText xml:space="preserve"> TOC \h \z \c "Joonis" </w:instrText>
      </w:r>
      <w:r w:rsidRPr="00B45014">
        <w:rPr>
          <w:b/>
          <w:bCs/>
          <w:noProof/>
        </w:rPr>
        <w:fldChar w:fldCharType="separate"/>
      </w:r>
      <w:hyperlink w:anchor="_Toc483163070" w:history="1">
        <w:r w:rsidR="001D2410" w:rsidRPr="00331DC7">
          <w:rPr>
            <w:rStyle w:val="Hyperlink"/>
            <w:noProof/>
          </w:rPr>
          <w:t>Joonis 1 - Arendusplaat sensoritega</w:t>
        </w:r>
        <w:r w:rsidR="001D2410">
          <w:rPr>
            <w:noProof/>
            <w:webHidden/>
          </w:rPr>
          <w:tab/>
        </w:r>
        <w:r w:rsidR="001D2410">
          <w:rPr>
            <w:noProof/>
            <w:webHidden/>
          </w:rPr>
          <w:fldChar w:fldCharType="begin"/>
        </w:r>
        <w:r w:rsidR="001D2410">
          <w:rPr>
            <w:noProof/>
            <w:webHidden/>
          </w:rPr>
          <w:instrText xml:space="preserve"> PAGEREF _Toc483163070 \h </w:instrText>
        </w:r>
        <w:r w:rsidR="001D2410">
          <w:rPr>
            <w:noProof/>
            <w:webHidden/>
          </w:rPr>
        </w:r>
        <w:r w:rsidR="001D2410">
          <w:rPr>
            <w:noProof/>
            <w:webHidden/>
          </w:rPr>
          <w:fldChar w:fldCharType="separate"/>
        </w:r>
        <w:r w:rsidR="001D2410">
          <w:rPr>
            <w:noProof/>
            <w:webHidden/>
          </w:rPr>
          <w:t>12</w:t>
        </w:r>
        <w:r w:rsidR="001D2410">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71" w:history="1">
        <w:r w:rsidRPr="00331DC7">
          <w:rPr>
            <w:rStyle w:val="Hyperlink"/>
            <w:noProof/>
          </w:rPr>
          <w:t>Joonis 2 – Arendusplaat STM32F446RE</w:t>
        </w:r>
        <w:r>
          <w:rPr>
            <w:noProof/>
            <w:webHidden/>
          </w:rPr>
          <w:tab/>
        </w:r>
        <w:r>
          <w:rPr>
            <w:noProof/>
            <w:webHidden/>
          </w:rPr>
          <w:fldChar w:fldCharType="begin"/>
        </w:r>
        <w:r>
          <w:rPr>
            <w:noProof/>
            <w:webHidden/>
          </w:rPr>
          <w:instrText xml:space="preserve"> PAGEREF _Toc483163071 \h </w:instrText>
        </w:r>
        <w:r>
          <w:rPr>
            <w:noProof/>
            <w:webHidden/>
          </w:rPr>
        </w:r>
        <w:r>
          <w:rPr>
            <w:noProof/>
            <w:webHidden/>
          </w:rPr>
          <w:fldChar w:fldCharType="separate"/>
        </w:r>
        <w:r>
          <w:rPr>
            <w:noProof/>
            <w:webHidden/>
          </w:rPr>
          <w:t>14</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72" w:history="1">
        <w:r w:rsidRPr="00331DC7">
          <w:rPr>
            <w:rStyle w:val="Hyperlink"/>
            <w:noProof/>
          </w:rPr>
          <w:t>Joonis 3 - Kiirendusandur BNO055</w:t>
        </w:r>
        <w:r>
          <w:rPr>
            <w:noProof/>
            <w:webHidden/>
          </w:rPr>
          <w:tab/>
        </w:r>
        <w:r>
          <w:rPr>
            <w:noProof/>
            <w:webHidden/>
          </w:rPr>
          <w:fldChar w:fldCharType="begin"/>
        </w:r>
        <w:r>
          <w:rPr>
            <w:noProof/>
            <w:webHidden/>
          </w:rPr>
          <w:instrText xml:space="preserve"> PAGEREF _Toc483163072 \h </w:instrText>
        </w:r>
        <w:r>
          <w:rPr>
            <w:noProof/>
            <w:webHidden/>
          </w:rPr>
        </w:r>
        <w:r>
          <w:rPr>
            <w:noProof/>
            <w:webHidden/>
          </w:rPr>
          <w:fldChar w:fldCharType="separate"/>
        </w:r>
        <w:r>
          <w:rPr>
            <w:noProof/>
            <w:webHidden/>
          </w:rPr>
          <w:t>15</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73" w:history="1">
        <w:r w:rsidRPr="00331DC7">
          <w:rPr>
            <w:rStyle w:val="Hyperlink"/>
            <w:noProof/>
          </w:rPr>
          <w:t>Joonis 4 - TXD ja RXD</w:t>
        </w:r>
        <w:r>
          <w:rPr>
            <w:noProof/>
            <w:webHidden/>
          </w:rPr>
          <w:tab/>
        </w:r>
        <w:r>
          <w:rPr>
            <w:noProof/>
            <w:webHidden/>
          </w:rPr>
          <w:fldChar w:fldCharType="begin"/>
        </w:r>
        <w:r>
          <w:rPr>
            <w:noProof/>
            <w:webHidden/>
          </w:rPr>
          <w:instrText xml:space="preserve"> PAGEREF _Toc483163073 \h </w:instrText>
        </w:r>
        <w:r>
          <w:rPr>
            <w:noProof/>
            <w:webHidden/>
          </w:rPr>
        </w:r>
        <w:r>
          <w:rPr>
            <w:noProof/>
            <w:webHidden/>
          </w:rPr>
          <w:fldChar w:fldCharType="separate"/>
        </w:r>
        <w:r>
          <w:rPr>
            <w:noProof/>
            <w:webHidden/>
          </w:rPr>
          <w:t>17</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74" w:history="1">
        <w:r w:rsidRPr="00331DC7">
          <w:rPr>
            <w:rStyle w:val="Hyperlink"/>
            <w:noProof/>
          </w:rPr>
          <w:t>Joonis 5 - RS-485 ühendus</w:t>
        </w:r>
        <w:r>
          <w:rPr>
            <w:noProof/>
            <w:webHidden/>
          </w:rPr>
          <w:tab/>
        </w:r>
        <w:r>
          <w:rPr>
            <w:noProof/>
            <w:webHidden/>
          </w:rPr>
          <w:fldChar w:fldCharType="begin"/>
        </w:r>
        <w:r>
          <w:rPr>
            <w:noProof/>
            <w:webHidden/>
          </w:rPr>
          <w:instrText xml:space="preserve"> PAGEREF _Toc483163074 \h </w:instrText>
        </w:r>
        <w:r>
          <w:rPr>
            <w:noProof/>
            <w:webHidden/>
          </w:rPr>
        </w:r>
        <w:r>
          <w:rPr>
            <w:noProof/>
            <w:webHidden/>
          </w:rPr>
          <w:fldChar w:fldCharType="separate"/>
        </w:r>
        <w:r>
          <w:rPr>
            <w:noProof/>
            <w:webHidden/>
          </w:rPr>
          <w:t>17</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75" w:history="1">
        <w:r w:rsidRPr="00331DC7">
          <w:rPr>
            <w:rStyle w:val="Hyperlink"/>
            <w:noProof/>
          </w:rPr>
          <w:t>Joonis 6 - STM32CubeMX projekti seaded</w:t>
        </w:r>
        <w:r>
          <w:rPr>
            <w:noProof/>
            <w:webHidden/>
          </w:rPr>
          <w:tab/>
        </w:r>
        <w:r>
          <w:rPr>
            <w:noProof/>
            <w:webHidden/>
          </w:rPr>
          <w:fldChar w:fldCharType="begin"/>
        </w:r>
        <w:r>
          <w:rPr>
            <w:noProof/>
            <w:webHidden/>
          </w:rPr>
          <w:instrText xml:space="preserve"> PAGEREF _Toc483163075 \h </w:instrText>
        </w:r>
        <w:r>
          <w:rPr>
            <w:noProof/>
            <w:webHidden/>
          </w:rPr>
        </w:r>
        <w:r>
          <w:rPr>
            <w:noProof/>
            <w:webHidden/>
          </w:rPr>
          <w:fldChar w:fldCharType="separate"/>
        </w:r>
        <w:r>
          <w:rPr>
            <w:noProof/>
            <w:webHidden/>
          </w:rPr>
          <w:t>21</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76" w:history="1">
        <w:r w:rsidRPr="00331DC7">
          <w:rPr>
            <w:rStyle w:val="Hyperlink"/>
            <w:noProof/>
          </w:rPr>
          <w:t>Joonis 7 - Programmi töö</w:t>
        </w:r>
        <w:r>
          <w:rPr>
            <w:noProof/>
            <w:webHidden/>
          </w:rPr>
          <w:tab/>
        </w:r>
        <w:r>
          <w:rPr>
            <w:noProof/>
            <w:webHidden/>
          </w:rPr>
          <w:fldChar w:fldCharType="begin"/>
        </w:r>
        <w:r>
          <w:rPr>
            <w:noProof/>
            <w:webHidden/>
          </w:rPr>
          <w:instrText xml:space="preserve"> PAGEREF _Toc483163076 \h </w:instrText>
        </w:r>
        <w:r>
          <w:rPr>
            <w:noProof/>
            <w:webHidden/>
          </w:rPr>
        </w:r>
        <w:r>
          <w:rPr>
            <w:noProof/>
            <w:webHidden/>
          </w:rPr>
          <w:fldChar w:fldCharType="separate"/>
        </w:r>
        <w:r>
          <w:rPr>
            <w:noProof/>
            <w:webHidden/>
          </w:rPr>
          <w:t>22</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77" w:history="1">
        <w:r w:rsidRPr="00331DC7">
          <w:rPr>
            <w:rStyle w:val="Hyperlink"/>
            <w:noProof/>
          </w:rPr>
          <w:t>Joonis 8 - Arendusplaadi initsialiseerimine</w:t>
        </w:r>
        <w:r>
          <w:rPr>
            <w:noProof/>
            <w:webHidden/>
          </w:rPr>
          <w:tab/>
        </w:r>
        <w:r>
          <w:rPr>
            <w:noProof/>
            <w:webHidden/>
          </w:rPr>
          <w:fldChar w:fldCharType="begin"/>
        </w:r>
        <w:r>
          <w:rPr>
            <w:noProof/>
            <w:webHidden/>
          </w:rPr>
          <w:instrText xml:space="preserve"> PAGEREF _Toc483163077 \h </w:instrText>
        </w:r>
        <w:r>
          <w:rPr>
            <w:noProof/>
            <w:webHidden/>
          </w:rPr>
        </w:r>
        <w:r>
          <w:rPr>
            <w:noProof/>
            <w:webHidden/>
          </w:rPr>
          <w:fldChar w:fldCharType="separate"/>
        </w:r>
        <w:r>
          <w:rPr>
            <w:noProof/>
            <w:webHidden/>
          </w:rPr>
          <w:t>23</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78" w:history="1">
        <w:r w:rsidRPr="00331DC7">
          <w:rPr>
            <w:rStyle w:val="Hyperlink"/>
            <w:noProof/>
          </w:rPr>
          <w:t>Joonis 9 - Sensori initsialiseerimine</w:t>
        </w:r>
        <w:r>
          <w:rPr>
            <w:noProof/>
            <w:webHidden/>
          </w:rPr>
          <w:tab/>
        </w:r>
        <w:r>
          <w:rPr>
            <w:noProof/>
            <w:webHidden/>
          </w:rPr>
          <w:fldChar w:fldCharType="begin"/>
        </w:r>
        <w:r>
          <w:rPr>
            <w:noProof/>
            <w:webHidden/>
          </w:rPr>
          <w:instrText xml:space="preserve"> PAGEREF _Toc483163078 \h </w:instrText>
        </w:r>
        <w:r>
          <w:rPr>
            <w:noProof/>
            <w:webHidden/>
          </w:rPr>
        </w:r>
        <w:r>
          <w:rPr>
            <w:noProof/>
            <w:webHidden/>
          </w:rPr>
          <w:fldChar w:fldCharType="separate"/>
        </w:r>
        <w:r>
          <w:rPr>
            <w:noProof/>
            <w:webHidden/>
          </w:rPr>
          <w:t>24</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79" w:history="1">
        <w:r w:rsidRPr="00331DC7">
          <w:rPr>
            <w:rStyle w:val="Hyperlink"/>
            <w:noProof/>
          </w:rPr>
          <w:t>Joonis 10 - Häirete kontroll</w:t>
        </w:r>
        <w:r>
          <w:rPr>
            <w:noProof/>
            <w:webHidden/>
          </w:rPr>
          <w:tab/>
        </w:r>
        <w:r>
          <w:rPr>
            <w:noProof/>
            <w:webHidden/>
          </w:rPr>
          <w:fldChar w:fldCharType="begin"/>
        </w:r>
        <w:r>
          <w:rPr>
            <w:noProof/>
            <w:webHidden/>
          </w:rPr>
          <w:instrText xml:space="preserve"> PAGEREF _Toc483163079 \h </w:instrText>
        </w:r>
        <w:r>
          <w:rPr>
            <w:noProof/>
            <w:webHidden/>
          </w:rPr>
        </w:r>
        <w:r>
          <w:rPr>
            <w:noProof/>
            <w:webHidden/>
          </w:rPr>
          <w:fldChar w:fldCharType="separate"/>
        </w:r>
        <w:r>
          <w:rPr>
            <w:noProof/>
            <w:webHidden/>
          </w:rPr>
          <w:t>29</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80" w:history="1">
        <w:r w:rsidRPr="00331DC7">
          <w:rPr>
            <w:rStyle w:val="Hyperlink"/>
            <w:noProof/>
          </w:rPr>
          <w:t>Joonis 11 - B1 ja LD2</w:t>
        </w:r>
        <w:r>
          <w:rPr>
            <w:noProof/>
            <w:webHidden/>
          </w:rPr>
          <w:tab/>
        </w:r>
        <w:r>
          <w:rPr>
            <w:noProof/>
            <w:webHidden/>
          </w:rPr>
          <w:fldChar w:fldCharType="begin"/>
        </w:r>
        <w:r>
          <w:rPr>
            <w:noProof/>
            <w:webHidden/>
          </w:rPr>
          <w:instrText xml:space="preserve"> PAGEREF _Toc483163080 \h </w:instrText>
        </w:r>
        <w:r>
          <w:rPr>
            <w:noProof/>
            <w:webHidden/>
          </w:rPr>
        </w:r>
        <w:r>
          <w:rPr>
            <w:noProof/>
            <w:webHidden/>
          </w:rPr>
          <w:fldChar w:fldCharType="separate"/>
        </w:r>
        <w:r>
          <w:rPr>
            <w:noProof/>
            <w:webHidden/>
          </w:rPr>
          <w:t>30</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81" w:history="1">
        <w:r w:rsidRPr="00331DC7">
          <w:rPr>
            <w:rStyle w:val="Hyperlink"/>
            <w:noProof/>
          </w:rPr>
          <w:t>Joonis 12- RealTerm andmete kuvamine</w:t>
        </w:r>
        <w:r>
          <w:rPr>
            <w:noProof/>
            <w:webHidden/>
          </w:rPr>
          <w:tab/>
        </w:r>
        <w:r>
          <w:rPr>
            <w:noProof/>
            <w:webHidden/>
          </w:rPr>
          <w:fldChar w:fldCharType="begin"/>
        </w:r>
        <w:r>
          <w:rPr>
            <w:noProof/>
            <w:webHidden/>
          </w:rPr>
          <w:instrText xml:space="preserve"> PAGEREF _Toc483163081 \h </w:instrText>
        </w:r>
        <w:r>
          <w:rPr>
            <w:noProof/>
            <w:webHidden/>
          </w:rPr>
        </w:r>
        <w:r>
          <w:rPr>
            <w:noProof/>
            <w:webHidden/>
          </w:rPr>
          <w:fldChar w:fldCharType="separate"/>
        </w:r>
        <w:r>
          <w:rPr>
            <w:noProof/>
            <w:webHidden/>
          </w:rPr>
          <w:t>31</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82" w:history="1">
        <w:r w:rsidRPr="00331DC7">
          <w:rPr>
            <w:rStyle w:val="Hyperlink"/>
            <w:noProof/>
          </w:rPr>
          <w:t>Joonis 13 – Paigalolek</w:t>
        </w:r>
        <w:r>
          <w:rPr>
            <w:noProof/>
            <w:webHidden/>
          </w:rPr>
          <w:tab/>
        </w:r>
        <w:r>
          <w:rPr>
            <w:noProof/>
            <w:webHidden/>
          </w:rPr>
          <w:fldChar w:fldCharType="begin"/>
        </w:r>
        <w:r>
          <w:rPr>
            <w:noProof/>
            <w:webHidden/>
          </w:rPr>
          <w:instrText xml:space="preserve"> PAGEREF _Toc483163082 \h </w:instrText>
        </w:r>
        <w:r>
          <w:rPr>
            <w:noProof/>
            <w:webHidden/>
          </w:rPr>
        </w:r>
        <w:r>
          <w:rPr>
            <w:noProof/>
            <w:webHidden/>
          </w:rPr>
          <w:fldChar w:fldCharType="separate"/>
        </w:r>
        <w:r>
          <w:rPr>
            <w:noProof/>
            <w:webHidden/>
          </w:rPr>
          <w:t>32</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83" w:history="1">
        <w:r w:rsidRPr="00331DC7">
          <w:rPr>
            <w:rStyle w:val="Hyperlink"/>
            <w:noProof/>
          </w:rPr>
          <w:t>Joonis 14 – Kiikumine</w:t>
        </w:r>
        <w:r>
          <w:rPr>
            <w:noProof/>
            <w:webHidden/>
          </w:rPr>
          <w:tab/>
        </w:r>
        <w:r>
          <w:rPr>
            <w:noProof/>
            <w:webHidden/>
          </w:rPr>
          <w:fldChar w:fldCharType="begin"/>
        </w:r>
        <w:r>
          <w:rPr>
            <w:noProof/>
            <w:webHidden/>
          </w:rPr>
          <w:instrText xml:space="preserve"> PAGEREF _Toc483163083 \h </w:instrText>
        </w:r>
        <w:r>
          <w:rPr>
            <w:noProof/>
            <w:webHidden/>
          </w:rPr>
        </w:r>
        <w:r>
          <w:rPr>
            <w:noProof/>
            <w:webHidden/>
          </w:rPr>
          <w:fldChar w:fldCharType="separate"/>
        </w:r>
        <w:r>
          <w:rPr>
            <w:noProof/>
            <w:webHidden/>
          </w:rPr>
          <w:t>33</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84" w:history="1">
        <w:r w:rsidRPr="00331DC7">
          <w:rPr>
            <w:rStyle w:val="Hyperlink"/>
            <w:noProof/>
          </w:rPr>
          <w:t>Joonis 15 - Hüppamine murul</w:t>
        </w:r>
        <w:r>
          <w:rPr>
            <w:noProof/>
            <w:webHidden/>
          </w:rPr>
          <w:tab/>
        </w:r>
        <w:r>
          <w:rPr>
            <w:noProof/>
            <w:webHidden/>
          </w:rPr>
          <w:fldChar w:fldCharType="begin"/>
        </w:r>
        <w:r>
          <w:rPr>
            <w:noProof/>
            <w:webHidden/>
          </w:rPr>
          <w:instrText xml:space="preserve"> PAGEREF _Toc483163084 \h </w:instrText>
        </w:r>
        <w:r>
          <w:rPr>
            <w:noProof/>
            <w:webHidden/>
          </w:rPr>
        </w:r>
        <w:r>
          <w:rPr>
            <w:noProof/>
            <w:webHidden/>
          </w:rPr>
          <w:fldChar w:fldCharType="separate"/>
        </w:r>
        <w:r>
          <w:rPr>
            <w:noProof/>
            <w:webHidden/>
          </w:rPr>
          <w:t>34</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85" w:history="1">
        <w:r w:rsidRPr="00331DC7">
          <w:rPr>
            <w:rStyle w:val="Hyperlink"/>
            <w:noProof/>
          </w:rPr>
          <w:t>Joonis 16 - Hüppamine puidul</w:t>
        </w:r>
        <w:r>
          <w:rPr>
            <w:noProof/>
            <w:webHidden/>
          </w:rPr>
          <w:tab/>
        </w:r>
        <w:r>
          <w:rPr>
            <w:noProof/>
            <w:webHidden/>
          </w:rPr>
          <w:fldChar w:fldCharType="begin"/>
        </w:r>
        <w:r>
          <w:rPr>
            <w:noProof/>
            <w:webHidden/>
          </w:rPr>
          <w:instrText xml:space="preserve"> PAGEREF _Toc483163085 \h </w:instrText>
        </w:r>
        <w:r>
          <w:rPr>
            <w:noProof/>
            <w:webHidden/>
          </w:rPr>
        </w:r>
        <w:r>
          <w:rPr>
            <w:noProof/>
            <w:webHidden/>
          </w:rPr>
          <w:fldChar w:fldCharType="separate"/>
        </w:r>
        <w:r>
          <w:rPr>
            <w:noProof/>
            <w:webHidden/>
          </w:rPr>
          <w:t>35</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86" w:history="1">
        <w:r w:rsidRPr="00331DC7">
          <w:rPr>
            <w:rStyle w:val="Hyperlink"/>
            <w:noProof/>
          </w:rPr>
          <w:t>Joonis 17 - Hüppamine puit aluselt murule</w:t>
        </w:r>
        <w:r>
          <w:rPr>
            <w:noProof/>
            <w:webHidden/>
          </w:rPr>
          <w:tab/>
        </w:r>
        <w:r>
          <w:rPr>
            <w:noProof/>
            <w:webHidden/>
          </w:rPr>
          <w:fldChar w:fldCharType="begin"/>
        </w:r>
        <w:r>
          <w:rPr>
            <w:noProof/>
            <w:webHidden/>
          </w:rPr>
          <w:instrText xml:space="preserve"> PAGEREF _Toc483163086 \h </w:instrText>
        </w:r>
        <w:r>
          <w:rPr>
            <w:noProof/>
            <w:webHidden/>
          </w:rPr>
        </w:r>
        <w:r>
          <w:rPr>
            <w:noProof/>
            <w:webHidden/>
          </w:rPr>
          <w:fldChar w:fldCharType="separate"/>
        </w:r>
        <w:r>
          <w:rPr>
            <w:noProof/>
            <w:webHidden/>
          </w:rPr>
          <w:t>36</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87" w:history="1">
        <w:r w:rsidRPr="00331DC7">
          <w:rPr>
            <w:rStyle w:val="Hyperlink"/>
            <w:noProof/>
          </w:rPr>
          <w:t>Joonis 18 – Istumine</w:t>
        </w:r>
        <w:r>
          <w:rPr>
            <w:noProof/>
            <w:webHidden/>
          </w:rPr>
          <w:tab/>
        </w:r>
        <w:r>
          <w:rPr>
            <w:noProof/>
            <w:webHidden/>
          </w:rPr>
          <w:fldChar w:fldCharType="begin"/>
        </w:r>
        <w:r>
          <w:rPr>
            <w:noProof/>
            <w:webHidden/>
          </w:rPr>
          <w:instrText xml:space="preserve"> PAGEREF _Toc483163087 \h </w:instrText>
        </w:r>
        <w:r>
          <w:rPr>
            <w:noProof/>
            <w:webHidden/>
          </w:rPr>
        </w:r>
        <w:r>
          <w:rPr>
            <w:noProof/>
            <w:webHidden/>
          </w:rPr>
          <w:fldChar w:fldCharType="separate"/>
        </w:r>
        <w:r>
          <w:rPr>
            <w:noProof/>
            <w:webHidden/>
          </w:rPr>
          <w:t>37</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88" w:history="1">
        <w:r w:rsidRPr="00331DC7">
          <w:rPr>
            <w:rStyle w:val="Hyperlink"/>
            <w:noProof/>
          </w:rPr>
          <w:t>Joonis 19 - Istumine</w:t>
        </w:r>
        <w:r>
          <w:rPr>
            <w:noProof/>
            <w:webHidden/>
          </w:rPr>
          <w:tab/>
        </w:r>
        <w:r>
          <w:rPr>
            <w:noProof/>
            <w:webHidden/>
          </w:rPr>
          <w:fldChar w:fldCharType="begin"/>
        </w:r>
        <w:r>
          <w:rPr>
            <w:noProof/>
            <w:webHidden/>
          </w:rPr>
          <w:instrText xml:space="preserve"> PAGEREF _Toc483163088 \h </w:instrText>
        </w:r>
        <w:r>
          <w:rPr>
            <w:noProof/>
            <w:webHidden/>
          </w:rPr>
        </w:r>
        <w:r>
          <w:rPr>
            <w:noProof/>
            <w:webHidden/>
          </w:rPr>
          <w:fldChar w:fldCharType="separate"/>
        </w:r>
        <w:r>
          <w:rPr>
            <w:noProof/>
            <w:webHidden/>
          </w:rPr>
          <w:t>38</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89" w:history="1">
        <w:r w:rsidRPr="00331DC7">
          <w:rPr>
            <w:rStyle w:val="Hyperlink"/>
            <w:noProof/>
          </w:rPr>
          <w:t>Joonis 20 - Kõndimine</w:t>
        </w:r>
        <w:r>
          <w:rPr>
            <w:noProof/>
            <w:webHidden/>
          </w:rPr>
          <w:tab/>
        </w:r>
        <w:r>
          <w:rPr>
            <w:noProof/>
            <w:webHidden/>
          </w:rPr>
          <w:fldChar w:fldCharType="begin"/>
        </w:r>
        <w:r>
          <w:rPr>
            <w:noProof/>
            <w:webHidden/>
          </w:rPr>
          <w:instrText xml:space="preserve"> PAGEREF _Toc483163089 \h </w:instrText>
        </w:r>
        <w:r>
          <w:rPr>
            <w:noProof/>
            <w:webHidden/>
          </w:rPr>
        </w:r>
        <w:r>
          <w:rPr>
            <w:noProof/>
            <w:webHidden/>
          </w:rPr>
          <w:fldChar w:fldCharType="separate"/>
        </w:r>
        <w:r>
          <w:rPr>
            <w:noProof/>
            <w:webHidden/>
          </w:rPr>
          <w:t>39</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90" w:history="1">
        <w:r w:rsidRPr="00331DC7">
          <w:rPr>
            <w:rStyle w:val="Hyperlink"/>
            <w:noProof/>
          </w:rPr>
          <w:t>Joonis 21- Trepil kõndimine</w:t>
        </w:r>
        <w:r>
          <w:rPr>
            <w:noProof/>
            <w:webHidden/>
          </w:rPr>
          <w:tab/>
        </w:r>
        <w:r>
          <w:rPr>
            <w:noProof/>
            <w:webHidden/>
          </w:rPr>
          <w:fldChar w:fldCharType="begin"/>
        </w:r>
        <w:r>
          <w:rPr>
            <w:noProof/>
            <w:webHidden/>
          </w:rPr>
          <w:instrText xml:space="preserve"> PAGEREF _Toc483163090 \h </w:instrText>
        </w:r>
        <w:r>
          <w:rPr>
            <w:noProof/>
            <w:webHidden/>
          </w:rPr>
        </w:r>
        <w:r>
          <w:rPr>
            <w:noProof/>
            <w:webHidden/>
          </w:rPr>
          <w:fldChar w:fldCharType="separate"/>
        </w:r>
        <w:r>
          <w:rPr>
            <w:noProof/>
            <w:webHidden/>
          </w:rPr>
          <w:t>40</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91" w:history="1">
        <w:r w:rsidRPr="00331DC7">
          <w:rPr>
            <w:rStyle w:val="Hyperlink"/>
            <w:noProof/>
          </w:rPr>
          <w:t>Joonis 22 – Jooksmine</w:t>
        </w:r>
        <w:r>
          <w:rPr>
            <w:noProof/>
            <w:webHidden/>
          </w:rPr>
          <w:tab/>
        </w:r>
        <w:r>
          <w:rPr>
            <w:noProof/>
            <w:webHidden/>
          </w:rPr>
          <w:fldChar w:fldCharType="begin"/>
        </w:r>
        <w:r>
          <w:rPr>
            <w:noProof/>
            <w:webHidden/>
          </w:rPr>
          <w:instrText xml:space="preserve"> PAGEREF _Toc483163091 \h </w:instrText>
        </w:r>
        <w:r>
          <w:rPr>
            <w:noProof/>
            <w:webHidden/>
          </w:rPr>
        </w:r>
        <w:r>
          <w:rPr>
            <w:noProof/>
            <w:webHidden/>
          </w:rPr>
          <w:fldChar w:fldCharType="separate"/>
        </w:r>
        <w:r>
          <w:rPr>
            <w:noProof/>
            <w:webHidden/>
          </w:rPr>
          <w:t>41</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92" w:history="1">
        <w:r w:rsidRPr="00331DC7">
          <w:rPr>
            <w:rStyle w:val="Hyperlink"/>
            <w:noProof/>
          </w:rPr>
          <w:t>Joonis 23 – Esimene murul kukkumine</w:t>
        </w:r>
        <w:r>
          <w:rPr>
            <w:noProof/>
            <w:webHidden/>
          </w:rPr>
          <w:tab/>
        </w:r>
        <w:r>
          <w:rPr>
            <w:noProof/>
            <w:webHidden/>
          </w:rPr>
          <w:fldChar w:fldCharType="begin"/>
        </w:r>
        <w:r>
          <w:rPr>
            <w:noProof/>
            <w:webHidden/>
          </w:rPr>
          <w:instrText xml:space="preserve"> PAGEREF _Toc483163092 \h </w:instrText>
        </w:r>
        <w:r>
          <w:rPr>
            <w:noProof/>
            <w:webHidden/>
          </w:rPr>
        </w:r>
        <w:r>
          <w:rPr>
            <w:noProof/>
            <w:webHidden/>
          </w:rPr>
          <w:fldChar w:fldCharType="separate"/>
        </w:r>
        <w:r>
          <w:rPr>
            <w:noProof/>
            <w:webHidden/>
          </w:rPr>
          <w:t>42</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93" w:history="1">
        <w:r w:rsidRPr="00331DC7">
          <w:rPr>
            <w:rStyle w:val="Hyperlink"/>
            <w:noProof/>
          </w:rPr>
          <w:t>Joonis 24 – Teine murul kukkumine</w:t>
        </w:r>
        <w:r>
          <w:rPr>
            <w:noProof/>
            <w:webHidden/>
          </w:rPr>
          <w:tab/>
        </w:r>
        <w:r>
          <w:rPr>
            <w:noProof/>
            <w:webHidden/>
          </w:rPr>
          <w:fldChar w:fldCharType="begin"/>
        </w:r>
        <w:r>
          <w:rPr>
            <w:noProof/>
            <w:webHidden/>
          </w:rPr>
          <w:instrText xml:space="preserve"> PAGEREF _Toc483163093 \h </w:instrText>
        </w:r>
        <w:r>
          <w:rPr>
            <w:noProof/>
            <w:webHidden/>
          </w:rPr>
        </w:r>
        <w:r>
          <w:rPr>
            <w:noProof/>
            <w:webHidden/>
          </w:rPr>
          <w:fldChar w:fldCharType="separate"/>
        </w:r>
        <w:r>
          <w:rPr>
            <w:noProof/>
            <w:webHidden/>
          </w:rPr>
          <w:t>43</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94" w:history="1">
        <w:r w:rsidRPr="00331DC7">
          <w:rPr>
            <w:rStyle w:val="Hyperlink"/>
            <w:noProof/>
          </w:rPr>
          <w:t>Joonis 25 – Põrutus vastu seina</w:t>
        </w:r>
        <w:r>
          <w:rPr>
            <w:noProof/>
            <w:webHidden/>
          </w:rPr>
          <w:tab/>
        </w:r>
        <w:r>
          <w:rPr>
            <w:noProof/>
            <w:webHidden/>
          </w:rPr>
          <w:fldChar w:fldCharType="begin"/>
        </w:r>
        <w:r>
          <w:rPr>
            <w:noProof/>
            <w:webHidden/>
          </w:rPr>
          <w:instrText xml:space="preserve"> PAGEREF _Toc483163094 \h </w:instrText>
        </w:r>
        <w:r>
          <w:rPr>
            <w:noProof/>
            <w:webHidden/>
          </w:rPr>
        </w:r>
        <w:r>
          <w:rPr>
            <w:noProof/>
            <w:webHidden/>
          </w:rPr>
          <w:fldChar w:fldCharType="separate"/>
        </w:r>
        <w:r>
          <w:rPr>
            <w:noProof/>
            <w:webHidden/>
          </w:rPr>
          <w:t>44</w:t>
        </w:r>
        <w:r>
          <w:rPr>
            <w:noProof/>
            <w:webHidden/>
          </w:rPr>
          <w:fldChar w:fldCharType="end"/>
        </w:r>
      </w:hyperlink>
    </w:p>
    <w:p w:rsidR="009F4718" w:rsidRPr="00B45014" w:rsidRDefault="000027AE" w:rsidP="00D10445">
      <w:pPr>
        <w:pStyle w:val="tekst"/>
        <w:rPr>
          <w:b/>
          <w:bCs/>
          <w:noProof/>
        </w:rPr>
      </w:pPr>
      <w:r w:rsidRPr="00B45014">
        <w:rPr>
          <w:b/>
          <w:bCs/>
          <w:noProof/>
        </w:rPr>
        <w:fldChar w:fldCharType="end"/>
      </w:r>
    </w:p>
    <w:p w:rsidR="0016246C" w:rsidRPr="00B45014" w:rsidRDefault="0016246C" w:rsidP="00AC07C4">
      <w:pPr>
        <w:rPr>
          <w:noProof/>
        </w:rPr>
      </w:pPr>
    </w:p>
    <w:p w:rsidR="0016246C" w:rsidRPr="00B45014" w:rsidRDefault="0016246C" w:rsidP="00AC07C4">
      <w:pPr>
        <w:rPr>
          <w:noProof/>
        </w:rPr>
        <w:sectPr w:rsidR="0016246C" w:rsidRPr="00B45014" w:rsidSect="003C451D">
          <w:footerReference w:type="default" r:id="rId10"/>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22" w:name="_Toc437263084"/>
      <w:bookmarkStart w:id="23" w:name="_Toc483155256"/>
      <w:bookmarkStart w:id="24" w:name="_Toc483163007"/>
      <w:r w:rsidRPr="00B45014">
        <w:lastRenderedPageBreak/>
        <w:t xml:space="preserve">Tabelite </w:t>
      </w:r>
      <w:r w:rsidR="00EF0731" w:rsidRPr="00B45014">
        <w:t>loetelu</w:t>
      </w:r>
      <w:bookmarkEnd w:id="22"/>
      <w:bookmarkEnd w:id="23"/>
      <w:bookmarkEnd w:id="24"/>
    </w:p>
    <w:p w:rsidR="001D2410"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fldChar w:fldCharType="begin"/>
      </w:r>
      <w:r w:rsidR="001D6501" w:rsidRPr="00B45014">
        <w:instrText xml:space="preserve"> TOC \f F \h \z \c "Tabel" </w:instrText>
      </w:r>
      <w:r w:rsidRPr="00B45014">
        <w:fldChar w:fldCharType="separate"/>
      </w:r>
      <w:hyperlink w:anchor="_Toc483163095" w:history="1">
        <w:r w:rsidR="001D2410" w:rsidRPr="00CC26A7">
          <w:rPr>
            <w:rStyle w:val="Hyperlink"/>
            <w:noProof/>
          </w:rPr>
          <w:t>Tabel 1 - UART andmeformaat</w:t>
        </w:r>
        <w:r w:rsidR="001D2410">
          <w:rPr>
            <w:noProof/>
            <w:webHidden/>
          </w:rPr>
          <w:tab/>
        </w:r>
        <w:r w:rsidR="001D2410">
          <w:rPr>
            <w:noProof/>
            <w:webHidden/>
          </w:rPr>
          <w:fldChar w:fldCharType="begin"/>
        </w:r>
        <w:r w:rsidR="001D2410">
          <w:rPr>
            <w:noProof/>
            <w:webHidden/>
          </w:rPr>
          <w:instrText xml:space="preserve"> PAGEREF _Toc483163095 \h </w:instrText>
        </w:r>
        <w:r w:rsidR="001D2410">
          <w:rPr>
            <w:noProof/>
            <w:webHidden/>
          </w:rPr>
        </w:r>
        <w:r w:rsidR="001D2410">
          <w:rPr>
            <w:noProof/>
            <w:webHidden/>
          </w:rPr>
          <w:fldChar w:fldCharType="separate"/>
        </w:r>
        <w:r w:rsidR="001D2410">
          <w:rPr>
            <w:noProof/>
            <w:webHidden/>
          </w:rPr>
          <w:t>16</w:t>
        </w:r>
        <w:r w:rsidR="001D2410">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96" w:history="1">
        <w:r w:rsidRPr="00CC26A7">
          <w:rPr>
            <w:rStyle w:val="Hyperlink"/>
            <w:noProof/>
          </w:rPr>
          <w:t>Tabel 2 - Arendusplaadi ja sensorite ühendused</w:t>
        </w:r>
        <w:r>
          <w:rPr>
            <w:noProof/>
            <w:webHidden/>
          </w:rPr>
          <w:tab/>
        </w:r>
        <w:r>
          <w:rPr>
            <w:noProof/>
            <w:webHidden/>
          </w:rPr>
          <w:fldChar w:fldCharType="begin"/>
        </w:r>
        <w:r>
          <w:rPr>
            <w:noProof/>
            <w:webHidden/>
          </w:rPr>
          <w:instrText xml:space="preserve"> PAGEREF _Toc483163096 \h </w:instrText>
        </w:r>
        <w:r>
          <w:rPr>
            <w:noProof/>
            <w:webHidden/>
          </w:rPr>
        </w:r>
        <w:r>
          <w:rPr>
            <w:noProof/>
            <w:webHidden/>
          </w:rPr>
          <w:fldChar w:fldCharType="separate"/>
        </w:r>
        <w:r>
          <w:rPr>
            <w:noProof/>
            <w:webHidden/>
          </w:rPr>
          <w:t>19</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97" w:history="1">
        <w:r w:rsidRPr="00CC26A7">
          <w:rPr>
            <w:rStyle w:val="Hyperlink"/>
            <w:noProof/>
          </w:rPr>
          <w:t>Tabel 3 - UART seaded</w:t>
        </w:r>
        <w:r>
          <w:rPr>
            <w:noProof/>
            <w:webHidden/>
          </w:rPr>
          <w:tab/>
        </w:r>
        <w:r>
          <w:rPr>
            <w:noProof/>
            <w:webHidden/>
          </w:rPr>
          <w:fldChar w:fldCharType="begin"/>
        </w:r>
        <w:r>
          <w:rPr>
            <w:noProof/>
            <w:webHidden/>
          </w:rPr>
          <w:instrText xml:space="preserve"> PAGEREF _Toc483163097 \h </w:instrText>
        </w:r>
        <w:r>
          <w:rPr>
            <w:noProof/>
            <w:webHidden/>
          </w:rPr>
        </w:r>
        <w:r>
          <w:rPr>
            <w:noProof/>
            <w:webHidden/>
          </w:rPr>
          <w:fldChar w:fldCharType="separate"/>
        </w:r>
        <w:r>
          <w:rPr>
            <w:noProof/>
            <w:webHidden/>
          </w:rPr>
          <w:t>20</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98" w:history="1">
        <w:r w:rsidRPr="00CC26A7">
          <w:rPr>
            <w:rStyle w:val="Hyperlink"/>
            <w:noProof/>
          </w:rPr>
          <w:t>Tabel 4 - MSB ja LSB andme töötlus</w:t>
        </w:r>
        <w:r>
          <w:rPr>
            <w:noProof/>
            <w:webHidden/>
          </w:rPr>
          <w:tab/>
        </w:r>
        <w:r>
          <w:rPr>
            <w:noProof/>
            <w:webHidden/>
          </w:rPr>
          <w:fldChar w:fldCharType="begin"/>
        </w:r>
        <w:r>
          <w:rPr>
            <w:noProof/>
            <w:webHidden/>
          </w:rPr>
          <w:instrText xml:space="preserve"> PAGEREF _Toc483163098 \h </w:instrText>
        </w:r>
        <w:r>
          <w:rPr>
            <w:noProof/>
            <w:webHidden/>
          </w:rPr>
        </w:r>
        <w:r>
          <w:rPr>
            <w:noProof/>
            <w:webHidden/>
          </w:rPr>
          <w:fldChar w:fldCharType="separate"/>
        </w:r>
        <w:r>
          <w:rPr>
            <w:noProof/>
            <w:webHidden/>
          </w:rPr>
          <w:t>23</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099" w:history="1">
        <w:r w:rsidRPr="00CC26A7">
          <w:rPr>
            <w:rStyle w:val="Hyperlink"/>
            <w:noProof/>
          </w:rPr>
          <w:t>Tabel 5 - Lugemise päring</w:t>
        </w:r>
        <w:r>
          <w:rPr>
            <w:noProof/>
            <w:webHidden/>
          </w:rPr>
          <w:tab/>
        </w:r>
        <w:r>
          <w:rPr>
            <w:noProof/>
            <w:webHidden/>
          </w:rPr>
          <w:fldChar w:fldCharType="begin"/>
        </w:r>
        <w:r>
          <w:rPr>
            <w:noProof/>
            <w:webHidden/>
          </w:rPr>
          <w:instrText xml:space="preserve"> PAGEREF _Toc483163099 \h </w:instrText>
        </w:r>
        <w:r>
          <w:rPr>
            <w:noProof/>
            <w:webHidden/>
          </w:rPr>
        </w:r>
        <w:r>
          <w:rPr>
            <w:noProof/>
            <w:webHidden/>
          </w:rPr>
          <w:fldChar w:fldCharType="separate"/>
        </w:r>
        <w:r>
          <w:rPr>
            <w:noProof/>
            <w:webHidden/>
          </w:rPr>
          <w:t>25</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00" w:history="1">
        <w:r w:rsidRPr="00CC26A7">
          <w:rPr>
            <w:rStyle w:val="Hyperlink"/>
            <w:noProof/>
          </w:rPr>
          <w:t>Tabel 6 - Registrist õnnestunud lugemise vastus</w:t>
        </w:r>
        <w:r>
          <w:rPr>
            <w:noProof/>
            <w:webHidden/>
          </w:rPr>
          <w:tab/>
        </w:r>
        <w:r>
          <w:rPr>
            <w:noProof/>
            <w:webHidden/>
          </w:rPr>
          <w:fldChar w:fldCharType="begin"/>
        </w:r>
        <w:r>
          <w:rPr>
            <w:noProof/>
            <w:webHidden/>
          </w:rPr>
          <w:instrText xml:space="preserve"> PAGEREF _Toc483163100 \h </w:instrText>
        </w:r>
        <w:r>
          <w:rPr>
            <w:noProof/>
            <w:webHidden/>
          </w:rPr>
        </w:r>
        <w:r>
          <w:rPr>
            <w:noProof/>
            <w:webHidden/>
          </w:rPr>
          <w:fldChar w:fldCharType="separate"/>
        </w:r>
        <w:r>
          <w:rPr>
            <w:noProof/>
            <w:webHidden/>
          </w:rPr>
          <w:t>26</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01" w:history="1">
        <w:r w:rsidRPr="00CC26A7">
          <w:rPr>
            <w:rStyle w:val="Hyperlink"/>
            <w:noProof/>
          </w:rPr>
          <w:t>Tabel 7 - Registrist lugemise veateade</w:t>
        </w:r>
        <w:r>
          <w:rPr>
            <w:noProof/>
            <w:webHidden/>
          </w:rPr>
          <w:tab/>
        </w:r>
        <w:r>
          <w:rPr>
            <w:noProof/>
            <w:webHidden/>
          </w:rPr>
          <w:fldChar w:fldCharType="begin"/>
        </w:r>
        <w:r>
          <w:rPr>
            <w:noProof/>
            <w:webHidden/>
          </w:rPr>
          <w:instrText xml:space="preserve"> PAGEREF _Toc483163101 \h </w:instrText>
        </w:r>
        <w:r>
          <w:rPr>
            <w:noProof/>
            <w:webHidden/>
          </w:rPr>
        </w:r>
        <w:r>
          <w:rPr>
            <w:noProof/>
            <w:webHidden/>
          </w:rPr>
          <w:fldChar w:fldCharType="separate"/>
        </w:r>
        <w:r>
          <w:rPr>
            <w:noProof/>
            <w:webHidden/>
          </w:rPr>
          <w:t>26</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02" w:history="1">
        <w:r w:rsidRPr="00CC26A7">
          <w:rPr>
            <w:rStyle w:val="Hyperlink"/>
            <w:noProof/>
          </w:rPr>
          <w:t>Tabel 8 - Kirjutamine</w:t>
        </w:r>
        <w:r>
          <w:rPr>
            <w:noProof/>
            <w:webHidden/>
          </w:rPr>
          <w:tab/>
        </w:r>
        <w:r>
          <w:rPr>
            <w:noProof/>
            <w:webHidden/>
          </w:rPr>
          <w:fldChar w:fldCharType="begin"/>
        </w:r>
        <w:r>
          <w:rPr>
            <w:noProof/>
            <w:webHidden/>
          </w:rPr>
          <w:instrText xml:space="preserve"> PAGEREF _Toc483163102 \h </w:instrText>
        </w:r>
        <w:r>
          <w:rPr>
            <w:noProof/>
            <w:webHidden/>
          </w:rPr>
        </w:r>
        <w:r>
          <w:rPr>
            <w:noProof/>
            <w:webHidden/>
          </w:rPr>
          <w:fldChar w:fldCharType="separate"/>
        </w:r>
        <w:r>
          <w:rPr>
            <w:noProof/>
            <w:webHidden/>
          </w:rPr>
          <w:t>27</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03" w:history="1">
        <w:r w:rsidRPr="00CC26A7">
          <w:rPr>
            <w:rStyle w:val="Hyperlink"/>
            <w:noProof/>
          </w:rPr>
          <w:t>Tabel 9- Paigaloleku suurim amplituud</w:t>
        </w:r>
        <w:r>
          <w:rPr>
            <w:noProof/>
            <w:webHidden/>
          </w:rPr>
          <w:tab/>
        </w:r>
        <w:r>
          <w:rPr>
            <w:noProof/>
            <w:webHidden/>
          </w:rPr>
          <w:fldChar w:fldCharType="begin"/>
        </w:r>
        <w:r>
          <w:rPr>
            <w:noProof/>
            <w:webHidden/>
          </w:rPr>
          <w:instrText xml:space="preserve"> PAGEREF _Toc483163103 \h </w:instrText>
        </w:r>
        <w:r>
          <w:rPr>
            <w:noProof/>
            <w:webHidden/>
          </w:rPr>
        </w:r>
        <w:r>
          <w:rPr>
            <w:noProof/>
            <w:webHidden/>
          </w:rPr>
          <w:fldChar w:fldCharType="separate"/>
        </w:r>
        <w:r>
          <w:rPr>
            <w:noProof/>
            <w:webHidden/>
          </w:rPr>
          <w:t>32</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04" w:history="1">
        <w:r w:rsidRPr="00CC26A7">
          <w:rPr>
            <w:rStyle w:val="Hyperlink"/>
            <w:noProof/>
          </w:rPr>
          <w:t>Tabel 10 – Kiikumise suurim amplituud</w:t>
        </w:r>
        <w:r>
          <w:rPr>
            <w:noProof/>
            <w:webHidden/>
          </w:rPr>
          <w:tab/>
        </w:r>
        <w:r>
          <w:rPr>
            <w:noProof/>
            <w:webHidden/>
          </w:rPr>
          <w:fldChar w:fldCharType="begin"/>
        </w:r>
        <w:r>
          <w:rPr>
            <w:noProof/>
            <w:webHidden/>
          </w:rPr>
          <w:instrText xml:space="preserve"> PAGEREF _Toc483163104 \h </w:instrText>
        </w:r>
        <w:r>
          <w:rPr>
            <w:noProof/>
            <w:webHidden/>
          </w:rPr>
        </w:r>
        <w:r>
          <w:rPr>
            <w:noProof/>
            <w:webHidden/>
          </w:rPr>
          <w:fldChar w:fldCharType="separate"/>
        </w:r>
        <w:r>
          <w:rPr>
            <w:noProof/>
            <w:webHidden/>
          </w:rPr>
          <w:t>33</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05" w:history="1">
        <w:r w:rsidRPr="00CC26A7">
          <w:rPr>
            <w:rStyle w:val="Hyperlink"/>
            <w:noProof/>
          </w:rPr>
          <w:t>Tabel 11 – Murul hüppamise suurim amplituud</w:t>
        </w:r>
        <w:r>
          <w:rPr>
            <w:noProof/>
            <w:webHidden/>
          </w:rPr>
          <w:tab/>
        </w:r>
        <w:r>
          <w:rPr>
            <w:noProof/>
            <w:webHidden/>
          </w:rPr>
          <w:fldChar w:fldCharType="begin"/>
        </w:r>
        <w:r>
          <w:rPr>
            <w:noProof/>
            <w:webHidden/>
          </w:rPr>
          <w:instrText xml:space="preserve"> PAGEREF _Toc483163105 \h </w:instrText>
        </w:r>
        <w:r>
          <w:rPr>
            <w:noProof/>
            <w:webHidden/>
          </w:rPr>
        </w:r>
        <w:r>
          <w:rPr>
            <w:noProof/>
            <w:webHidden/>
          </w:rPr>
          <w:fldChar w:fldCharType="separate"/>
        </w:r>
        <w:r>
          <w:rPr>
            <w:noProof/>
            <w:webHidden/>
          </w:rPr>
          <w:t>34</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06" w:history="1">
        <w:r w:rsidRPr="00CC26A7">
          <w:rPr>
            <w:rStyle w:val="Hyperlink"/>
            <w:noProof/>
          </w:rPr>
          <w:t>Tabel 12 - Puidul hüppamise suurim amplituud</w:t>
        </w:r>
        <w:r>
          <w:rPr>
            <w:noProof/>
            <w:webHidden/>
          </w:rPr>
          <w:tab/>
        </w:r>
        <w:r>
          <w:rPr>
            <w:noProof/>
            <w:webHidden/>
          </w:rPr>
          <w:fldChar w:fldCharType="begin"/>
        </w:r>
        <w:r>
          <w:rPr>
            <w:noProof/>
            <w:webHidden/>
          </w:rPr>
          <w:instrText xml:space="preserve"> PAGEREF _Toc483163106 \h </w:instrText>
        </w:r>
        <w:r>
          <w:rPr>
            <w:noProof/>
            <w:webHidden/>
          </w:rPr>
        </w:r>
        <w:r>
          <w:rPr>
            <w:noProof/>
            <w:webHidden/>
          </w:rPr>
          <w:fldChar w:fldCharType="separate"/>
        </w:r>
        <w:r>
          <w:rPr>
            <w:noProof/>
            <w:webHidden/>
          </w:rPr>
          <w:t>35</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07" w:history="1">
        <w:r w:rsidRPr="00CC26A7">
          <w:rPr>
            <w:rStyle w:val="Hyperlink"/>
            <w:noProof/>
          </w:rPr>
          <w:t>Tabel 13 – Hüppamine puit aluselt murule suurim amplituud</w:t>
        </w:r>
        <w:r>
          <w:rPr>
            <w:noProof/>
            <w:webHidden/>
          </w:rPr>
          <w:tab/>
        </w:r>
        <w:r>
          <w:rPr>
            <w:noProof/>
            <w:webHidden/>
          </w:rPr>
          <w:fldChar w:fldCharType="begin"/>
        </w:r>
        <w:r>
          <w:rPr>
            <w:noProof/>
            <w:webHidden/>
          </w:rPr>
          <w:instrText xml:space="preserve"> PAGEREF _Toc483163107 \h </w:instrText>
        </w:r>
        <w:r>
          <w:rPr>
            <w:noProof/>
            <w:webHidden/>
          </w:rPr>
        </w:r>
        <w:r>
          <w:rPr>
            <w:noProof/>
            <w:webHidden/>
          </w:rPr>
          <w:fldChar w:fldCharType="separate"/>
        </w:r>
        <w:r>
          <w:rPr>
            <w:noProof/>
            <w:webHidden/>
          </w:rPr>
          <w:t>36</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08" w:history="1">
        <w:r w:rsidRPr="00CC26A7">
          <w:rPr>
            <w:rStyle w:val="Hyperlink"/>
            <w:noProof/>
          </w:rPr>
          <w:t>Tabel 14 - Istumise suurim amplituud</w:t>
        </w:r>
        <w:r>
          <w:rPr>
            <w:noProof/>
            <w:webHidden/>
          </w:rPr>
          <w:tab/>
        </w:r>
        <w:r>
          <w:rPr>
            <w:noProof/>
            <w:webHidden/>
          </w:rPr>
          <w:fldChar w:fldCharType="begin"/>
        </w:r>
        <w:r>
          <w:rPr>
            <w:noProof/>
            <w:webHidden/>
          </w:rPr>
          <w:instrText xml:space="preserve"> PAGEREF _Toc483163108 \h </w:instrText>
        </w:r>
        <w:r>
          <w:rPr>
            <w:noProof/>
            <w:webHidden/>
          </w:rPr>
        </w:r>
        <w:r>
          <w:rPr>
            <w:noProof/>
            <w:webHidden/>
          </w:rPr>
          <w:fldChar w:fldCharType="separate"/>
        </w:r>
        <w:r>
          <w:rPr>
            <w:noProof/>
            <w:webHidden/>
          </w:rPr>
          <w:t>37</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09" w:history="1">
        <w:r w:rsidRPr="00CC26A7">
          <w:rPr>
            <w:rStyle w:val="Hyperlink"/>
            <w:noProof/>
          </w:rPr>
          <w:t>Tabel 15 – Tõusmise suurim amplituud</w:t>
        </w:r>
        <w:r>
          <w:rPr>
            <w:noProof/>
            <w:webHidden/>
          </w:rPr>
          <w:tab/>
        </w:r>
        <w:r>
          <w:rPr>
            <w:noProof/>
            <w:webHidden/>
          </w:rPr>
          <w:fldChar w:fldCharType="begin"/>
        </w:r>
        <w:r>
          <w:rPr>
            <w:noProof/>
            <w:webHidden/>
          </w:rPr>
          <w:instrText xml:space="preserve"> PAGEREF _Toc483163109 \h </w:instrText>
        </w:r>
        <w:r>
          <w:rPr>
            <w:noProof/>
            <w:webHidden/>
          </w:rPr>
        </w:r>
        <w:r>
          <w:rPr>
            <w:noProof/>
            <w:webHidden/>
          </w:rPr>
          <w:fldChar w:fldCharType="separate"/>
        </w:r>
        <w:r>
          <w:rPr>
            <w:noProof/>
            <w:webHidden/>
          </w:rPr>
          <w:t>37</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10" w:history="1">
        <w:r w:rsidRPr="00CC26A7">
          <w:rPr>
            <w:rStyle w:val="Hyperlink"/>
            <w:noProof/>
          </w:rPr>
          <w:t>Tabel 16 – Kõndimise suurim amplituud</w:t>
        </w:r>
        <w:r>
          <w:rPr>
            <w:noProof/>
            <w:webHidden/>
          </w:rPr>
          <w:tab/>
        </w:r>
        <w:r>
          <w:rPr>
            <w:noProof/>
            <w:webHidden/>
          </w:rPr>
          <w:fldChar w:fldCharType="begin"/>
        </w:r>
        <w:r>
          <w:rPr>
            <w:noProof/>
            <w:webHidden/>
          </w:rPr>
          <w:instrText xml:space="preserve"> PAGEREF _Toc483163110 \h </w:instrText>
        </w:r>
        <w:r>
          <w:rPr>
            <w:noProof/>
            <w:webHidden/>
          </w:rPr>
        </w:r>
        <w:r>
          <w:rPr>
            <w:noProof/>
            <w:webHidden/>
          </w:rPr>
          <w:fldChar w:fldCharType="separate"/>
        </w:r>
        <w:r>
          <w:rPr>
            <w:noProof/>
            <w:webHidden/>
          </w:rPr>
          <w:t>39</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11" w:history="1">
        <w:r w:rsidRPr="00CC26A7">
          <w:rPr>
            <w:rStyle w:val="Hyperlink"/>
            <w:noProof/>
          </w:rPr>
          <w:t>Tabel 17 – Trepil kõndimise suurim amplituud</w:t>
        </w:r>
        <w:r>
          <w:rPr>
            <w:noProof/>
            <w:webHidden/>
          </w:rPr>
          <w:tab/>
        </w:r>
        <w:r>
          <w:rPr>
            <w:noProof/>
            <w:webHidden/>
          </w:rPr>
          <w:fldChar w:fldCharType="begin"/>
        </w:r>
        <w:r>
          <w:rPr>
            <w:noProof/>
            <w:webHidden/>
          </w:rPr>
          <w:instrText xml:space="preserve"> PAGEREF _Toc483163111 \h </w:instrText>
        </w:r>
        <w:r>
          <w:rPr>
            <w:noProof/>
            <w:webHidden/>
          </w:rPr>
        </w:r>
        <w:r>
          <w:rPr>
            <w:noProof/>
            <w:webHidden/>
          </w:rPr>
          <w:fldChar w:fldCharType="separate"/>
        </w:r>
        <w:r>
          <w:rPr>
            <w:noProof/>
            <w:webHidden/>
          </w:rPr>
          <w:t>40</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12" w:history="1">
        <w:r w:rsidRPr="00CC26A7">
          <w:rPr>
            <w:rStyle w:val="Hyperlink"/>
            <w:noProof/>
          </w:rPr>
          <w:t>Tabel 18 – Jooksmise suurim amplituud</w:t>
        </w:r>
        <w:r>
          <w:rPr>
            <w:noProof/>
            <w:webHidden/>
          </w:rPr>
          <w:tab/>
        </w:r>
        <w:r>
          <w:rPr>
            <w:noProof/>
            <w:webHidden/>
          </w:rPr>
          <w:fldChar w:fldCharType="begin"/>
        </w:r>
        <w:r>
          <w:rPr>
            <w:noProof/>
            <w:webHidden/>
          </w:rPr>
          <w:instrText xml:space="preserve"> PAGEREF _Toc483163112 \h </w:instrText>
        </w:r>
        <w:r>
          <w:rPr>
            <w:noProof/>
            <w:webHidden/>
          </w:rPr>
        </w:r>
        <w:r>
          <w:rPr>
            <w:noProof/>
            <w:webHidden/>
          </w:rPr>
          <w:fldChar w:fldCharType="separate"/>
        </w:r>
        <w:r>
          <w:rPr>
            <w:noProof/>
            <w:webHidden/>
          </w:rPr>
          <w:t>41</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13" w:history="1">
        <w:r w:rsidRPr="00CC26A7">
          <w:rPr>
            <w:rStyle w:val="Hyperlink"/>
            <w:noProof/>
          </w:rPr>
          <w:t>Tabel 19 – Esimese murul kukkumise amplituud</w:t>
        </w:r>
        <w:r>
          <w:rPr>
            <w:noProof/>
            <w:webHidden/>
          </w:rPr>
          <w:tab/>
        </w:r>
        <w:r>
          <w:rPr>
            <w:noProof/>
            <w:webHidden/>
          </w:rPr>
          <w:fldChar w:fldCharType="begin"/>
        </w:r>
        <w:r>
          <w:rPr>
            <w:noProof/>
            <w:webHidden/>
          </w:rPr>
          <w:instrText xml:space="preserve"> PAGEREF _Toc483163113 \h </w:instrText>
        </w:r>
        <w:r>
          <w:rPr>
            <w:noProof/>
            <w:webHidden/>
          </w:rPr>
        </w:r>
        <w:r>
          <w:rPr>
            <w:noProof/>
            <w:webHidden/>
          </w:rPr>
          <w:fldChar w:fldCharType="separate"/>
        </w:r>
        <w:r>
          <w:rPr>
            <w:noProof/>
            <w:webHidden/>
          </w:rPr>
          <w:t>42</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14" w:history="1">
        <w:r w:rsidRPr="00CC26A7">
          <w:rPr>
            <w:rStyle w:val="Hyperlink"/>
            <w:noProof/>
          </w:rPr>
          <w:t>Tabel 20 - Teise murul kukkumise amplituud</w:t>
        </w:r>
        <w:r>
          <w:rPr>
            <w:noProof/>
            <w:webHidden/>
          </w:rPr>
          <w:tab/>
        </w:r>
        <w:r>
          <w:rPr>
            <w:noProof/>
            <w:webHidden/>
          </w:rPr>
          <w:fldChar w:fldCharType="begin"/>
        </w:r>
        <w:r>
          <w:rPr>
            <w:noProof/>
            <w:webHidden/>
          </w:rPr>
          <w:instrText xml:space="preserve"> PAGEREF _Toc483163114 \h </w:instrText>
        </w:r>
        <w:r>
          <w:rPr>
            <w:noProof/>
            <w:webHidden/>
          </w:rPr>
        </w:r>
        <w:r>
          <w:rPr>
            <w:noProof/>
            <w:webHidden/>
          </w:rPr>
          <w:fldChar w:fldCharType="separate"/>
        </w:r>
        <w:r>
          <w:rPr>
            <w:noProof/>
            <w:webHidden/>
          </w:rPr>
          <w:t>43</w:t>
        </w:r>
        <w:r>
          <w:rPr>
            <w:noProof/>
            <w:webHidden/>
          </w:rPr>
          <w:fldChar w:fldCharType="end"/>
        </w:r>
      </w:hyperlink>
    </w:p>
    <w:p w:rsidR="001D2410" w:rsidRDefault="001D2410">
      <w:pPr>
        <w:pStyle w:val="TableofFigures"/>
        <w:tabs>
          <w:tab w:val="right" w:leader="dot" w:pos="8495"/>
        </w:tabs>
        <w:rPr>
          <w:rFonts w:asciiTheme="minorHAnsi" w:eastAsiaTheme="minorEastAsia" w:hAnsiTheme="minorHAnsi" w:cstheme="minorBidi"/>
          <w:noProof/>
          <w:sz w:val="22"/>
          <w:szCs w:val="22"/>
          <w:lang w:val="en-US"/>
        </w:rPr>
      </w:pPr>
      <w:hyperlink w:anchor="_Toc483163115" w:history="1">
        <w:r w:rsidRPr="00CC26A7">
          <w:rPr>
            <w:rStyle w:val="Hyperlink"/>
            <w:noProof/>
          </w:rPr>
          <w:t>Tabel 21 – Vastu seina põrutuse amplituud</w:t>
        </w:r>
        <w:r>
          <w:rPr>
            <w:noProof/>
            <w:webHidden/>
          </w:rPr>
          <w:tab/>
        </w:r>
        <w:r>
          <w:rPr>
            <w:noProof/>
            <w:webHidden/>
          </w:rPr>
          <w:fldChar w:fldCharType="begin"/>
        </w:r>
        <w:r>
          <w:rPr>
            <w:noProof/>
            <w:webHidden/>
          </w:rPr>
          <w:instrText xml:space="preserve"> PAGEREF _Toc483163115 \h </w:instrText>
        </w:r>
        <w:r>
          <w:rPr>
            <w:noProof/>
            <w:webHidden/>
          </w:rPr>
        </w:r>
        <w:r>
          <w:rPr>
            <w:noProof/>
            <w:webHidden/>
          </w:rPr>
          <w:fldChar w:fldCharType="separate"/>
        </w:r>
        <w:r>
          <w:rPr>
            <w:noProof/>
            <w:webHidden/>
          </w:rPr>
          <w:t>44</w:t>
        </w:r>
        <w:r>
          <w:rPr>
            <w:noProof/>
            <w:webHidden/>
          </w:rPr>
          <w:fldChar w:fldCharType="end"/>
        </w:r>
      </w:hyperlink>
    </w:p>
    <w:p w:rsidR="0016246C" w:rsidRPr="00B45014" w:rsidRDefault="000027AE" w:rsidP="00D10445">
      <w:pPr>
        <w:pStyle w:val="tekst"/>
        <w:rPr>
          <w:b/>
          <w:bCs/>
          <w:noProof/>
        </w:rPr>
      </w:pPr>
      <w:r w:rsidRPr="00B45014">
        <w:rPr>
          <w:b/>
          <w:bCs/>
          <w:noProof/>
        </w:rPr>
        <w:fldChar w:fldCharType="end"/>
      </w:r>
      <w:bookmarkStart w:id="25" w:name="_Toc370226608"/>
      <w:bookmarkStart w:id="26" w:name="_Ref371595904"/>
      <w:bookmarkStart w:id="27" w:name="_Toc371596364"/>
      <w:bookmarkStart w:id="28" w:name="_Toc437263085"/>
      <w:bookmarkStart w:id="29" w:name="_Toc437856790"/>
    </w:p>
    <w:p w:rsidR="0016246C" w:rsidRPr="00B45014" w:rsidRDefault="0016246C" w:rsidP="00AC07C4">
      <w:pPr>
        <w:rPr>
          <w:noProof/>
        </w:rPr>
      </w:pPr>
    </w:p>
    <w:p w:rsidR="0016246C" w:rsidRPr="00B45014" w:rsidRDefault="0016246C" w:rsidP="00AC07C4">
      <w:pPr>
        <w:rPr>
          <w:noProof/>
        </w:r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053E39">
      <w:pPr>
        <w:pStyle w:val="Heading1"/>
      </w:pPr>
      <w:bookmarkStart w:id="30" w:name="_Toc483163008"/>
      <w:r w:rsidRPr="00B45014">
        <w:lastRenderedPageBreak/>
        <w:t>Sissejuhatus</w:t>
      </w:r>
      <w:bookmarkEnd w:id="25"/>
      <w:bookmarkEnd w:id="26"/>
      <w:bookmarkEnd w:id="27"/>
      <w:bookmarkEnd w:id="28"/>
      <w:bookmarkEnd w:id="29"/>
      <w:bookmarkEnd w:id="30"/>
    </w:p>
    <w:p w:rsidR="00C5475B" w:rsidRPr="00B45014" w:rsidRDefault="004F6902" w:rsidP="00D10445">
      <w:pPr>
        <w:pStyle w:val="tekst"/>
      </w:pPr>
      <w:bookmarkStart w:id="31" w:name="_Toc370226609"/>
      <w:bookmarkStart w:id="32" w:name="_Ref370278170"/>
      <w:bookmarkStart w:id="33" w:name="_Ref371498087"/>
      <w:r w:rsidRPr="00B45014">
        <w:t xml:space="preserve">Käesoleva lõputöö teemaks on kukkumise tuvastamise süsteemi arendus. </w:t>
      </w:r>
      <w:r w:rsidR="005F0DE0" w:rsidRPr="00B45014">
        <w:t>Töö põhieesmärgiks on luua platvorm, mille abil saab välja töötada kukkumise tuvastamiseks algoritmi.</w:t>
      </w:r>
      <w:r w:rsidR="00082993" w:rsidRPr="00B45014">
        <w:t xml:space="preserve"> Prototüüpi kasutatakse uuringute läbiviimisel liikuvatel alustel, milleks võivad olla meresõidukid ja merel olevad kalafarmid.</w:t>
      </w:r>
      <w:r w:rsidR="005F0DE0" w:rsidRPr="00B45014">
        <w:t xml:space="preserve"> </w:t>
      </w:r>
      <w:r w:rsidR="00BA077D" w:rsidRPr="00B45014">
        <w:t>Sellest tulenevalt kasutatakse se</w:t>
      </w:r>
      <w:r w:rsidR="00236D68" w:rsidRPr="00B45014">
        <w:t>adet kinnitatuna</w:t>
      </w:r>
      <w:r w:rsidR="00BA077D" w:rsidRPr="00B45014">
        <w:t xml:space="preserve"> inimese küljes, kus ü</w:t>
      </w:r>
      <w:r w:rsidR="00801661" w:rsidRPr="00B45014">
        <w:t>le keha on paigutatud mitu erinevat sensori</w:t>
      </w:r>
      <w:r w:rsidR="00A60A23" w:rsidRPr="00B45014">
        <w:t>t</w:t>
      </w:r>
      <w:r w:rsidR="00801661" w:rsidRPr="00B45014">
        <w:t xml:space="preserve">. </w:t>
      </w:r>
      <w:r w:rsidR="00FC2645" w:rsidRPr="00B45014">
        <w:t>Vä</w:t>
      </w:r>
      <w:r w:rsidR="00CC2B83" w:rsidRPr="00B45014">
        <w:t>litingimustes tuleb arvestada</w:t>
      </w:r>
      <w:r w:rsidR="00FC2645" w:rsidRPr="00B45014">
        <w:t xml:space="preserve"> keskkonna mõjudega. Merel </w:t>
      </w:r>
      <w:r w:rsidR="00F643C8" w:rsidRPr="00B45014">
        <w:t>paiknevat</w:t>
      </w:r>
      <w:r w:rsidR="00F63BD6" w:rsidRPr="00B45014">
        <w:t xml:space="preserve"> alust</w:t>
      </w:r>
      <w:r w:rsidR="00F643C8" w:rsidRPr="00B45014">
        <w:t xml:space="preserve"> mõjutavad</w:t>
      </w:r>
      <w:r w:rsidR="001074D1" w:rsidRPr="00B45014">
        <w:t xml:space="preserve"> peale lainete ka teised</w:t>
      </w:r>
      <w:r w:rsidR="00F937AF" w:rsidRPr="00B45014">
        <w:t xml:space="preserve"> olud näiteks ilmastik</w:t>
      </w:r>
      <w:r w:rsidR="001074D1" w:rsidRPr="00B45014">
        <w:t>.</w:t>
      </w:r>
      <w:r w:rsidR="00E5386F" w:rsidRPr="00B45014">
        <w:t xml:space="preserve"> </w:t>
      </w:r>
      <w:r w:rsidR="00273DC1" w:rsidRPr="00B45014">
        <w:t xml:space="preserve">Seade peab olema </w:t>
      </w:r>
      <w:r w:rsidR="008F73F2" w:rsidRPr="00B45014">
        <w:t>vastupidav</w:t>
      </w:r>
      <w:r w:rsidR="00273DC1" w:rsidRPr="00B45014">
        <w:t>, et</w:t>
      </w:r>
      <w:r w:rsidR="00134234" w:rsidRPr="00B45014">
        <w:t xml:space="preserve"> tagada andmeside</w:t>
      </w:r>
      <w:r w:rsidR="00273DC1" w:rsidRPr="00B45014">
        <w:t xml:space="preserve"> nendes</w:t>
      </w:r>
      <w:r w:rsidR="00134234" w:rsidRPr="00B45014">
        <w:t xml:space="preserve"> tingimustes</w:t>
      </w:r>
      <w:r w:rsidR="00273DC1" w:rsidRPr="00B45014">
        <w:t>.</w:t>
      </w:r>
    </w:p>
    <w:p w:rsidR="003A230D" w:rsidRPr="00B45014" w:rsidRDefault="00324F75" w:rsidP="00D10445">
      <w:pPr>
        <w:pStyle w:val="tekst"/>
      </w:pPr>
      <w:r w:rsidRPr="00B45014">
        <w:t>Nagu</w:t>
      </w:r>
      <w:r w:rsidR="002344E8" w:rsidRPr="00B45014">
        <w:t xml:space="preserve"> eelnevalt mainitud, on sensorid paigaldatud inimese külge.</w:t>
      </w:r>
      <w:r w:rsidR="003A230D" w:rsidRPr="00B45014">
        <w:t xml:space="preserve"> Sensorite ühendamiseks kasutatakse juhtmeid. Se</w:t>
      </w:r>
      <w:r w:rsidR="004B4BB4" w:rsidRPr="00B45014">
        <w:t>nsorid asuvad teineteisest mõne</w:t>
      </w:r>
      <w:r w:rsidR="003A230D" w:rsidRPr="00B45014">
        <w:t>kümne sentimeetri kaugusel ning on ühendatud arendusplaadi</w:t>
      </w:r>
      <w:r w:rsidR="00BA17E9" w:rsidRPr="00B45014">
        <w:t>ga</w:t>
      </w:r>
      <w:r w:rsidR="003A230D" w:rsidRPr="00B45014">
        <w:t xml:space="preserve">. Juhtmed tagavad kiire </w:t>
      </w:r>
      <w:r w:rsidR="000B334A" w:rsidRPr="00B45014">
        <w:t>ja</w:t>
      </w:r>
      <w:r w:rsidR="003A230D" w:rsidRPr="00B45014">
        <w:t xml:space="preserve"> püsiva ühenduse, kuid seejuures tuleb arvestada, et </w:t>
      </w:r>
      <w:r w:rsidR="008B012E" w:rsidRPr="00B45014">
        <w:t>juhtmed</w:t>
      </w:r>
      <w:r w:rsidR="002344E8" w:rsidRPr="00B45014">
        <w:t xml:space="preserve"> võivad liikumisel </w:t>
      </w:r>
      <w:r w:rsidR="00EE6A49" w:rsidRPr="00B45014">
        <w:t>venida</w:t>
      </w:r>
      <w:r w:rsidR="003A230D" w:rsidRPr="00B45014">
        <w:t xml:space="preserve"> ning ühendused võivad </w:t>
      </w:r>
      <w:r w:rsidR="003C5A77" w:rsidRPr="00B45014">
        <w:t>puruneda</w:t>
      </w:r>
      <w:r w:rsidR="003A230D" w:rsidRPr="00B45014">
        <w:t>.</w:t>
      </w:r>
      <w:r w:rsidR="00181E41" w:rsidRPr="00B45014">
        <w:t xml:space="preserve"> Selle </w:t>
      </w:r>
      <w:r w:rsidR="00C04273" w:rsidRPr="00B45014">
        <w:t>ära hoidmiseks</w:t>
      </w:r>
      <w:r w:rsidR="00181E41" w:rsidRPr="00B45014">
        <w:t xml:space="preserve"> tuleb </w:t>
      </w:r>
      <w:r w:rsidR="008B012E" w:rsidRPr="00B45014">
        <w:t>juhtmetele</w:t>
      </w:r>
      <w:r w:rsidR="00181E41" w:rsidRPr="00B45014">
        <w:t xml:space="preserve"> </w:t>
      </w:r>
      <w:r w:rsidR="000D6553" w:rsidRPr="00B45014">
        <w:t>jätta ruumi</w:t>
      </w:r>
      <w:r w:rsidR="00181E41" w:rsidRPr="00B45014">
        <w:t>.</w:t>
      </w:r>
      <w:r w:rsidR="00122386" w:rsidRPr="00B45014">
        <w:t xml:space="preserve"> Mida pikem on ühendus, seda rohkem esineb häireid, seega tuleb</w:t>
      </w:r>
      <w:r w:rsidR="0092695B" w:rsidRPr="00B45014">
        <w:t xml:space="preserve"> protokolli valikus arvestada </w:t>
      </w:r>
      <w:r w:rsidR="00122386" w:rsidRPr="00B45014">
        <w:t>veakindlusega.</w:t>
      </w:r>
    </w:p>
    <w:p w:rsidR="00535482" w:rsidRPr="00B45014" w:rsidRDefault="00F9647F" w:rsidP="00D10445">
      <w:pPr>
        <w:pStyle w:val="tekst"/>
      </w:pPr>
      <w:r w:rsidRPr="00B45014">
        <w:t>Seoses sellega, et</w:t>
      </w:r>
      <w:r w:rsidR="00535482" w:rsidRPr="00B45014">
        <w:t xml:space="preserve"> süsteem </w:t>
      </w:r>
      <w:r w:rsidR="00204ADA" w:rsidRPr="00B45014">
        <w:t>vastutab inimelu eest,</w:t>
      </w:r>
      <w:r w:rsidR="00535482" w:rsidRPr="00B45014">
        <w:t xml:space="preserve"> on tegemist reaalajasüsteemiga.</w:t>
      </w:r>
      <w:r w:rsidR="0095379D" w:rsidRPr="00B45014">
        <w:t xml:space="preserve"> Kukkumine toimub kiiresti ning seetõttu tuleb andmeid pärida </w:t>
      </w:r>
      <w:r w:rsidR="006C651E" w:rsidRPr="00B45014">
        <w:t>tihti</w:t>
      </w:r>
      <w:r w:rsidR="0095379D" w:rsidRPr="00B45014">
        <w:t xml:space="preserve">.  Süsteem peab selle juures </w:t>
      </w:r>
      <w:r w:rsidR="00134E5F" w:rsidRPr="00B45014">
        <w:t xml:space="preserve">olema võimeline </w:t>
      </w:r>
      <w:r w:rsidR="0095379D" w:rsidRPr="00B45014">
        <w:t>andmeid kiiresti töötlema</w:t>
      </w:r>
      <w:r w:rsidR="00134E5F" w:rsidRPr="00B45014">
        <w:t>. M</w:t>
      </w:r>
      <w:r w:rsidR="0095379D" w:rsidRPr="00B45014">
        <w:t xml:space="preserve">ida </w:t>
      </w:r>
      <w:r w:rsidR="00E8685D" w:rsidRPr="00B45014">
        <w:t>sagedamini</w:t>
      </w:r>
      <w:r w:rsidR="0095379D" w:rsidRPr="00B45014">
        <w:t xml:space="preserve"> toimub kukkumise tuvastus, seda kiiremini saab </w:t>
      </w:r>
      <w:r w:rsidR="00134E5F" w:rsidRPr="00B45014">
        <w:t>juhtunust</w:t>
      </w:r>
      <w:r w:rsidR="0095379D" w:rsidRPr="00B45014">
        <w:t xml:space="preserve"> teavitada.</w:t>
      </w:r>
      <w:r w:rsidR="00134E5F" w:rsidRPr="00B45014">
        <w:t xml:space="preserve"> Kukkumine võib toimuda põrandale kui ka vette, kukkumisel võib seade </w:t>
      </w:r>
      <w:r w:rsidR="00E8685D" w:rsidRPr="00B45014">
        <w:t>saada kahjustada</w:t>
      </w:r>
      <w:r w:rsidR="0092695B" w:rsidRPr="00B45014">
        <w:t>, seega tuleb mõelda, kuidas seadet kaitsta</w:t>
      </w:r>
      <w:r w:rsidR="00134E5F" w:rsidRPr="00B45014">
        <w:t>.</w:t>
      </w:r>
      <w:r w:rsidR="00B64A08" w:rsidRPr="00B45014">
        <w:t xml:space="preserve"> Arendusplaadi</w:t>
      </w:r>
      <w:r w:rsidR="002243BB" w:rsidRPr="00B45014">
        <w:t xml:space="preserve"> kui ka sensor</w:t>
      </w:r>
      <w:r w:rsidR="00B64A08" w:rsidRPr="00B45014">
        <w:t>i</w:t>
      </w:r>
      <w:r w:rsidR="002243BB" w:rsidRPr="00B45014">
        <w:t xml:space="preserve"> </w:t>
      </w:r>
      <w:r w:rsidR="00B64A08" w:rsidRPr="00B45014">
        <w:t>valikul tuleb</w:t>
      </w:r>
      <w:r w:rsidR="00712594" w:rsidRPr="00B45014">
        <w:t xml:space="preserve"> seda</w:t>
      </w:r>
      <w:r w:rsidR="00B64A08" w:rsidRPr="00B45014">
        <w:t xml:space="preserve"> </w:t>
      </w:r>
      <w:r w:rsidR="00134E5F" w:rsidRPr="00B45014">
        <w:t>kõike</w:t>
      </w:r>
      <w:r w:rsidR="00B64A08" w:rsidRPr="00B45014">
        <w:t xml:space="preserve"> </w:t>
      </w:r>
      <w:r w:rsidR="00134E5F" w:rsidRPr="00B45014">
        <w:t>silmas pidada.</w:t>
      </w:r>
    </w:p>
    <w:p w:rsidR="004E3909" w:rsidRPr="00B45014" w:rsidRDefault="00792964" w:rsidP="00D10445">
      <w:pPr>
        <w:pStyle w:val="tekst"/>
      </w:pPr>
      <w:r w:rsidRPr="00B45014">
        <w:t xml:space="preserve">Kuna tegemist on platvormi </w:t>
      </w:r>
      <w:r w:rsidR="00903F36" w:rsidRPr="00B45014">
        <w:t>arendamisega</w:t>
      </w:r>
      <w:r w:rsidRPr="00B45014">
        <w:t>,</w:t>
      </w:r>
      <w:r w:rsidR="00903F36" w:rsidRPr="00B45014">
        <w:t xml:space="preserve"> </w:t>
      </w:r>
      <w:r w:rsidR="002536C3" w:rsidRPr="00B45014">
        <w:t xml:space="preserve">millele </w:t>
      </w:r>
      <w:r w:rsidR="00354138" w:rsidRPr="00B45014">
        <w:t>abil</w:t>
      </w:r>
      <w:r w:rsidR="002536C3" w:rsidRPr="00B45014">
        <w:t xml:space="preserve"> töötatakse välja algoritm</w:t>
      </w:r>
      <w:r w:rsidR="000F5C04" w:rsidRPr="00B45014">
        <w:t>, peab töö olema paindlik. Arendusplaati peab</w:t>
      </w:r>
      <w:r w:rsidR="005C5E36" w:rsidRPr="00B45014">
        <w:t xml:space="preserve"> saama kiirelt ümber seadistada.</w:t>
      </w:r>
      <w:r w:rsidR="00417E50" w:rsidRPr="00B45014">
        <w:t xml:space="preserve"> Seega tuleb </w:t>
      </w:r>
      <w:r w:rsidR="00BA75F4" w:rsidRPr="00B45014">
        <w:t>sensorite</w:t>
      </w:r>
      <w:r w:rsidR="00417E50" w:rsidRPr="00B45014">
        <w:t xml:space="preserve"> ja </w:t>
      </w:r>
      <w:r w:rsidR="00BA75F4" w:rsidRPr="00B45014">
        <w:t xml:space="preserve">arendusplaadi vahelisel </w:t>
      </w:r>
      <w:r w:rsidR="00417E50" w:rsidRPr="00B45014">
        <w:t xml:space="preserve">suhtlusel pidada silmas seda, et </w:t>
      </w:r>
      <w:r w:rsidR="002A0E15" w:rsidRPr="00B45014">
        <w:t>programm pakuks seadistamis</w:t>
      </w:r>
      <w:r w:rsidR="002153F4" w:rsidRPr="00B45014">
        <w:t>e</w:t>
      </w:r>
      <w:r w:rsidR="002A0E15" w:rsidRPr="00B45014">
        <w:t xml:space="preserve"> võimalusi </w:t>
      </w:r>
      <w:r w:rsidR="00417E50" w:rsidRPr="00B45014">
        <w:t>algoritmi töötleja</w:t>
      </w:r>
      <w:r w:rsidR="002A0E15" w:rsidRPr="00B45014">
        <w:t>le</w:t>
      </w:r>
      <w:r w:rsidR="004E3909" w:rsidRPr="00B45014">
        <w:t>.</w:t>
      </w:r>
    </w:p>
    <w:p w:rsidR="00F82904" w:rsidRPr="00B45014" w:rsidRDefault="00EB5307" w:rsidP="004E3909">
      <w:pPr>
        <w:pStyle w:val="tekst"/>
      </w:pPr>
      <w:r w:rsidRPr="00B45014">
        <w:t xml:space="preserve">Käesolev töö sisaldab </w:t>
      </w:r>
      <w:r w:rsidR="004E3909" w:rsidRPr="00B45014">
        <w:t>kolm</w:t>
      </w:r>
      <w:r w:rsidRPr="00B45014">
        <w:t>e</w:t>
      </w:r>
      <w:r w:rsidR="004E3909" w:rsidRPr="00B45014">
        <w:t xml:space="preserve"> põhiülesannet, millest esimene on prototüübi riistvara arendus. Teiseks mikrokontrolleri seadistamine töötamaks mitme kiirendusanduriga. </w:t>
      </w:r>
      <w:r w:rsidR="00AD3DDA" w:rsidRPr="00B45014">
        <w:lastRenderedPageBreak/>
        <w:t xml:space="preserve">Kolmandaks </w:t>
      </w:r>
      <w:r w:rsidR="004E3909" w:rsidRPr="00B45014">
        <w:t>kiirendus andurite seadistamine vastavalt algoritmi poolt sisendandmetele esitatavatele nõuetele.</w:t>
      </w:r>
    </w:p>
    <w:p w:rsidR="00F82904" w:rsidRPr="00B45014" w:rsidRDefault="00F82904">
      <w:r w:rsidRPr="00B45014">
        <w:br w:type="page"/>
      </w:r>
    </w:p>
    <w:p w:rsidR="00EA1898" w:rsidRPr="00B45014" w:rsidRDefault="0075589A" w:rsidP="00053E39">
      <w:pPr>
        <w:pStyle w:val="Heading1"/>
      </w:pPr>
      <w:bookmarkStart w:id="34" w:name="_Toc483163009"/>
      <w:r w:rsidRPr="00B45014">
        <w:lastRenderedPageBreak/>
        <w:t>Riistvara</w:t>
      </w:r>
      <w:bookmarkEnd w:id="34"/>
    </w:p>
    <w:p w:rsidR="00F1560B" w:rsidRPr="00B45014" w:rsidRDefault="00F1560B" w:rsidP="00D10445">
      <w:pPr>
        <w:pStyle w:val="tekst"/>
      </w:pPr>
      <w:r w:rsidRPr="00B45014">
        <w:t>Süsteemi komponendid:</w:t>
      </w:r>
    </w:p>
    <w:p w:rsidR="00F1560B" w:rsidRPr="00B45014" w:rsidRDefault="00055519" w:rsidP="00D10445">
      <w:pPr>
        <w:pStyle w:val="tekst"/>
      </w:pPr>
      <w:r w:rsidRPr="00B45014">
        <w:t>Arendusplaat STM32 -F446RE</w:t>
      </w:r>
      <w:sdt>
        <w:sdtPr>
          <w:id w:val="1685403228"/>
          <w:citation/>
        </w:sdtPr>
        <w:sdtEndPr/>
        <w:sdtContent>
          <w:r w:rsidR="00540285" w:rsidRPr="00B45014">
            <w:fldChar w:fldCharType="begin"/>
          </w:r>
          <w:r w:rsidR="00540285" w:rsidRPr="00B45014">
            <w:instrText xml:space="preserve"> CITATION STM \l 1033 </w:instrText>
          </w:r>
          <w:r w:rsidR="00540285" w:rsidRPr="00B45014">
            <w:fldChar w:fldCharType="separate"/>
          </w:r>
          <w:r w:rsidR="002A4C17">
            <w:rPr>
              <w:noProof/>
            </w:rPr>
            <w:t xml:space="preserve"> [1]</w:t>
          </w:r>
          <w:r w:rsidR="00540285" w:rsidRPr="00B45014">
            <w:fldChar w:fldCharType="end"/>
          </w:r>
        </w:sdtContent>
      </w:sdt>
    </w:p>
    <w:p w:rsidR="00F1560B" w:rsidRPr="00B45014" w:rsidRDefault="008F3975" w:rsidP="00D10445">
      <w:pPr>
        <w:pStyle w:val="tekst"/>
      </w:pPr>
      <w:r w:rsidRPr="00B45014">
        <w:t xml:space="preserve">Kiirendusandur </w:t>
      </w:r>
      <w:proofErr w:type="spellStart"/>
      <w:r w:rsidRPr="00B45014">
        <w:t>Bosch</w:t>
      </w:r>
      <w:proofErr w:type="spellEnd"/>
      <w:r w:rsidRPr="00B45014">
        <w:t xml:space="preserve"> </w:t>
      </w:r>
      <w:r w:rsidR="00F1560B" w:rsidRPr="00B45014">
        <w:t>BNO055</w:t>
      </w:r>
      <w:sdt>
        <w:sdtPr>
          <w:id w:val="721180893"/>
          <w:citation/>
        </w:sdtPr>
        <w:sdtEndPr/>
        <w:sdtContent>
          <w:r w:rsidR="00055519" w:rsidRPr="00B45014">
            <w:fldChar w:fldCharType="begin"/>
          </w:r>
          <w:r w:rsidR="00055519" w:rsidRPr="00B45014">
            <w:instrText xml:space="preserve"> CITATION BNO055 \l 1033 </w:instrText>
          </w:r>
          <w:r w:rsidR="00055519" w:rsidRPr="00B45014">
            <w:fldChar w:fldCharType="separate"/>
          </w:r>
          <w:r w:rsidR="002A4C17">
            <w:rPr>
              <w:noProof/>
            </w:rPr>
            <w:t xml:space="preserve"> [2]</w:t>
          </w:r>
          <w:r w:rsidR="00055519" w:rsidRPr="00B45014">
            <w:fldChar w:fldCharType="end"/>
          </w:r>
        </w:sdtContent>
      </w:sdt>
    </w:p>
    <w:p w:rsidR="002D30C4" w:rsidRPr="00B45014" w:rsidRDefault="002D30C4" w:rsidP="00D10445">
      <w:pPr>
        <w:pStyle w:val="tekst"/>
      </w:pPr>
      <w:r w:rsidRPr="00B45014">
        <w:t>Süsteemi üles</w:t>
      </w:r>
      <w:r w:rsidR="00354138" w:rsidRPr="00B45014">
        <w:t>ehitus on näidatud Joonisel 1, j</w:t>
      </w:r>
      <w:r w:rsidRPr="00B45014">
        <w:t>oonisel on kujutatud arendusplaati koos sensoritega.</w:t>
      </w:r>
    </w:p>
    <w:p w:rsidR="002D30C4" w:rsidRPr="00B45014" w:rsidRDefault="002D30C4" w:rsidP="002D30C4">
      <w:pPr>
        <w:pStyle w:val="tekst"/>
        <w:keepNext/>
      </w:pPr>
      <w:r w:rsidRPr="00B45014">
        <w:rPr>
          <w:noProof/>
          <w:lang w:val="en-US"/>
        </w:rPr>
        <w:drawing>
          <wp:inline distT="0" distB="0" distL="0" distR="0" wp14:anchorId="0B4AFE0F" wp14:editId="5701358D">
            <wp:extent cx="2450678" cy="32194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ndusplaat_uhendus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2682" cy="3222083"/>
                    </a:xfrm>
                    <a:prstGeom prst="rect">
                      <a:avLst/>
                    </a:prstGeom>
                  </pic:spPr>
                </pic:pic>
              </a:graphicData>
            </a:graphic>
          </wp:inline>
        </w:drawing>
      </w:r>
    </w:p>
    <w:p w:rsidR="002D30C4" w:rsidRPr="00B45014" w:rsidRDefault="002D30C4" w:rsidP="002D30C4">
      <w:pPr>
        <w:pStyle w:val="Caption"/>
        <w:jc w:val="both"/>
      </w:pPr>
      <w:bookmarkStart w:id="35" w:name="_Toc483163070"/>
      <w:r w:rsidRPr="00B45014">
        <w:t xml:space="preserve">Joonis </w:t>
      </w:r>
      <w:fldSimple w:instr=" SEQ Joonis \* ARABIC ">
        <w:r w:rsidR="00822666">
          <w:rPr>
            <w:noProof/>
          </w:rPr>
          <w:t>1</w:t>
        </w:r>
      </w:fldSimple>
      <w:r w:rsidRPr="00B45014">
        <w:t xml:space="preserve"> - Arendusplaat sensoritega</w:t>
      </w:r>
      <w:bookmarkEnd w:id="35"/>
    </w:p>
    <w:p w:rsidR="005E32D4" w:rsidRPr="00B45014" w:rsidRDefault="005E32D4" w:rsidP="005E32D4">
      <w:pPr>
        <w:pStyle w:val="Heading2"/>
      </w:pPr>
      <w:bookmarkStart w:id="36" w:name="_Toc483153926"/>
      <w:bookmarkStart w:id="37" w:name="_Toc483163010"/>
      <w:r w:rsidRPr="00B45014">
        <w:t>Süsteemi nõuded</w:t>
      </w:r>
      <w:bookmarkEnd w:id="36"/>
      <w:bookmarkEnd w:id="37"/>
    </w:p>
    <w:p w:rsidR="0059255A" w:rsidRPr="00B45014" w:rsidRDefault="00F00B19" w:rsidP="00D10445">
      <w:pPr>
        <w:pStyle w:val="tekst"/>
      </w:pPr>
      <w:r w:rsidRPr="00B45014">
        <w:t xml:space="preserve">Kuna tegemist on reaalajasüsteemiga, siis </w:t>
      </w:r>
      <w:r w:rsidR="005C5A39" w:rsidRPr="00B45014">
        <w:t>on oluline, et andurite ja arendusplaadi vahel toimuks andmevahetus</w:t>
      </w:r>
      <w:r w:rsidR="006544E7" w:rsidRPr="00B45014">
        <w:t xml:space="preserve"> kiirelt ning</w:t>
      </w:r>
      <w:r w:rsidR="00597028" w:rsidRPr="00B45014">
        <w:t xml:space="preserve"> häire</w:t>
      </w:r>
      <w:r w:rsidR="005C5A39" w:rsidRPr="00B45014">
        <w:t>vabalt.</w:t>
      </w:r>
      <w:r w:rsidR="006544E7" w:rsidRPr="00B45014">
        <w:t xml:space="preserve"> Kiirendusanduri ja arendusplaadi valikul tuleb veenduda selles, et</w:t>
      </w:r>
      <w:r w:rsidR="003A7CAA" w:rsidRPr="00B45014">
        <w:t xml:space="preserve"> valitud</w:t>
      </w:r>
      <w:r w:rsidR="00597028" w:rsidRPr="00B45014">
        <w:t xml:space="preserve"> protokoll</w:t>
      </w:r>
      <w:r w:rsidR="006544E7" w:rsidRPr="00B45014">
        <w:t xml:space="preserve"> oleks mõlema poolt toetatud.</w:t>
      </w:r>
      <w:r w:rsidR="00733F4E" w:rsidRPr="00B45014">
        <w:t xml:space="preserve"> Süsteem peab toetama vähemalt kolme porti, mille kaudu oleks võimalik </w:t>
      </w:r>
      <w:r w:rsidR="001D581C" w:rsidRPr="00B45014">
        <w:t xml:space="preserve">suhelda kiirendusanduritega. </w:t>
      </w:r>
      <w:r w:rsidR="003A7CAA" w:rsidRPr="00B45014">
        <w:t>Seade</w:t>
      </w:r>
      <w:r w:rsidR="001D581C" w:rsidRPr="00B45014">
        <w:t xml:space="preserve"> peab olema kerge, vastupidav ning mõõtmetelt väike. </w:t>
      </w:r>
    </w:p>
    <w:p w:rsidR="00A75CC2" w:rsidRPr="00B45014" w:rsidRDefault="00A75CC2" w:rsidP="00D10445">
      <w:pPr>
        <w:pStyle w:val="tekst"/>
      </w:pPr>
      <w:r w:rsidRPr="00B45014">
        <w:t xml:space="preserve">Arendusplaate on mitmeid, millest kuulsamad tootjad on </w:t>
      </w:r>
      <w:proofErr w:type="spellStart"/>
      <w:r w:rsidRPr="00B45014">
        <w:t>Arduino</w:t>
      </w:r>
      <w:proofErr w:type="spellEnd"/>
      <w:r w:rsidRPr="00B45014">
        <w:t xml:space="preserve"> </w:t>
      </w:r>
      <w:r w:rsidRPr="00B45014">
        <w:rPr>
          <w:noProof/>
        </w:rPr>
        <w:t>[3]</w:t>
      </w:r>
      <w:r w:rsidRPr="00B45014">
        <w:t xml:space="preserve">, </w:t>
      </w:r>
      <w:proofErr w:type="spellStart"/>
      <w:r w:rsidRPr="00B45014">
        <w:t>Raspberry</w:t>
      </w:r>
      <w:proofErr w:type="spellEnd"/>
      <w:r w:rsidRPr="00B45014">
        <w:t xml:space="preserve"> </w:t>
      </w:r>
      <w:proofErr w:type="spellStart"/>
      <w:r w:rsidRPr="00B45014">
        <w:t>Pi</w:t>
      </w:r>
      <w:proofErr w:type="spellEnd"/>
      <w:r w:rsidRPr="00B45014">
        <w:t xml:space="preserve"> </w:t>
      </w:r>
      <w:sdt>
        <w:sdtPr>
          <w:id w:val="1008794784"/>
          <w:citation/>
        </w:sdtPr>
        <w:sdtEndPr/>
        <w:sdtContent>
          <w:r w:rsidRPr="00B45014">
            <w:fldChar w:fldCharType="begin"/>
          </w:r>
          <w:r w:rsidRPr="00B45014">
            <w:instrText xml:space="preserve"> CITATION Rasberry \l 1033 </w:instrText>
          </w:r>
          <w:r w:rsidRPr="00B45014">
            <w:fldChar w:fldCharType="separate"/>
          </w:r>
          <w:r w:rsidR="002A4C17">
            <w:rPr>
              <w:noProof/>
            </w:rPr>
            <w:t>[3]</w:t>
          </w:r>
          <w:r w:rsidRPr="00B45014">
            <w:fldChar w:fldCharType="end"/>
          </w:r>
        </w:sdtContent>
      </w:sdt>
      <w:r w:rsidRPr="00B45014">
        <w:t xml:space="preserve"> ning </w:t>
      </w:r>
      <w:proofErr w:type="spellStart"/>
      <w:r w:rsidRPr="00B45014">
        <w:t>BeagleBoard</w:t>
      </w:r>
      <w:proofErr w:type="spellEnd"/>
      <w:r w:rsidRPr="00B45014">
        <w:t xml:space="preserve"> </w:t>
      </w:r>
      <w:sdt>
        <w:sdtPr>
          <w:id w:val="1900467205"/>
          <w:citation/>
        </w:sdtPr>
        <w:sdtEndPr/>
        <w:sdtContent>
          <w:r w:rsidRPr="00B45014">
            <w:fldChar w:fldCharType="begin"/>
          </w:r>
          <w:r w:rsidRPr="00B45014">
            <w:instrText xml:space="preserve"> CITATION BeagleBone \l 1033 </w:instrText>
          </w:r>
          <w:r w:rsidRPr="00B45014">
            <w:fldChar w:fldCharType="separate"/>
          </w:r>
          <w:r w:rsidR="002A4C17">
            <w:rPr>
              <w:noProof/>
            </w:rPr>
            <w:t>[4]</w:t>
          </w:r>
          <w:r w:rsidRPr="00B45014">
            <w:fldChar w:fldCharType="end"/>
          </w:r>
        </w:sdtContent>
      </w:sdt>
      <w:r w:rsidRPr="00B45014">
        <w:t>.</w:t>
      </w:r>
      <w:r w:rsidR="00E171D6" w:rsidRPr="00B45014">
        <w:t xml:space="preserve"> </w:t>
      </w:r>
      <w:proofErr w:type="spellStart"/>
      <w:r w:rsidR="00E171D6" w:rsidRPr="00B45014">
        <w:t>Arduino</w:t>
      </w:r>
      <w:proofErr w:type="spellEnd"/>
      <w:r w:rsidR="00E171D6" w:rsidRPr="00B45014">
        <w:t xml:space="preserve"> </w:t>
      </w:r>
      <w:proofErr w:type="spellStart"/>
      <w:r w:rsidR="00E171D6" w:rsidRPr="00B45014">
        <w:t>tootlevalikus</w:t>
      </w:r>
      <w:proofErr w:type="spellEnd"/>
      <w:r w:rsidR="00E171D6" w:rsidRPr="00B45014">
        <w:t xml:space="preserve"> leidub palju arendusplaate, millest üks </w:t>
      </w:r>
      <w:r w:rsidR="00E171D6" w:rsidRPr="00B45014">
        <w:lastRenderedPageBreak/>
        <w:t xml:space="preserve">võimekamaid on </w:t>
      </w:r>
      <w:proofErr w:type="spellStart"/>
      <w:r w:rsidR="00E171D6" w:rsidRPr="00B45014">
        <w:t>Arduino</w:t>
      </w:r>
      <w:proofErr w:type="spellEnd"/>
      <w:r w:rsidR="00E171D6" w:rsidRPr="00B45014">
        <w:t xml:space="preserve"> STAR-OTTO </w:t>
      </w:r>
      <w:sdt>
        <w:sdtPr>
          <w:id w:val="-2103252818"/>
          <w:citation/>
        </w:sdtPr>
        <w:sdtEndPr/>
        <w:sdtContent>
          <w:r w:rsidR="00E171D6" w:rsidRPr="00B45014">
            <w:fldChar w:fldCharType="begin"/>
          </w:r>
          <w:r w:rsidR="00E171D6" w:rsidRPr="00B45014">
            <w:instrText xml:space="preserve"> CITATION ArduinoOTTO \l 1033 </w:instrText>
          </w:r>
          <w:r w:rsidR="00E171D6" w:rsidRPr="00B45014">
            <w:fldChar w:fldCharType="separate"/>
          </w:r>
          <w:r w:rsidR="002A4C17">
            <w:rPr>
              <w:noProof/>
            </w:rPr>
            <w:t>[5]</w:t>
          </w:r>
          <w:r w:rsidR="00E171D6" w:rsidRPr="00B45014">
            <w:fldChar w:fldCharType="end"/>
          </w:r>
        </w:sdtContent>
      </w:sdt>
      <w:r w:rsidR="00E171D6" w:rsidRPr="00B45014">
        <w:t>, mis on välja tö</w:t>
      </w:r>
      <w:r w:rsidR="0004087A" w:rsidRPr="00B45014">
        <w:t xml:space="preserve">ötatud koos </w:t>
      </w:r>
      <w:proofErr w:type="spellStart"/>
      <w:r w:rsidR="0004087A" w:rsidRPr="00B45014">
        <w:t>STMicroelectronics’</w:t>
      </w:r>
      <w:r w:rsidR="00E171D6" w:rsidRPr="00B45014">
        <w:t>iga</w:t>
      </w:r>
      <w:proofErr w:type="spellEnd"/>
      <w:r w:rsidR="00A1151C" w:rsidRPr="00B45014">
        <w:t xml:space="preserve"> </w:t>
      </w:r>
      <w:sdt>
        <w:sdtPr>
          <w:id w:val="1209985289"/>
          <w:citation/>
        </w:sdtPr>
        <w:sdtEndPr/>
        <w:sdtContent>
          <w:r w:rsidR="00A1151C" w:rsidRPr="00B45014">
            <w:fldChar w:fldCharType="begin"/>
          </w:r>
          <w:r w:rsidR="00A1151C" w:rsidRPr="00B45014">
            <w:instrText xml:space="preserve"> CITATION STMelectronics \l 1033 </w:instrText>
          </w:r>
          <w:r w:rsidR="00A1151C" w:rsidRPr="00B45014">
            <w:fldChar w:fldCharType="separate"/>
          </w:r>
          <w:r w:rsidR="002A4C17">
            <w:rPr>
              <w:noProof/>
            </w:rPr>
            <w:t>[6]</w:t>
          </w:r>
          <w:r w:rsidR="00A1151C" w:rsidRPr="00B45014">
            <w:fldChar w:fldCharType="end"/>
          </w:r>
        </w:sdtContent>
      </w:sdt>
      <w:r w:rsidR="00E171D6" w:rsidRPr="00B45014">
        <w:t xml:space="preserve">. </w:t>
      </w:r>
      <w:r w:rsidR="00A1151C" w:rsidRPr="00B45014">
        <w:t xml:space="preserve">Nimetatud seade ei leia antud töö raames kasutust, sest sisend-väljund porte pole piisavalt. </w:t>
      </w:r>
      <w:proofErr w:type="spellStart"/>
      <w:r w:rsidR="00A1151C" w:rsidRPr="00B45014">
        <w:t>Raspberry</w:t>
      </w:r>
      <w:proofErr w:type="spellEnd"/>
      <w:r w:rsidR="00A1151C" w:rsidRPr="00B45014">
        <w:t xml:space="preserve"> PI võimekaim plaat – </w:t>
      </w:r>
      <w:proofErr w:type="spellStart"/>
      <w:r w:rsidR="00A1151C" w:rsidRPr="00B45014">
        <w:t>Raspberry</w:t>
      </w:r>
      <w:proofErr w:type="spellEnd"/>
      <w:r w:rsidR="00A1151C" w:rsidRPr="00B45014">
        <w:t xml:space="preserve"> PI 3 </w:t>
      </w:r>
      <w:proofErr w:type="spellStart"/>
      <w:r w:rsidR="00A1151C" w:rsidRPr="00B45014">
        <w:t>Model</w:t>
      </w:r>
      <w:proofErr w:type="spellEnd"/>
      <w:r w:rsidR="00A1151C" w:rsidRPr="00B45014">
        <w:t xml:space="preserve"> B </w:t>
      </w:r>
      <w:sdt>
        <w:sdtPr>
          <w:id w:val="-775480027"/>
          <w:citation/>
        </w:sdtPr>
        <w:sdtEndPr/>
        <w:sdtContent>
          <w:r w:rsidR="00A1151C" w:rsidRPr="00B45014">
            <w:fldChar w:fldCharType="begin"/>
          </w:r>
          <w:r w:rsidR="00A1151C" w:rsidRPr="00B45014">
            <w:instrText xml:space="preserve"> CITATION Model3 \l 1033 </w:instrText>
          </w:r>
          <w:r w:rsidR="00A1151C" w:rsidRPr="00B45014">
            <w:fldChar w:fldCharType="separate"/>
          </w:r>
          <w:r w:rsidR="002A4C17">
            <w:rPr>
              <w:noProof/>
            </w:rPr>
            <w:t>[7]</w:t>
          </w:r>
          <w:r w:rsidR="00A1151C" w:rsidRPr="00B45014">
            <w:fldChar w:fldCharType="end"/>
          </w:r>
        </w:sdtContent>
      </w:sdt>
      <w:r w:rsidR="00A1151C" w:rsidRPr="00B45014">
        <w:t xml:space="preserve"> – ei sobi samuti eeltoodud põhjuse tõttu. </w:t>
      </w:r>
      <w:proofErr w:type="spellStart"/>
      <w:r w:rsidR="00A1151C" w:rsidRPr="00B45014">
        <w:t>BeagleBoard’i</w:t>
      </w:r>
      <w:proofErr w:type="spellEnd"/>
      <w:r w:rsidR="00A1151C" w:rsidRPr="00B45014">
        <w:t xml:space="preserve"> – BeagleBoard-X15 </w:t>
      </w:r>
      <w:sdt>
        <w:sdtPr>
          <w:id w:val="-931280535"/>
          <w:citation/>
        </w:sdtPr>
        <w:sdtEndPr/>
        <w:sdtContent>
          <w:r w:rsidR="00A1151C" w:rsidRPr="00B45014">
            <w:fldChar w:fldCharType="begin"/>
          </w:r>
          <w:r w:rsidR="00A1151C" w:rsidRPr="00B45014">
            <w:instrText xml:space="preserve"> CITATION x15 \l 1033 </w:instrText>
          </w:r>
          <w:r w:rsidR="00A1151C" w:rsidRPr="00B45014">
            <w:fldChar w:fldCharType="separate"/>
          </w:r>
          <w:r w:rsidR="002A4C17">
            <w:rPr>
              <w:noProof/>
            </w:rPr>
            <w:t>[8]</w:t>
          </w:r>
          <w:r w:rsidR="00A1151C" w:rsidRPr="00B45014">
            <w:fldChar w:fldCharType="end"/>
          </w:r>
        </w:sdtContent>
      </w:sdt>
      <w:r w:rsidR="00A1151C" w:rsidRPr="00B45014">
        <w:t xml:space="preserve"> – jääb valikust välja, sest tegemist on arvutiga, mille peal töötab Linux operatsiooni süsteem </w:t>
      </w:r>
      <w:sdt>
        <w:sdtPr>
          <w:id w:val="1814524518"/>
          <w:citation/>
        </w:sdtPr>
        <w:sdtEndPr/>
        <w:sdtContent>
          <w:r w:rsidR="00A1151C" w:rsidRPr="00B45014">
            <w:fldChar w:fldCharType="begin"/>
          </w:r>
          <w:r w:rsidR="00A1151C" w:rsidRPr="00B45014">
            <w:instrText xml:space="preserve"> CITATION Linux \l 1033 </w:instrText>
          </w:r>
          <w:r w:rsidR="00A1151C" w:rsidRPr="00B45014">
            <w:fldChar w:fldCharType="separate"/>
          </w:r>
          <w:r w:rsidR="002A4C17">
            <w:rPr>
              <w:noProof/>
            </w:rPr>
            <w:t>[9]</w:t>
          </w:r>
          <w:r w:rsidR="00A1151C" w:rsidRPr="00B45014">
            <w:fldChar w:fldCharType="end"/>
          </w:r>
        </w:sdtContent>
      </w:sdt>
      <w:r w:rsidR="00A1151C" w:rsidRPr="00B45014">
        <w:t xml:space="preserve">. Sama põhjus on takistuseks ka </w:t>
      </w:r>
      <w:proofErr w:type="spellStart"/>
      <w:r w:rsidR="00A1151C" w:rsidRPr="00B45014">
        <w:t>Raspberry</w:t>
      </w:r>
      <w:proofErr w:type="spellEnd"/>
      <w:r w:rsidR="00A1151C" w:rsidRPr="00B45014">
        <w:t xml:space="preserve"> </w:t>
      </w:r>
      <w:proofErr w:type="spellStart"/>
      <w:r w:rsidR="00A1151C" w:rsidRPr="00B45014">
        <w:t>PI’l</w:t>
      </w:r>
      <w:proofErr w:type="spellEnd"/>
      <w:r w:rsidR="00A1151C" w:rsidRPr="00B45014">
        <w:t xml:space="preserve"> ja </w:t>
      </w:r>
      <w:proofErr w:type="spellStart"/>
      <w:r w:rsidR="00A1151C" w:rsidRPr="00B45014">
        <w:t>Arduino’l</w:t>
      </w:r>
      <w:proofErr w:type="spellEnd"/>
      <w:r w:rsidR="00A1151C" w:rsidRPr="00B45014">
        <w:t xml:space="preserve">. Probleem seisneb selles, et operatsioonisüsteem vajab ressurssi töötamiseks. Isegi kui arendusplaatidel oleks vajalikud liidesed olemas, võib tekkida olukord, kus operatsioonisüsteem piirab jõu kasutuse enda jaoks ning kukkumise tuvastamissüsteem kannatab selle tulemusel. </w:t>
      </w:r>
      <w:proofErr w:type="spellStart"/>
      <w:r w:rsidR="00A1151C" w:rsidRPr="00B45014">
        <w:t>STMicroelectronics</w:t>
      </w:r>
      <w:proofErr w:type="spellEnd"/>
      <w:r w:rsidR="00A1151C" w:rsidRPr="00B45014">
        <w:t xml:space="preserve"> pakub arendusplaati STM32F446 </w:t>
      </w:r>
      <w:sdt>
        <w:sdtPr>
          <w:id w:val="1441180745"/>
          <w:citation/>
        </w:sdtPr>
        <w:sdtEndPr/>
        <w:sdtContent>
          <w:r w:rsidR="00A1151C" w:rsidRPr="00B45014">
            <w:fldChar w:fldCharType="begin"/>
          </w:r>
          <w:r w:rsidR="00A1151C" w:rsidRPr="00B45014">
            <w:instrText xml:space="preserve"> CITATION STM \l 1033 </w:instrText>
          </w:r>
          <w:r w:rsidR="00A1151C" w:rsidRPr="00B45014">
            <w:fldChar w:fldCharType="separate"/>
          </w:r>
          <w:r w:rsidR="002A4C17">
            <w:rPr>
              <w:noProof/>
            </w:rPr>
            <w:t>[1]</w:t>
          </w:r>
          <w:r w:rsidR="00A1151C" w:rsidRPr="00B45014">
            <w:fldChar w:fldCharType="end"/>
          </w:r>
        </w:sdtContent>
      </w:sdt>
      <w:r w:rsidR="00A1151C" w:rsidRPr="00B45014">
        <w:t>, mis on antud töö jaoks sobilik.</w:t>
      </w:r>
    </w:p>
    <w:p w:rsidR="001E1F09" w:rsidRPr="00B45014" w:rsidRDefault="00F12A5B" w:rsidP="00D10445">
      <w:pPr>
        <w:pStyle w:val="tekst"/>
      </w:pPr>
      <w:r w:rsidRPr="00B45014">
        <w:t xml:space="preserve">Kiirendusanduri valikul tuleb </w:t>
      </w:r>
      <w:r w:rsidR="00E73FF8" w:rsidRPr="00B45014">
        <w:t>veenduda</w:t>
      </w:r>
      <w:r w:rsidR="0056253A" w:rsidRPr="00B45014">
        <w:t xml:space="preserve">, et arendusplaat toetaks andmevahetuseks samu liideseid. Andur peab mõõtmete poolest olema väike </w:t>
      </w:r>
      <w:r w:rsidR="00597028" w:rsidRPr="00B45014">
        <w:t>ja</w:t>
      </w:r>
      <w:r w:rsidR="0056253A" w:rsidRPr="00B45014">
        <w:t xml:space="preserve"> kerge, sest on</w:t>
      </w:r>
      <w:r w:rsidR="00B95BDA" w:rsidRPr="00B45014">
        <w:t xml:space="preserve"> võimalus</w:t>
      </w:r>
      <w:r w:rsidR="0056253A" w:rsidRPr="00B45014">
        <w:t>, et see paigutatakse riide külge.</w:t>
      </w:r>
      <w:r w:rsidR="001D5A20" w:rsidRPr="00B45014">
        <w:t xml:space="preserve"> Lisaks peale kiirendusanduri võiks sensoril olla mõningaid muid andureid, näiteks tem</w:t>
      </w:r>
      <w:r w:rsidR="000B2792" w:rsidRPr="00B45014">
        <w:t>peratuuri</w:t>
      </w:r>
      <w:r w:rsidR="001D5A20" w:rsidRPr="00B45014">
        <w:t xml:space="preserve">andur. </w:t>
      </w:r>
      <w:r w:rsidR="000103D0" w:rsidRPr="00B45014">
        <w:t>Temperatuuri</w:t>
      </w:r>
      <w:r w:rsidR="001D5A20" w:rsidRPr="00B45014">
        <w:t xml:space="preserve"> kiirel</w:t>
      </w:r>
      <w:r w:rsidR="002E2071" w:rsidRPr="00B45014">
        <w:t xml:space="preserve"> muutumisel</w:t>
      </w:r>
      <w:r w:rsidR="001D5A20" w:rsidRPr="00B45014">
        <w:t>, võib see tähendada, et inimene</w:t>
      </w:r>
      <w:r w:rsidR="000600C8" w:rsidRPr="00B45014">
        <w:t xml:space="preserve"> kukkus vette</w:t>
      </w:r>
      <w:r w:rsidR="001D5A20" w:rsidRPr="00B45014">
        <w:t>.</w:t>
      </w:r>
      <w:r w:rsidR="001E1F09" w:rsidRPr="00B45014">
        <w:t xml:space="preserve"> Tähtis </w:t>
      </w:r>
      <w:r w:rsidR="002E2071" w:rsidRPr="00B45014">
        <w:t>on, et</w:t>
      </w:r>
      <w:r w:rsidR="001E1F09" w:rsidRPr="00B45014">
        <w:t xml:space="preserve"> andur mõõdaks X, Y, Z telgi. </w:t>
      </w:r>
      <w:proofErr w:type="spellStart"/>
      <w:r w:rsidR="001E1F09" w:rsidRPr="00B45014">
        <w:t>STMelectronics</w:t>
      </w:r>
      <w:proofErr w:type="spellEnd"/>
      <w:r w:rsidR="001E1F09" w:rsidRPr="00B45014">
        <w:t xml:space="preserve"> pakub IIS328DQ </w:t>
      </w:r>
      <w:sdt>
        <w:sdtPr>
          <w:id w:val="2086333267"/>
          <w:citation/>
        </w:sdtPr>
        <w:sdtEndPr/>
        <w:sdtContent>
          <w:r w:rsidR="001E1F09" w:rsidRPr="00B45014">
            <w:fldChar w:fldCharType="begin"/>
          </w:r>
          <w:r w:rsidR="001E1F09" w:rsidRPr="00B45014">
            <w:instrText xml:space="preserve"> CITATION IIS \l 1033 </w:instrText>
          </w:r>
          <w:r w:rsidR="001E1F09" w:rsidRPr="00B45014">
            <w:fldChar w:fldCharType="separate"/>
          </w:r>
          <w:r w:rsidR="002A4C17">
            <w:rPr>
              <w:noProof/>
            </w:rPr>
            <w:t>[10]</w:t>
          </w:r>
          <w:r w:rsidR="001E1F09" w:rsidRPr="00B45014">
            <w:fldChar w:fldCharType="end"/>
          </w:r>
        </w:sdtContent>
      </w:sdt>
      <w:r w:rsidR="001E1F09" w:rsidRPr="00B45014">
        <w:t xml:space="preserve"> madala tarnega kiirendusandurit,</w:t>
      </w:r>
      <w:r w:rsidR="00F50AE3" w:rsidRPr="00B45014">
        <w:t xml:space="preserve"> mis</w:t>
      </w:r>
      <w:r w:rsidR="00E73FF8" w:rsidRPr="00B45014">
        <w:t xml:space="preserve"> ei ole sobilik</w:t>
      </w:r>
      <w:r w:rsidR="001E1F09" w:rsidRPr="00B45014">
        <w:t xml:space="preserve">, sest suhtluseks kasutab I2C või SPI porti. </w:t>
      </w:r>
      <w:r w:rsidR="00E73FF8" w:rsidRPr="00B45014">
        <w:t>Võttes arvesse juhtmete kaugusi</w:t>
      </w:r>
      <w:r w:rsidR="001E1F09" w:rsidRPr="00B45014">
        <w:t xml:space="preserve"> ei taga need protokollid vea kindlat andmeside.</w:t>
      </w:r>
      <w:r w:rsidR="00833663" w:rsidRPr="00B45014">
        <w:t xml:space="preserve"> </w:t>
      </w:r>
      <w:proofErr w:type="spellStart"/>
      <w:r w:rsidR="00833663" w:rsidRPr="00B45014">
        <w:t>Bosch</w:t>
      </w:r>
      <w:proofErr w:type="spellEnd"/>
      <w:r w:rsidR="00833663" w:rsidRPr="00B45014">
        <w:t xml:space="preserve"> pakub mitmeid kiirendusandureid</w:t>
      </w:r>
      <w:r w:rsidR="000600C8" w:rsidRPr="00B45014">
        <w:t xml:space="preserve"> sealhulgas kiirendusandurit</w:t>
      </w:r>
      <w:r w:rsidR="00833663" w:rsidRPr="00B45014">
        <w:t xml:space="preserve"> </w:t>
      </w:r>
      <w:proofErr w:type="spellStart"/>
      <w:r w:rsidR="000600C8" w:rsidRPr="00B45014">
        <w:t>Bosch</w:t>
      </w:r>
      <w:proofErr w:type="spellEnd"/>
      <w:r w:rsidR="000600C8" w:rsidRPr="00B45014">
        <w:t xml:space="preserve"> BNO055 </w:t>
      </w:r>
      <w:sdt>
        <w:sdtPr>
          <w:id w:val="-469136868"/>
          <w:citation/>
        </w:sdtPr>
        <w:sdtEndPr/>
        <w:sdtContent>
          <w:r w:rsidR="000600C8" w:rsidRPr="00B45014">
            <w:fldChar w:fldCharType="begin"/>
          </w:r>
          <w:r w:rsidR="000600C8" w:rsidRPr="00B45014">
            <w:instrText xml:space="preserve"> CITATION BNO055 \l 1033 </w:instrText>
          </w:r>
          <w:r w:rsidR="000600C8" w:rsidRPr="00B45014">
            <w:fldChar w:fldCharType="separate"/>
          </w:r>
          <w:r w:rsidR="002A4C17">
            <w:rPr>
              <w:noProof/>
            </w:rPr>
            <w:t>[2]</w:t>
          </w:r>
          <w:r w:rsidR="000600C8" w:rsidRPr="00B45014">
            <w:fldChar w:fldCharType="end"/>
          </w:r>
        </w:sdtContent>
      </w:sdt>
      <w:r w:rsidR="00F50AE3" w:rsidRPr="00B45014">
        <w:t>, mis</w:t>
      </w:r>
      <w:r w:rsidR="00E73FF8" w:rsidRPr="00B45014">
        <w:t xml:space="preserve"> on sobilik</w:t>
      </w:r>
      <w:r w:rsidR="00F50AE3" w:rsidRPr="00B45014">
        <w:t xml:space="preserve"> antud</w:t>
      </w:r>
      <w:r w:rsidR="00B54D80" w:rsidRPr="00B45014">
        <w:t xml:space="preserve"> töö jaoks</w:t>
      </w:r>
      <w:r w:rsidR="000600C8" w:rsidRPr="00B45014">
        <w:t>.</w:t>
      </w:r>
    </w:p>
    <w:p w:rsidR="002C701F" w:rsidRPr="00B45014" w:rsidRDefault="00F352C8" w:rsidP="00D10445">
      <w:pPr>
        <w:pStyle w:val="tekst"/>
      </w:pPr>
      <w:r w:rsidRPr="00B45014">
        <w:t xml:space="preserve">Kiirendusandur </w:t>
      </w:r>
      <w:proofErr w:type="spellStart"/>
      <w:r w:rsidRPr="00B45014">
        <w:t>Bosch</w:t>
      </w:r>
      <w:proofErr w:type="spellEnd"/>
      <w:r w:rsidRPr="00B45014">
        <w:t xml:space="preserve"> BNO055</w:t>
      </w:r>
      <w:r w:rsidR="001D36DB" w:rsidRPr="00B45014">
        <w:t xml:space="preserve"> </w:t>
      </w:r>
      <w:sdt>
        <w:sdtPr>
          <w:id w:val="-1296372337"/>
          <w:citation/>
        </w:sdtPr>
        <w:sdtEndPr/>
        <w:sdtContent>
          <w:r w:rsidR="001D36DB" w:rsidRPr="00B45014">
            <w:fldChar w:fldCharType="begin"/>
          </w:r>
          <w:r w:rsidR="001D36DB" w:rsidRPr="00B45014">
            <w:instrText xml:space="preserve"> CITATION BNO055 \l 1033 </w:instrText>
          </w:r>
          <w:r w:rsidR="001D36DB" w:rsidRPr="00B45014">
            <w:fldChar w:fldCharType="separate"/>
          </w:r>
          <w:r w:rsidR="002A4C17">
            <w:rPr>
              <w:noProof/>
            </w:rPr>
            <w:t>[2]</w:t>
          </w:r>
          <w:r w:rsidR="001D36DB" w:rsidRPr="00B45014">
            <w:fldChar w:fldCharType="end"/>
          </w:r>
        </w:sdtContent>
      </w:sdt>
      <w:r w:rsidR="001D36DB" w:rsidRPr="00B45014">
        <w:t xml:space="preserve"> </w:t>
      </w:r>
      <w:r w:rsidRPr="00B45014">
        <w:t xml:space="preserve">andmevahetuseks on toetatud </w:t>
      </w:r>
      <w:r w:rsidR="001D36DB" w:rsidRPr="00B45014">
        <w:t>HID-I2C, I2C ning UART</w:t>
      </w:r>
      <w:r w:rsidR="000001C4" w:rsidRPr="00B45014">
        <w:t xml:space="preserve"> protokollid</w:t>
      </w:r>
      <w:r w:rsidR="001D36DB" w:rsidRPr="00B45014">
        <w:t>. Arendusplaat</w:t>
      </w:r>
      <w:r w:rsidR="00CC60A6" w:rsidRPr="00B45014">
        <w:t xml:space="preserve"> STM32 F446RE</w:t>
      </w:r>
      <w:r w:rsidR="001D36DB" w:rsidRPr="00B45014">
        <w:t xml:space="preserve"> </w:t>
      </w:r>
      <w:sdt>
        <w:sdtPr>
          <w:id w:val="493380770"/>
          <w:citation/>
        </w:sdtPr>
        <w:sdtEndPr/>
        <w:sdtContent>
          <w:r w:rsidR="001D36DB" w:rsidRPr="00B45014">
            <w:fldChar w:fldCharType="begin"/>
          </w:r>
          <w:r w:rsidR="001D36DB" w:rsidRPr="00B45014">
            <w:instrText xml:space="preserve"> CITATION STM \l 1033 </w:instrText>
          </w:r>
          <w:r w:rsidR="001D36DB" w:rsidRPr="00B45014">
            <w:fldChar w:fldCharType="separate"/>
          </w:r>
          <w:r w:rsidR="002A4C17">
            <w:rPr>
              <w:noProof/>
            </w:rPr>
            <w:t>[1]</w:t>
          </w:r>
          <w:r w:rsidR="001D36DB" w:rsidRPr="00B45014">
            <w:fldChar w:fldCharType="end"/>
          </w:r>
        </w:sdtContent>
      </w:sdt>
      <w:r w:rsidR="001D36DB" w:rsidRPr="00B45014">
        <w:t xml:space="preserve"> pakub suhtluseks I2C, UART, SPI, SAI, CAN, GPIO, SDIO</w:t>
      </w:r>
      <w:r w:rsidR="00DB4B46" w:rsidRPr="00B45014">
        <w:t xml:space="preserve"> liideseid</w:t>
      </w:r>
      <w:r w:rsidR="001D36DB" w:rsidRPr="00B45014">
        <w:t>.</w:t>
      </w:r>
      <w:r w:rsidR="00DB4934" w:rsidRPr="00B45014">
        <w:t xml:space="preserve"> </w:t>
      </w:r>
      <w:r w:rsidR="00B343B4" w:rsidRPr="00B45014">
        <w:t>Arvestades</w:t>
      </w:r>
      <w:r w:rsidR="001D36DB" w:rsidRPr="00B45014">
        <w:t>, et juhtme pikkused võivad olla mõnikümmend sentimeetrit</w:t>
      </w:r>
      <w:r w:rsidR="00CC60A6" w:rsidRPr="00B45014">
        <w:t xml:space="preserve"> või rohkemgi</w:t>
      </w:r>
      <w:r w:rsidR="001D36DB" w:rsidRPr="00B45014">
        <w:t xml:space="preserve">, tuleb </w:t>
      </w:r>
      <w:r w:rsidR="00191A1E" w:rsidRPr="00B45014">
        <w:t xml:space="preserve">kasutada </w:t>
      </w:r>
      <w:r w:rsidR="00DB4934" w:rsidRPr="00B45014">
        <w:t xml:space="preserve">vea kindlat </w:t>
      </w:r>
      <w:r w:rsidR="00191A1E" w:rsidRPr="00B45014">
        <w:t>protokolli</w:t>
      </w:r>
      <w:r w:rsidR="00D21D4E" w:rsidRPr="00B45014">
        <w:t xml:space="preserve"> näiteks RS-485.</w:t>
      </w:r>
      <w:r w:rsidR="00772074" w:rsidRPr="00B45014">
        <w:t xml:space="preserve"> RS-485 protokoll põhineb UART protokollil</w:t>
      </w:r>
      <w:r w:rsidR="00414931" w:rsidRPr="00B45014">
        <w:t>, mida toetab nii sensor kui ka arendusplaat</w:t>
      </w:r>
      <w:r w:rsidR="00772074" w:rsidRPr="00B45014">
        <w:t>, seega oleks võimalik</w:t>
      </w:r>
      <w:r w:rsidR="00B343B4" w:rsidRPr="00B45014">
        <w:t xml:space="preserve"> arendusplaadi ja sensori suhtluseks</w:t>
      </w:r>
      <w:r w:rsidR="00772074" w:rsidRPr="00B45014">
        <w:t xml:space="preserve"> kasutada seda protokolli.</w:t>
      </w:r>
    </w:p>
    <w:p w:rsidR="002C701F" w:rsidRPr="00B45014" w:rsidRDefault="002C701F">
      <w:r w:rsidRPr="00B45014">
        <w:br w:type="page"/>
      </w:r>
    </w:p>
    <w:p w:rsidR="00A86A94" w:rsidRPr="00B45014" w:rsidRDefault="00460329" w:rsidP="00E33C88">
      <w:pPr>
        <w:pStyle w:val="Heading2"/>
      </w:pPr>
      <w:bookmarkStart w:id="38" w:name="_Toc483153927"/>
      <w:bookmarkStart w:id="39" w:name="_Toc483163011"/>
      <w:r w:rsidRPr="00B45014">
        <w:lastRenderedPageBreak/>
        <w:t xml:space="preserve">Arendusplaat </w:t>
      </w:r>
      <w:r w:rsidR="00A86A94" w:rsidRPr="00B45014">
        <w:t>STM32 F446RE</w:t>
      </w:r>
      <w:bookmarkEnd w:id="38"/>
      <w:bookmarkEnd w:id="39"/>
    </w:p>
    <w:p w:rsidR="00816805" w:rsidRPr="00B45014" w:rsidRDefault="00816805" w:rsidP="00D10445">
      <w:pPr>
        <w:pStyle w:val="tekst"/>
      </w:pPr>
      <w:r w:rsidRPr="00B45014">
        <w:t>Tähtsamad tehnilised andmed</w:t>
      </w:r>
      <w:sdt>
        <w:sdtPr>
          <w:id w:val="1738972168"/>
          <w:citation/>
        </w:sdtPr>
        <w:sdtEndPr/>
        <w:sdtContent>
          <w:r w:rsidR="00EA727B" w:rsidRPr="00B45014">
            <w:fldChar w:fldCharType="begin"/>
          </w:r>
          <w:r w:rsidR="00EA727B" w:rsidRPr="00B45014">
            <w:instrText xml:space="preserve"> CITATION STM \l 1033 </w:instrText>
          </w:r>
          <w:r w:rsidR="00EA727B" w:rsidRPr="00B45014">
            <w:fldChar w:fldCharType="separate"/>
          </w:r>
          <w:r w:rsidR="002A4C17">
            <w:rPr>
              <w:noProof/>
            </w:rPr>
            <w:t xml:space="preserve"> [1]</w:t>
          </w:r>
          <w:r w:rsidR="00EA727B" w:rsidRPr="00B45014">
            <w:fldChar w:fldCharType="end"/>
          </w:r>
        </w:sdtContent>
      </w:sdt>
      <w:r w:rsidRPr="00B45014">
        <w:t xml:space="preserve">: </w:t>
      </w:r>
    </w:p>
    <w:p w:rsidR="00816805" w:rsidRPr="00B45014" w:rsidRDefault="00AD3C6E" w:rsidP="00AD3C6E">
      <w:pPr>
        <w:pStyle w:val="tekst"/>
        <w:tabs>
          <w:tab w:val="left" w:pos="1418"/>
        </w:tabs>
        <w:spacing w:after="0"/>
      </w:pPr>
      <w:r w:rsidRPr="00B45014">
        <w:t>Protsessor:</w:t>
      </w:r>
      <w:r w:rsidRPr="00B45014">
        <w:tab/>
      </w:r>
      <w:r w:rsidR="00816805" w:rsidRPr="00B45014">
        <w:t>180 M</w:t>
      </w:r>
      <w:r w:rsidR="001974D0" w:rsidRPr="00B45014">
        <w:t>H</w:t>
      </w:r>
      <w:r w:rsidR="00816805" w:rsidRPr="00B45014">
        <w:t>z Cortex-M4</w:t>
      </w:r>
      <w:sdt>
        <w:sdtPr>
          <w:id w:val="536859860"/>
          <w:citation/>
        </w:sdtPr>
        <w:sdtEndPr/>
        <w:sdtContent>
          <w:r w:rsidR="00816805" w:rsidRPr="00B45014">
            <w:fldChar w:fldCharType="begin"/>
          </w:r>
          <w:r w:rsidR="00816805" w:rsidRPr="00B45014">
            <w:instrText xml:space="preserve"> CITATION prose \l 1033 </w:instrText>
          </w:r>
          <w:r w:rsidR="00816805" w:rsidRPr="00B45014">
            <w:fldChar w:fldCharType="separate"/>
          </w:r>
          <w:r w:rsidR="002A4C17">
            <w:rPr>
              <w:noProof/>
            </w:rPr>
            <w:t xml:space="preserve"> [11]</w:t>
          </w:r>
          <w:r w:rsidR="00816805" w:rsidRPr="00B45014">
            <w:fldChar w:fldCharType="end"/>
          </w:r>
        </w:sdtContent>
      </w:sdt>
    </w:p>
    <w:p w:rsidR="00816805" w:rsidRPr="00B45014" w:rsidRDefault="00816805" w:rsidP="00AD3C6E">
      <w:pPr>
        <w:pStyle w:val="tekst"/>
        <w:tabs>
          <w:tab w:val="left" w:pos="1418"/>
        </w:tabs>
        <w:spacing w:after="0"/>
      </w:pPr>
      <w:r w:rsidRPr="00B45014">
        <w:t>Mälu:</w:t>
      </w:r>
      <w:r w:rsidRPr="00B45014">
        <w:tab/>
      </w:r>
      <w:r w:rsidR="00AD3C6E" w:rsidRPr="00B45014">
        <w:tab/>
      </w:r>
      <w:r w:rsidR="00D43C73" w:rsidRPr="00B45014">
        <w:t>512 kB Välk</w:t>
      </w:r>
      <w:r w:rsidRPr="00B45014">
        <w:t>mälu, 128 KB SRAM</w:t>
      </w:r>
    </w:p>
    <w:p w:rsidR="00816805" w:rsidRPr="00B45014" w:rsidRDefault="00816805" w:rsidP="00AD3C6E">
      <w:pPr>
        <w:pStyle w:val="tekst"/>
        <w:spacing w:after="0"/>
      </w:pPr>
      <w:r w:rsidRPr="00B45014">
        <w:t>Toide:</w:t>
      </w:r>
      <w:r w:rsidRPr="00B45014">
        <w:tab/>
      </w:r>
      <w:r w:rsidR="00AD3C6E" w:rsidRPr="00B45014">
        <w:tab/>
      </w:r>
      <w:r w:rsidRPr="00B45014">
        <w:t>1.7 – 3.6 V</w:t>
      </w:r>
    </w:p>
    <w:p w:rsidR="00816805" w:rsidRPr="00B45014" w:rsidRDefault="001974D0" w:rsidP="00D10445">
      <w:pPr>
        <w:pStyle w:val="tekst"/>
      </w:pPr>
      <w:r w:rsidRPr="00B45014">
        <w:t>Liidesed:</w:t>
      </w:r>
      <w:r w:rsidRPr="00B45014">
        <w:tab/>
      </w:r>
      <w:r w:rsidR="00816805" w:rsidRPr="00B45014">
        <w:t>I2C, UART, SPI, SAI, CAN, GPIO, SDIO</w:t>
      </w:r>
    </w:p>
    <w:p w:rsidR="002C701F" w:rsidRPr="00B45014" w:rsidRDefault="002C701F" w:rsidP="00D10445">
      <w:pPr>
        <w:pStyle w:val="tekst"/>
      </w:pPr>
      <w:r w:rsidRPr="00B45014">
        <w:t>Arendusplaat on kujutatud joonisel 2.</w:t>
      </w:r>
    </w:p>
    <w:p w:rsidR="002C701F" w:rsidRPr="00B45014" w:rsidRDefault="002C701F" w:rsidP="002C701F">
      <w:pPr>
        <w:pStyle w:val="tekst"/>
        <w:keepNext/>
      </w:pPr>
      <w:r w:rsidRPr="00B45014">
        <w:rPr>
          <w:noProof/>
          <w:lang w:val="en-US"/>
        </w:rPr>
        <w:drawing>
          <wp:inline distT="0" distB="0" distL="0" distR="0">
            <wp:extent cx="1828800" cy="219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endusplaa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1570" cy="2196592"/>
                    </a:xfrm>
                    <a:prstGeom prst="rect">
                      <a:avLst/>
                    </a:prstGeom>
                  </pic:spPr>
                </pic:pic>
              </a:graphicData>
            </a:graphic>
          </wp:inline>
        </w:drawing>
      </w:r>
    </w:p>
    <w:p w:rsidR="002C701F" w:rsidRPr="00B45014" w:rsidRDefault="002C701F" w:rsidP="002C701F">
      <w:pPr>
        <w:pStyle w:val="Caption"/>
        <w:jc w:val="both"/>
      </w:pPr>
      <w:bookmarkStart w:id="40" w:name="_Toc483163071"/>
      <w:r w:rsidRPr="00B45014">
        <w:t xml:space="preserve">Joonis </w:t>
      </w:r>
      <w:fldSimple w:instr=" SEQ Joonis \* ARABIC ">
        <w:r w:rsidR="00822666">
          <w:rPr>
            <w:noProof/>
          </w:rPr>
          <w:t>2</w:t>
        </w:r>
      </w:fldSimple>
      <w:r w:rsidRPr="00B45014">
        <w:t xml:space="preserve"> </w:t>
      </w:r>
      <w:r w:rsidR="00080F7D" w:rsidRPr="00B45014">
        <w:t>–</w:t>
      </w:r>
      <w:r w:rsidRPr="00B45014">
        <w:t xml:space="preserve"> Arendusplaat</w:t>
      </w:r>
      <w:r w:rsidR="00080F7D" w:rsidRPr="00B45014">
        <w:t xml:space="preserve"> STM32F446RE</w:t>
      </w:r>
      <w:bookmarkEnd w:id="40"/>
    </w:p>
    <w:p w:rsidR="00995B3B" w:rsidRPr="00B45014" w:rsidRDefault="007030E9" w:rsidP="00D10445">
      <w:pPr>
        <w:pStyle w:val="tekst"/>
      </w:pPr>
      <w:r w:rsidRPr="00B45014">
        <w:t>Arendusplaadiks</w:t>
      </w:r>
      <w:r w:rsidR="00E33C88" w:rsidRPr="00B45014">
        <w:t xml:space="preserve"> sai valitud STM32 </w:t>
      </w:r>
      <w:proofErr w:type="spellStart"/>
      <w:r w:rsidR="00E33C88" w:rsidRPr="00B45014">
        <w:t>Nucleo</w:t>
      </w:r>
      <w:proofErr w:type="spellEnd"/>
      <w:r w:rsidR="00E33C88" w:rsidRPr="00B45014">
        <w:t xml:space="preserve"> F446RE</w:t>
      </w:r>
      <w:sdt>
        <w:sdtPr>
          <w:id w:val="-1658994317"/>
          <w:citation/>
        </w:sdtPr>
        <w:sdtEndPr/>
        <w:sdtContent>
          <w:r w:rsidR="006B33C5" w:rsidRPr="00B45014">
            <w:fldChar w:fldCharType="begin"/>
          </w:r>
          <w:r w:rsidR="006B33C5" w:rsidRPr="00B45014">
            <w:instrText xml:space="preserve"> CITATION STM \l 1033 </w:instrText>
          </w:r>
          <w:r w:rsidR="006B33C5" w:rsidRPr="00B45014">
            <w:fldChar w:fldCharType="separate"/>
          </w:r>
          <w:r w:rsidR="002A4C17">
            <w:rPr>
              <w:noProof/>
            </w:rPr>
            <w:t xml:space="preserve"> [1]</w:t>
          </w:r>
          <w:r w:rsidR="006B33C5" w:rsidRPr="00B45014">
            <w:fldChar w:fldCharType="end"/>
          </w:r>
        </w:sdtContent>
      </w:sdt>
      <w:r w:rsidR="00E33C88" w:rsidRPr="00B45014">
        <w:t xml:space="preserve">. </w:t>
      </w:r>
      <w:r w:rsidRPr="00B45014">
        <w:t>Va</w:t>
      </w:r>
      <w:r w:rsidR="00E33C88" w:rsidRPr="00B45014">
        <w:t>likul tuli arvestada, et</w:t>
      </w:r>
      <w:r w:rsidR="00990EDF" w:rsidRPr="00B45014">
        <w:t xml:space="preserve"> tegemist on reaalajasüsteemiga. Antud töö raames</w:t>
      </w:r>
      <w:r w:rsidR="00E33C88" w:rsidRPr="00B45014">
        <w:t xml:space="preserve"> tähendab, et</w:t>
      </w:r>
      <w:r w:rsidR="0066420A" w:rsidRPr="00B45014">
        <w:t xml:space="preserve"> protsessor peab </w:t>
      </w:r>
      <w:r w:rsidR="006B33C5" w:rsidRPr="00B45014">
        <w:t xml:space="preserve">suutma </w:t>
      </w:r>
      <w:r w:rsidR="00D37CAC" w:rsidRPr="00B45014">
        <w:t>pidevalt</w:t>
      </w:r>
      <w:r w:rsidR="000F46EC" w:rsidRPr="00B45014">
        <w:t xml:space="preserve"> andmeid vastu võtt</w:t>
      </w:r>
      <w:r w:rsidR="0066420A" w:rsidRPr="00B45014">
        <w:t xml:space="preserve">a, </w:t>
      </w:r>
      <w:r w:rsidR="00BA7B63" w:rsidRPr="00B45014">
        <w:t>neid töödelda</w:t>
      </w:r>
      <w:r w:rsidR="0066420A" w:rsidRPr="00B45014">
        <w:t xml:space="preserve"> ning olema </w:t>
      </w:r>
      <w:r w:rsidR="00CA635E" w:rsidRPr="00B45014">
        <w:t>võimeline</w:t>
      </w:r>
      <w:r w:rsidR="0066420A" w:rsidRPr="00B45014">
        <w:t xml:space="preserve"> algoritmiga toime tulema. Plaat peab </w:t>
      </w:r>
      <w:r w:rsidR="00CA635E" w:rsidRPr="00B45014">
        <w:t>toetama</w:t>
      </w:r>
      <w:r w:rsidR="00E13364" w:rsidRPr="00B45014">
        <w:t xml:space="preserve"> mitut</w:t>
      </w:r>
      <w:r w:rsidR="00D5463E" w:rsidRPr="00B45014">
        <w:t xml:space="preserve"> sisend-</w:t>
      </w:r>
      <w:r w:rsidR="00EA2E1A" w:rsidRPr="00B45014">
        <w:t>väljund</w:t>
      </w:r>
      <w:r w:rsidR="00E13364" w:rsidRPr="00B45014">
        <w:t>seadet</w:t>
      </w:r>
      <w:r w:rsidR="0066420A" w:rsidRPr="00B45014">
        <w:t xml:space="preserve">. </w:t>
      </w:r>
      <w:r w:rsidR="004935A2" w:rsidRPr="00B45014">
        <w:t>Kaks kiirendusandurit, Bluetooth mooduli</w:t>
      </w:r>
      <w:r w:rsidR="00CA635E" w:rsidRPr="00B45014">
        <w:t>t</w:t>
      </w:r>
      <w:r w:rsidR="004935A2" w:rsidRPr="00B45014">
        <w:t xml:space="preserve"> ning</w:t>
      </w:r>
      <w:r w:rsidR="00E13364" w:rsidRPr="00B45014">
        <w:t xml:space="preserve"> ühte lisa seadet</w:t>
      </w:r>
      <w:r w:rsidR="004935A2" w:rsidRPr="00B45014">
        <w:t>,</w:t>
      </w:r>
      <w:r w:rsidR="00E13364" w:rsidRPr="00B45014">
        <w:t xml:space="preserve"> milleks võib olla</w:t>
      </w:r>
      <w:r w:rsidR="004935A2" w:rsidRPr="00B45014">
        <w:t xml:space="preserve"> näiteks LED</w:t>
      </w:r>
      <w:r w:rsidR="00D5463E" w:rsidRPr="00B45014">
        <w:t xml:space="preserve"> tuli</w:t>
      </w:r>
      <w:r w:rsidR="004935A2" w:rsidRPr="00B45014">
        <w:t xml:space="preserve">. </w:t>
      </w:r>
      <w:r w:rsidR="002B3B86" w:rsidRPr="00B45014">
        <w:t>Mõõtmetelt on seade komp</w:t>
      </w:r>
      <w:r w:rsidR="00995B3B" w:rsidRPr="00B45014">
        <w:t>aktne: 82.50 mm x 70.00 mm.</w:t>
      </w:r>
    </w:p>
    <w:p w:rsidR="00016625" w:rsidRPr="00B45014" w:rsidRDefault="00FB707F" w:rsidP="00D10445">
      <w:pPr>
        <w:pStyle w:val="tekst"/>
      </w:pPr>
      <w:proofErr w:type="spellStart"/>
      <w:r w:rsidRPr="00B45014">
        <w:t>STMicroelectronics</w:t>
      </w:r>
      <w:proofErr w:type="spellEnd"/>
      <w:r w:rsidRPr="00B45014">
        <w:t xml:space="preserve"> pakub enda mikrokontrolleritele tarkvara STM32Cube</w:t>
      </w:r>
      <w:sdt>
        <w:sdtPr>
          <w:id w:val="-1682348441"/>
          <w:citation/>
        </w:sdtPr>
        <w:sdtEndPr/>
        <w:sdtContent>
          <w:r w:rsidR="00146ED8" w:rsidRPr="00B45014">
            <w:fldChar w:fldCharType="begin"/>
          </w:r>
          <w:r w:rsidR="00146ED8" w:rsidRPr="00B45014">
            <w:instrText xml:space="preserve"> CITATION CUBE \l 1033 </w:instrText>
          </w:r>
          <w:r w:rsidR="00146ED8" w:rsidRPr="00B45014">
            <w:fldChar w:fldCharType="separate"/>
          </w:r>
          <w:r w:rsidR="002A4C17">
            <w:rPr>
              <w:noProof/>
            </w:rPr>
            <w:t xml:space="preserve"> [12]</w:t>
          </w:r>
          <w:r w:rsidR="00146ED8" w:rsidRPr="00B45014">
            <w:fldChar w:fldCharType="end"/>
          </w:r>
        </w:sdtContent>
      </w:sdt>
      <w:r w:rsidRPr="00B45014">
        <w:t>, mis lihtsustab arendaja tööd. Tarkvaraga on võimali</w:t>
      </w:r>
      <w:r w:rsidR="00995B3B" w:rsidRPr="00B45014">
        <w:t>k genereerida initsialiseerimis</w:t>
      </w:r>
      <w:r w:rsidRPr="00B45014">
        <w:t>kood. Arendaja määrab pordid, protokollid ja konfiguratsiooni seaded ning STM32Cube programm genereerib esialgse koodi</w:t>
      </w:r>
      <w:r w:rsidR="00881E67" w:rsidRPr="00B45014">
        <w:t xml:space="preserve"> vastava seadistusega</w:t>
      </w:r>
      <w:r w:rsidRPr="00B45014">
        <w:t>.</w:t>
      </w:r>
    </w:p>
    <w:p w:rsidR="00016625" w:rsidRPr="00B45014" w:rsidRDefault="00016625">
      <w:r w:rsidRPr="00B45014">
        <w:br w:type="page"/>
      </w:r>
    </w:p>
    <w:p w:rsidR="001F7804" w:rsidRPr="00B45014" w:rsidRDefault="00C4691A" w:rsidP="00C4691A">
      <w:pPr>
        <w:pStyle w:val="Heading2"/>
      </w:pPr>
      <w:bookmarkStart w:id="41" w:name="_Toc483153928"/>
      <w:bookmarkStart w:id="42" w:name="_Toc483163012"/>
      <w:r w:rsidRPr="00B45014">
        <w:lastRenderedPageBreak/>
        <w:t xml:space="preserve">Kiirendusandur </w:t>
      </w:r>
      <w:proofErr w:type="spellStart"/>
      <w:r w:rsidR="00BE3DF9" w:rsidRPr="00B45014">
        <w:t>Bosch</w:t>
      </w:r>
      <w:proofErr w:type="spellEnd"/>
      <w:r w:rsidR="00BE3DF9" w:rsidRPr="00B45014">
        <w:t xml:space="preserve"> BNO055</w:t>
      </w:r>
      <w:bookmarkEnd w:id="41"/>
      <w:bookmarkEnd w:id="42"/>
    </w:p>
    <w:p w:rsidR="00C14B8E" w:rsidRPr="00B45014" w:rsidRDefault="00C14B8E" w:rsidP="00D10445">
      <w:pPr>
        <w:pStyle w:val="tekst"/>
      </w:pPr>
      <w:r w:rsidRPr="00B45014">
        <w:t>Tähtsamad tehnilised andmed</w:t>
      </w:r>
      <w:sdt>
        <w:sdtPr>
          <w:id w:val="1319150686"/>
          <w:citation/>
        </w:sdtPr>
        <w:sdtEndPr/>
        <w:sdtContent>
          <w:r w:rsidRPr="00B45014">
            <w:fldChar w:fldCharType="begin"/>
          </w:r>
          <w:r w:rsidRPr="00B45014">
            <w:instrText xml:space="preserve"> CITATION BNO055 \l 1033 </w:instrText>
          </w:r>
          <w:r w:rsidRPr="00B45014">
            <w:fldChar w:fldCharType="separate"/>
          </w:r>
          <w:r w:rsidR="002A4C17">
            <w:rPr>
              <w:noProof/>
            </w:rPr>
            <w:t xml:space="preserve"> [2]</w:t>
          </w:r>
          <w:r w:rsidRPr="00B45014">
            <w:fldChar w:fldCharType="end"/>
          </w:r>
        </w:sdtContent>
      </w:sdt>
      <w:r w:rsidRPr="00B45014">
        <w:t>:</w:t>
      </w:r>
    </w:p>
    <w:p w:rsidR="004003C5" w:rsidRPr="00B45014" w:rsidRDefault="004003C5" w:rsidP="003634BB">
      <w:pPr>
        <w:pStyle w:val="tekst"/>
        <w:tabs>
          <w:tab w:val="left" w:pos="1985"/>
        </w:tabs>
        <w:spacing w:after="0"/>
      </w:pPr>
      <w:r w:rsidRPr="00B45014">
        <w:t>Andurid:</w:t>
      </w:r>
      <w:r w:rsidRPr="00B45014">
        <w:tab/>
        <w:t xml:space="preserve">Kiirendusandur, güroskoop, </w:t>
      </w:r>
      <w:proofErr w:type="spellStart"/>
      <w:r w:rsidRPr="00B45014">
        <w:t>geomagnetiline</w:t>
      </w:r>
      <w:proofErr w:type="spellEnd"/>
      <w:r w:rsidRPr="00B45014">
        <w:t xml:space="preserve"> sensor</w:t>
      </w:r>
    </w:p>
    <w:p w:rsidR="004003C5" w:rsidRPr="00B45014" w:rsidRDefault="004003C5" w:rsidP="003634BB">
      <w:pPr>
        <w:pStyle w:val="tekst"/>
        <w:tabs>
          <w:tab w:val="left" w:pos="1985"/>
        </w:tabs>
        <w:spacing w:after="0"/>
      </w:pPr>
      <w:r w:rsidRPr="00B45014">
        <w:t>Toide:</w:t>
      </w:r>
      <w:r w:rsidRPr="00B45014">
        <w:tab/>
        <w:t>2.4 – 3.6 V</w:t>
      </w:r>
    </w:p>
    <w:p w:rsidR="004003C5" w:rsidRPr="00B45014" w:rsidRDefault="00A64A11" w:rsidP="003634BB">
      <w:pPr>
        <w:pStyle w:val="tekst"/>
        <w:tabs>
          <w:tab w:val="left" w:pos="1985"/>
        </w:tabs>
        <w:spacing w:after="0"/>
      </w:pPr>
      <w:r w:rsidRPr="00B45014">
        <w:t>Liidesed:</w:t>
      </w:r>
      <w:r w:rsidRPr="00B45014">
        <w:tab/>
      </w:r>
      <w:r w:rsidR="004003C5" w:rsidRPr="00B45014">
        <w:t>HID-I2C, I2C, UART</w:t>
      </w:r>
    </w:p>
    <w:p w:rsidR="004003C5" w:rsidRPr="00B45014" w:rsidRDefault="004175FC" w:rsidP="00704680">
      <w:pPr>
        <w:pStyle w:val="tekst"/>
        <w:tabs>
          <w:tab w:val="left" w:pos="1985"/>
        </w:tabs>
      </w:pPr>
      <w:r w:rsidRPr="00B45014">
        <w:t>Kiirendus</w:t>
      </w:r>
      <w:r w:rsidR="004003C5" w:rsidRPr="00B45014">
        <w:t>vahemik:</w:t>
      </w:r>
      <w:r w:rsidR="004003C5" w:rsidRPr="00B45014">
        <w:tab/>
        <w:t>± 2g - ± 16 g</w:t>
      </w:r>
    </w:p>
    <w:p w:rsidR="00A074A4" w:rsidRPr="00B45014" w:rsidRDefault="00A074A4" w:rsidP="00A64A11">
      <w:pPr>
        <w:pStyle w:val="tekst"/>
        <w:tabs>
          <w:tab w:val="left" w:pos="1985"/>
        </w:tabs>
      </w:pPr>
      <w:r w:rsidRPr="00B45014">
        <w:t>Kiirendusandur on kujutatud joonisel 3.</w:t>
      </w:r>
    </w:p>
    <w:p w:rsidR="00080F7D" w:rsidRPr="00B45014" w:rsidRDefault="00080F7D" w:rsidP="00080F7D">
      <w:pPr>
        <w:pStyle w:val="tekst"/>
        <w:keepNext/>
        <w:tabs>
          <w:tab w:val="left" w:pos="1985"/>
        </w:tabs>
      </w:pPr>
      <w:r w:rsidRPr="00B45014">
        <w:rPr>
          <w:noProof/>
          <w:lang w:val="en-US"/>
        </w:rPr>
        <w:drawing>
          <wp:inline distT="0" distB="0" distL="0" distR="0">
            <wp:extent cx="2423527"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irendusand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126" cy="2013589"/>
                    </a:xfrm>
                    <a:prstGeom prst="rect">
                      <a:avLst/>
                    </a:prstGeom>
                  </pic:spPr>
                </pic:pic>
              </a:graphicData>
            </a:graphic>
          </wp:inline>
        </w:drawing>
      </w:r>
    </w:p>
    <w:p w:rsidR="00080F7D" w:rsidRPr="00B45014" w:rsidRDefault="00080F7D" w:rsidP="00080F7D">
      <w:pPr>
        <w:pStyle w:val="Caption"/>
        <w:jc w:val="both"/>
      </w:pPr>
      <w:bookmarkStart w:id="43" w:name="_Toc483163072"/>
      <w:r w:rsidRPr="00B45014">
        <w:t xml:space="preserve">Joonis </w:t>
      </w:r>
      <w:fldSimple w:instr=" SEQ Joonis \* ARABIC ">
        <w:r w:rsidR="00822666">
          <w:rPr>
            <w:noProof/>
          </w:rPr>
          <w:t>3</w:t>
        </w:r>
      </w:fldSimple>
      <w:r w:rsidRPr="00B45014">
        <w:t xml:space="preserve"> - Kiirendusandur BNO055</w:t>
      </w:r>
      <w:bookmarkEnd w:id="43"/>
    </w:p>
    <w:p w:rsidR="007D1504" w:rsidRPr="00B45014" w:rsidRDefault="00EF4E08" w:rsidP="00D10445">
      <w:pPr>
        <w:pStyle w:val="tekst"/>
      </w:pPr>
      <w:r w:rsidRPr="00B45014">
        <w:t>Sensoriks</w:t>
      </w:r>
      <w:r w:rsidR="00CD64FA" w:rsidRPr="00B45014">
        <w:t xml:space="preserve"> sai</w:t>
      </w:r>
      <w:r w:rsidRPr="00B45014">
        <w:t xml:space="preserve"> valitud</w:t>
      </w:r>
      <w:r w:rsidR="001F7804" w:rsidRPr="00B45014">
        <w:t xml:space="preserve"> </w:t>
      </w:r>
      <w:proofErr w:type="spellStart"/>
      <w:r w:rsidR="001F7804" w:rsidRPr="00B45014">
        <w:t>Bosch</w:t>
      </w:r>
      <w:proofErr w:type="spellEnd"/>
      <w:r w:rsidR="001F7804" w:rsidRPr="00B45014">
        <w:t xml:space="preserve"> BNO055.</w:t>
      </w:r>
      <w:r w:rsidR="002F69A1" w:rsidRPr="00B45014">
        <w:t xml:space="preserve"> </w:t>
      </w:r>
      <w:r w:rsidR="00A50D75" w:rsidRPr="00B45014">
        <w:t>Andmeedastuseks kasutab sensor</w:t>
      </w:r>
      <w:r w:rsidR="002F69A1" w:rsidRPr="00B45014">
        <w:t xml:space="preserve"> HID-I2C,</w:t>
      </w:r>
      <w:r w:rsidR="00A50D75" w:rsidRPr="00B45014">
        <w:t xml:space="preserve"> </w:t>
      </w:r>
      <w:r w:rsidR="007D1504" w:rsidRPr="00B45014">
        <w:t>I2C ja UART liidest.</w:t>
      </w:r>
      <w:r w:rsidR="00556EBB" w:rsidRPr="00B45014">
        <w:t xml:space="preserve"> </w:t>
      </w:r>
      <w:r w:rsidR="003869DE" w:rsidRPr="00B45014">
        <w:t xml:space="preserve">Kuna tegemist on reaalajatarkvara süsteemiga, siis on oluline, et sensor oleks võimeline saatma </w:t>
      </w:r>
      <w:r w:rsidR="00212396" w:rsidRPr="00B45014">
        <w:t>pidevalt</w:t>
      </w:r>
      <w:r w:rsidR="003869DE" w:rsidRPr="00B45014">
        <w:t xml:space="preserve"> and</w:t>
      </w:r>
      <w:r w:rsidR="002E2F3C" w:rsidRPr="00B45014">
        <w:t>meid, milleks sensor sobib. S</w:t>
      </w:r>
      <w:r w:rsidR="003869DE" w:rsidRPr="00B45014">
        <w:t xml:space="preserve">ensori </w:t>
      </w:r>
      <w:r w:rsidR="00556EBB" w:rsidRPr="00B45014">
        <w:t>protsessoriks on ARM Cortex-M0</w:t>
      </w:r>
      <w:sdt>
        <w:sdtPr>
          <w:id w:val="1703749615"/>
          <w:citation/>
        </w:sdtPr>
        <w:sdtEndPr/>
        <w:sdtContent>
          <w:r w:rsidR="003869DE" w:rsidRPr="00B45014">
            <w:fldChar w:fldCharType="begin"/>
          </w:r>
          <w:r w:rsidR="003869DE" w:rsidRPr="00B45014">
            <w:instrText xml:space="preserve">CITATION ARMM0 \l 1033 </w:instrText>
          </w:r>
          <w:r w:rsidR="003869DE" w:rsidRPr="00B45014">
            <w:fldChar w:fldCharType="separate"/>
          </w:r>
          <w:r w:rsidR="002A4C17">
            <w:rPr>
              <w:noProof/>
            </w:rPr>
            <w:t xml:space="preserve"> [13]</w:t>
          </w:r>
          <w:r w:rsidR="003869DE" w:rsidRPr="00B45014">
            <w:fldChar w:fldCharType="end"/>
          </w:r>
        </w:sdtContent>
      </w:sdt>
      <w:r w:rsidR="00556EBB" w:rsidRPr="00B45014">
        <w:t xml:space="preserve">. Sensor koosneb kolmest andurist (kiirendusandur, güroskoop ja </w:t>
      </w:r>
      <w:proofErr w:type="spellStart"/>
      <w:r w:rsidR="00556EBB" w:rsidRPr="00B45014">
        <w:t>geomagnetiline</w:t>
      </w:r>
      <w:proofErr w:type="spellEnd"/>
      <w:r w:rsidR="00556EBB" w:rsidRPr="00B45014">
        <w:t xml:space="preserve"> andur).</w:t>
      </w:r>
      <w:r w:rsidR="002B3B86" w:rsidRPr="00B45014">
        <w:t xml:space="preserve"> Sensor on mõõtmetelt v</w:t>
      </w:r>
      <w:r w:rsidR="000C1956" w:rsidRPr="00B45014">
        <w:t>äike: 5.2 mm x 3.8 mm. Samuti leidub sensori kohta palju materjale internetis</w:t>
      </w:r>
      <w:r w:rsidR="00347853" w:rsidRPr="00B45014">
        <w:t>. Näiteks</w:t>
      </w:r>
      <w:r w:rsidR="00556EBB" w:rsidRPr="00B45014">
        <w:t xml:space="preserve"> on tehtud sensoriga orientatsioon</w:t>
      </w:r>
      <w:r w:rsidR="004E55BE" w:rsidRPr="00B45014">
        <w:t>i</w:t>
      </w:r>
      <w:r w:rsidR="00556EBB" w:rsidRPr="00B45014">
        <w:t xml:space="preserve"> aplikatsioon kasutades selleks </w:t>
      </w:r>
      <w:proofErr w:type="spellStart"/>
      <w:r w:rsidR="00EB2332" w:rsidRPr="00B45014">
        <w:t>ardunio</w:t>
      </w:r>
      <w:r w:rsidR="007F605C" w:rsidRPr="00B45014">
        <w:t>’</w:t>
      </w:r>
      <w:r w:rsidR="00EB2332" w:rsidRPr="00B45014">
        <w:t>t</w:t>
      </w:r>
      <w:proofErr w:type="spellEnd"/>
      <w:r w:rsidR="00710AD8" w:rsidRPr="00B45014">
        <w:t xml:space="preserve"> </w:t>
      </w:r>
      <w:sdt>
        <w:sdtPr>
          <w:id w:val="-1957252784"/>
          <w:citation/>
        </w:sdtPr>
        <w:sdtEndPr/>
        <w:sdtContent>
          <w:r w:rsidR="00710AD8" w:rsidRPr="00B45014">
            <w:fldChar w:fldCharType="begin"/>
          </w:r>
          <w:r w:rsidR="00710AD8" w:rsidRPr="00B45014">
            <w:instrText xml:space="preserve"> CITATION absolute \l 1033 </w:instrText>
          </w:r>
          <w:r w:rsidR="00710AD8" w:rsidRPr="00B45014">
            <w:fldChar w:fldCharType="separate"/>
          </w:r>
          <w:r w:rsidR="002A4C17">
            <w:rPr>
              <w:noProof/>
            </w:rPr>
            <w:t>[14]</w:t>
          </w:r>
          <w:r w:rsidR="00710AD8" w:rsidRPr="00B45014">
            <w:fldChar w:fldCharType="end"/>
          </w:r>
        </w:sdtContent>
      </w:sdt>
      <w:r w:rsidR="00556EBB" w:rsidRPr="00B45014">
        <w:t>.</w:t>
      </w:r>
    </w:p>
    <w:p w:rsidR="003C4680" w:rsidRPr="00B45014" w:rsidRDefault="003C4680" w:rsidP="003C4680">
      <w:pPr>
        <w:pStyle w:val="Heading3"/>
      </w:pPr>
      <w:bookmarkStart w:id="44" w:name="_Toc483153929"/>
      <w:bookmarkStart w:id="45" w:name="_Toc483163013"/>
      <w:r w:rsidRPr="00B45014">
        <w:t xml:space="preserve">Kiirendusandur </w:t>
      </w:r>
      <w:proofErr w:type="spellStart"/>
      <w:r w:rsidRPr="00B45014">
        <w:t>Bosch</w:t>
      </w:r>
      <w:proofErr w:type="spellEnd"/>
      <w:r w:rsidRPr="00B45014">
        <w:t xml:space="preserve"> BNO055 Register</w:t>
      </w:r>
      <w:bookmarkEnd w:id="44"/>
      <w:bookmarkEnd w:id="45"/>
    </w:p>
    <w:p w:rsidR="003C4680" w:rsidRPr="00B45014" w:rsidRDefault="003C4680" w:rsidP="00D10445">
      <w:pPr>
        <w:pStyle w:val="tekst"/>
      </w:pPr>
      <w:r w:rsidRPr="00B45014">
        <w:t>Register on jagatud kaheks loogiliseks le</w:t>
      </w:r>
      <w:r w:rsidR="00F12EFE" w:rsidRPr="00B45014">
        <w:t>heks. Leht 1 omab endas sensori</w:t>
      </w:r>
      <w:r w:rsidRPr="00B45014">
        <w:t>põhist konfiguratsiooni seadeid. Leht 0 omab kõiki muid konfiguratsiooni parameetreid ning väljundandmeid</w:t>
      </w:r>
      <w:r w:rsidR="003E0488" w:rsidRPr="00B45014">
        <w:t xml:space="preserve"> </w:t>
      </w:r>
      <w:sdt>
        <w:sdtPr>
          <w:id w:val="797575324"/>
          <w:citation/>
        </w:sdtPr>
        <w:sdtEndPr/>
        <w:sdtContent>
          <w:r w:rsidR="003E0488" w:rsidRPr="00B45014">
            <w:fldChar w:fldCharType="begin"/>
          </w:r>
          <w:r w:rsidR="003E0488" w:rsidRPr="00B45014">
            <w:instrText xml:space="preserve"> CITATION Register \l 1033 </w:instrText>
          </w:r>
          <w:r w:rsidR="003E0488" w:rsidRPr="00B45014">
            <w:fldChar w:fldCharType="separate"/>
          </w:r>
          <w:r w:rsidR="002A4C17">
            <w:rPr>
              <w:noProof/>
            </w:rPr>
            <w:t>[15]</w:t>
          </w:r>
          <w:r w:rsidR="003E0488" w:rsidRPr="00B45014">
            <w:fldChar w:fldCharType="end"/>
          </w:r>
        </w:sdtContent>
      </w:sdt>
      <w:r w:rsidRPr="00B45014">
        <w:t>.</w:t>
      </w:r>
      <w:r w:rsidR="006C4A78" w:rsidRPr="00B45014">
        <w:t xml:space="preserve"> </w:t>
      </w:r>
    </w:p>
    <w:p w:rsidR="005F7A9C" w:rsidRPr="00B45014" w:rsidRDefault="005F7A9C" w:rsidP="005F7A9C">
      <w:pPr>
        <w:pStyle w:val="Heading2"/>
      </w:pPr>
      <w:bookmarkStart w:id="46" w:name="_Toc483153930"/>
      <w:bookmarkStart w:id="47" w:name="_Toc483163014"/>
      <w:r w:rsidRPr="00B45014">
        <w:lastRenderedPageBreak/>
        <w:t>Protokollid</w:t>
      </w:r>
      <w:bookmarkEnd w:id="46"/>
      <w:bookmarkEnd w:id="47"/>
    </w:p>
    <w:p w:rsidR="001D7568" w:rsidRPr="00B45014" w:rsidRDefault="005F7A9C" w:rsidP="004A7ECD">
      <w:pPr>
        <w:pStyle w:val="tekst"/>
      </w:pPr>
      <w:r w:rsidRPr="00B45014">
        <w:t>Arendusplaadil ja kiirendusanduri</w:t>
      </w:r>
      <w:r w:rsidR="00F2404D" w:rsidRPr="00B45014">
        <w:t>l on ühiseks liidesteks I2C ja</w:t>
      </w:r>
      <w:r w:rsidRPr="00B45014">
        <w:t xml:space="preserve"> UART. Seoses sellega, et juhtmete pikkuseks võib olla mõnikümmend sentimeetrit, tuleb tagada häireteta andmeside. Protokolliks sai valitud UART ning RS-485. Esialgne arendus toimub UART protokolliga. Üleminek UART protokollilt RS-485 peale ei</w:t>
      </w:r>
      <w:r w:rsidR="00BF58A9" w:rsidRPr="00B45014">
        <w:t xml:space="preserve"> ole</w:t>
      </w:r>
      <w:r w:rsidRPr="00B45014">
        <w:t xml:space="preserve"> keeruline, sest RS-485 põhineb UART protokollil.</w:t>
      </w:r>
    </w:p>
    <w:p w:rsidR="00FE2385" w:rsidRPr="00B45014" w:rsidRDefault="00FE2385" w:rsidP="00FE2385">
      <w:pPr>
        <w:pStyle w:val="Heading3"/>
      </w:pPr>
      <w:bookmarkStart w:id="48" w:name="_Toc483153931"/>
      <w:bookmarkStart w:id="49" w:name="_Toc483163015"/>
      <w:r w:rsidRPr="00B45014">
        <w:t>Protokoll UART</w:t>
      </w:r>
      <w:bookmarkEnd w:id="48"/>
      <w:bookmarkEnd w:id="49"/>
    </w:p>
    <w:p w:rsidR="0097058F" w:rsidRPr="00B45014" w:rsidRDefault="0097058F" w:rsidP="00D10445">
      <w:pPr>
        <w:pStyle w:val="tekst"/>
      </w:pPr>
      <w:r w:rsidRPr="00B45014">
        <w:t>Laialdaselt kasutatud protokoll, mida kasutatakse andmete saatmiseks. UART protokoll on asünkroonne, mis tähendab, et puudub taktsignaal. Andmete saatmisel on sõnumil algus</w:t>
      </w:r>
      <w:r w:rsidR="00911CF2" w:rsidRPr="00B45014">
        <w:t>- ja lõpu</w:t>
      </w:r>
      <w:r w:rsidRPr="00B45014">
        <w:t>bitt. Oluline</w:t>
      </w:r>
      <w:r w:rsidR="00990FAC" w:rsidRPr="00B45014">
        <w:t xml:space="preserve"> on</w:t>
      </w:r>
      <w:r w:rsidRPr="00B45014">
        <w:t>, et mõlemad seadmed töötaksid samal boodikiirusel. UART protokolli andmevahetuse</w:t>
      </w:r>
      <w:r w:rsidR="00384602" w:rsidRPr="00B45014">
        <w:t xml:space="preserve"> maksimaalseks</w:t>
      </w:r>
      <w:r w:rsidRPr="00B45014">
        <w:t xml:space="preserve"> kaugus</w:t>
      </w:r>
      <w:r w:rsidR="00384602" w:rsidRPr="00B45014">
        <w:t>eks</w:t>
      </w:r>
      <w:r w:rsidRPr="00B45014">
        <w:t xml:space="preserve"> on ~2m.</w:t>
      </w:r>
      <w:r w:rsidR="00F04E37" w:rsidRPr="00B45014">
        <w:t xml:space="preserve"> Boodi</w:t>
      </w:r>
      <w:r w:rsidR="001D7568" w:rsidRPr="00B45014">
        <w:t>kiirus määrab kui kiirelt</w:t>
      </w:r>
      <w:r w:rsidR="00CC75AF" w:rsidRPr="00B45014">
        <w:t xml:space="preserve"> toimub</w:t>
      </w:r>
      <w:r w:rsidR="001D7568" w:rsidRPr="00B45014">
        <w:t xml:space="preserve"> andmevahetus. Arendusplaadi ja andurite vahel on boodikiiruseks 115200 boodi. Mis on 15200 / 10 = 1520 bitti sekundis</w:t>
      </w:r>
      <w:r w:rsidR="00B72EFA" w:rsidRPr="00B45014">
        <w:t xml:space="preserve"> </w:t>
      </w:r>
      <w:sdt>
        <w:sdtPr>
          <w:id w:val="-1787031973"/>
          <w:citation/>
        </w:sdtPr>
        <w:sdtEndPr/>
        <w:sdtContent>
          <w:r w:rsidR="00B72EFA" w:rsidRPr="00B45014">
            <w:fldChar w:fldCharType="begin"/>
          </w:r>
          <w:r w:rsidR="00B72EFA" w:rsidRPr="00B45014">
            <w:instrText xml:space="preserve"> CITATION UART \l 1033 </w:instrText>
          </w:r>
          <w:r w:rsidR="00B72EFA" w:rsidRPr="00B45014">
            <w:fldChar w:fldCharType="separate"/>
          </w:r>
          <w:r w:rsidR="002A4C17">
            <w:rPr>
              <w:noProof/>
            </w:rPr>
            <w:t>[16]</w:t>
          </w:r>
          <w:r w:rsidR="00B72EFA" w:rsidRPr="00B45014">
            <w:fldChar w:fldCharType="end"/>
          </w:r>
        </w:sdtContent>
      </w:sdt>
      <w:r w:rsidR="00250AB8" w:rsidRPr="00B45014">
        <w:t xml:space="preserve">. </w:t>
      </w:r>
      <w:proofErr w:type="spellStart"/>
      <w:r w:rsidR="00250AB8" w:rsidRPr="00B45014">
        <w:t>UART’</w:t>
      </w:r>
      <w:r w:rsidR="001D7568" w:rsidRPr="00B45014">
        <w:t>i</w:t>
      </w:r>
      <w:proofErr w:type="spellEnd"/>
      <w:r w:rsidR="001D7568" w:rsidRPr="00B45014">
        <w:t xml:space="preserve"> andme formaat on näidatud tabelis 1.</w:t>
      </w:r>
      <w:r w:rsidR="00040CEC" w:rsidRPr="00B45014">
        <w:t xml:space="preserve"> </w:t>
      </w:r>
    </w:p>
    <w:p w:rsidR="00490C20" w:rsidRPr="00B45014" w:rsidRDefault="00CC75AF" w:rsidP="00D10445">
      <w:pPr>
        <w:pStyle w:val="tekst"/>
      </w:pPr>
      <w:r w:rsidRPr="00B45014">
        <w:t>Ühe andme baidi saamiseks</w:t>
      </w:r>
      <w:r w:rsidR="00490C20" w:rsidRPr="00B45014">
        <w:t xml:space="preserve">, tuleb saata </w:t>
      </w:r>
      <w:r w:rsidR="003E3AAB" w:rsidRPr="00B45014">
        <w:t>kokku 10 bitti. 1 bitt on algus</w:t>
      </w:r>
      <w:r w:rsidR="00490C20" w:rsidRPr="00B45014">
        <w:t>bitt</w:t>
      </w:r>
      <w:r w:rsidR="00CE29C3" w:rsidRPr="00B45014">
        <w:t>, 8 bitti andmeid ning 1 stopp</w:t>
      </w:r>
      <w:r w:rsidR="00A45B13" w:rsidRPr="00B45014">
        <w:t>bit</w:t>
      </w:r>
      <w:r w:rsidR="007C4287" w:rsidRPr="00B45014">
        <w:t>t</w:t>
      </w:r>
      <w:r w:rsidR="00A45B13" w:rsidRPr="00B45014">
        <w:t>.</w:t>
      </w:r>
    </w:p>
    <w:p w:rsidR="001D7568" w:rsidRPr="00B45014" w:rsidRDefault="001D7568" w:rsidP="00D10445">
      <w:pPr>
        <w:pStyle w:val="tekst"/>
      </w:pPr>
    </w:p>
    <w:p w:rsidR="001D7568" w:rsidRPr="00B45014" w:rsidRDefault="001D7568" w:rsidP="00296009">
      <w:pPr>
        <w:pStyle w:val="Caption"/>
        <w:keepNext/>
        <w:jc w:val="left"/>
      </w:pPr>
      <w:bookmarkStart w:id="50" w:name="_Toc483163095"/>
      <w:r w:rsidRPr="00B45014">
        <w:t xml:space="preserve">Tabel </w:t>
      </w:r>
      <w:fldSimple w:instr=" SEQ Tabel \* ARABIC ">
        <w:r w:rsidR="0053376C">
          <w:rPr>
            <w:noProof/>
          </w:rPr>
          <w:t>1</w:t>
        </w:r>
      </w:fldSimple>
      <w:r w:rsidRPr="00B45014">
        <w:t xml:space="preserve"> - UART andmeformaat</w:t>
      </w:r>
      <w:bookmarkEnd w:id="50"/>
    </w:p>
    <w:tbl>
      <w:tblPr>
        <w:tblStyle w:val="TableGrid"/>
        <w:tblW w:w="8217" w:type="dxa"/>
        <w:tblLook w:val="04A0" w:firstRow="1" w:lastRow="0" w:firstColumn="1" w:lastColumn="0" w:noHBand="0" w:noVBand="1"/>
      </w:tblPr>
      <w:tblGrid>
        <w:gridCol w:w="815"/>
        <w:gridCol w:w="815"/>
        <w:gridCol w:w="815"/>
        <w:gridCol w:w="815"/>
        <w:gridCol w:w="816"/>
        <w:gridCol w:w="816"/>
        <w:gridCol w:w="816"/>
        <w:gridCol w:w="816"/>
        <w:gridCol w:w="816"/>
        <w:gridCol w:w="877"/>
      </w:tblGrid>
      <w:tr w:rsidR="001D7568" w:rsidRPr="00B45014" w:rsidTr="001D7568">
        <w:tc>
          <w:tcPr>
            <w:tcW w:w="0" w:type="auto"/>
          </w:tcPr>
          <w:p w:rsidR="001D7568" w:rsidRPr="00B45014" w:rsidRDefault="001D7568" w:rsidP="005623FC">
            <w:pPr>
              <w:pStyle w:val="tekst"/>
              <w:spacing w:after="0" w:line="240" w:lineRule="auto"/>
            </w:pPr>
            <w:r w:rsidRPr="00B45014">
              <w:t>1.Bitt</w:t>
            </w:r>
          </w:p>
        </w:tc>
        <w:tc>
          <w:tcPr>
            <w:tcW w:w="0" w:type="auto"/>
          </w:tcPr>
          <w:p w:rsidR="001D7568" w:rsidRPr="00B45014" w:rsidRDefault="001D7568" w:rsidP="005623FC">
            <w:pPr>
              <w:pStyle w:val="tekst"/>
              <w:spacing w:after="0" w:line="240" w:lineRule="auto"/>
            </w:pPr>
            <w:r w:rsidRPr="00B45014">
              <w:t>2.Bitt</w:t>
            </w:r>
          </w:p>
        </w:tc>
        <w:tc>
          <w:tcPr>
            <w:tcW w:w="0" w:type="auto"/>
          </w:tcPr>
          <w:p w:rsidR="001D7568" w:rsidRPr="00B45014" w:rsidRDefault="001D7568" w:rsidP="005623FC">
            <w:pPr>
              <w:pStyle w:val="tekst"/>
              <w:spacing w:after="0" w:line="240" w:lineRule="auto"/>
            </w:pPr>
            <w:r w:rsidRPr="00B45014">
              <w:t>3.Bitt</w:t>
            </w:r>
          </w:p>
        </w:tc>
        <w:tc>
          <w:tcPr>
            <w:tcW w:w="0" w:type="auto"/>
          </w:tcPr>
          <w:p w:rsidR="001D7568" w:rsidRPr="00B45014" w:rsidRDefault="001D7568" w:rsidP="005623FC">
            <w:pPr>
              <w:pStyle w:val="tekst"/>
              <w:spacing w:after="0" w:line="240" w:lineRule="auto"/>
            </w:pPr>
            <w:r w:rsidRPr="00B45014">
              <w:t>4.Bitt</w:t>
            </w:r>
          </w:p>
        </w:tc>
        <w:tc>
          <w:tcPr>
            <w:tcW w:w="0" w:type="auto"/>
          </w:tcPr>
          <w:p w:rsidR="001D7568" w:rsidRPr="00B45014" w:rsidRDefault="001D7568" w:rsidP="005623FC">
            <w:pPr>
              <w:pStyle w:val="tekst"/>
              <w:spacing w:after="0" w:line="240" w:lineRule="auto"/>
            </w:pPr>
            <w:r w:rsidRPr="00B45014">
              <w:t>5.Bitt</w:t>
            </w:r>
          </w:p>
        </w:tc>
        <w:tc>
          <w:tcPr>
            <w:tcW w:w="0" w:type="auto"/>
          </w:tcPr>
          <w:p w:rsidR="001D7568" w:rsidRPr="00B45014" w:rsidRDefault="001D7568" w:rsidP="005623FC">
            <w:pPr>
              <w:pStyle w:val="tekst"/>
              <w:spacing w:after="0" w:line="240" w:lineRule="auto"/>
            </w:pPr>
            <w:r w:rsidRPr="00B45014">
              <w:t>6.Bitt</w:t>
            </w:r>
          </w:p>
        </w:tc>
        <w:tc>
          <w:tcPr>
            <w:tcW w:w="0" w:type="auto"/>
          </w:tcPr>
          <w:p w:rsidR="001D7568" w:rsidRPr="00B45014" w:rsidRDefault="001D7568" w:rsidP="005623FC">
            <w:pPr>
              <w:pStyle w:val="tekst"/>
              <w:spacing w:after="0" w:line="240" w:lineRule="auto"/>
            </w:pPr>
            <w:r w:rsidRPr="00B45014">
              <w:t>7.Bitt</w:t>
            </w:r>
          </w:p>
        </w:tc>
        <w:tc>
          <w:tcPr>
            <w:tcW w:w="0" w:type="auto"/>
          </w:tcPr>
          <w:p w:rsidR="001D7568" w:rsidRPr="00B45014" w:rsidRDefault="001D7568" w:rsidP="005623FC">
            <w:pPr>
              <w:pStyle w:val="tekst"/>
              <w:spacing w:after="0" w:line="240" w:lineRule="auto"/>
            </w:pPr>
            <w:r w:rsidRPr="00B45014">
              <w:t>8.Bitt</w:t>
            </w:r>
          </w:p>
        </w:tc>
        <w:tc>
          <w:tcPr>
            <w:tcW w:w="0" w:type="auto"/>
          </w:tcPr>
          <w:p w:rsidR="001D7568" w:rsidRPr="00B45014" w:rsidRDefault="001D7568" w:rsidP="005623FC">
            <w:pPr>
              <w:pStyle w:val="tekst"/>
              <w:spacing w:after="0" w:line="240" w:lineRule="auto"/>
            </w:pPr>
            <w:r w:rsidRPr="00B45014">
              <w:t>9.Bitt</w:t>
            </w:r>
          </w:p>
        </w:tc>
        <w:tc>
          <w:tcPr>
            <w:tcW w:w="682" w:type="dxa"/>
          </w:tcPr>
          <w:p w:rsidR="001D7568" w:rsidRPr="00B45014" w:rsidRDefault="001D7568" w:rsidP="005623FC">
            <w:pPr>
              <w:pStyle w:val="tekst"/>
              <w:spacing w:after="0" w:line="240" w:lineRule="auto"/>
            </w:pPr>
            <w:r w:rsidRPr="00B45014">
              <w:t>10.Bitt</w:t>
            </w:r>
          </w:p>
        </w:tc>
      </w:tr>
      <w:tr w:rsidR="001D7568" w:rsidRPr="00B45014" w:rsidTr="001D7568">
        <w:tc>
          <w:tcPr>
            <w:tcW w:w="0" w:type="auto"/>
          </w:tcPr>
          <w:p w:rsidR="001D7568" w:rsidRPr="00B45014" w:rsidRDefault="00490C20" w:rsidP="005623FC">
            <w:pPr>
              <w:pStyle w:val="tekst"/>
              <w:spacing w:after="0" w:line="240" w:lineRule="auto"/>
            </w:pPr>
            <w:r w:rsidRPr="00B45014">
              <w:t>A</w:t>
            </w:r>
          </w:p>
          <w:p w:rsidR="001D7568" w:rsidRPr="00B45014" w:rsidRDefault="00490C20" w:rsidP="005623FC">
            <w:pPr>
              <w:pStyle w:val="tekst"/>
              <w:spacing w:after="0" w:line="240" w:lineRule="auto"/>
            </w:pPr>
            <w:r w:rsidRPr="00B45014">
              <w:t>L</w:t>
            </w:r>
          </w:p>
          <w:p w:rsidR="001D7568" w:rsidRPr="00B45014" w:rsidRDefault="00490C20" w:rsidP="005623FC">
            <w:pPr>
              <w:pStyle w:val="tekst"/>
              <w:spacing w:after="0" w:line="240" w:lineRule="auto"/>
            </w:pPr>
            <w:r w:rsidRPr="00B45014">
              <w:t>G</w:t>
            </w:r>
          </w:p>
          <w:p w:rsidR="001D7568" w:rsidRPr="00B45014" w:rsidRDefault="00490C20" w:rsidP="005623FC">
            <w:pPr>
              <w:pStyle w:val="tekst"/>
              <w:spacing w:after="0" w:line="240" w:lineRule="auto"/>
            </w:pPr>
            <w:r w:rsidRPr="00B45014">
              <w:t>U</w:t>
            </w:r>
          </w:p>
          <w:p w:rsidR="001D7568" w:rsidRPr="00B45014" w:rsidRDefault="00490C20" w:rsidP="005623FC">
            <w:pPr>
              <w:pStyle w:val="tekst"/>
              <w:spacing w:after="0" w:line="240" w:lineRule="auto"/>
            </w:pPr>
            <w:r w:rsidRPr="00B45014">
              <w:t>S</w:t>
            </w:r>
          </w:p>
        </w:tc>
        <w:tc>
          <w:tcPr>
            <w:tcW w:w="0" w:type="auto"/>
          </w:tcPr>
          <w:p w:rsidR="001D7568" w:rsidRPr="00B45014" w:rsidRDefault="001D7568" w:rsidP="005623FC">
            <w:pPr>
              <w:pStyle w:val="tekst"/>
              <w:spacing w:after="0" w:line="240" w:lineRule="auto"/>
            </w:pPr>
            <w:r w:rsidRPr="00B45014">
              <w:t>1</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pPr>
          </w:p>
        </w:tc>
        <w:tc>
          <w:tcPr>
            <w:tcW w:w="0" w:type="auto"/>
          </w:tcPr>
          <w:p w:rsidR="001D7568" w:rsidRPr="00B45014" w:rsidRDefault="001D7568" w:rsidP="005623FC">
            <w:pPr>
              <w:pStyle w:val="tekst"/>
              <w:spacing w:after="0" w:line="240" w:lineRule="auto"/>
            </w:pPr>
            <w:r w:rsidRPr="00B45014">
              <w:t>2</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3</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4</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5</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6</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7</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8</w:t>
            </w:r>
          </w:p>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pPr>
          </w:p>
        </w:tc>
        <w:tc>
          <w:tcPr>
            <w:tcW w:w="682" w:type="dxa"/>
          </w:tcPr>
          <w:p w:rsidR="001D7568" w:rsidRPr="00B45014" w:rsidRDefault="001D7568" w:rsidP="005623FC">
            <w:pPr>
              <w:pStyle w:val="tekst"/>
              <w:spacing w:after="0" w:line="240" w:lineRule="auto"/>
            </w:pPr>
            <w:r w:rsidRPr="00B45014">
              <w:t>S</w:t>
            </w:r>
          </w:p>
          <w:p w:rsidR="001D7568" w:rsidRPr="00B45014" w:rsidRDefault="001D7568" w:rsidP="005623FC">
            <w:pPr>
              <w:pStyle w:val="tekst"/>
              <w:spacing w:after="0" w:line="240" w:lineRule="auto"/>
            </w:pPr>
            <w:r w:rsidRPr="00B45014">
              <w:t>T</w:t>
            </w:r>
          </w:p>
          <w:p w:rsidR="001D7568" w:rsidRPr="00B45014" w:rsidRDefault="001D7568" w:rsidP="005623FC">
            <w:pPr>
              <w:pStyle w:val="tekst"/>
              <w:spacing w:after="0" w:line="240" w:lineRule="auto"/>
            </w:pPr>
            <w:r w:rsidRPr="00B45014">
              <w:t>O</w:t>
            </w:r>
          </w:p>
          <w:p w:rsidR="001D7568" w:rsidRPr="00B45014" w:rsidRDefault="001D7568" w:rsidP="005623FC">
            <w:pPr>
              <w:pStyle w:val="tekst"/>
              <w:spacing w:after="0" w:line="240" w:lineRule="auto"/>
            </w:pPr>
            <w:r w:rsidRPr="00B45014">
              <w:t>P</w:t>
            </w:r>
          </w:p>
        </w:tc>
      </w:tr>
    </w:tbl>
    <w:p w:rsidR="001D7568" w:rsidRPr="00B45014" w:rsidRDefault="001D7568" w:rsidP="00D10445">
      <w:pPr>
        <w:pStyle w:val="tekst"/>
      </w:pPr>
    </w:p>
    <w:p w:rsidR="00CF3927" w:rsidRPr="00B45014" w:rsidRDefault="00225C7C" w:rsidP="00D10445">
      <w:pPr>
        <w:pStyle w:val="tekst"/>
      </w:pPr>
      <w:r w:rsidRPr="00B45014">
        <w:t>Andmete saatmine toimub läbi TXD signaali</w:t>
      </w:r>
      <w:r w:rsidR="00135CA1" w:rsidRPr="00B45014">
        <w:t xml:space="preserve">, mis on </w:t>
      </w:r>
      <w:r w:rsidRPr="00B45014">
        <w:t>ühendatud vastuvõtja RXD signaali külge. Andmete vastuvõtmine käib läbi RXD signaali, mis on ühendatud saatja TXD signaali külge.</w:t>
      </w:r>
      <w:r w:rsidR="00593616" w:rsidRPr="00B45014">
        <w:t xml:space="preserve"> </w:t>
      </w:r>
      <w:r w:rsidR="00E257F7" w:rsidRPr="00B45014">
        <w:t>Ühendusi kujutab joonis</w:t>
      </w:r>
      <w:r w:rsidR="00593616" w:rsidRPr="00B45014">
        <w:t xml:space="preserve"> </w:t>
      </w:r>
      <w:r w:rsidR="00F67C76" w:rsidRPr="00B45014">
        <w:t>4</w:t>
      </w:r>
      <w:r w:rsidR="00EC1F21" w:rsidRPr="00B45014">
        <w:t>, kus roheline juhe tähistab TXD signaali, n</w:t>
      </w:r>
      <w:r w:rsidR="00CF3927" w:rsidRPr="00B45014">
        <w:t>ing sinine juhe RXD signaali.</w:t>
      </w:r>
    </w:p>
    <w:p w:rsidR="00593616" w:rsidRPr="00B45014" w:rsidRDefault="00593616" w:rsidP="00D10445">
      <w:pPr>
        <w:pStyle w:val="tekst"/>
      </w:pPr>
      <w:r w:rsidRPr="00B45014">
        <w:rPr>
          <w:noProof/>
          <w:lang w:val="en-US"/>
        </w:rPr>
        <w:lastRenderedPageBreak/>
        <w:drawing>
          <wp:inline distT="0" distB="0" distL="0" distR="0">
            <wp:extent cx="2340368" cy="1755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5-19 05.47.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8558" cy="1761488"/>
                    </a:xfrm>
                    <a:prstGeom prst="rect">
                      <a:avLst/>
                    </a:prstGeom>
                  </pic:spPr>
                </pic:pic>
              </a:graphicData>
            </a:graphic>
          </wp:inline>
        </w:drawing>
      </w:r>
    </w:p>
    <w:p w:rsidR="00593616" w:rsidRPr="00B45014" w:rsidRDefault="00593616" w:rsidP="00593616">
      <w:pPr>
        <w:pStyle w:val="Caption"/>
        <w:jc w:val="both"/>
      </w:pPr>
      <w:bookmarkStart w:id="51" w:name="_Toc483163073"/>
      <w:r w:rsidRPr="00B45014">
        <w:t xml:space="preserve">Joonis </w:t>
      </w:r>
      <w:fldSimple w:instr=" SEQ Joonis \* ARABIC ">
        <w:r w:rsidR="00822666">
          <w:rPr>
            <w:noProof/>
          </w:rPr>
          <w:t>4</w:t>
        </w:r>
      </w:fldSimple>
      <w:r w:rsidRPr="00B45014">
        <w:t xml:space="preserve"> - TXD ja RXD</w:t>
      </w:r>
      <w:bookmarkEnd w:id="51"/>
    </w:p>
    <w:p w:rsidR="00225C7C" w:rsidRPr="00B45014" w:rsidRDefault="00337C8A" w:rsidP="00D10445">
      <w:pPr>
        <w:pStyle w:val="tekst"/>
      </w:pPr>
      <w:proofErr w:type="spellStart"/>
      <w:r w:rsidRPr="00B45014">
        <w:t>Bosch</w:t>
      </w:r>
      <w:proofErr w:type="spellEnd"/>
      <w:r w:rsidRPr="00B45014">
        <w:t xml:space="preserve"> BNO055 toetab UART protokolli järgmiste seadetega: 115200 boodikiirus, 8N1 (8 andme bitti, 0 paarsus bitti, 1 stopp bitt). Maksimaalne pikkus lugemiseks ja kirjutamiseks 128 baiti.</w:t>
      </w:r>
    </w:p>
    <w:p w:rsidR="00FE2385" w:rsidRPr="00B45014" w:rsidRDefault="00FE2385" w:rsidP="00FE2385">
      <w:pPr>
        <w:pStyle w:val="Heading3"/>
      </w:pPr>
      <w:bookmarkStart w:id="52" w:name="_Toc483153932"/>
      <w:bookmarkStart w:id="53" w:name="_Toc483163016"/>
      <w:r w:rsidRPr="00B45014">
        <w:t>Protokoll RS-485</w:t>
      </w:r>
      <w:bookmarkEnd w:id="52"/>
      <w:bookmarkEnd w:id="53"/>
    </w:p>
    <w:p w:rsidR="00B16204" w:rsidRPr="00B45014" w:rsidRDefault="000D1880" w:rsidP="00D10445">
      <w:pPr>
        <w:pStyle w:val="tekst"/>
      </w:pPr>
      <w:r w:rsidRPr="00B45014">
        <w:t xml:space="preserve">RS-485 kasutab sama loogikat nagu </w:t>
      </w:r>
      <w:r w:rsidR="006E2519" w:rsidRPr="00B45014">
        <w:t>UART, kuid erineb liinidraiveri poolest. Liinidraive</w:t>
      </w:r>
      <w:r w:rsidR="007C100D" w:rsidRPr="00B45014">
        <w:t>r konverteerib ühesuunalise UAR</w:t>
      </w:r>
      <w:r w:rsidR="006E2519" w:rsidRPr="00B45014">
        <w:t>T signaali kahesuunaliseks</w:t>
      </w:r>
      <w:r w:rsidR="007C100D" w:rsidRPr="00B45014">
        <w:t xml:space="preserve">, mis </w:t>
      </w:r>
      <w:r w:rsidR="006E2519" w:rsidRPr="00B45014">
        <w:t>annab kaks andmeliini. Kahesuunalise signaali eeliseks on see, et süsteemil on</w:t>
      </w:r>
      <w:r w:rsidR="00514BCD" w:rsidRPr="00B45014">
        <w:t xml:space="preserve"> parem müra taluvus</w:t>
      </w:r>
      <w:r w:rsidR="006E2519" w:rsidRPr="00B45014">
        <w:t xml:space="preserve"> ning lubab </w:t>
      </w:r>
      <w:r w:rsidR="00514BCD" w:rsidRPr="00B45014">
        <w:t xml:space="preserve">seejuures </w:t>
      </w:r>
      <w:r w:rsidR="006E2519" w:rsidRPr="00B45014">
        <w:t>pikemaid ühendusi. RS-485 protokolli andmevahetuse kaugus on ~1200 m</w:t>
      </w:r>
      <w:r w:rsidR="00A23C72" w:rsidRPr="00B45014">
        <w:t xml:space="preserve"> </w:t>
      </w:r>
      <w:sdt>
        <w:sdtPr>
          <w:id w:val="782241925"/>
          <w:citation/>
        </w:sdtPr>
        <w:sdtEndPr/>
        <w:sdtContent>
          <w:r w:rsidR="00A23C72" w:rsidRPr="00B45014">
            <w:fldChar w:fldCharType="begin"/>
          </w:r>
          <w:r w:rsidR="00A23C72" w:rsidRPr="00B45014">
            <w:instrText xml:space="preserve"> CITATION UART \l 1033 </w:instrText>
          </w:r>
          <w:r w:rsidR="00A23C72" w:rsidRPr="00B45014">
            <w:fldChar w:fldCharType="separate"/>
          </w:r>
          <w:r w:rsidR="002A4C17">
            <w:rPr>
              <w:noProof/>
            </w:rPr>
            <w:t>[16]</w:t>
          </w:r>
          <w:r w:rsidR="00A23C72" w:rsidRPr="00B45014">
            <w:fldChar w:fldCharType="end"/>
          </w:r>
        </w:sdtContent>
      </w:sdt>
      <w:r w:rsidR="006E2519" w:rsidRPr="00B45014">
        <w:t>. RS-48</w:t>
      </w:r>
      <w:r w:rsidR="007E0971" w:rsidRPr="00B45014">
        <w:t>5 ühendus on näidatud joonisel 5</w:t>
      </w:r>
      <w:r w:rsidR="006E2519" w:rsidRPr="00B45014">
        <w:t>.</w:t>
      </w:r>
    </w:p>
    <w:p w:rsidR="006E2519" w:rsidRPr="00B45014" w:rsidRDefault="006E2519" w:rsidP="00D10445">
      <w:pPr>
        <w:pStyle w:val="tekst"/>
      </w:pPr>
      <w:r w:rsidRPr="00B45014">
        <w:rPr>
          <w:noProof/>
          <w:lang w:val="en-US"/>
        </w:rPr>
        <w:drawing>
          <wp:inline distT="0" distB="0" distL="0" distR="0">
            <wp:extent cx="3547534" cy="207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3751" cy="2093407"/>
                    </a:xfrm>
                    <a:prstGeom prst="rect">
                      <a:avLst/>
                    </a:prstGeom>
                  </pic:spPr>
                </pic:pic>
              </a:graphicData>
            </a:graphic>
          </wp:inline>
        </w:drawing>
      </w:r>
    </w:p>
    <w:p w:rsidR="000C4689" w:rsidRPr="00B45014" w:rsidRDefault="006E2519" w:rsidP="006E2519">
      <w:pPr>
        <w:pStyle w:val="Caption"/>
        <w:jc w:val="both"/>
      </w:pPr>
      <w:bookmarkStart w:id="54" w:name="_Toc483163074"/>
      <w:r w:rsidRPr="00B45014">
        <w:t xml:space="preserve">Joonis </w:t>
      </w:r>
      <w:fldSimple w:instr=" SEQ Joonis \* ARABIC ">
        <w:r w:rsidR="00822666">
          <w:rPr>
            <w:noProof/>
          </w:rPr>
          <w:t>5</w:t>
        </w:r>
      </w:fldSimple>
      <w:r w:rsidRPr="00B45014">
        <w:t xml:space="preserve"> - RS-485 ühendus</w:t>
      </w:r>
      <w:bookmarkEnd w:id="54"/>
    </w:p>
    <w:p w:rsidR="000C4689" w:rsidRPr="00B45014" w:rsidRDefault="000C4689">
      <w:pPr>
        <w:rPr>
          <w:bCs/>
          <w:sz w:val="20"/>
          <w:szCs w:val="20"/>
        </w:rPr>
      </w:pPr>
      <w:r w:rsidRPr="00B45014">
        <w:br w:type="page"/>
      </w:r>
    </w:p>
    <w:p w:rsidR="00842E43" w:rsidRPr="00B45014" w:rsidRDefault="00DA2683" w:rsidP="00053E39">
      <w:pPr>
        <w:pStyle w:val="Heading2"/>
      </w:pPr>
      <w:bookmarkStart w:id="55" w:name="_Toc483153933"/>
      <w:bookmarkStart w:id="56" w:name="_Toc483163017"/>
      <w:r w:rsidRPr="00B45014">
        <w:lastRenderedPageBreak/>
        <w:t>Ülevaade sarnastest lahendustest</w:t>
      </w:r>
      <w:bookmarkEnd w:id="55"/>
      <w:bookmarkEnd w:id="56"/>
    </w:p>
    <w:p w:rsidR="00FA5C92" w:rsidRPr="00B45014" w:rsidRDefault="00FA5C92" w:rsidP="00D10445">
      <w:pPr>
        <w:pStyle w:val="tekst"/>
      </w:pPr>
      <w:r w:rsidRPr="00B45014">
        <w:t>Kukkumis</w:t>
      </w:r>
      <w:r w:rsidR="00C83957" w:rsidRPr="00B45014">
        <w:t>e</w:t>
      </w:r>
      <w:r w:rsidR="00F84368" w:rsidRPr="00B45014">
        <w:t xml:space="preserve"> tuvastus</w:t>
      </w:r>
      <w:r w:rsidRPr="00B45014">
        <w:t>seadmeid on mitmeid</w:t>
      </w:r>
      <w:r w:rsidR="00D2091A" w:rsidRPr="00B45014">
        <w:t xml:space="preserve">, kuid sellist toodet, mis vastab </w:t>
      </w:r>
      <w:r w:rsidR="003535B5" w:rsidRPr="00B45014">
        <w:t xml:space="preserve">nõuetele </w:t>
      </w:r>
      <w:r w:rsidR="00C76240" w:rsidRPr="00B45014">
        <w:t>ei leidu</w:t>
      </w:r>
      <w:r w:rsidRPr="00B45014">
        <w:t>.</w:t>
      </w:r>
    </w:p>
    <w:p w:rsidR="00371555" w:rsidRPr="00B45014" w:rsidRDefault="00CA1DFF" w:rsidP="00371555">
      <w:pPr>
        <w:pStyle w:val="Heading3"/>
      </w:pPr>
      <w:bookmarkStart w:id="57" w:name="_Toc483153934"/>
      <w:bookmarkStart w:id="58" w:name="_Toc483163018"/>
      <w:proofErr w:type="spellStart"/>
      <w:r w:rsidRPr="00B45014">
        <w:t>Wearable</w:t>
      </w:r>
      <w:proofErr w:type="spellEnd"/>
      <w:r w:rsidRPr="00B45014">
        <w:t xml:space="preserve"> </w:t>
      </w:r>
      <w:proofErr w:type="spellStart"/>
      <w:r w:rsidRPr="00B45014">
        <w:t>sensors</w:t>
      </w:r>
      <w:proofErr w:type="spellEnd"/>
      <w:r w:rsidRPr="00B45014">
        <w:t xml:space="preserve"> </w:t>
      </w:r>
      <w:proofErr w:type="spellStart"/>
      <w:r w:rsidRPr="00B45014">
        <w:t>for</w:t>
      </w:r>
      <w:proofErr w:type="spellEnd"/>
      <w:r w:rsidRPr="00B45014">
        <w:t xml:space="preserve"> </w:t>
      </w:r>
      <w:proofErr w:type="spellStart"/>
      <w:r w:rsidRPr="00B45014">
        <w:t>Reliable</w:t>
      </w:r>
      <w:proofErr w:type="spellEnd"/>
      <w:r w:rsidRPr="00B45014">
        <w:t xml:space="preserve"> </w:t>
      </w:r>
      <w:proofErr w:type="spellStart"/>
      <w:r w:rsidRPr="00B45014">
        <w:t>fall</w:t>
      </w:r>
      <w:proofErr w:type="spellEnd"/>
      <w:r w:rsidRPr="00B45014">
        <w:t xml:space="preserve"> </w:t>
      </w:r>
      <w:proofErr w:type="spellStart"/>
      <w:r w:rsidRPr="00B45014">
        <w:t>detection</w:t>
      </w:r>
      <w:bookmarkEnd w:id="57"/>
      <w:bookmarkEnd w:id="58"/>
      <w:proofErr w:type="spellEnd"/>
    </w:p>
    <w:p w:rsidR="00A36F8F" w:rsidRPr="00B45014" w:rsidRDefault="004A1824" w:rsidP="00D10445">
      <w:pPr>
        <w:pStyle w:val="tekst"/>
      </w:pPr>
      <w:r w:rsidRPr="00B45014">
        <w:t xml:space="preserve">Tegu on </w:t>
      </w:r>
      <w:proofErr w:type="spellStart"/>
      <w:r w:rsidRPr="00B45014">
        <w:t>Ad</w:t>
      </w:r>
      <w:proofErr w:type="spellEnd"/>
      <w:r w:rsidRPr="00B45014">
        <w:t xml:space="preserve"> </w:t>
      </w:r>
      <w:proofErr w:type="spellStart"/>
      <w:r w:rsidRPr="00B45014">
        <w:t>hoc</w:t>
      </w:r>
      <w:proofErr w:type="spellEnd"/>
      <w:r w:rsidRPr="00B45014">
        <w:t xml:space="preserve"> tüüpi võrguga</w:t>
      </w:r>
      <w:r w:rsidR="00D94475" w:rsidRPr="00B45014">
        <w:t>, mis tähendab, et on üks baas</w:t>
      </w:r>
      <w:r w:rsidR="00D17534" w:rsidRPr="00B45014">
        <w:t>seade mille külge on ühendatud teised seadmed</w:t>
      </w:r>
      <w:r w:rsidR="00B50374" w:rsidRPr="00B45014">
        <w:t>. Sensor</w:t>
      </w:r>
      <w:r w:rsidR="002745B7" w:rsidRPr="00B45014">
        <w:t>id</w:t>
      </w:r>
      <w:r w:rsidR="00D94475" w:rsidRPr="00B45014">
        <w:t xml:space="preserve"> pannakse keha külge ning baas</w:t>
      </w:r>
      <w:r w:rsidR="00B50374" w:rsidRPr="00B45014">
        <w:t xml:space="preserve">seadmele saadetakse </w:t>
      </w:r>
      <w:r w:rsidR="0086460A" w:rsidRPr="00B45014">
        <w:t>andmed</w:t>
      </w:r>
      <w:r w:rsidR="00B50374" w:rsidRPr="00B45014">
        <w:t xml:space="preserve">. </w:t>
      </w:r>
      <w:r w:rsidR="002745B7" w:rsidRPr="00B45014">
        <w:t>A</w:t>
      </w:r>
      <w:r w:rsidR="00B50374" w:rsidRPr="00B45014">
        <w:t>ndmete töötlus toimub baas seadmes</w:t>
      </w:r>
      <w:r w:rsidR="003A64F5" w:rsidRPr="00B45014">
        <w:t>.</w:t>
      </w:r>
      <w:r w:rsidR="00B22969" w:rsidRPr="00B45014">
        <w:t xml:space="preserve"> Lahendusel on mõned puudused. </w:t>
      </w:r>
      <w:r w:rsidR="002745B7" w:rsidRPr="00B45014">
        <w:t>Kuna a</w:t>
      </w:r>
      <w:r w:rsidR="008C7329" w:rsidRPr="00B45014">
        <w:t>ndme</w:t>
      </w:r>
      <w:r w:rsidR="00D94475" w:rsidRPr="00B45014">
        <w:t>töötlus toimub baas</w:t>
      </w:r>
      <w:r w:rsidR="00A36F8F" w:rsidRPr="00B45014">
        <w:t>jaamas</w:t>
      </w:r>
      <w:r w:rsidR="00B22969" w:rsidRPr="00B45014">
        <w:t>, tähendab</w:t>
      </w:r>
      <w:r w:rsidR="000A3BFD" w:rsidRPr="00B45014">
        <w:t xml:space="preserve"> </w:t>
      </w:r>
      <w:r w:rsidR="00A1394A" w:rsidRPr="00B45014">
        <w:t xml:space="preserve">see seda, </w:t>
      </w:r>
      <w:r w:rsidR="00B22969" w:rsidRPr="00B45014">
        <w:t xml:space="preserve">et kui on palju sensoreid, siis </w:t>
      </w:r>
      <w:r w:rsidR="005124A4" w:rsidRPr="00B45014">
        <w:t>andmetöötlus</w:t>
      </w:r>
      <w:r w:rsidR="00B22969" w:rsidRPr="00B45014">
        <w:t xml:space="preserve"> aeglustab kogu protsessi</w:t>
      </w:r>
      <w:r w:rsidR="00C93683" w:rsidRPr="00B45014">
        <w:t>.</w:t>
      </w:r>
      <w:r w:rsidR="00F84C3E" w:rsidRPr="00B45014">
        <w:t xml:space="preserve"> Andmed kuhjuvad</w:t>
      </w:r>
      <w:r w:rsidR="00CE7601" w:rsidRPr="00B45014">
        <w:t xml:space="preserve"> ning</w:t>
      </w:r>
      <w:r w:rsidR="002745B7" w:rsidRPr="00B45014">
        <w:t xml:space="preserve"> võib juhtuda, et selleks hetkeks kui inimene kukub, toimub paraja</w:t>
      </w:r>
      <w:r w:rsidR="00CE7601" w:rsidRPr="00B45014">
        <w:t>sti mingi teise sensori andmetöötlus</w:t>
      </w:r>
      <w:r w:rsidR="002745B7" w:rsidRPr="00B45014">
        <w:t xml:space="preserve">. </w:t>
      </w:r>
      <w:r w:rsidR="007F0DB8" w:rsidRPr="00B45014">
        <w:t>Lisaks</w:t>
      </w:r>
      <w:r w:rsidR="00C93683" w:rsidRPr="00B45014">
        <w:t xml:space="preserve"> võib esineda ka andmete kadu</w:t>
      </w:r>
      <w:r w:rsidR="00CF7C22" w:rsidRPr="00B45014">
        <w:t>.</w:t>
      </w:r>
      <w:r w:rsidR="000A472C" w:rsidRPr="00B45014">
        <w:t xml:space="preserve"> Sensoriks kasutatakse</w:t>
      </w:r>
      <w:r w:rsidR="00C93683" w:rsidRPr="00B45014">
        <w:t xml:space="preserve"> MICA2DOT 2 sensor</w:t>
      </w:r>
      <w:r w:rsidR="0090722E" w:rsidRPr="00B45014">
        <w:t>i</w:t>
      </w:r>
      <w:sdt>
        <w:sdtPr>
          <w:id w:val="186031411"/>
          <w:citation/>
        </w:sdtPr>
        <w:sdtEndPr/>
        <w:sdtContent>
          <w:r w:rsidR="009F3F22" w:rsidRPr="00B45014">
            <w:fldChar w:fldCharType="begin"/>
          </w:r>
          <w:r w:rsidR="009F3F22" w:rsidRPr="00B45014">
            <w:instrText xml:space="preserve"> CITATION Mica \l 1033 </w:instrText>
          </w:r>
          <w:r w:rsidR="009F3F22" w:rsidRPr="00B45014">
            <w:fldChar w:fldCharType="separate"/>
          </w:r>
          <w:r w:rsidR="002A4C17">
            <w:rPr>
              <w:noProof/>
            </w:rPr>
            <w:t xml:space="preserve"> [17]</w:t>
          </w:r>
          <w:r w:rsidR="009F3F22" w:rsidRPr="00B45014">
            <w:fldChar w:fldCharType="end"/>
          </w:r>
        </w:sdtContent>
      </w:sdt>
      <w:r w:rsidR="00D94475" w:rsidRPr="00B45014">
        <w:t>, mis kasutab operatsiooni</w:t>
      </w:r>
      <w:r w:rsidR="00C93683" w:rsidRPr="00B45014">
        <w:t xml:space="preserve">süsteemiks </w:t>
      </w:r>
      <w:proofErr w:type="spellStart"/>
      <w:r w:rsidR="00C93683" w:rsidRPr="00B45014">
        <w:t>TinyOS</w:t>
      </w:r>
      <w:proofErr w:type="spellEnd"/>
      <w:r w:rsidR="00C93683" w:rsidRPr="00B45014">
        <w:t xml:space="preserve"> 1.0</w:t>
      </w:r>
      <w:r w:rsidR="009F3F22" w:rsidRPr="00B45014">
        <w:t xml:space="preserve"> </w:t>
      </w:r>
      <w:sdt>
        <w:sdtPr>
          <w:id w:val="-591553422"/>
          <w:citation/>
        </w:sdtPr>
        <w:sdtEndPr/>
        <w:sdtContent>
          <w:r w:rsidR="009F3F22" w:rsidRPr="00B45014">
            <w:fldChar w:fldCharType="begin"/>
          </w:r>
          <w:r w:rsidR="009F3F22" w:rsidRPr="00B45014">
            <w:instrText xml:space="preserve"> CITATION Tinyos \l 1033 </w:instrText>
          </w:r>
          <w:r w:rsidR="009F3F22" w:rsidRPr="00B45014">
            <w:fldChar w:fldCharType="separate"/>
          </w:r>
          <w:r w:rsidR="002A4C17">
            <w:rPr>
              <w:noProof/>
            </w:rPr>
            <w:t>[18]</w:t>
          </w:r>
          <w:r w:rsidR="009F3F22" w:rsidRPr="00B45014">
            <w:fldChar w:fldCharType="end"/>
          </w:r>
        </w:sdtContent>
      </w:sdt>
      <w:r w:rsidR="00C93683" w:rsidRPr="00B45014">
        <w:t>.</w:t>
      </w:r>
      <w:r w:rsidR="00F36E6F" w:rsidRPr="00B45014">
        <w:t xml:space="preserve"> </w:t>
      </w:r>
      <w:sdt>
        <w:sdtPr>
          <w:id w:val="-1611351758"/>
          <w:citation/>
        </w:sdtPr>
        <w:sdtEndPr/>
        <w:sdtContent>
          <w:r w:rsidR="00F36E6F" w:rsidRPr="00B45014">
            <w:fldChar w:fldCharType="begin"/>
          </w:r>
          <w:r w:rsidR="00F36E6F" w:rsidRPr="00B45014">
            <w:instrText xml:space="preserve"> CITATION wearablese \l 1033 </w:instrText>
          </w:r>
          <w:r w:rsidR="00F36E6F" w:rsidRPr="00B45014">
            <w:fldChar w:fldCharType="separate"/>
          </w:r>
          <w:r w:rsidR="002A4C17">
            <w:rPr>
              <w:noProof/>
            </w:rPr>
            <w:t>[19]</w:t>
          </w:r>
          <w:r w:rsidR="00F36E6F" w:rsidRPr="00B45014">
            <w:fldChar w:fldCharType="end"/>
          </w:r>
        </w:sdtContent>
      </w:sdt>
    </w:p>
    <w:p w:rsidR="00371555" w:rsidRPr="00B45014" w:rsidRDefault="003036EF" w:rsidP="00371555">
      <w:pPr>
        <w:pStyle w:val="Heading3"/>
      </w:pPr>
      <w:bookmarkStart w:id="59" w:name="_Toc483153935"/>
      <w:bookmarkStart w:id="60" w:name="_Toc483163019"/>
      <w:proofErr w:type="spellStart"/>
      <w:r w:rsidRPr="00B45014">
        <w:t>Accurate</w:t>
      </w:r>
      <w:proofErr w:type="spellEnd"/>
      <w:r w:rsidRPr="00B45014">
        <w:t xml:space="preserve">, </w:t>
      </w:r>
      <w:proofErr w:type="spellStart"/>
      <w:r w:rsidRPr="00B45014">
        <w:t>Fast</w:t>
      </w:r>
      <w:proofErr w:type="spellEnd"/>
      <w:r w:rsidRPr="00B45014">
        <w:t xml:space="preserve"> </w:t>
      </w:r>
      <w:proofErr w:type="spellStart"/>
      <w:r w:rsidRPr="00B45014">
        <w:t>Fall</w:t>
      </w:r>
      <w:proofErr w:type="spellEnd"/>
      <w:r w:rsidRPr="00B45014">
        <w:t xml:space="preserve"> </w:t>
      </w:r>
      <w:proofErr w:type="spellStart"/>
      <w:r w:rsidRPr="00B45014">
        <w:t>Detection</w:t>
      </w:r>
      <w:proofErr w:type="spellEnd"/>
      <w:r w:rsidRPr="00B45014">
        <w:t xml:space="preserve"> </w:t>
      </w:r>
      <w:proofErr w:type="spellStart"/>
      <w:r w:rsidRPr="00B45014">
        <w:t>Using</w:t>
      </w:r>
      <w:proofErr w:type="spellEnd"/>
      <w:r w:rsidRPr="00B45014">
        <w:t xml:space="preserve"> </w:t>
      </w:r>
      <w:proofErr w:type="spellStart"/>
      <w:r w:rsidRPr="00B45014">
        <w:t>Gyroscopes</w:t>
      </w:r>
      <w:proofErr w:type="spellEnd"/>
      <w:r w:rsidRPr="00B45014">
        <w:t xml:space="preserve"> and </w:t>
      </w:r>
      <w:proofErr w:type="spellStart"/>
      <w:r w:rsidRPr="00B45014">
        <w:t>Accelerometer-Derived</w:t>
      </w:r>
      <w:proofErr w:type="spellEnd"/>
      <w:r w:rsidRPr="00B45014">
        <w:t xml:space="preserve"> </w:t>
      </w:r>
      <w:proofErr w:type="spellStart"/>
      <w:r w:rsidRPr="00B45014">
        <w:t>Posture</w:t>
      </w:r>
      <w:proofErr w:type="spellEnd"/>
      <w:r w:rsidRPr="00B45014">
        <w:t xml:space="preserve"> </w:t>
      </w:r>
      <w:proofErr w:type="spellStart"/>
      <w:r w:rsidRPr="00B45014">
        <w:t>Information</w:t>
      </w:r>
      <w:bookmarkEnd w:id="59"/>
      <w:bookmarkEnd w:id="60"/>
      <w:proofErr w:type="spellEnd"/>
    </w:p>
    <w:p w:rsidR="008B44DB" w:rsidRDefault="0013558D" w:rsidP="00D10445">
      <w:pPr>
        <w:pStyle w:val="tekst"/>
      </w:pPr>
      <w:r w:rsidRPr="00B45014">
        <w:t>K</w:t>
      </w:r>
      <w:r w:rsidR="00F7599C" w:rsidRPr="00B45014">
        <w:t>asutatakse nii kiirendusandurit</w:t>
      </w:r>
      <w:r w:rsidRPr="00B45014">
        <w:t xml:space="preserve"> kui ka güroskoopi.</w:t>
      </w:r>
      <w:r w:rsidR="00FE5B5C" w:rsidRPr="00B45014">
        <w:t xml:space="preserve"> See võimaldab </w:t>
      </w:r>
      <w:r w:rsidR="000C5067" w:rsidRPr="00B45014">
        <w:t>tuvastada</w:t>
      </w:r>
      <w:r w:rsidR="00A7538A" w:rsidRPr="00B45014">
        <w:t xml:space="preserve"> istumised ning tõusmised, mis on</w:t>
      </w:r>
      <w:r w:rsidR="008D08D7" w:rsidRPr="00B45014">
        <w:t xml:space="preserve"> andmete poolest</w:t>
      </w:r>
      <w:r w:rsidR="00A7538A" w:rsidRPr="00B45014">
        <w:t xml:space="preserve"> justkui </w:t>
      </w:r>
      <w:r w:rsidR="000C5067" w:rsidRPr="00B45014">
        <w:t>kukkumi</w:t>
      </w:r>
      <w:r w:rsidR="00A7538A" w:rsidRPr="00B45014">
        <w:t>sed</w:t>
      </w:r>
      <w:r w:rsidR="00FE5B5C" w:rsidRPr="00B45014">
        <w:t>.</w:t>
      </w:r>
      <w:r w:rsidR="001A1C92" w:rsidRPr="00B45014">
        <w:t xml:space="preserve"> </w:t>
      </w:r>
      <w:r w:rsidR="000649A2" w:rsidRPr="00B45014">
        <w:t>Kasutatakse mitut sensorit, mil</w:t>
      </w:r>
      <w:r w:rsidR="00D94475" w:rsidRPr="00B45014">
        <w:t>le abil saab tuvastada kehahoiakuid: s</w:t>
      </w:r>
      <w:r w:rsidR="000649A2" w:rsidRPr="00B45014">
        <w:t xml:space="preserve">eismine, istumine, venitamine ning </w:t>
      </w:r>
      <w:r w:rsidR="00F7599C" w:rsidRPr="00B45014">
        <w:t xml:space="preserve">lamamine. Selleks ühendatakse üks sensor rinna külge ning teine jala külge. </w:t>
      </w:r>
      <w:r w:rsidR="00E178D3" w:rsidRPr="00B45014">
        <w:t xml:space="preserve">Lahendus </w:t>
      </w:r>
      <w:r w:rsidR="00F7599C" w:rsidRPr="00B45014">
        <w:t>on hea, s</w:t>
      </w:r>
      <w:r w:rsidR="000A0D16" w:rsidRPr="00B45014">
        <w:t xml:space="preserve">est </w:t>
      </w:r>
      <w:r w:rsidR="00F7599C" w:rsidRPr="00B45014">
        <w:t>nii</w:t>
      </w:r>
      <w:r w:rsidR="000A0D16" w:rsidRPr="00B45014">
        <w:t xml:space="preserve"> on</w:t>
      </w:r>
      <w:r w:rsidR="00ED6114" w:rsidRPr="00B45014">
        <w:t xml:space="preserve"> tagatud rohkem tõepäraseid kukkumisi.</w:t>
      </w:r>
      <w:r w:rsidR="00E178D3" w:rsidRPr="00B45014">
        <w:t xml:space="preserve"> Laeva peal lahendus ei toimiks</w:t>
      </w:r>
      <w:r w:rsidR="00ED6114" w:rsidRPr="00B45014">
        <w:t xml:space="preserve"> – pole arvestatud kõikumistega</w:t>
      </w:r>
      <w:r w:rsidR="00652E47" w:rsidRPr="00B45014">
        <w:t>.</w:t>
      </w:r>
      <w:r w:rsidR="008B44DB">
        <w:t xml:space="preserve"> </w:t>
      </w:r>
      <w:r w:rsidR="00B03157" w:rsidRPr="00B45014">
        <w:t>Võimalik, et eel</w:t>
      </w:r>
      <w:r w:rsidR="00B03157">
        <w:t xml:space="preserve">toodud </w:t>
      </w:r>
      <w:r w:rsidR="00B03157" w:rsidRPr="00B45014">
        <w:t xml:space="preserve">lahendust edasi arendades </w:t>
      </w:r>
      <w:r w:rsidR="00B03157">
        <w:t>leiaks seade kasutust ka laeva peal</w:t>
      </w:r>
      <w:r w:rsidR="00B03157" w:rsidRPr="00B45014">
        <w:t xml:space="preserve">. </w:t>
      </w:r>
      <w:sdt>
        <w:sdtPr>
          <w:id w:val="-169103082"/>
          <w:citation/>
        </w:sdtPr>
        <w:sdtEndPr/>
        <w:sdtContent>
          <w:r w:rsidR="00B03157" w:rsidRPr="00B45014">
            <w:fldChar w:fldCharType="begin"/>
          </w:r>
          <w:r w:rsidR="00B03157" w:rsidRPr="00B45014">
            <w:instrText xml:space="preserve"> CITATION accurate \l 1033 </w:instrText>
          </w:r>
          <w:r w:rsidR="00B03157" w:rsidRPr="00B45014">
            <w:fldChar w:fldCharType="separate"/>
          </w:r>
          <w:r w:rsidR="002A4C17">
            <w:rPr>
              <w:noProof/>
            </w:rPr>
            <w:t>[20]</w:t>
          </w:r>
          <w:r w:rsidR="00B03157" w:rsidRPr="00B45014">
            <w:fldChar w:fldCharType="end"/>
          </w:r>
        </w:sdtContent>
      </w:sdt>
    </w:p>
    <w:p w:rsidR="00371555" w:rsidRPr="00B45014" w:rsidRDefault="00E97CD6" w:rsidP="00371555">
      <w:pPr>
        <w:pStyle w:val="Heading3"/>
      </w:pPr>
      <w:bookmarkStart w:id="61" w:name="_Toc483153936"/>
      <w:bookmarkStart w:id="62" w:name="_Toc483163020"/>
      <w:r w:rsidRPr="00B45014">
        <w:t xml:space="preserve">Philips </w:t>
      </w:r>
      <w:proofErr w:type="spellStart"/>
      <w:r w:rsidRPr="00B45014">
        <w:t>GoSafe</w:t>
      </w:r>
      <w:bookmarkEnd w:id="61"/>
      <w:bookmarkEnd w:id="62"/>
      <w:proofErr w:type="spellEnd"/>
    </w:p>
    <w:p w:rsidR="000B2055" w:rsidRPr="00B45014" w:rsidRDefault="005B4414" w:rsidP="00D10445">
      <w:pPr>
        <w:pStyle w:val="tekst"/>
      </w:pPr>
      <w:r w:rsidRPr="00B45014">
        <w:t>T</w:t>
      </w:r>
      <w:r w:rsidR="00551509" w:rsidRPr="00B45014">
        <w:t xml:space="preserve">egemist on seadmega, mis on </w:t>
      </w:r>
      <w:r w:rsidR="004F4207" w:rsidRPr="00B45014">
        <w:t xml:space="preserve">välja töötatud </w:t>
      </w:r>
      <w:r w:rsidR="00551509" w:rsidRPr="00B45014">
        <w:t xml:space="preserve">nii </w:t>
      </w:r>
      <w:proofErr w:type="spellStart"/>
      <w:r w:rsidR="00551509" w:rsidRPr="00B45014">
        <w:t>sise</w:t>
      </w:r>
      <w:proofErr w:type="spellEnd"/>
      <w:r w:rsidR="00551509" w:rsidRPr="00B45014">
        <w:t>- kui</w:t>
      </w:r>
      <w:r w:rsidR="000C2164">
        <w:t xml:space="preserve"> ka</w:t>
      </w:r>
      <w:r w:rsidR="00551509" w:rsidRPr="00B45014">
        <w:t xml:space="preserve"> </w:t>
      </w:r>
      <w:proofErr w:type="spellStart"/>
      <w:r w:rsidR="00551509" w:rsidRPr="00B45014">
        <w:t>välistingimustesse</w:t>
      </w:r>
      <w:proofErr w:type="spellEnd"/>
      <w:r w:rsidR="00551509" w:rsidRPr="00B45014">
        <w:t xml:space="preserve">. </w:t>
      </w:r>
      <w:r w:rsidR="00DF1EFC" w:rsidRPr="00B45014">
        <w:t xml:space="preserve">Asukoha tuvastamiseks on kasutusel </w:t>
      </w:r>
      <w:proofErr w:type="spellStart"/>
      <w:r w:rsidR="00DF1EFC" w:rsidRPr="00B45014">
        <w:t>Wifi</w:t>
      </w:r>
      <w:proofErr w:type="spellEnd"/>
      <w:r w:rsidR="00DF1EFC" w:rsidRPr="00B45014">
        <w:t>, GPS,</w:t>
      </w:r>
      <w:r w:rsidR="007425E9" w:rsidRPr="00B45014">
        <w:t xml:space="preserve"> helialarm ning</w:t>
      </w:r>
      <w:r w:rsidR="00DF1EFC" w:rsidRPr="00B45014">
        <w:t xml:space="preserve"> </w:t>
      </w:r>
      <w:r w:rsidR="007425E9" w:rsidRPr="00B45014">
        <w:t>lisaks salvestatakse aegajalt asukohta kasutades</w:t>
      </w:r>
      <w:r w:rsidR="007B6C1E">
        <w:t xml:space="preserve"> selleks</w:t>
      </w:r>
      <w:r w:rsidR="007425E9" w:rsidRPr="00B45014">
        <w:t xml:space="preserve"> </w:t>
      </w:r>
      <w:proofErr w:type="spellStart"/>
      <w:r w:rsidR="007425E9" w:rsidRPr="00B45014">
        <w:t>GPS</w:t>
      </w:r>
      <w:r w:rsidR="00250AB8" w:rsidRPr="00B45014">
        <w:t>’</w:t>
      </w:r>
      <w:r w:rsidR="007425E9" w:rsidRPr="00B45014">
        <w:t>i</w:t>
      </w:r>
      <w:proofErr w:type="spellEnd"/>
      <w:r w:rsidR="00DF1EFC" w:rsidRPr="00B45014">
        <w:t>.</w:t>
      </w:r>
      <w:r w:rsidR="007425E9" w:rsidRPr="00B45014">
        <w:t xml:space="preserve"> </w:t>
      </w:r>
      <w:r w:rsidR="0024295E" w:rsidRPr="00B45014">
        <w:t>Tootel on mõned puudused</w:t>
      </w:r>
      <w:r w:rsidR="0013558D" w:rsidRPr="00B45014">
        <w:t>. T</w:t>
      </w:r>
      <w:r w:rsidR="0024295E" w:rsidRPr="00B45014">
        <w:t>ootel on igakuine maks</w:t>
      </w:r>
      <w:r w:rsidR="0013558D" w:rsidRPr="00B45014">
        <w:t xml:space="preserve"> ning see jaotub pakettidesse, kallimad paketid pakuvad paremaid lahendusi. Kui tegu on mitme inimesega, osutub see kulukaks. </w:t>
      </w:r>
      <w:r w:rsidR="00237D3C" w:rsidRPr="00B45014">
        <w:t>Hädak</w:t>
      </w:r>
      <w:r w:rsidR="0013558D" w:rsidRPr="00B45014">
        <w:t>õne ei suunata hädaabisse, vaid reageerimiskeskusele, kus uuritakse, mis inimesel täpsemalt juhtus ning seejärel võtab</w:t>
      </w:r>
      <w:r w:rsidR="00825581" w:rsidRPr="00B45014">
        <w:t xml:space="preserve"> tugiisik</w:t>
      </w:r>
      <w:r w:rsidR="0013558D" w:rsidRPr="00B45014">
        <w:t xml:space="preserve"> ühendust hädaabiga.</w:t>
      </w:r>
      <w:sdt>
        <w:sdtPr>
          <w:id w:val="-2031560669"/>
          <w:citation/>
        </w:sdtPr>
        <w:sdtEndPr/>
        <w:sdtContent>
          <w:r w:rsidR="00F36E6F" w:rsidRPr="00B45014">
            <w:fldChar w:fldCharType="begin"/>
          </w:r>
          <w:r w:rsidR="00F36E6F" w:rsidRPr="00B45014">
            <w:instrText xml:space="preserve"> CITATION philips \l 1033 </w:instrText>
          </w:r>
          <w:r w:rsidR="00F36E6F" w:rsidRPr="00B45014">
            <w:fldChar w:fldCharType="separate"/>
          </w:r>
          <w:r w:rsidR="002A4C17">
            <w:rPr>
              <w:noProof/>
            </w:rPr>
            <w:t xml:space="preserve"> [21]</w:t>
          </w:r>
          <w:r w:rsidR="00F36E6F" w:rsidRPr="00B45014">
            <w:fldChar w:fldCharType="end"/>
          </w:r>
        </w:sdtContent>
      </w:sdt>
    </w:p>
    <w:p w:rsidR="00371555" w:rsidRPr="00B45014" w:rsidRDefault="00881059" w:rsidP="00371555">
      <w:pPr>
        <w:pStyle w:val="Heading3"/>
      </w:pPr>
      <w:bookmarkStart w:id="63" w:name="_Toc483153937"/>
      <w:bookmarkStart w:id="64" w:name="_Toc483163021"/>
      <w:proofErr w:type="spellStart"/>
      <w:r w:rsidRPr="00B45014">
        <w:lastRenderedPageBreak/>
        <w:t>Shimmer</w:t>
      </w:r>
      <w:proofErr w:type="spellEnd"/>
      <w:r w:rsidR="007774EF" w:rsidRPr="00B45014">
        <w:t xml:space="preserve"> </w:t>
      </w:r>
      <w:proofErr w:type="spellStart"/>
      <w:r w:rsidR="007774EF" w:rsidRPr="00B45014">
        <w:t>sensing</w:t>
      </w:r>
      <w:bookmarkEnd w:id="63"/>
      <w:bookmarkEnd w:id="64"/>
      <w:proofErr w:type="spellEnd"/>
    </w:p>
    <w:p w:rsidR="002E4826" w:rsidRPr="00B45014" w:rsidRDefault="00C52982" w:rsidP="00D10445">
      <w:pPr>
        <w:pStyle w:val="tekst"/>
      </w:pPr>
      <w:r w:rsidRPr="00B45014">
        <w:t>Firma, mis keskendub</w:t>
      </w:r>
      <w:r w:rsidR="007774EF" w:rsidRPr="00B45014">
        <w:t xml:space="preserve"> kantavatele sensoritele. </w:t>
      </w:r>
      <w:r w:rsidRPr="00B45014">
        <w:t xml:space="preserve">Sensorid on andmete kogumiseks </w:t>
      </w:r>
      <w:r w:rsidR="003724D5">
        <w:t>ja</w:t>
      </w:r>
      <w:r w:rsidRPr="00B45014">
        <w:t xml:space="preserve"> analüüsiks</w:t>
      </w:r>
      <w:r w:rsidR="007774EF" w:rsidRPr="00B45014">
        <w:t xml:space="preserve">. Platvormi kasutatakse </w:t>
      </w:r>
      <w:r w:rsidRPr="00B45014">
        <w:t>prototüübi arenduseks. Kogutakse andmeid ning andmete p</w:t>
      </w:r>
      <w:r w:rsidR="00AC1259" w:rsidRPr="00B45014">
        <w:t>õ</w:t>
      </w:r>
      <w:r w:rsidR="00D14E2B" w:rsidRPr="00B45014">
        <w:t xml:space="preserve">hjal töötatakse välja lahendus, </w:t>
      </w:r>
      <w:r w:rsidR="00AC1259" w:rsidRPr="00B45014">
        <w:t>mida</w:t>
      </w:r>
      <w:r w:rsidR="002819AB" w:rsidRPr="00B45014">
        <w:t xml:space="preserve"> on võimalik tellida tellimustöö</w:t>
      </w:r>
      <w:r w:rsidR="00FC3111" w:rsidRPr="00B45014">
        <w:t>na</w:t>
      </w:r>
      <w:r w:rsidRPr="00B45014">
        <w:t>.</w:t>
      </w:r>
      <w:r w:rsidR="00204577" w:rsidRPr="00B45014">
        <w:t xml:space="preserve"> </w:t>
      </w:r>
      <w:r w:rsidR="00280909" w:rsidRPr="00B45014">
        <w:t>Antud probleemi</w:t>
      </w:r>
      <w:r w:rsidR="00D70BA0" w:rsidRPr="00B45014">
        <w:t>le</w:t>
      </w:r>
      <w:r w:rsidR="00280909" w:rsidRPr="00B45014">
        <w:t xml:space="preserve"> </w:t>
      </w:r>
      <w:r w:rsidR="002819AB" w:rsidRPr="00B45014">
        <w:t>saaks</w:t>
      </w:r>
      <w:r w:rsidR="00D70BA0" w:rsidRPr="00B45014">
        <w:t xml:space="preserve"> neilt lahendus</w:t>
      </w:r>
      <w:r w:rsidR="002819AB" w:rsidRPr="00B45014">
        <w:t>e</w:t>
      </w:r>
      <w:r w:rsidR="00280909" w:rsidRPr="00B45014">
        <w:t>, kuid se</w:t>
      </w:r>
      <w:r w:rsidR="00D95409" w:rsidRPr="00B45014">
        <w:t xml:space="preserve">e oleks kulukas </w:t>
      </w:r>
      <w:r w:rsidR="003724D5">
        <w:t>ja</w:t>
      </w:r>
      <w:r w:rsidR="00D95409" w:rsidRPr="00B45014">
        <w:t xml:space="preserve"> aeganõudev</w:t>
      </w:r>
      <w:r w:rsidR="00204577" w:rsidRPr="00B45014">
        <w:t>. J</w:t>
      </w:r>
      <w:r w:rsidR="00D95409" w:rsidRPr="00B45014">
        <w:t>uba a</w:t>
      </w:r>
      <w:r w:rsidR="002819AB" w:rsidRPr="00B45014">
        <w:t>inuüksi andmekaabel maksab 39 €</w:t>
      </w:r>
      <w:r w:rsidR="0011004D" w:rsidRPr="00B45014">
        <w:t>. Sobiva arenduskomplekti (</w:t>
      </w:r>
      <w:proofErr w:type="spellStart"/>
      <w:r w:rsidR="0011004D" w:rsidRPr="00B45014">
        <w:t>Consensys</w:t>
      </w:r>
      <w:proofErr w:type="spellEnd"/>
      <w:r w:rsidR="0011004D" w:rsidRPr="00B45014">
        <w:t xml:space="preserve"> </w:t>
      </w:r>
      <w:proofErr w:type="spellStart"/>
      <w:r w:rsidR="0011004D" w:rsidRPr="00B45014">
        <w:t>Development</w:t>
      </w:r>
      <w:proofErr w:type="spellEnd"/>
      <w:r w:rsidR="0011004D" w:rsidRPr="00B45014">
        <w:t xml:space="preserve"> </w:t>
      </w:r>
      <w:proofErr w:type="spellStart"/>
      <w:r w:rsidR="0011004D" w:rsidRPr="00B45014">
        <w:t>Kit</w:t>
      </w:r>
      <w:proofErr w:type="spellEnd"/>
      <w:sdt>
        <w:sdtPr>
          <w:id w:val="291333091"/>
          <w:citation/>
        </w:sdtPr>
        <w:sdtEndPr/>
        <w:sdtContent>
          <w:r w:rsidR="0011004D" w:rsidRPr="00B45014">
            <w:fldChar w:fldCharType="begin"/>
          </w:r>
          <w:r w:rsidR="0011004D" w:rsidRPr="00B45014">
            <w:instrText xml:space="preserve"> CITATION consensys \l 1033 </w:instrText>
          </w:r>
          <w:r w:rsidR="0011004D" w:rsidRPr="00B45014">
            <w:fldChar w:fldCharType="separate"/>
          </w:r>
          <w:r w:rsidR="002A4C17">
            <w:rPr>
              <w:noProof/>
            </w:rPr>
            <w:t xml:space="preserve"> [22]</w:t>
          </w:r>
          <w:r w:rsidR="0011004D" w:rsidRPr="00B45014">
            <w:fldChar w:fldCharType="end"/>
          </w:r>
        </w:sdtContent>
      </w:sdt>
      <w:r w:rsidR="0011004D" w:rsidRPr="00B45014">
        <w:t>) saaks neilt</w:t>
      </w:r>
      <w:r w:rsidR="002819AB" w:rsidRPr="00B45014">
        <w:t xml:space="preserve"> 499 €. </w:t>
      </w:r>
      <w:sdt>
        <w:sdtPr>
          <w:id w:val="1247771009"/>
          <w:citation/>
        </w:sdtPr>
        <w:sdtEndPr/>
        <w:sdtContent>
          <w:r w:rsidR="00204577" w:rsidRPr="00B45014">
            <w:fldChar w:fldCharType="begin"/>
          </w:r>
          <w:r w:rsidR="00204577" w:rsidRPr="00B45014">
            <w:instrText xml:space="preserve"> CITATION shimmer \l 1033 </w:instrText>
          </w:r>
          <w:r w:rsidR="00204577" w:rsidRPr="00B45014">
            <w:fldChar w:fldCharType="separate"/>
          </w:r>
          <w:r w:rsidR="002A4C17">
            <w:rPr>
              <w:noProof/>
            </w:rPr>
            <w:t>[23]</w:t>
          </w:r>
          <w:r w:rsidR="00204577" w:rsidRPr="00B45014">
            <w:fldChar w:fldCharType="end"/>
          </w:r>
        </w:sdtContent>
      </w:sdt>
    </w:p>
    <w:p w:rsidR="00B71226" w:rsidRPr="00B45014" w:rsidRDefault="007674EC" w:rsidP="00B71226">
      <w:pPr>
        <w:pStyle w:val="Heading2"/>
      </w:pPr>
      <w:bookmarkStart w:id="65" w:name="_Toc483153938"/>
      <w:bookmarkStart w:id="66" w:name="_Toc483163022"/>
      <w:r>
        <w:t xml:space="preserve">Arendusplaadi ja sensori vahelised </w:t>
      </w:r>
      <w:r>
        <w:rPr>
          <w:lang w:val="en-US"/>
        </w:rPr>
        <w:t>ü</w:t>
      </w:r>
      <w:proofErr w:type="spellStart"/>
      <w:r w:rsidR="003E0C74" w:rsidRPr="00B45014">
        <w:t>hendused</w:t>
      </w:r>
      <w:bookmarkEnd w:id="65"/>
      <w:bookmarkEnd w:id="66"/>
      <w:proofErr w:type="spellEnd"/>
    </w:p>
    <w:p w:rsidR="00CE082F" w:rsidRPr="00B45014" w:rsidRDefault="00CE082F" w:rsidP="00CE082F">
      <w:pPr>
        <w:pStyle w:val="tekst"/>
      </w:pPr>
      <w:r w:rsidRPr="00B45014">
        <w:t>STM32</w:t>
      </w:r>
      <w:r w:rsidR="00250AB8" w:rsidRPr="00B45014">
        <w:t xml:space="preserve">F446RE arendusplaadil on 76 </w:t>
      </w:r>
      <w:proofErr w:type="spellStart"/>
      <w:r w:rsidR="008A75AF">
        <w:rPr>
          <w:i/>
        </w:rPr>
        <w:t>pin</w:t>
      </w:r>
      <w:r w:rsidR="00250AB8" w:rsidRPr="00B45014">
        <w:t>’</w:t>
      </w:r>
      <w:r w:rsidRPr="00B45014">
        <w:t>i</w:t>
      </w:r>
      <w:proofErr w:type="spellEnd"/>
      <w:r w:rsidRPr="00B45014">
        <w:t>.</w:t>
      </w:r>
      <w:r w:rsidR="00624758">
        <w:t xml:space="preserve"> Arendusplaadi ja</w:t>
      </w:r>
      <w:r w:rsidR="00023291" w:rsidRPr="00B45014">
        <w:t xml:space="preserve"> sensori vahel on ühendus tagatud kaablitega.</w:t>
      </w:r>
      <w:r w:rsidRPr="00B45014">
        <w:t xml:space="preserve"> Kasutusel on</w:t>
      </w:r>
      <w:r w:rsidR="00C75ABA" w:rsidRPr="00B45014">
        <w:t xml:space="preserve"> kokku</w:t>
      </w:r>
      <w:r w:rsidRPr="00B45014">
        <w:t xml:space="preserve"> 4 UART liidest. 2 UART liidest (USAR</w:t>
      </w:r>
      <w:r w:rsidR="00AE4B3B" w:rsidRPr="00B45014">
        <w:t>T1 ja USART3) suhtlevad sensoriteg</w:t>
      </w:r>
      <w:r w:rsidRPr="00B45014">
        <w:t>a. Ülejäänud 2 (USART2 ja USAR</w:t>
      </w:r>
      <w:r w:rsidR="00AE4B3B" w:rsidRPr="00B45014">
        <w:t>T</w:t>
      </w:r>
      <w:r w:rsidRPr="00B45014">
        <w:t xml:space="preserve">6) on andmete kuvamiseks ning </w:t>
      </w:r>
      <w:proofErr w:type="spellStart"/>
      <w:r w:rsidRPr="00B45014">
        <w:rPr>
          <w:i/>
        </w:rPr>
        <w:t>debugimiseks</w:t>
      </w:r>
      <w:proofErr w:type="spellEnd"/>
      <w:r w:rsidRPr="00B45014">
        <w:t>.</w:t>
      </w:r>
    </w:p>
    <w:p w:rsidR="00CE082F" w:rsidRPr="00B45014" w:rsidRDefault="00CE082F" w:rsidP="00CE082F">
      <w:pPr>
        <w:pStyle w:val="tekst"/>
      </w:pPr>
      <w:r w:rsidRPr="00B45014">
        <w:t>USART1</w:t>
      </w:r>
      <w:r w:rsidR="0076677A">
        <w:t xml:space="preserve"> ja</w:t>
      </w:r>
      <w:r w:rsidR="00B25E08" w:rsidRPr="00B45014">
        <w:t xml:space="preserve"> USART3 ühendusi kajastab tabel 2.</w:t>
      </w:r>
      <w:r w:rsidRPr="00B45014">
        <w:t xml:space="preserve"> </w:t>
      </w:r>
    </w:p>
    <w:p w:rsidR="004211F4" w:rsidRPr="00B45014" w:rsidRDefault="004211F4" w:rsidP="00296009">
      <w:pPr>
        <w:pStyle w:val="Caption"/>
        <w:keepNext/>
        <w:jc w:val="left"/>
      </w:pPr>
      <w:bookmarkStart w:id="67" w:name="_Toc483163096"/>
      <w:r w:rsidRPr="00B45014">
        <w:t xml:space="preserve">Tabel </w:t>
      </w:r>
      <w:fldSimple w:instr=" SEQ Tabel \* ARABIC ">
        <w:r w:rsidR="0053376C">
          <w:rPr>
            <w:noProof/>
          </w:rPr>
          <w:t>2</w:t>
        </w:r>
      </w:fldSimple>
      <w:r w:rsidRPr="00B45014">
        <w:t xml:space="preserve"> - Arendusplaadi ja sensorite ühendused</w:t>
      </w:r>
      <w:bookmarkEnd w:id="67"/>
    </w:p>
    <w:tbl>
      <w:tblPr>
        <w:tblStyle w:val="TableGrid"/>
        <w:tblW w:w="0" w:type="auto"/>
        <w:tblLook w:val="04A0" w:firstRow="1" w:lastRow="0" w:firstColumn="1" w:lastColumn="0" w:noHBand="0" w:noVBand="1"/>
      </w:tblPr>
      <w:tblGrid>
        <w:gridCol w:w="1616"/>
        <w:gridCol w:w="1616"/>
        <w:gridCol w:w="1616"/>
        <w:gridCol w:w="1616"/>
      </w:tblGrid>
      <w:tr w:rsidR="004211F4" w:rsidRPr="00B45014" w:rsidTr="004211F4">
        <w:tc>
          <w:tcPr>
            <w:tcW w:w="1616" w:type="dxa"/>
            <w:shd w:val="clear" w:color="auto" w:fill="FBE4D5" w:themeFill="accent2" w:themeFillTint="33"/>
          </w:tcPr>
          <w:p w:rsidR="004211F4" w:rsidRPr="00B45014" w:rsidRDefault="004211F4" w:rsidP="004211F4">
            <w:pPr>
              <w:pStyle w:val="tekst"/>
              <w:spacing w:after="0" w:line="240" w:lineRule="auto"/>
            </w:pPr>
            <w:r w:rsidRPr="00B45014">
              <w:t>Arendusplaat</w:t>
            </w:r>
          </w:p>
        </w:tc>
        <w:tc>
          <w:tcPr>
            <w:tcW w:w="1616" w:type="dxa"/>
            <w:shd w:val="clear" w:color="auto" w:fill="FBE4D5" w:themeFill="accent2" w:themeFillTint="33"/>
          </w:tcPr>
          <w:p w:rsidR="004211F4" w:rsidRPr="00B45014" w:rsidRDefault="004211F4" w:rsidP="004211F4">
            <w:pPr>
              <w:pStyle w:val="tekst"/>
              <w:spacing w:after="0" w:line="240" w:lineRule="auto"/>
            </w:pPr>
            <w:r w:rsidRPr="00B45014">
              <w:t>Sensor 1 port</w:t>
            </w:r>
          </w:p>
          <w:p w:rsidR="004211F4" w:rsidRPr="00B45014" w:rsidRDefault="004211F4" w:rsidP="004211F4">
            <w:pPr>
              <w:pStyle w:val="tekst"/>
              <w:spacing w:after="0" w:line="240" w:lineRule="auto"/>
              <w:jc w:val="center"/>
            </w:pPr>
            <w:r w:rsidRPr="00B45014">
              <w:t>USART1</w:t>
            </w:r>
          </w:p>
        </w:tc>
        <w:tc>
          <w:tcPr>
            <w:tcW w:w="1616" w:type="dxa"/>
            <w:shd w:val="clear" w:color="auto" w:fill="FBE4D5" w:themeFill="accent2" w:themeFillTint="33"/>
          </w:tcPr>
          <w:p w:rsidR="004211F4" w:rsidRPr="00B45014" w:rsidRDefault="004211F4" w:rsidP="004211F4">
            <w:pPr>
              <w:pStyle w:val="tekst"/>
              <w:spacing w:after="0" w:line="240" w:lineRule="auto"/>
            </w:pPr>
            <w:r w:rsidRPr="00B45014">
              <w:t>Arendusplaat</w:t>
            </w:r>
          </w:p>
        </w:tc>
        <w:tc>
          <w:tcPr>
            <w:tcW w:w="1616" w:type="dxa"/>
            <w:shd w:val="clear" w:color="auto" w:fill="FBE4D5" w:themeFill="accent2" w:themeFillTint="33"/>
          </w:tcPr>
          <w:p w:rsidR="004211F4" w:rsidRPr="00B45014" w:rsidRDefault="004211F4" w:rsidP="004211F4">
            <w:pPr>
              <w:pStyle w:val="tekst"/>
              <w:spacing w:after="0" w:line="240" w:lineRule="auto"/>
            </w:pPr>
            <w:r w:rsidRPr="00B45014">
              <w:t>Sensor 2 port</w:t>
            </w:r>
          </w:p>
          <w:p w:rsidR="004211F4" w:rsidRPr="00B45014" w:rsidRDefault="004211F4" w:rsidP="004211F4">
            <w:pPr>
              <w:pStyle w:val="tekst"/>
              <w:spacing w:after="0" w:line="240" w:lineRule="auto"/>
              <w:jc w:val="center"/>
            </w:pPr>
            <w:r w:rsidRPr="00B45014">
              <w:t>USART3</w:t>
            </w:r>
          </w:p>
        </w:tc>
      </w:tr>
      <w:tr w:rsidR="004211F4" w:rsidRPr="00B45014" w:rsidTr="004211F4">
        <w:tc>
          <w:tcPr>
            <w:tcW w:w="1616" w:type="dxa"/>
          </w:tcPr>
          <w:p w:rsidR="004211F4" w:rsidRPr="00B45014" w:rsidRDefault="004211F4" w:rsidP="00075B7F">
            <w:pPr>
              <w:pStyle w:val="tekst"/>
              <w:jc w:val="center"/>
            </w:pPr>
            <w:r w:rsidRPr="00B45014">
              <w:t>GND</w:t>
            </w:r>
          </w:p>
        </w:tc>
        <w:tc>
          <w:tcPr>
            <w:tcW w:w="1616" w:type="dxa"/>
          </w:tcPr>
          <w:p w:rsidR="004211F4" w:rsidRPr="00B45014" w:rsidRDefault="004211F4" w:rsidP="00075B7F">
            <w:pPr>
              <w:pStyle w:val="tekst"/>
              <w:jc w:val="left"/>
            </w:pPr>
            <w:r w:rsidRPr="00B45014">
              <w:t>PS0</w:t>
            </w:r>
          </w:p>
        </w:tc>
        <w:tc>
          <w:tcPr>
            <w:tcW w:w="1616" w:type="dxa"/>
          </w:tcPr>
          <w:p w:rsidR="004211F4" w:rsidRPr="00B45014" w:rsidRDefault="004211F4" w:rsidP="00075B7F">
            <w:pPr>
              <w:pStyle w:val="tekst"/>
              <w:jc w:val="center"/>
            </w:pPr>
            <w:r w:rsidRPr="00B45014">
              <w:t>GND</w:t>
            </w:r>
          </w:p>
        </w:tc>
        <w:tc>
          <w:tcPr>
            <w:tcW w:w="1616" w:type="dxa"/>
          </w:tcPr>
          <w:p w:rsidR="004211F4" w:rsidRPr="00B45014" w:rsidRDefault="004211F4" w:rsidP="00075B7F">
            <w:pPr>
              <w:pStyle w:val="tekst"/>
              <w:jc w:val="left"/>
            </w:pPr>
            <w:r w:rsidRPr="00B45014">
              <w:t>PS0</w:t>
            </w:r>
          </w:p>
        </w:tc>
      </w:tr>
      <w:tr w:rsidR="004211F4" w:rsidRPr="00B45014" w:rsidTr="004211F4">
        <w:tc>
          <w:tcPr>
            <w:tcW w:w="1616" w:type="dxa"/>
          </w:tcPr>
          <w:p w:rsidR="004211F4" w:rsidRPr="00B45014" w:rsidRDefault="004211F4" w:rsidP="00075B7F">
            <w:pPr>
              <w:pStyle w:val="tekst"/>
              <w:jc w:val="center"/>
            </w:pPr>
            <w:r w:rsidRPr="00B45014">
              <w:t>+3V3</w:t>
            </w:r>
          </w:p>
        </w:tc>
        <w:tc>
          <w:tcPr>
            <w:tcW w:w="1616" w:type="dxa"/>
          </w:tcPr>
          <w:p w:rsidR="004211F4" w:rsidRPr="00B45014" w:rsidRDefault="004211F4" w:rsidP="00075B7F">
            <w:pPr>
              <w:pStyle w:val="tekst"/>
              <w:jc w:val="left"/>
            </w:pPr>
            <w:r w:rsidRPr="00B45014">
              <w:t>PS1</w:t>
            </w:r>
          </w:p>
        </w:tc>
        <w:tc>
          <w:tcPr>
            <w:tcW w:w="1616" w:type="dxa"/>
          </w:tcPr>
          <w:p w:rsidR="004211F4" w:rsidRPr="00B45014" w:rsidRDefault="004211F4" w:rsidP="00075B7F">
            <w:pPr>
              <w:pStyle w:val="tekst"/>
              <w:jc w:val="center"/>
            </w:pPr>
            <w:r w:rsidRPr="00B45014">
              <w:t>+3V3</w:t>
            </w:r>
          </w:p>
        </w:tc>
        <w:tc>
          <w:tcPr>
            <w:tcW w:w="1616" w:type="dxa"/>
          </w:tcPr>
          <w:p w:rsidR="004211F4" w:rsidRPr="00B45014" w:rsidRDefault="004211F4" w:rsidP="00075B7F">
            <w:pPr>
              <w:pStyle w:val="tekst"/>
              <w:jc w:val="left"/>
            </w:pPr>
            <w:r w:rsidRPr="00B45014">
              <w:t>PS1</w:t>
            </w:r>
          </w:p>
        </w:tc>
      </w:tr>
      <w:tr w:rsidR="004211F4" w:rsidRPr="00B45014" w:rsidTr="004211F4">
        <w:tc>
          <w:tcPr>
            <w:tcW w:w="1616" w:type="dxa"/>
          </w:tcPr>
          <w:p w:rsidR="004211F4" w:rsidRPr="00B45014" w:rsidRDefault="004211F4" w:rsidP="00075B7F">
            <w:pPr>
              <w:pStyle w:val="tekst"/>
              <w:jc w:val="center"/>
            </w:pPr>
            <w:r w:rsidRPr="00B45014">
              <w:t>+3V3</w:t>
            </w:r>
          </w:p>
        </w:tc>
        <w:tc>
          <w:tcPr>
            <w:tcW w:w="1616" w:type="dxa"/>
          </w:tcPr>
          <w:p w:rsidR="004211F4" w:rsidRPr="00B45014" w:rsidRDefault="004211F4" w:rsidP="00075B7F">
            <w:pPr>
              <w:pStyle w:val="tekst"/>
              <w:jc w:val="left"/>
            </w:pPr>
            <w:proofErr w:type="spellStart"/>
            <w:r w:rsidRPr="00B45014">
              <w:t>Vin</w:t>
            </w:r>
            <w:proofErr w:type="spellEnd"/>
          </w:p>
        </w:tc>
        <w:tc>
          <w:tcPr>
            <w:tcW w:w="1616" w:type="dxa"/>
          </w:tcPr>
          <w:p w:rsidR="004211F4" w:rsidRPr="00B45014" w:rsidRDefault="004211F4" w:rsidP="00075B7F">
            <w:pPr>
              <w:pStyle w:val="tekst"/>
              <w:jc w:val="center"/>
            </w:pPr>
            <w:r w:rsidRPr="00B45014">
              <w:t>+3V3</w:t>
            </w:r>
          </w:p>
        </w:tc>
        <w:tc>
          <w:tcPr>
            <w:tcW w:w="1616" w:type="dxa"/>
          </w:tcPr>
          <w:p w:rsidR="004211F4" w:rsidRPr="00B45014" w:rsidRDefault="004211F4" w:rsidP="00075B7F">
            <w:pPr>
              <w:pStyle w:val="tekst"/>
              <w:jc w:val="left"/>
            </w:pPr>
            <w:proofErr w:type="spellStart"/>
            <w:r w:rsidRPr="00B45014">
              <w:t>Vin</w:t>
            </w:r>
            <w:proofErr w:type="spellEnd"/>
          </w:p>
        </w:tc>
      </w:tr>
      <w:tr w:rsidR="004211F4" w:rsidRPr="00B45014" w:rsidTr="004211F4">
        <w:tc>
          <w:tcPr>
            <w:tcW w:w="1616" w:type="dxa"/>
          </w:tcPr>
          <w:p w:rsidR="004211F4" w:rsidRPr="00B45014" w:rsidRDefault="004211F4" w:rsidP="00075B7F">
            <w:pPr>
              <w:pStyle w:val="tekst"/>
              <w:jc w:val="center"/>
            </w:pPr>
            <w:r w:rsidRPr="00B45014">
              <w:t>GND</w:t>
            </w:r>
          </w:p>
        </w:tc>
        <w:tc>
          <w:tcPr>
            <w:tcW w:w="1616" w:type="dxa"/>
          </w:tcPr>
          <w:p w:rsidR="004211F4" w:rsidRPr="00B45014" w:rsidRDefault="004211F4" w:rsidP="00075B7F">
            <w:pPr>
              <w:pStyle w:val="tekst"/>
              <w:jc w:val="left"/>
            </w:pPr>
            <w:r w:rsidRPr="00B45014">
              <w:t>GND</w:t>
            </w:r>
          </w:p>
        </w:tc>
        <w:tc>
          <w:tcPr>
            <w:tcW w:w="1616" w:type="dxa"/>
          </w:tcPr>
          <w:p w:rsidR="004211F4" w:rsidRPr="00B45014" w:rsidRDefault="004211F4" w:rsidP="00075B7F">
            <w:pPr>
              <w:pStyle w:val="tekst"/>
              <w:jc w:val="center"/>
            </w:pPr>
            <w:r w:rsidRPr="00B45014">
              <w:t>GND</w:t>
            </w:r>
          </w:p>
        </w:tc>
        <w:tc>
          <w:tcPr>
            <w:tcW w:w="1616" w:type="dxa"/>
          </w:tcPr>
          <w:p w:rsidR="004211F4" w:rsidRPr="00B45014" w:rsidRDefault="004211F4" w:rsidP="00075B7F">
            <w:pPr>
              <w:pStyle w:val="tekst"/>
              <w:jc w:val="left"/>
            </w:pPr>
            <w:r w:rsidRPr="00B45014">
              <w:t>GND</w:t>
            </w:r>
          </w:p>
        </w:tc>
      </w:tr>
      <w:tr w:rsidR="004211F4" w:rsidRPr="00B45014" w:rsidTr="004211F4">
        <w:tc>
          <w:tcPr>
            <w:tcW w:w="1616" w:type="dxa"/>
          </w:tcPr>
          <w:p w:rsidR="004211F4" w:rsidRPr="00B45014" w:rsidRDefault="004211F4" w:rsidP="00075B7F">
            <w:pPr>
              <w:pStyle w:val="tekst"/>
              <w:jc w:val="center"/>
            </w:pPr>
            <w:r w:rsidRPr="00B45014">
              <w:t>PA10</w:t>
            </w:r>
          </w:p>
        </w:tc>
        <w:tc>
          <w:tcPr>
            <w:tcW w:w="1616" w:type="dxa"/>
          </w:tcPr>
          <w:p w:rsidR="004211F4" w:rsidRPr="00B45014" w:rsidRDefault="004211F4" w:rsidP="00075B7F">
            <w:pPr>
              <w:pStyle w:val="tekst"/>
              <w:jc w:val="left"/>
            </w:pPr>
            <w:r w:rsidRPr="00B45014">
              <w:t>SDA</w:t>
            </w:r>
          </w:p>
        </w:tc>
        <w:tc>
          <w:tcPr>
            <w:tcW w:w="1616" w:type="dxa"/>
          </w:tcPr>
          <w:p w:rsidR="004211F4" w:rsidRPr="00B45014" w:rsidRDefault="004211F4" w:rsidP="00075B7F">
            <w:pPr>
              <w:pStyle w:val="tekst"/>
              <w:jc w:val="center"/>
            </w:pPr>
            <w:r w:rsidRPr="00B45014">
              <w:t>PC5</w:t>
            </w:r>
          </w:p>
        </w:tc>
        <w:tc>
          <w:tcPr>
            <w:tcW w:w="1616" w:type="dxa"/>
          </w:tcPr>
          <w:p w:rsidR="004211F4" w:rsidRPr="00B45014" w:rsidRDefault="004211F4" w:rsidP="00075B7F">
            <w:pPr>
              <w:pStyle w:val="tekst"/>
              <w:jc w:val="left"/>
            </w:pPr>
            <w:r w:rsidRPr="00B45014">
              <w:t>SDA</w:t>
            </w:r>
          </w:p>
        </w:tc>
      </w:tr>
      <w:tr w:rsidR="004211F4" w:rsidRPr="00B45014" w:rsidTr="004211F4">
        <w:tc>
          <w:tcPr>
            <w:tcW w:w="1616" w:type="dxa"/>
          </w:tcPr>
          <w:p w:rsidR="004211F4" w:rsidRPr="00B45014" w:rsidRDefault="004211F4" w:rsidP="00075B7F">
            <w:pPr>
              <w:pStyle w:val="tekst"/>
              <w:jc w:val="center"/>
            </w:pPr>
            <w:r w:rsidRPr="00B45014">
              <w:t>PA9</w:t>
            </w:r>
          </w:p>
        </w:tc>
        <w:tc>
          <w:tcPr>
            <w:tcW w:w="1616" w:type="dxa"/>
          </w:tcPr>
          <w:p w:rsidR="004211F4" w:rsidRPr="00B45014" w:rsidRDefault="004211F4" w:rsidP="00075B7F">
            <w:pPr>
              <w:pStyle w:val="tekst"/>
              <w:jc w:val="left"/>
            </w:pPr>
            <w:r w:rsidRPr="00B45014">
              <w:t>SCL</w:t>
            </w:r>
          </w:p>
        </w:tc>
        <w:tc>
          <w:tcPr>
            <w:tcW w:w="1616" w:type="dxa"/>
          </w:tcPr>
          <w:p w:rsidR="004211F4" w:rsidRPr="00B45014" w:rsidRDefault="004211F4" w:rsidP="00075B7F">
            <w:pPr>
              <w:pStyle w:val="tekst"/>
              <w:jc w:val="center"/>
            </w:pPr>
            <w:r w:rsidRPr="00B45014">
              <w:t>PB10</w:t>
            </w:r>
          </w:p>
        </w:tc>
        <w:tc>
          <w:tcPr>
            <w:tcW w:w="1616" w:type="dxa"/>
          </w:tcPr>
          <w:p w:rsidR="004211F4" w:rsidRPr="00B45014" w:rsidRDefault="004211F4" w:rsidP="00075B7F">
            <w:pPr>
              <w:pStyle w:val="tekst"/>
              <w:jc w:val="left"/>
            </w:pPr>
            <w:r w:rsidRPr="00B45014">
              <w:t>SCL</w:t>
            </w:r>
          </w:p>
        </w:tc>
      </w:tr>
      <w:bookmarkEnd w:id="31"/>
      <w:bookmarkEnd w:id="32"/>
      <w:bookmarkEnd w:id="33"/>
    </w:tbl>
    <w:p w:rsidR="004211F4" w:rsidRPr="00B45014" w:rsidRDefault="004211F4">
      <w:r w:rsidRPr="00B45014">
        <w:br w:type="page"/>
      </w:r>
    </w:p>
    <w:p w:rsidR="00D831C5" w:rsidRPr="00B45014" w:rsidRDefault="00D831C5" w:rsidP="00627AA0">
      <w:pPr>
        <w:pStyle w:val="Heading1"/>
      </w:pPr>
      <w:bookmarkStart w:id="68" w:name="_Toc483163023"/>
      <w:r w:rsidRPr="00B45014">
        <w:lastRenderedPageBreak/>
        <w:t>Tarkvara</w:t>
      </w:r>
      <w:bookmarkEnd w:id="68"/>
    </w:p>
    <w:p w:rsidR="002C5CC9" w:rsidRPr="00B45014" w:rsidRDefault="00677CB3" w:rsidP="00D10445">
      <w:pPr>
        <w:pStyle w:val="tekst"/>
      </w:pPr>
      <w:r w:rsidRPr="00B45014">
        <w:t xml:space="preserve">Programmikood on kirjutatud C keeles. C keel on laialdaselt kasutatud süsteemne </w:t>
      </w:r>
      <w:r w:rsidR="003D65D3">
        <w:t>programmeerimis</w:t>
      </w:r>
      <w:r w:rsidR="00C47D7D" w:rsidRPr="00B45014">
        <w:t>keel. Keel loodi aastatel 1977 – 1979 paralleel</w:t>
      </w:r>
      <w:r w:rsidR="00250AB8" w:rsidRPr="00B45014">
        <w:t>selt operatsioonisüsteemi</w:t>
      </w:r>
      <w:r w:rsidR="003D65D3">
        <w:t>ga UNIX</w:t>
      </w:r>
      <w:r w:rsidR="00C47D7D" w:rsidRPr="00B45014">
        <w:t>. Esialgu kasutati keelt UNIX süsteemi jaoks, kuid tänapäeval on see kujunenud üheks peamiseks arvutitööstus</w:t>
      </w:r>
      <w:r w:rsidR="00D91D61">
        <w:t>es kasutatavaks programmeerimis</w:t>
      </w:r>
      <w:r w:rsidR="00C47D7D" w:rsidRPr="00B45014">
        <w:t xml:space="preserve">keeleks. </w:t>
      </w:r>
      <w:r w:rsidR="00BD27EA" w:rsidRPr="00B45014">
        <w:t xml:space="preserve">C keele eelisteks on tema kiirus </w:t>
      </w:r>
      <w:r w:rsidR="0058393C">
        <w:t>ja</w:t>
      </w:r>
      <w:r w:rsidR="00BD27EA" w:rsidRPr="00B45014">
        <w:t xml:space="preserve"> vähene mälukasutus</w:t>
      </w:r>
      <w:r w:rsidR="002C45DB" w:rsidRPr="00B45014">
        <w:t xml:space="preserve"> </w:t>
      </w:r>
      <w:sdt>
        <w:sdtPr>
          <w:id w:val="1638612689"/>
          <w:citation/>
        </w:sdtPr>
        <w:sdtEndPr/>
        <w:sdtContent>
          <w:r w:rsidR="002C45DB" w:rsidRPr="00B45014">
            <w:fldChar w:fldCharType="begin"/>
          </w:r>
          <w:r w:rsidR="002C45DB" w:rsidRPr="00B45014">
            <w:instrText xml:space="preserve"> CITATION C \l 1033 </w:instrText>
          </w:r>
          <w:r w:rsidR="002C45DB" w:rsidRPr="00B45014">
            <w:fldChar w:fldCharType="separate"/>
          </w:r>
          <w:r w:rsidR="002A4C17">
            <w:rPr>
              <w:noProof/>
            </w:rPr>
            <w:t>[24]</w:t>
          </w:r>
          <w:r w:rsidR="002C45DB" w:rsidRPr="00B45014">
            <w:fldChar w:fldCharType="end"/>
          </w:r>
        </w:sdtContent>
      </w:sdt>
      <w:r w:rsidR="00BD27EA" w:rsidRPr="00B45014">
        <w:t xml:space="preserve">. </w:t>
      </w:r>
      <w:r w:rsidR="005B2518">
        <w:t>Programmeerimiskeskkonnaks va</w:t>
      </w:r>
      <w:r w:rsidR="008B33D7" w:rsidRPr="00B45014">
        <w:t xml:space="preserve">lisin </w:t>
      </w:r>
      <w:proofErr w:type="spellStart"/>
      <w:r w:rsidR="008B33D7" w:rsidRPr="00B45014">
        <w:t>Keil</w:t>
      </w:r>
      <w:proofErr w:type="spellEnd"/>
      <w:r w:rsidR="008B33D7" w:rsidRPr="00B45014">
        <w:t xml:space="preserve"> uVision5</w:t>
      </w:r>
      <w:r w:rsidR="00E40C30" w:rsidRPr="00B45014">
        <w:t>, mis on toetatud ka STM32CubeMxis</w:t>
      </w:r>
      <w:r w:rsidR="008B33D7" w:rsidRPr="00B45014">
        <w:t>.</w:t>
      </w:r>
    </w:p>
    <w:p w:rsidR="004136C1" w:rsidRPr="00B45014" w:rsidRDefault="00B15B00" w:rsidP="00D10445">
      <w:pPr>
        <w:pStyle w:val="tekst"/>
      </w:pPr>
      <w:r w:rsidRPr="00B45014">
        <w:t xml:space="preserve">Kood </w:t>
      </w:r>
      <w:r w:rsidR="006F2713" w:rsidRPr="00B45014">
        <w:t xml:space="preserve">on kergelt </w:t>
      </w:r>
      <w:r w:rsidRPr="00B45014">
        <w:t>muudetav</w:t>
      </w:r>
      <w:r w:rsidR="000D0D6C" w:rsidRPr="00B45014">
        <w:t xml:space="preserve"> </w:t>
      </w:r>
      <w:r w:rsidR="00D32C80">
        <w:t>ja</w:t>
      </w:r>
      <w:r w:rsidR="000D0D6C" w:rsidRPr="00B45014">
        <w:t xml:space="preserve"> mõistetav</w:t>
      </w:r>
      <w:r w:rsidRPr="00B45014">
        <w:t>.</w:t>
      </w:r>
      <w:r w:rsidR="007B1AEB" w:rsidRPr="00B45014">
        <w:t xml:space="preserve"> Kiirendusanduri</w:t>
      </w:r>
      <w:r w:rsidR="00CE6C24" w:rsidRPr="00B45014">
        <w:t xml:space="preserve"> erineva</w:t>
      </w:r>
      <w:r w:rsidR="0001387A">
        <w:t>i</w:t>
      </w:r>
      <w:r w:rsidR="00CE6C24" w:rsidRPr="00B45014">
        <w:t>d os</w:t>
      </w:r>
      <w:r w:rsidR="006F2713" w:rsidRPr="00B45014">
        <w:t>i on võimalik seadistada.</w:t>
      </w:r>
      <w:r w:rsidR="005C31C3" w:rsidRPr="00B45014">
        <w:t xml:space="preserve"> Koodi kirjutamisel oli arvestatud, et algoritmi töötlejal oleks vajalikud funktsioonid olemas või</w:t>
      </w:r>
      <w:r w:rsidR="000D1ABB">
        <w:t xml:space="preserve"> nende puudumisel oskaks olemas</w:t>
      </w:r>
      <w:r w:rsidR="005C31C3" w:rsidRPr="00B45014">
        <w:t>olevate vahenditega neid luua.</w:t>
      </w:r>
      <w:r w:rsidR="000D0D6C" w:rsidRPr="00B45014">
        <w:t xml:space="preserve"> Registrileht </w:t>
      </w:r>
      <w:r w:rsidR="006F2713" w:rsidRPr="00B45014">
        <w:t>on defineeritud päises.</w:t>
      </w:r>
      <w:r w:rsidR="00955854" w:rsidRPr="00B45014">
        <w:t xml:space="preserve"> Kiirendusandurit on võimalik kalibreerida. Lisaks on koodis ka funktsioone, mis aitavad </w:t>
      </w:r>
      <w:proofErr w:type="spellStart"/>
      <w:r w:rsidR="00955854" w:rsidRPr="00B45014">
        <w:rPr>
          <w:i/>
        </w:rPr>
        <w:t>debugimisel</w:t>
      </w:r>
      <w:proofErr w:type="spellEnd"/>
      <w:r w:rsidR="00955854" w:rsidRPr="00B45014">
        <w:t>: registrist lugemine ning kirjutamine.</w:t>
      </w:r>
    </w:p>
    <w:p w:rsidR="00B73737" w:rsidRPr="00B45014" w:rsidRDefault="00B73737" w:rsidP="00B73737">
      <w:pPr>
        <w:pStyle w:val="Heading2"/>
      </w:pPr>
      <w:bookmarkStart w:id="69" w:name="_Toc483153939"/>
      <w:bookmarkStart w:id="70" w:name="_Toc483163024"/>
      <w:r w:rsidRPr="00B45014">
        <w:t>STM32CubeMX</w:t>
      </w:r>
      <w:r w:rsidR="007674EC">
        <w:t xml:space="preserve"> programm</w:t>
      </w:r>
      <w:bookmarkEnd w:id="69"/>
      <w:bookmarkEnd w:id="70"/>
    </w:p>
    <w:p w:rsidR="00907988" w:rsidRPr="00B45014" w:rsidRDefault="001B08FA" w:rsidP="00D10445">
      <w:pPr>
        <w:pStyle w:val="tekst"/>
      </w:pPr>
      <w:r w:rsidRPr="00B45014">
        <w:t xml:space="preserve">STM32CubeMX on programm, mis lihtsustab arendaja tööd. </w:t>
      </w:r>
      <w:r w:rsidR="00911387" w:rsidRPr="00B45014">
        <w:t>Tegemist on tarkvaraga, mis võimaldab genereerida initsialiseerimis koodi C keeles.</w:t>
      </w:r>
      <w:r w:rsidR="00411C9B" w:rsidRPr="00B45014">
        <w:t xml:space="preserve"> </w:t>
      </w:r>
      <w:r w:rsidR="005A4058" w:rsidRPr="00B45014">
        <w:t>Koodi genereerimiseks tuleb läbi graafilise liidese valida</w:t>
      </w:r>
      <w:r w:rsidR="001820F7" w:rsidRPr="00B45014">
        <w:t xml:space="preserve"> projekti jaoks seaded</w:t>
      </w:r>
      <w:r w:rsidR="005A4058" w:rsidRPr="00B45014">
        <w:t>.</w:t>
      </w:r>
      <w:r w:rsidR="001820F7" w:rsidRPr="00B45014">
        <w:t xml:space="preserve"> Lisaks initsialiseerimis koodile antakse kaasa STM32Cube HAL teek.</w:t>
      </w:r>
      <w:sdt>
        <w:sdtPr>
          <w:id w:val="1743218283"/>
          <w:citation/>
        </w:sdtPr>
        <w:sdtEndPr/>
        <w:sdtContent>
          <w:r w:rsidR="00F677C9" w:rsidRPr="00B45014">
            <w:fldChar w:fldCharType="begin"/>
          </w:r>
          <w:r w:rsidR="00F677C9" w:rsidRPr="00B45014">
            <w:instrText xml:space="preserve"> CITATION STM32CubeMX \l 1033 </w:instrText>
          </w:r>
          <w:r w:rsidR="00F677C9" w:rsidRPr="00B45014">
            <w:fldChar w:fldCharType="separate"/>
          </w:r>
          <w:r w:rsidR="002A4C17">
            <w:rPr>
              <w:noProof/>
            </w:rPr>
            <w:t xml:space="preserve"> [25]</w:t>
          </w:r>
          <w:r w:rsidR="00F677C9" w:rsidRPr="00B45014">
            <w:fldChar w:fldCharType="end"/>
          </w:r>
        </w:sdtContent>
      </w:sdt>
    </w:p>
    <w:p w:rsidR="008D04F5" w:rsidRPr="00B45014" w:rsidRDefault="00162A85" w:rsidP="00D10445">
      <w:pPr>
        <w:pStyle w:val="tekst"/>
      </w:pPr>
      <w:r w:rsidRPr="00B45014">
        <w:t>STM32CubeMX programmis</w:t>
      </w:r>
      <w:r w:rsidR="002F75E5">
        <w:t xml:space="preserve"> on</w:t>
      </w:r>
      <w:r w:rsidRPr="00B45014">
        <w:t xml:space="preserve"> olulised</w:t>
      </w:r>
      <w:r w:rsidR="002F75E5">
        <w:t xml:space="preserve"> järgmised</w:t>
      </w:r>
      <w:r w:rsidRPr="00B45014">
        <w:t xml:space="preserve"> projekti seaded. IDE valik – MDK-ARM V5. Aktiveerida tuleb USART1, USART2, USAR</w:t>
      </w:r>
      <w:r w:rsidR="002F564E" w:rsidRPr="00B45014">
        <w:t>T</w:t>
      </w:r>
      <w:r w:rsidRPr="00B45014">
        <w:t>3, USART6 ning neile määrata globaalne katkestus</w:t>
      </w:r>
      <w:r w:rsidR="00B8315B" w:rsidRPr="00B45014">
        <w:t xml:space="preserve">, täpsemad seadeid näitab </w:t>
      </w:r>
      <w:r w:rsidR="00E335A3" w:rsidRPr="00B45014">
        <w:t>tabe</w:t>
      </w:r>
      <w:r w:rsidR="00E74CAF" w:rsidRPr="00B45014">
        <w:t>l</w:t>
      </w:r>
      <w:r w:rsidR="00E335A3" w:rsidRPr="00B45014">
        <w:t xml:space="preserve"> 3</w:t>
      </w:r>
      <w:r w:rsidRPr="00B45014">
        <w:t>.</w:t>
      </w:r>
      <w:r w:rsidR="007F5690" w:rsidRPr="00B45014">
        <w:t xml:space="preserve"> </w:t>
      </w:r>
      <w:r w:rsidR="007A30C0">
        <w:t>Koodi genereerimise alam</w:t>
      </w:r>
      <w:r w:rsidRPr="00B45014">
        <w:t>menüüst tuleb vaadata, et kasutajakood jääks alles iga</w:t>
      </w:r>
      <w:r w:rsidR="00191EA3">
        <w:t xml:space="preserve"> </w:t>
      </w:r>
      <w:r w:rsidRPr="00B45014">
        <w:t>kord kui programm genereerib uue koodi. Joonis</w:t>
      </w:r>
      <w:r w:rsidR="00191EA3">
        <w:t xml:space="preserve"> 6 näitab STM32 p</w:t>
      </w:r>
      <w:r w:rsidRPr="00B45014">
        <w:t>rojekti seadistusi.</w:t>
      </w:r>
    </w:p>
    <w:p w:rsidR="00296009" w:rsidRPr="00B45014" w:rsidRDefault="00296009" w:rsidP="00296009">
      <w:pPr>
        <w:pStyle w:val="Caption"/>
        <w:keepNext/>
        <w:jc w:val="left"/>
      </w:pPr>
      <w:bookmarkStart w:id="71" w:name="_Toc483163097"/>
      <w:r w:rsidRPr="00B45014">
        <w:t xml:space="preserve">Tabel </w:t>
      </w:r>
      <w:fldSimple w:instr=" SEQ Tabel \* ARABIC ">
        <w:r w:rsidR="0053376C">
          <w:rPr>
            <w:noProof/>
          </w:rPr>
          <w:t>3</w:t>
        </w:r>
      </w:fldSimple>
      <w:r w:rsidRPr="00B45014">
        <w:t xml:space="preserve"> - UART seaded</w:t>
      </w:r>
      <w:bookmarkEnd w:id="71"/>
    </w:p>
    <w:tbl>
      <w:tblPr>
        <w:tblStyle w:val="TableGrid"/>
        <w:tblW w:w="0" w:type="auto"/>
        <w:tblLook w:val="04A0" w:firstRow="1" w:lastRow="0" w:firstColumn="1" w:lastColumn="0" w:noHBand="0" w:noVBand="1"/>
      </w:tblPr>
      <w:tblGrid>
        <w:gridCol w:w="2090"/>
        <w:gridCol w:w="3507"/>
      </w:tblGrid>
      <w:tr w:rsidR="008D04F5" w:rsidRPr="00B45014" w:rsidTr="008D04F5">
        <w:tc>
          <w:tcPr>
            <w:tcW w:w="5597" w:type="dxa"/>
            <w:gridSpan w:val="2"/>
            <w:shd w:val="clear" w:color="auto" w:fill="FBE4D5" w:themeFill="accent2" w:themeFillTint="33"/>
          </w:tcPr>
          <w:p w:rsidR="008D04F5" w:rsidRPr="00B45014" w:rsidRDefault="008D04F5" w:rsidP="008D04F5">
            <w:pPr>
              <w:pStyle w:val="tekst"/>
              <w:jc w:val="left"/>
            </w:pPr>
            <w:r w:rsidRPr="00B45014">
              <w:t xml:space="preserve">USART1, USART2, USART3, </w:t>
            </w:r>
            <w:r w:rsidR="00296009" w:rsidRPr="00B45014">
              <w:t>USART6</w:t>
            </w:r>
            <w:r w:rsidRPr="00B45014">
              <w:t xml:space="preserve"> seadistused </w:t>
            </w:r>
          </w:p>
        </w:tc>
      </w:tr>
      <w:tr w:rsidR="008D04F5" w:rsidRPr="00B45014" w:rsidTr="008D04F5">
        <w:tc>
          <w:tcPr>
            <w:tcW w:w="2090" w:type="dxa"/>
          </w:tcPr>
          <w:p w:rsidR="008D04F5" w:rsidRPr="00B45014" w:rsidRDefault="008D04F5" w:rsidP="008D04F5">
            <w:pPr>
              <w:pStyle w:val="tekst"/>
            </w:pPr>
            <w:r w:rsidRPr="00B45014">
              <w:t>Boodikiirus</w:t>
            </w:r>
          </w:p>
        </w:tc>
        <w:tc>
          <w:tcPr>
            <w:tcW w:w="3507" w:type="dxa"/>
          </w:tcPr>
          <w:p w:rsidR="008D04F5" w:rsidRPr="00B45014" w:rsidRDefault="008D04F5" w:rsidP="008D04F5">
            <w:pPr>
              <w:pStyle w:val="tekst"/>
            </w:pPr>
            <w:r w:rsidRPr="00B45014">
              <w:t>115200 bitti/s</w:t>
            </w:r>
          </w:p>
        </w:tc>
      </w:tr>
      <w:tr w:rsidR="008D04F5" w:rsidRPr="00B45014" w:rsidTr="008D04F5">
        <w:tc>
          <w:tcPr>
            <w:tcW w:w="2090" w:type="dxa"/>
          </w:tcPr>
          <w:p w:rsidR="008D04F5" w:rsidRPr="00B45014" w:rsidRDefault="008D04F5" w:rsidP="008D04F5">
            <w:pPr>
              <w:pStyle w:val="tekst"/>
            </w:pPr>
            <w:r w:rsidRPr="00B45014">
              <w:t>Sõna pikkus</w:t>
            </w:r>
          </w:p>
        </w:tc>
        <w:tc>
          <w:tcPr>
            <w:tcW w:w="3507" w:type="dxa"/>
          </w:tcPr>
          <w:p w:rsidR="008D04F5" w:rsidRPr="00B45014" w:rsidRDefault="008D04F5" w:rsidP="008D04F5">
            <w:pPr>
              <w:pStyle w:val="tekst"/>
            </w:pPr>
            <w:r w:rsidRPr="00B45014">
              <w:t>8 Bitti (sealhulgas paarsus)</w:t>
            </w:r>
          </w:p>
        </w:tc>
      </w:tr>
      <w:tr w:rsidR="008D04F5" w:rsidRPr="00B45014" w:rsidTr="008D04F5">
        <w:tc>
          <w:tcPr>
            <w:tcW w:w="2090" w:type="dxa"/>
          </w:tcPr>
          <w:p w:rsidR="008D04F5" w:rsidRPr="00B45014" w:rsidRDefault="008D04F5" w:rsidP="008D04F5">
            <w:pPr>
              <w:pStyle w:val="tekst"/>
            </w:pPr>
            <w:r w:rsidRPr="00B45014">
              <w:lastRenderedPageBreak/>
              <w:t>Paarsus</w:t>
            </w:r>
          </w:p>
        </w:tc>
        <w:tc>
          <w:tcPr>
            <w:tcW w:w="3507" w:type="dxa"/>
          </w:tcPr>
          <w:p w:rsidR="008D04F5" w:rsidRPr="00B45014" w:rsidRDefault="008D04F5" w:rsidP="008D04F5">
            <w:pPr>
              <w:pStyle w:val="tekst"/>
            </w:pPr>
            <w:r w:rsidRPr="00B45014">
              <w:t>Puudub</w:t>
            </w:r>
          </w:p>
        </w:tc>
      </w:tr>
      <w:tr w:rsidR="008D04F5" w:rsidRPr="00B45014" w:rsidTr="008D04F5">
        <w:tc>
          <w:tcPr>
            <w:tcW w:w="2090" w:type="dxa"/>
          </w:tcPr>
          <w:p w:rsidR="008D04F5" w:rsidRPr="00B45014" w:rsidRDefault="008D04F5" w:rsidP="008D04F5">
            <w:pPr>
              <w:pStyle w:val="tekst"/>
            </w:pPr>
            <w:r w:rsidRPr="00B45014">
              <w:t>Stopp bitte</w:t>
            </w:r>
          </w:p>
        </w:tc>
        <w:tc>
          <w:tcPr>
            <w:tcW w:w="3507" w:type="dxa"/>
          </w:tcPr>
          <w:p w:rsidR="008D04F5" w:rsidRPr="00B45014" w:rsidRDefault="008D04F5" w:rsidP="008D04F5">
            <w:pPr>
              <w:pStyle w:val="tekst"/>
            </w:pPr>
            <w:r w:rsidRPr="00B45014">
              <w:t>1</w:t>
            </w:r>
          </w:p>
        </w:tc>
      </w:tr>
      <w:tr w:rsidR="008D04F5" w:rsidRPr="00B45014" w:rsidTr="008D04F5">
        <w:tc>
          <w:tcPr>
            <w:tcW w:w="2090" w:type="dxa"/>
          </w:tcPr>
          <w:p w:rsidR="008D04F5" w:rsidRPr="00B45014" w:rsidRDefault="008D04F5" w:rsidP="008D04F5">
            <w:pPr>
              <w:pStyle w:val="tekst"/>
            </w:pPr>
            <w:r w:rsidRPr="00B45014">
              <w:t>Globaalne katkestus</w:t>
            </w:r>
          </w:p>
        </w:tc>
        <w:tc>
          <w:tcPr>
            <w:tcW w:w="3507" w:type="dxa"/>
          </w:tcPr>
          <w:p w:rsidR="008D04F5" w:rsidRPr="00B45014" w:rsidRDefault="008D04F5" w:rsidP="008D04F5">
            <w:pPr>
              <w:pStyle w:val="tekst"/>
            </w:pPr>
            <w:r w:rsidRPr="00B45014">
              <w:t>aktiveeritud</w:t>
            </w:r>
          </w:p>
        </w:tc>
      </w:tr>
    </w:tbl>
    <w:p w:rsidR="008D04F5" w:rsidRPr="00B45014" w:rsidRDefault="008D04F5" w:rsidP="00D10445">
      <w:pPr>
        <w:pStyle w:val="tekst"/>
      </w:pPr>
    </w:p>
    <w:p w:rsidR="00162A85" w:rsidRPr="00B45014" w:rsidRDefault="00162A85" w:rsidP="00162A85">
      <w:pPr>
        <w:keepNext/>
      </w:pPr>
      <w:r w:rsidRPr="00B45014">
        <w:rPr>
          <w:noProof/>
          <w:lang w:val="en-US"/>
        </w:rPr>
        <w:drawing>
          <wp:inline distT="0" distB="0" distL="0" distR="0" wp14:anchorId="2037E6AA" wp14:editId="1B98BB03">
            <wp:extent cx="3654193" cy="3288559"/>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M_CUBE_Initi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5434" cy="3307675"/>
                    </a:xfrm>
                    <a:prstGeom prst="rect">
                      <a:avLst/>
                    </a:prstGeom>
                  </pic:spPr>
                </pic:pic>
              </a:graphicData>
            </a:graphic>
          </wp:inline>
        </w:drawing>
      </w:r>
    </w:p>
    <w:p w:rsidR="004136C1" w:rsidRPr="00B45014" w:rsidRDefault="00162A85" w:rsidP="00DD4207">
      <w:pPr>
        <w:pStyle w:val="Caption"/>
        <w:jc w:val="left"/>
      </w:pPr>
      <w:bookmarkStart w:id="72" w:name="_Toc483163075"/>
      <w:r w:rsidRPr="00B45014">
        <w:t xml:space="preserve">Joonis </w:t>
      </w:r>
      <w:fldSimple w:instr=" SEQ Joonis \* ARABIC ">
        <w:r w:rsidR="00822666">
          <w:rPr>
            <w:noProof/>
          </w:rPr>
          <w:t>6</w:t>
        </w:r>
      </w:fldSimple>
      <w:r w:rsidRPr="00B45014">
        <w:t xml:space="preserve"> - STM32</w:t>
      </w:r>
      <w:r w:rsidR="00474223" w:rsidRPr="00B45014">
        <w:t>CubeMX</w:t>
      </w:r>
      <w:r w:rsidR="00606B0C" w:rsidRPr="00B45014">
        <w:t xml:space="preserve"> p</w:t>
      </w:r>
      <w:r w:rsidRPr="00B45014">
        <w:t xml:space="preserve">rojekti </w:t>
      </w:r>
      <w:r w:rsidR="00474223" w:rsidRPr="00B45014">
        <w:t>seaded</w:t>
      </w:r>
      <w:bookmarkEnd w:id="72"/>
    </w:p>
    <w:p w:rsidR="00362C7B" w:rsidRPr="00B45014" w:rsidRDefault="00226547" w:rsidP="00362C7B">
      <w:pPr>
        <w:pStyle w:val="Heading3"/>
      </w:pPr>
      <w:bookmarkStart w:id="73" w:name="_Toc483153940"/>
      <w:bookmarkStart w:id="74" w:name="_Toc483163025"/>
      <w:r w:rsidRPr="00B45014">
        <w:t>STM32Cube HAL teek</w:t>
      </w:r>
      <w:bookmarkEnd w:id="73"/>
      <w:bookmarkEnd w:id="74"/>
    </w:p>
    <w:p w:rsidR="00FB1771" w:rsidRPr="00B45014" w:rsidRDefault="001271AA" w:rsidP="00362C7B">
      <w:pPr>
        <w:pStyle w:val="tekst"/>
      </w:pPr>
      <w:r w:rsidRPr="00B45014">
        <w:t xml:space="preserve">STM32Cube HAL teek on </w:t>
      </w:r>
      <w:proofErr w:type="spellStart"/>
      <w:r w:rsidRPr="00B45014">
        <w:t>STMicroeletronics’i</w:t>
      </w:r>
      <w:proofErr w:type="spellEnd"/>
      <w:r w:rsidRPr="00B45014">
        <w:t xml:space="preserve"> initsiatiivil </w:t>
      </w:r>
      <w:r w:rsidR="00890C28" w:rsidRPr="00B45014">
        <w:t>arendatud</w:t>
      </w:r>
      <w:r w:rsidRPr="00B45014">
        <w:t xml:space="preserve"> </w:t>
      </w:r>
      <w:r w:rsidR="00FD09B5" w:rsidRPr="00B45014">
        <w:t>draiver. D</w:t>
      </w:r>
      <w:r w:rsidR="00FD09B5" w:rsidRPr="00B45014">
        <w:rPr>
          <w:noProof/>
        </w:rPr>
        <w:t>raiver pakub kasutamiseks API’se, mis lihtsustavad kasutajat rakenduse loomisel.</w:t>
      </w:r>
      <w:r w:rsidR="00B83CE8" w:rsidRPr="00B45014">
        <w:rPr>
          <w:noProof/>
        </w:rPr>
        <w:t xml:space="preserve"> Iga draiver koosneb funktsioonide hulgast</w:t>
      </w:r>
      <w:r w:rsidR="009F55F1" w:rsidRPr="00B45014">
        <w:rPr>
          <w:noProof/>
        </w:rPr>
        <w:t xml:space="preserve">, mis katavad tavapärased </w:t>
      </w:r>
      <w:r w:rsidR="004A4B35" w:rsidRPr="00B45014">
        <w:rPr>
          <w:noProof/>
        </w:rPr>
        <w:t>vajadused</w:t>
      </w:r>
      <w:r w:rsidR="009F55F1" w:rsidRPr="00B45014">
        <w:rPr>
          <w:noProof/>
        </w:rPr>
        <w:t>.</w:t>
      </w:r>
      <w:r w:rsidR="004A4B35" w:rsidRPr="00B45014">
        <w:rPr>
          <w:noProof/>
        </w:rPr>
        <w:t xml:space="preserve"> Näiteks saab teegiga initsialiseerida ning seadistada UART liidest, hallata andmevahetust, töödelda katkestusi või DMA’si ning hallata vigu.</w:t>
      </w:r>
      <w:r w:rsidR="00D72D04" w:rsidRPr="00B45014">
        <w:rPr>
          <w:noProof/>
        </w:rPr>
        <w:t xml:space="preserve"> </w:t>
      </w:r>
      <w:sdt>
        <w:sdtPr>
          <w:rPr>
            <w:noProof/>
          </w:rPr>
          <w:id w:val="-1058472790"/>
          <w:citation/>
        </w:sdtPr>
        <w:sdtEndPr/>
        <w:sdtContent>
          <w:r w:rsidR="00D72D04" w:rsidRPr="00B45014">
            <w:rPr>
              <w:noProof/>
            </w:rPr>
            <w:fldChar w:fldCharType="begin"/>
          </w:r>
          <w:r w:rsidR="00BF43DB">
            <w:rPr>
              <w:noProof/>
            </w:rPr>
            <w:instrText xml:space="preserve">CITATION HAL \l 1033 </w:instrText>
          </w:r>
          <w:r w:rsidR="00D72D04" w:rsidRPr="00B45014">
            <w:rPr>
              <w:noProof/>
            </w:rPr>
            <w:fldChar w:fldCharType="separate"/>
          </w:r>
          <w:r w:rsidR="002A4C17">
            <w:rPr>
              <w:noProof/>
            </w:rPr>
            <w:t>[26]</w:t>
          </w:r>
          <w:r w:rsidR="00D72D04" w:rsidRPr="00B45014">
            <w:rPr>
              <w:noProof/>
            </w:rPr>
            <w:fldChar w:fldCharType="end"/>
          </w:r>
        </w:sdtContent>
      </w:sdt>
      <w:r w:rsidR="00D72D04" w:rsidRPr="00B45014">
        <w:t xml:space="preserve"> </w:t>
      </w:r>
      <w:r w:rsidR="00FB1771" w:rsidRPr="00B45014">
        <w:br w:type="page"/>
      </w:r>
    </w:p>
    <w:p w:rsidR="00C1216B" w:rsidRPr="00B45014" w:rsidRDefault="008E0B2D" w:rsidP="00C1216B">
      <w:pPr>
        <w:pStyle w:val="Heading2"/>
      </w:pPr>
      <w:bookmarkStart w:id="75" w:name="_Toc483153941"/>
      <w:bookmarkStart w:id="76" w:name="_Toc483163026"/>
      <w:r w:rsidRPr="00B45014">
        <w:lastRenderedPageBreak/>
        <w:t>Programmi töö</w:t>
      </w:r>
      <w:bookmarkEnd w:id="75"/>
      <w:bookmarkEnd w:id="76"/>
    </w:p>
    <w:p w:rsidR="00077CB7" w:rsidRPr="00B45014" w:rsidRDefault="00A6478E" w:rsidP="00D10445">
      <w:pPr>
        <w:pStyle w:val="tekst"/>
      </w:pPr>
      <w:r w:rsidRPr="00B45014">
        <w:t>Esmalt</w:t>
      </w:r>
      <w:r w:rsidR="00D63654" w:rsidRPr="00B45014">
        <w:t xml:space="preserve"> initsialiseeritakse kõik sisemised seadistused arendusplaadil,</w:t>
      </w:r>
      <w:r w:rsidRPr="00B45014">
        <w:t xml:space="preserve"> mille</w:t>
      </w:r>
      <w:r w:rsidR="004A4B35" w:rsidRPr="00B45014">
        <w:t xml:space="preserve"> </w:t>
      </w:r>
      <w:r w:rsidRPr="00B45014">
        <w:t xml:space="preserve">seadistused </w:t>
      </w:r>
      <w:r w:rsidR="004A4B35" w:rsidRPr="00B45014">
        <w:t>tulevad STM32CubeMX programmist. S</w:t>
      </w:r>
      <w:r w:rsidR="00D63654" w:rsidRPr="00B45014">
        <w:t>eejä</w:t>
      </w:r>
      <w:r w:rsidR="00D45BB7">
        <w:t>rel saadetakse konfiguratsiooni</w:t>
      </w:r>
      <w:r w:rsidR="00D63654" w:rsidRPr="00B45014">
        <w:t>seaded sensorile. Peale</w:t>
      </w:r>
      <w:r w:rsidR="00824753" w:rsidRPr="00B45014">
        <w:t xml:space="preserve"> sensori initsialiseerimist</w:t>
      </w:r>
      <w:r w:rsidR="004A4B35" w:rsidRPr="00B45014">
        <w:t xml:space="preserve"> hakkab arendusplaat pärima</w:t>
      </w:r>
      <w:r w:rsidR="00D63654" w:rsidRPr="00B45014">
        <w:t xml:space="preserve"> sensorilt</w:t>
      </w:r>
      <w:r w:rsidR="00824753" w:rsidRPr="00B45014">
        <w:t xml:space="preserve"> kiirendusandmeid</w:t>
      </w:r>
      <w:r w:rsidR="00D63654" w:rsidRPr="00B45014">
        <w:t>. Juhul kui andmed olid vigased, küsitakse andmed sensorilt uuesti.</w:t>
      </w:r>
    </w:p>
    <w:p w:rsidR="00077CB7" w:rsidRPr="00B45014" w:rsidRDefault="00077CB7" w:rsidP="00D10445">
      <w:pPr>
        <w:pStyle w:val="tekst"/>
      </w:pPr>
      <w:r w:rsidRPr="00B45014">
        <w:t>Andmete kontroll toimub järgnevalt. Kokku X, Y, Z koordinaa</w:t>
      </w:r>
      <w:r w:rsidR="00D45BB7">
        <w:t>tide jaoks tuleb küsida 6 andme</w:t>
      </w:r>
      <w:r w:rsidRPr="00B45014">
        <w:t xml:space="preserve">baiti. </w:t>
      </w:r>
      <w:r w:rsidR="00EB0A8E" w:rsidRPr="00B45014">
        <w:t>On võimalik, et sensor saadab</w:t>
      </w:r>
      <w:r w:rsidR="007D34C5" w:rsidRPr="00B45014">
        <w:t xml:space="preserve"> andmete asemel</w:t>
      </w:r>
      <w:r w:rsidR="00824753" w:rsidRPr="00B45014">
        <w:t xml:space="preserve"> veateate. Viga võib toimuda, mis tahes hetkel 6 baidi pärimisel. Kui üks bait kuuest on vigane, ei saa andmeid töödelda</w:t>
      </w:r>
      <w:r w:rsidR="00E80934" w:rsidRPr="00B45014">
        <w:t>.</w:t>
      </w:r>
      <w:r w:rsidR="00A6478E" w:rsidRPr="00B45014">
        <w:t xml:space="preserve"> Täpsema info kuidas toimub andmete pärimise kohta saab peatükis 3.5 Andmete päring.</w:t>
      </w:r>
      <w:r w:rsidR="00EE0F44" w:rsidRPr="00B45014">
        <w:t xml:space="preserve"> Programmi tööd kirjeldab joonis 7.</w:t>
      </w:r>
    </w:p>
    <w:p w:rsidR="00085CA6" w:rsidRPr="00B45014" w:rsidRDefault="00085CA6" w:rsidP="00085CA6">
      <w:pPr>
        <w:pStyle w:val="tekst"/>
        <w:jc w:val="left"/>
      </w:pPr>
      <w:r w:rsidRPr="00B45014">
        <w:rPr>
          <w:noProof/>
          <w:lang w:val="en-US"/>
        </w:rPr>
        <w:drawing>
          <wp:inline distT="0" distB="0" distL="0" distR="0" wp14:anchorId="063DDA63" wp14:editId="0DEFB706">
            <wp:extent cx="2000250" cy="32241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7302" cy="3316114"/>
                    </a:xfrm>
                    <a:prstGeom prst="rect">
                      <a:avLst/>
                    </a:prstGeom>
                  </pic:spPr>
                </pic:pic>
              </a:graphicData>
            </a:graphic>
          </wp:inline>
        </w:drawing>
      </w:r>
    </w:p>
    <w:p w:rsidR="00085CA6" w:rsidRPr="00B45014" w:rsidRDefault="00085CA6" w:rsidP="00085CA6">
      <w:pPr>
        <w:pStyle w:val="Caption"/>
        <w:jc w:val="left"/>
      </w:pPr>
      <w:bookmarkStart w:id="77" w:name="_Toc483163076"/>
      <w:r w:rsidRPr="00B45014">
        <w:t xml:space="preserve">Joonis </w:t>
      </w:r>
      <w:fldSimple w:instr=" SEQ Joonis \* ARABIC ">
        <w:r w:rsidR="00822666">
          <w:rPr>
            <w:noProof/>
          </w:rPr>
          <w:t>7</w:t>
        </w:r>
      </w:fldSimple>
      <w:r w:rsidRPr="00B45014">
        <w:t xml:space="preserve"> - Programmi töö</w:t>
      </w:r>
      <w:bookmarkEnd w:id="77"/>
    </w:p>
    <w:p w:rsidR="00085CA6" w:rsidRPr="00B45014" w:rsidRDefault="00085CA6" w:rsidP="00D10445">
      <w:pPr>
        <w:pStyle w:val="tekst"/>
      </w:pPr>
    </w:p>
    <w:p w:rsidR="0088571D" w:rsidRPr="00B45014" w:rsidRDefault="00082FC8" w:rsidP="00D10445">
      <w:pPr>
        <w:pStyle w:val="tekst"/>
      </w:pPr>
      <w:r w:rsidRPr="00B45014">
        <w:t xml:space="preserve">Juhul kui </w:t>
      </w:r>
      <w:r w:rsidR="00A24F24" w:rsidRPr="00B45014">
        <w:t>andmete päring õnnestus</w:t>
      </w:r>
      <w:r w:rsidR="00D63654" w:rsidRPr="00B45014">
        <w:t xml:space="preserve">, </w:t>
      </w:r>
      <w:r w:rsidR="00A24F24" w:rsidRPr="00B45014">
        <w:t xml:space="preserve">toimub andmete töötlus. </w:t>
      </w:r>
      <w:r w:rsidRPr="00B45014">
        <w:t>Loetavate andmete</w:t>
      </w:r>
      <w:r w:rsidR="00A24F24" w:rsidRPr="00B45014">
        <w:t xml:space="preserve">, </w:t>
      </w:r>
      <w:r w:rsidRPr="00B45014">
        <w:t xml:space="preserve">saamiseks </w:t>
      </w:r>
      <w:r w:rsidR="00A24F24" w:rsidRPr="00B45014">
        <w:t xml:space="preserve">tuleb </w:t>
      </w:r>
      <w:r w:rsidRPr="00B45014">
        <w:t xml:space="preserve">kokku panna </w:t>
      </w:r>
      <w:r w:rsidR="00A24F24" w:rsidRPr="00B45014">
        <w:t>2 baiti.</w:t>
      </w:r>
      <w:r w:rsidR="008E4059" w:rsidRPr="00B45014">
        <w:t xml:space="preserve"> Täisarv koosneb kahest baidist</w:t>
      </w:r>
      <w:r w:rsidR="00035870" w:rsidRPr="00B45014">
        <w:t>, kuueteistkümnest bittist</w:t>
      </w:r>
      <w:r w:rsidR="008E4059" w:rsidRPr="00B45014">
        <w:t xml:space="preserve">, kus esimene bait tähistab vähima kaaluga baiti ning teine </w:t>
      </w:r>
      <w:r w:rsidR="0088571D" w:rsidRPr="00B45014">
        <w:t>bait suurimat.</w:t>
      </w:r>
      <w:r w:rsidR="000302F7" w:rsidRPr="00B45014">
        <w:t xml:space="preserve"> </w:t>
      </w:r>
      <w:r w:rsidR="00EE0F44" w:rsidRPr="00B45014">
        <w:fldChar w:fldCharType="begin"/>
      </w:r>
      <w:r w:rsidR="00EE0F44" w:rsidRPr="00B45014">
        <w:instrText xml:space="preserve"> REF _Ref483081655 \h </w:instrText>
      </w:r>
      <w:r w:rsidR="00EE0F44" w:rsidRPr="00B45014">
        <w:fldChar w:fldCharType="separate"/>
      </w:r>
      <w:r w:rsidR="00EE0F44" w:rsidRPr="00B45014">
        <w:t xml:space="preserve">Tabel </w:t>
      </w:r>
      <w:r w:rsidR="00EE0F44" w:rsidRPr="00B45014">
        <w:rPr>
          <w:noProof/>
        </w:rPr>
        <w:t>4</w:t>
      </w:r>
      <w:r w:rsidR="00EE0F44" w:rsidRPr="00B45014">
        <w:fldChar w:fldCharType="end"/>
      </w:r>
      <w:r w:rsidR="00EE0F44" w:rsidRPr="00B45014">
        <w:t xml:space="preserve"> on toodud näide MNB ja LSB andme töötlusest.</w:t>
      </w:r>
    </w:p>
    <w:p w:rsidR="00EE0F44" w:rsidRPr="00B45014" w:rsidRDefault="00EE0F44" w:rsidP="00EE0F44">
      <w:pPr>
        <w:pStyle w:val="Caption"/>
        <w:keepNext/>
        <w:jc w:val="left"/>
      </w:pPr>
      <w:bookmarkStart w:id="78" w:name="_Ref483081655"/>
      <w:bookmarkStart w:id="79" w:name="_Toc483163098"/>
      <w:r w:rsidRPr="00B45014">
        <w:lastRenderedPageBreak/>
        <w:t xml:space="preserve">Tabel </w:t>
      </w:r>
      <w:fldSimple w:instr=" SEQ Tabel \* ARABIC ">
        <w:r w:rsidR="0053376C">
          <w:rPr>
            <w:noProof/>
          </w:rPr>
          <w:t>4</w:t>
        </w:r>
      </w:fldSimple>
      <w:r w:rsidRPr="00B45014">
        <w:t xml:space="preserve"> - MSB ja LSB andme töötlus</w:t>
      </w:r>
      <w:bookmarkEnd w:id="78"/>
      <w:bookmarkEnd w:id="79"/>
    </w:p>
    <w:tbl>
      <w:tblPr>
        <w:tblStyle w:val="TableGrid"/>
        <w:tblW w:w="0" w:type="auto"/>
        <w:tblLook w:val="04A0" w:firstRow="1" w:lastRow="0" w:firstColumn="1" w:lastColumn="0" w:noHBand="0" w:noVBand="1"/>
      </w:tblPr>
      <w:tblGrid>
        <w:gridCol w:w="2898"/>
        <w:gridCol w:w="2889"/>
        <w:gridCol w:w="2708"/>
      </w:tblGrid>
      <w:tr w:rsidR="00035870" w:rsidRPr="00B45014" w:rsidTr="00687BD5">
        <w:tc>
          <w:tcPr>
            <w:tcW w:w="2898" w:type="dxa"/>
            <w:shd w:val="clear" w:color="auto" w:fill="FBE4D5" w:themeFill="accent2" w:themeFillTint="33"/>
          </w:tcPr>
          <w:p w:rsidR="00035870" w:rsidRPr="00B45014" w:rsidRDefault="00035870" w:rsidP="00D10445">
            <w:pPr>
              <w:pStyle w:val="tekst"/>
            </w:pPr>
            <w:r w:rsidRPr="00B45014">
              <w:t>MSB</w:t>
            </w:r>
          </w:p>
        </w:tc>
        <w:tc>
          <w:tcPr>
            <w:tcW w:w="2889" w:type="dxa"/>
            <w:shd w:val="clear" w:color="auto" w:fill="FBE4D5" w:themeFill="accent2" w:themeFillTint="33"/>
          </w:tcPr>
          <w:p w:rsidR="00035870" w:rsidRPr="00B45014" w:rsidRDefault="00035870" w:rsidP="00D10445">
            <w:pPr>
              <w:pStyle w:val="tekst"/>
            </w:pPr>
            <w:r w:rsidRPr="00B45014">
              <w:t>LSB</w:t>
            </w:r>
          </w:p>
        </w:tc>
        <w:tc>
          <w:tcPr>
            <w:tcW w:w="2708" w:type="dxa"/>
            <w:shd w:val="clear" w:color="auto" w:fill="FBE4D5" w:themeFill="accent2" w:themeFillTint="33"/>
          </w:tcPr>
          <w:p w:rsidR="00035870" w:rsidRPr="00B45014" w:rsidRDefault="00035870" w:rsidP="00D10445">
            <w:pPr>
              <w:pStyle w:val="tekst"/>
            </w:pPr>
            <w:r w:rsidRPr="00B45014">
              <w:t>Töödeldud kujul</w:t>
            </w:r>
          </w:p>
        </w:tc>
      </w:tr>
      <w:tr w:rsidR="00035870" w:rsidRPr="00B45014" w:rsidTr="00035870">
        <w:tc>
          <w:tcPr>
            <w:tcW w:w="2898" w:type="dxa"/>
          </w:tcPr>
          <w:p w:rsidR="00035870" w:rsidRPr="00B45014" w:rsidRDefault="00035870" w:rsidP="00D10445">
            <w:pPr>
              <w:pStyle w:val="tekst"/>
            </w:pPr>
            <w:r w:rsidRPr="00B45014">
              <w:t>8 baiti</w:t>
            </w:r>
          </w:p>
        </w:tc>
        <w:tc>
          <w:tcPr>
            <w:tcW w:w="2889" w:type="dxa"/>
          </w:tcPr>
          <w:p w:rsidR="00035870" w:rsidRPr="00B45014" w:rsidRDefault="00035870" w:rsidP="00D10445">
            <w:pPr>
              <w:pStyle w:val="tekst"/>
            </w:pPr>
            <w:r w:rsidRPr="00B45014">
              <w:t>8 baiti</w:t>
            </w:r>
          </w:p>
        </w:tc>
        <w:tc>
          <w:tcPr>
            <w:tcW w:w="2708" w:type="dxa"/>
          </w:tcPr>
          <w:p w:rsidR="00035870" w:rsidRPr="00B45014" w:rsidRDefault="008C36FB" w:rsidP="00D10445">
            <w:pPr>
              <w:pStyle w:val="tekst"/>
            </w:pPr>
            <w:r w:rsidRPr="00B45014">
              <w:t>16 baiti</w:t>
            </w:r>
          </w:p>
        </w:tc>
      </w:tr>
      <w:tr w:rsidR="00035870" w:rsidRPr="00B45014" w:rsidTr="00035870">
        <w:tc>
          <w:tcPr>
            <w:tcW w:w="2898" w:type="dxa"/>
          </w:tcPr>
          <w:p w:rsidR="00035870" w:rsidRPr="00B45014" w:rsidRDefault="00035870" w:rsidP="00D10445">
            <w:pPr>
              <w:pStyle w:val="tekst"/>
            </w:pPr>
            <w:r w:rsidRPr="00B45014">
              <w:t xml:space="preserve">1111 </w:t>
            </w:r>
            <w:r w:rsidR="008C36FB" w:rsidRPr="00B45014">
              <w:t>1101</w:t>
            </w:r>
          </w:p>
        </w:tc>
        <w:tc>
          <w:tcPr>
            <w:tcW w:w="2889" w:type="dxa"/>
          </w:tcPr>
          <w:p w:rsidR="00035870" w:rsidRPr="00B45014" w:rsidRDefault="008C36FB" w:rsidP="00D10445">
            <w:pPr>
              <w:pStyle w:val="tekst"/>
            </w:pPr>
            <w:r w:rsidRPr="00B45014">
              <w:t>1110 0010</w:t>
            </w:r>
          </w:p>
        </w:tc>
        <w:tc>
          <w:tcPr>
            <w:tcW w:w="2708" w:type="dxa"/>
          </w:tcPr>
          <w:p w:rsidR="00035870" w:rsidRPr="00B45014" w:rsidRDefault="008C36FB" w:rsidP="00D10445">
            <w:pPr>
              <w:pStyle w:val="tekst"/>
            </w:pPr>
            <w:r w:rsidRPr="00B45014">
              <w:t>1111 1101 1110 0010</w:t>
            </w:r>
          </w:p>
        </w:tc>
      </w:tr>
      <w:tr w:rsidR="008C36FB" w:rsidRPr="00B45014" w:rsidTr="00035870">
        <w:tc>
          <w:tcPr>
            <w:tcW w:w="2898" w:type="dxa"/>
          </w:tcPr>
          <w:p w:rsidR="008C36FB" w:rsidRPr="00B45014" w:rsidRDefault="008C36FB" w:rsidP="00D10445">
            <w:pPr>
              <w:pStyle w:val="tekst"/>
            </w:pPr>
            <w:r w:rsidRPr="00B45014">
              <w:t>0xFD</w:t>
            </w:r>
          </w:p>
        </w:tc>
        <w:tc>
          <w:tcPr>
            <w:tcW w:w="2889" w:type="dxa"/>
          </w:tcPr>
          <w:p w:rsidR="008C36FB" w:rsidRPr="00B45014" w:rsidRDefault="008C36FB" w:rsidP="00D10445">
            <w:pPr>
              <w:pStyle w:val="tekst"/>
            </w:pPr>
            <w:r w:rsidRPr="00B45014">
              <w:t>0xE2</w:t>
            </w:r>
          </w:p>
        </w:tc>
        <w:tc>
          <w:tcPr>
            <w:tcW w:w="2708" w:type="dxa"/>
          </w:tcPr>
          <w:p w:rsidR="008C36FB" w:rsidRPr="00B45014" w:rsidRDefault="008C36FB" w:rsidP="00D10445">
            <w:pPr>
              <w:pStyle w:val="tekst"/>
            </w:pPr>
            <w:r w:rsidRPr="00B45014">
              <w:t>0xFDE2</w:t>
            </w:r>
          </w:p>
        </w:tc>
      </w:tr>
      <w:tr w:rsidR="008C36FB" w:rsidRPr="00B45014" w:rsidTr="00035870">
        <w:tc>
          <w:tcPr>
            <w:tcW w:w="2898" w:type="dxa"/>
          </w:tcPr>
          <w:p w:rsidR="008C36FB" w:rsidRPr="00B45014" w:rsidRDefault="008C36FB" w:rsidP="00D10445">
            <w:pPr>
              <w:pStyle w:val="tekst"/>
            </w:pPr>
            <w:r w:rsidRPr="00B45014">
              <w:t>253</w:t>
            </w:r>
          </w:p>
        </w:tc>
        <w:tc>
          <w:tcPr>
            <w:tcW w:w="2889" w:type="dxa"/>
          </w:tcPr>
          <w:p w:rsidR="008C36FB" w:rsidRPr="00B45014" w:rsidRDefault="008C36FB" w:rsidP="00D10445">
            <w:pPr>
              <w:pStyle w:val="tekst"/>
            </w:pPr>
            <w:r w:rsidRPr="00B45014">
              <w:t>226</w:t>
            </w:r>
          </w:p>
        </w:tc>
        <w:tc>
          <w:tcPr>
            <w:tcW w:w="2708" w:type="dxa"/>
          </w:tcPr>
          <w:p w:rsidR="008C36FB" w:rsidRPr="00B45014" w:rsidRDefault="008C36FB" w:rsidP="00D10445">
            <w:pPr>
              <w:pStyle w:val="tekst"/>
            </w:pPr>
            <w:r w:rsidRPr="00B45014">
              <w:t>-770</w:t>
            </w:r>
          </w:p>
        </w:tc>
      </w:tr>
    </w:tbl>
    <w:p w:rsidR="0060080A" w:rsidRPr="00B45014" w:rsidRDefault="0060080A" w:rsidP="009F6F07">
      <w:pPr>
        <w:pStyle w:val="Heading2"/>
        <w:rPr>
          <w:noProof/>
        </w:rPr>
      </w:pPr>
      <w:bookmarkStart w:id="80" w:name="_Toc483153942"/>
      <w:bookmarkStart w:id="81" w:name="_Toc483163027"/>
      <w:r w:rsidRPr="00B45014">
        <w:rPr>
          <w:noProof/>
        </w:rPr>
        <w:t>Arendusplaadi initsialiseerimine</w:t>
      </w:r>
      <w:bookmarkEnd w:id="80"/>
      <w:bookmarkEnd w:id="81"/>
    </w:p>
    <w:p w:rsidR="0060080A" w:rsidRPr="00B45014" w:rsidRDefault="009F6F07" w:rsidP="00213594">
      <w:pPr>
        <w:pStyle w:val="tekst"/>
      </w:pPr>
      <w:r w:rsidRPr="00B45014">
        <w:rPr>
          <w:noProof/>
        </w:rPr>
        <w:t>Arendusplaadi initsialiseerimisel käivitatakse</w:t>
      </w:r>
      <w:r w:rsidR="004B014D" w:rsidRPr="00B45014">
        <w:rPr>
          <w:noProof/>
        </w:rPr>
        <w:t xml:space="preserve"> esmalt</w:t>
      </w:r>
      <w:r w:rsidRPr="00B45014">
        <w:rPr>
          <w:noProof/>
        </w:rPr>
        <w:t xml:space="preserve"> HAL teek</w:t>
      </w:r>
      <w:r w:rsidR="00213594" w:rsidRPr="00B45014">
        <w:t xml:space="preserve">. Seejärel </w:t>
      </w:r>
      <w:r w:rsidR="001148B2" w:rsidRPr="00B45014">
        <w:t>seadistatakse s</w:t>
      </w:r>
      <w:r w:rsidR="00136F22" w:rsidRPr="00B45014">
        <w:t>üsteemitakt</w:t>
      </w:r>
      <w:r w:rsidR="001148B2" w:rsidRPr="00B45014">
        <w:t xml:space="preserve">. Initsialiseeritakse sisemine väljund pinge, </w:t>
      </w:r>
      <w:r w:rsidR="0060080A" w:rsidRPr="00B45014">
        <w:t>CPU</w:t>
      </w:r>
      <w:r w:rsidR="001148B2" w:rsidRPr="00B45014">
        <w:t>-</w:t>
      </w:r>
      <w:r w:rsidR="0060080A" w:rsidRPr="00B45014">
        <w:t>, AHB</w:t>
      </w:r>
      <w:r w:rsidR="001148B2" w:rsidRPr="00B45014">
        <w:t>-</w:t>
      </w:r>
      <w:r w:rsidR="0060080A" w:rsidRPr="00B45014">
        <w:t xml:space="preserve"> ja ABP siini </w:t>
      </w:r>
      <w:r w:rsidR="001148B2" w:rsidRPr="00B45014">
        <w:t>taktid</w:t>
      </w:r>
      <w:r w:rsidR="00136F22" w:rsidRPr="00B45014">
        <w:t>. Süsteemi</w:t>
      </w:r>
      <w:r w:rsidR="001148B2" w:rsidRPr="00B45014">
        <w:t xml:space="preserve">takt </w:t>
      </w:r>
      <w:r w:rsidR="0060080A" w:rsidRPr="00B45014">
        <w:t>käsitleb arvutisüsteemis kõiki sünkroniseerimisist.</w:t>
      </w:r>
    </w:p>
    <w:p w:rsidR="005E636E" w:rsidRPr="00B45014" w:rsidRDefault="004136C1" w:rsidP="00D10445">
      <w:pPr>
        <w:pStyle w:val="tekst"/>
      </w:pPr>
      <w:r w:rsidRPr="00B45014">
        <w:t>Seejärel toimub väliseadmete seadistus. Käivitatakse</w:t>
      </w:r>
      <w:r w:rsidR="0060080A" w:rsidRPr="00B45014">
        <w:t xml:space="preserve"> kõik konfigureeritud väljundid: GPIO, UART, USART.</w:t>
      </w:r>
      <w:r w:rsidRPr="00B45014">
        <w:t xml:space="preserve"> Arendusplaadi initsialiseerimine on näidatud joonisel 8.</w:t>
      </w:r>
    </w:p>
    <w:p w:rsidR="005F4791" w:rsidRPr="00B45014" w:rsidRDefault="0078434C" w:rsidP="00D10445">
      <w:pPr>
        <w:pStyle w:val="tekst"/>
      </w:pPr>
      <w:r w:rsidRPr="00B45014">
        <w:rPr>
          <w:noProof/>
          <w:lang w:val="en-US"/>
        </w:rPr>
        <w:drawing>
          <wp:inline distT="0" distB="0" distL="0" distR="0">
            <wp:extent cx="1486937" cy="254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7672" cy="2595743"/>
                    </a:xfrm>
                    <a:prstGeom prst="rect">
                      <a:avLst/>
                    </a:prstGeom>
                  </pic:spPr>
                </pic:pic>
              </a:graphicData>
            </a:graphic>
          </wp:inline>
        </w:drawing>
      </w:r>
    </w:p>
    <w:p w:rsidR="00650F0B" w:rsidRPr="00B45014" w:rsidRDefault="005F4791" w:rsidP="00F35C1A">
      <w:pPr>
        <w:pStyle w:val="Caption"/>
        <w:jc w:val="both"/>
      </w:pPr>
      <w:bookmarkStart w:id="82" w:name="_Toc483163077"/>
      <w:r w:rsidRPr="00B45014">
        <w:t xml:space="preserve">Joonis </w:t>
      </w:r>
      <w:fldSimple w:instr=" SEQ Joonis \* ARABIC ">
        <w:r w:rsidR="00822666">
          <w:rPr>
            <w:noProof/>
          </w:rPr>
          <w:t>8</w:t>
        </w:r>
      </w:fldSimple>
      <w:r w:rsidRPr="00B45014">
        <w:t xml:space="preserve"> - Arendusplaadi initsialiseerimine</w:t>
      </w:r>
      <w:bookmarkEnd w:id="82"/>
    </w:p>
    <w:p w:rsidR="004136C1" w:rsidRPr="00B45014" w:rsidRDefault="004136C1">
      <w:r w:rsidRPr="00B45014">
        <w:br w:type="page"/>
      </w:r>
    </w:p>
    <w:p w:rsidR="00F35C1A" w:rsidRPr="00B45014" w:rsidRDefault="00F35C1A" w:rsidP="004136C1">
      <w:pPr>
        <w:pStyle w:val="Heading2"/>
      </w:pPr>
      <w:bookmarkStart w:id="83" w:name="_Toc483153943"/>
      <w:bookmarkStart w:id="84" w:name="_Toc483163028"/>
      <w:r w:rsidRPr="00B45014">
        <w:lastRenderedPageBreak/>
        <w:t>Sensori Initsialiseerimine</w:t>
      </w:r>
      <w:bookmarkEnd w:id="83"/>
      <w:bookmarkEnd w:id="84"/>
    </w:p>
    <w:p w:rsidR="000A4EC9" w:rsidRPr="00B45014" w:rsidRDefault="000217CE" w:rsidP="00D10445">
      <w:pPr>
        <w:pStyle w:val="tekst"/>
      </w:pPr>
      <w:r w:rsidRPr="00B45014">
        <w:t>Sensori käivitamisel saadet</w:t>
      </w:r>
      <w:r w:rsidR="00891010">
        <w:t>akse sensorile konfiguratsiooni</w:t>
      </w:r>
      <w:r w:rsidRPr="00B45014">
        <w:t xml:space="preserve">seaded, mis </w:t>
      </w:r>
      <w:r w:rsidR="00120776" w:rsidRPr="00B45014">
        <w:t>seadetega</w:t>
      </w:r>
      <w:r w:rsidRPr="00B45014">
        <w:t xml:space="preserve"> sensor tööle hakkab.</w:t>
      </w:r>
      <w:r w:rsidR="00570DD9" w:rsidRPr="00B45014">
        <w:t xml:space="preserve"> </w:t>
      </w:r>
      <w:r w:rsidR="00891010">
        <w:t>Juhul kui tek</w:t>
      </w:r>
      <w:r w:rsidR="000A4EC9" w:rsidRPr="00B45014">
        <w:t>ib vajadus muuta seadistust</w:t>
      </w:r>
      <w:r w:rsidR="00DE67B4" w:rsidRPr="00B45014">
        <w:t xml:space="preserve"> jooksvalt</w:t>
      </w:r>
      <w:r w:rsidR="000A4EC9" w:rsidRPr="00B45014">
        <w:t>, tuleb selleks sensor viia</w:t>
      </w:r>
      <w:r w:rsidR="00C151F9" w:rsidRPr="00B45014">
        <w:t xml:space="preserve"> uuesti</w:t>
      </w:r>
      <w:r w:rsidR="000A4EC9" w:rsidRPr="00B45014">
        <w:t xml:space="preserve"> konfiguratsiooni režiimi.</w:t>
      </w:r>
    </w:p>
    <w:p w:rsidR="00F06AA8" w:rsidRPr="00B45014" w:rsidRDefault="000A4EC9" w:rsidP="00D10445">
      <w:pPr>
        <w:pStyle w:val="tekst"/>
      </w:pPr>
      <w:r w:rsidRPr="00B45014">
        <w:t xml:space="preserve">Sensori initsialiseerimiseks </w:t>
      </w:r>
      <w:r w:rsidR="00570DD9" w:rsidRPr="00B45014">
        <w:t xml:space="preserve">lülitakse sensor konfiguratsiooni </w:t>
      </w:r>
      <w:r w:rsidR="00120776" w:rsidRPr="00B45014">
        <w:t>režiimi</w:t>
      </w:r>
      <w:r w:rsidRPr="00B45014">
        <w:t xml:space="preserve">. </w:t>
      </w:r>
      <w:r w:rsidR="00120776" w:rsidRPr="00B45014">
        <w:t>Sensorile saadetakse kiirendusanduri vahemik</w:t>
      </w:r>
      <w:r w:rsidR="00FF4BED" w:rsidRPr="00B45014">
        <w:t xml:space="preserve"> 8G</w:t>
      </w:r>
      <w:r w:rsidR="00197CA9" w:rsidRPr="00B45014">
        <w:t>,</w:t>
      </w:r>
      <w:r w:rsidR="00891010">
        <w:t xml:space="preserve"> temperatuuri</w:t>
      </w:r>
      <w:r w:rsidRPr="00B45014">
        <w:t>ühikuks kraadid</w:t>
      </w:r>
      <w:r w:rsidR="00FF4BED" w:rsidRPr="00B45014">
        <w:t xml:space="preserve"> ning seejärel käivitatakse sensor kiirendusanduri režiimis.</w:t>
      </w:r>
      <w:r w:rsidR="00F35C1A" w:rsidRPr="00B45014">
        <w:t xml:space="preserve"> Sensori init</w:t>
      </w:r>
      <w:r w:rsidR="00197CA9" w:rsidRPr="00B45014">
        <w:t>sialiseerimis</w:t>
      </w:r>
      <w:r w:rsidR="00891010">
        <w:t>t</w:t>
      </w:r>
      <w:r w:rsidR="00197CA9" w:rsidRPr="00B45014">
        <w:t xml:space="preserve"> kirjeldab joonis 9</w:t>
      </w:r>
      <w:r w:rsidR="00F35C1A" w:rsidRPr="00B45014">
        <w:t>.</w:t>
      </w:r>
    </w:p>
    <w:p w:rsidR="005F4791" w:rsidRPr="00B45014" w:rsidRDefault="00873EEC" w:rsidP="00D10445">
      <w:pPr>
        <w:pStyle w:val="tekst"/>
      </w:pPr>
      <w:r w:rsidRPr="00B45014">
        <w:rPr>
          <w:noProof/>
          <w:lang w:val="en-US"/>
        </w:rPr>
        <w:drawing>
          <wp:inline distT="0" distB="0" distL="0" distR="0">
            <wp:extent cx="1638300" cy="2616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1937" cy="2637818"/>
                    </a:xfrm>
                    <a:prstGeom prst="rect">
                      <a:avLst/>
                    </a:prstGeom>
                  </pic:spPr>
                </pic:pic>
              </a:graphicData>
            </a:graphic>
          </wp:inline>
        </w:drawing>
      </w:r>
    </w:p>
    <w:p w:rsidR="00341681" w:rsidRPr="00B45014" w:rsidRDefault="005F4791" w:rsidP="00341681">
      <w:pPr>
        <w:pStyle w:val="Caption"/>
        <w:spacing w:after="240"/>
        <w:jc w:val="both"/>
      </w:pPr>
      <w:bookmarkStart w:id="85" w:name="_Toc483163078"/>
      <w:r w:rsidRPr="00B45014">
        <w:t xml:space="preserve">Joonis </w:t>
      </w:r>
      <w:fldSimple w:instr=" SEQ Joonis \* ARABIC ">
        <w:r w:rsidR="00822666">
          <w:rPr>
            <w:noProof/>
          </w:rPr>
          <w:t>9</w:t>
        </w:r>
      </w:fldSimple>
      <w:r w:rsidRPr="00B45014">
        <w:t xml:space="preserve"> - Sensori </w:t>
      </w:r>
      <w:r w:rsidR="001940D4" w:rsidRPr="00B45014">
        <w:t>initsialiseerimine</w:t>
      </w:r>
      <w:bookmarkEnd w:id="85"/>
    </w:p>
    <w:p w:rsidR="00482988" w:rsidRPr="00B45014" w:rsidRDefault="00482988" w:rsidP="00341681">
      <w:pPr>
        <w:pStyle w:val="tekst"/>
        <w:rPr>
          <w:sz w:val="20"/>
          <w:szCs w:val="20"/>
        </w:rPr>
      </w:pPr>
      <w:r w:rsidRPr="00B45014">
        <w:br w:type="page"/>
      </w:r>
    </w:p>
    <w:p w:rsidR="00482988" w:rsidRPr="00B45014" w:rsidRDefault="00482988" w:rsidP="008B111E">
      <w:pPr>
        <w:pStyle w:val="Heading2"/>
      </w:pPr>
      <w:bookmarkStart w:id="86" w:name="_Toc483153944"/>
      <w:bookmarkStart w:id="87" w:name="_Toc483163029"/>
      <w:r w:rsidRPr="00B45014">
        <w:lastRenderedPageBreak/>
        <w:t>A</w:t>
      </w:r>
      <w:r w:rsidR="00F244D3" w:rsidRPr="00B45014">
        <w:t>ndmete pärin</w:t>
      </w:r>
      <w:r w:rsidR="00BF0F22" w:rsidRPr="00B45014">
        <w:t>g</w:t>
      </w:r>
      <w:bookmarkEnd w:id="86"/>
      <w:bookmarkEnd w:id="87"/>
    </w:p>
    <w:p w:rsidR="009D669C" w:rsidRPr="00B45014" w:rsidRDefault="00482988" w:rsidP="00005346">
      <w:pPr>
        <w:pStyle w:val="tekst"/>
      </w:pPr>
      <w:r w:rsidRPr="00B45014">
        <w:t>Andmete saamiseks</w:t>
      </w:r>
      <w:r w:rsidR="00F244D3" w:rsidRPr="00B45014">
        <w:t xml:space="preserve"> või saatmiseks tuleb sensorile saata andmete jaoks </w:t>
      </w:r>
      <w:r w:rsidRPr="00B45014">
        <w:t>päring</w:t>
      </w:r>
      <w:r w:rsidR="00176943" w:rsidRPr="00B45014">
        <w:t xml:space="preserve">. </w:t>
      </w:r>
      <w:r w:rsidR="00F244D3" w:rsidRPr="00B45014">
        <w:t xml:space="preserve">Nii lugemisel kui ka kirjutamisel on algusbait sama. Teine bait määrab, kas tegemist on lugemise või kirjutamisega. Juhul kui on tegemist kirjutamisega on teise baidi sisuks 0x00 </w:t>
      </w:r>
      <w:r w:rsidR="00BF0F22" w:rsidRPr="00B45014">
        <w:t>teisel</w:t>
      </w:r>
      <w:r w:rsidR="00F244D3" w:rsidRPr="00B45014">
        <w:t xml:space="preserve"> juhul 0x01</w:t>
      </w:r>
      <w:r w:rsidR="00157D14" w:rsidRPr="00B45014">
        <w:t>.</w:t>
      </w:r>
    </w:p>
    <w:p w:rsidR="00BF0F22" w:rsidRPr="00B45014" w:rsidRDefault="002B4EB0" w:rsidP="00BF0F22">
      <w:pPr>
        <w:pStyle w:val="Heading3"/>
      </w:pPr>
      <w:bookmarkStart w:id="88" w:name="_Toc483153945"/>
      <w:bookmarkStart w:id="89" w:name="_Toc483163030"/>
      <w:r>
        <w:t>Andmete l</w:t>
      </w:r>
      <w:r w:rsidR="00BF0F22" w:rsidRPr="00B45014">
        <w:t>ugemine</w:t>
      </w:r>
      <w:bookmarkEnd w:id="88"/>
      <w:bookmarkEnd w:id="89"/>
    </w:p>
    <w:p w:rsidR="00BF0F22" w:rsidRPr="00B45014" w:rsidRDefault="006A36BE" w:rsidP="00BF0F22">
      <w:pPr>
        <w:pStyle w:val="tekst"/>
      </w:pPr>
      <w:r w:rsidRPr="00B45014">
        <w:t>T</w:t>
      </w:r>
      <w:r w:rsidR="00BF0F22" w:rsidRPr="00B45014">
        <w:t>eine bait määrab, kas tegemist on lugemise või kirjutamisega.</w:t>
      </w:r>
      <w:r w:rsidRPr="00B45014">
        <w:t xml:space="preserve"> Lugemisel on teise baidi sisuks 0x01</w:t>
      </w:r>
      <w:r w:rsidR="007E04CD" w:rsidRPr="00B45014">
        <w:t>.</w:t>
      </w:r>
      <w:r w:rsidR="00BF0F22" w:rsidRPr="00B45014">
        <w:t xml:space="preserve"> Lugemiseks võib küsida maksimaalselt 128 baiti andmeid.</w:t>
      </w:r>
    </w:p>
    <w:p w:rsidR="00BF0F22" w:rsidRPr="00B45014" w:rsidRDefault="00BF0F22" w:rsidP="00BF0F22">
      <w:pPr>
        <w:pStyle w:val="tekst"/>
      </w:pPr>
      <w:r w:rsidRPr="00B45014">
        <w:t xml:space="preserve">Näiteks, kui on vaja lugeda kiirendusanduri X, Y, Z koordinaate. Saab seda teha ühe päringuga või </w:t>
      </w:r>
      <w:r w:rsidR="00BE25E5" w:rsidRPr="00B45014">
        <w:t>mitme</w:t>
      </w:r>
      <w:r w:rsidRPr="00B45014">
        <w:t xml:space="preserve"> päringuga. </w:t>
      </w:r>
    </w:p>
    <w:p w:rsidR="002B44B6" w:rsidRPr="00B45014" w:rsidRDefault="00BF0F22" w:rsidP="00BF0F22">
      <w:pPr>
        <w:pStyle w:val="tekst"/>
      </w:pPr>
      <w:r w:rsidRPr="00B45014">
        <w:t xml:space="preserve">Üheks päringuks tuleb näidata neljanda baidiga, et soovitakse lugeda 6 baiti. </w:t>
      </w:r>
      <w:r w:rsidR="00B05119">
        <w:t>K</w:t>
      </w:r>
      <w:r w:rsidR="00210D75">
        <w:t>olmas bait, mis näitab registri</w:t>
      </w:r>
      <w:r w:rsidRPr="00B45014">
        <w:t xml:space="preserve">aadressi, peab viitama registri X koordinaadi LSB registrile. Alternatiivina võib teha 6 päringut, küsides igat baiti eraldi. </w:t>
      </w:r>
    </w:p>
    <w:p w:rsidR="00BF0F22" w:rsidRPr="00B45014" w:rsidRDefault="00BF0F22" w:rsidP="00785821">
      <w:pPr>
        <w:pStyle w:val="tekst"/>
      </w:pPr>
      <w:r w:rsidRPr="00B45014">
        <w:t xml:space="preserve">Mõistlikum on seda teha ühe päringuga, sellisel juhul on vigaste andmete tõenäosus väiksem. Lugemise päring on kirjeldatud </w:t>
      </w:r>
      <w:r w:rsidR="005831D0" w:rsidRPr="00B45014">
        <w:t>t</w:t>
      </w:r>
      <w:r w:rsidRPr="00B45014">
        <w:t xml:space="preserve">abel </w:t>
      </w:r>
      <w:r w:rsidR="005831D0" w:rsidRPr="00B45014">
        <w:t>5</w:t>
      </w:r>
      <w:r w:rsidRPr="00B45014">
        <w:t>.</w:t>
      </w:r>
    </w:p>
    <w:p w:rsidR="009D669C" w:rsidRPr="00B45014" w:rsidRDefault="009D669C" w:rsidP="007818A2">
      <w:pPr>
        <w:pStyle w:val="Caption"/>
        <w:keepNext/>
        <w:jc w:val="left"/>
      </w:pPr>
      <w:bookmarkStart w:id="90" w:name="_Toc483163099"/>
      <w:r w:rsidRPr="00B45014">
        <w:t xml:space="preserve">Tabel </w:t>
      </w:r>
      <w:fldSimple w:instr=" SEQ Tabel \* ARABIC ">
        <w:r w:rsidR="0053376C">
          <w:rPr>
            <w:noProof/>
          </w:rPr>
          <w:t>5</w:t>
        </w:r>
      </w:fldSimple>
      <w:r w:rsidRPr="00B45014">
        <w:t xml:space="preserve"> - Lugemise päring</w:t>
      </w:r>
      <w:bookmarkEnd w:id="90"/>
    </w:p>
    <w:tbl>
      <w:tblPr>
        <w:tblStyle w:val="TableGrid"/>
        <w:tblW w:w="8748" w:type="dxa"/>
        <w:tblLayout w:type="fixed"/>
        <w:tblLook w:val="04A0" w:firstRow="1" w:lastRow="0" w:firstColumn="1" w:lastColumn="0" w:noHBand="0" w:noVBand="1"/>
      </w:tblPr>
      <w:tblGrid>
        <w:gridCol w:w="2187"/>
        <w:gridCol w:w="2187"/>
        <w:gridCol w:w="2187"/>
        <w:gridCol w:w="2187"/>
      </w:tblGrid>
      <w:tr w:rsidR="009D669C" w:rsidRPr="00B45014" w:rsidTr="004F70F1">
        <w:trPr>
          <w:trHeight w:val="654"/>
        </w:trPr>
        <w:tc>
          <w:tcPr>
            <w:tcW w:w="2187" w:type="dxa"/>
            <w:shd w:val="clear" w:color="auto" w:fill="FBE4D5" w:themeFill="accent2" w:themeFillTint="33"/>
          </w:tcPr>
          <w:p w:rsidR="009D669C" w:rsidRPr="00B45014" w:rsidRDefault="009D669C" w:rsidP="004F70F1">
            <w:pPr>
              <w:pStyle w:val="tekst"/>
            </w:pPr>
            <w:r w:rsidRPr="00B45014">
              <w:t>Bait 1</w:t>
            </w:r>
          </w:p>
        </w:tc>
        <w:tc>
          <w:tcPr>
            <w:tcW w:w="2187" w:type="dxa"/>
            <w:shd w:val="clear" w:color="auto" w:fill="FBE4D5" w:themeFill="accent2" w:themeFillTint="33"/>
          </w:tcPr>
          <w:p w:rsidR="009D669C" w:rsidRPr="00B45014" w:rsidRDefault="009D669C" w:rsidP="004F70F1">
            <w:pPr>
              <w:pStyle w:val="tekst"/>
            </w:pPr>
            <w:r w:rsidRPr="00B45014">
              <w:t>Bait 2</w:t>
            </w:r>
          </w:p>
        </w:tc>
        <w:tc>
          <w:tcPr>
            <w:tcW w:w="2187" w:type="dxa"/>
            <w:shd w:val="clear" w:color="auto" w:fill="FBE4D5" w:themeFill="accent2" w:themeFillTint="33"/>
          </w:tcPr>
          <w:p w:rsidR="009D669C" w:rsidRPr="00B45014" w:rsidRDefault="009D669C" w:rsidP="004F70F1">
            <w:pPr>
              <w:pStyle w:val="tekst"/>
            </w:pPr>
            <w:r w:rsidRPr="00B45014">
              <w:t>Bait 3</w:t>
            </w:r>
          </w:p>
        </w:tc>
        <w:tc>
          <w:tcPr>
            <w:tcW w:w="2187" w:type="dxa"/>
            <w:shd w:val="clear" w:color="auto" w:fill="FBE4D5" w:themeFill="accent2" w:themeFillTint="33"/>
          </w:tcPr>
          <w:p w:rsidR="009D669C" w:rsidRPr="00B45014" w:rsidRDefault="009D669C" w:rsidP="004F70F1">
            <w:pPr>
              <w:pStyle w:val="tekst"/>
            </w:pPr>
            <w:r w:rsidRPr="00B45014">
              <w:t>Bait 4</w:t>
            </w:r>
          </w:p>
        </w:tc>
      </w:tr>
      <w:tr w:rsidR="009D669C" w:rsidRPr="00B45014" w:rsidTr="004F70F1">
        <w:trPr>
          <w:trHeight w:val="654"/>
        </w:trPr>
        <w:tc>
          <w:tcPr>
            <w:tcW w:w="2187" w:type="dxa"/>
          </w:tcPr>
          <w:p w:rsidR="009D669C" w:rsidRPr="00B45014" w:rsidRDefault="009C4E9E" w:rsidP="004F70F1">
            <w:pPr>
              <w:pStyle w:val="tekst"/>
            </w:pPr>
            <w:r>
              <w:t>Algusb</w:t>
            </w:r>
            <w:r w:rsidR="009D669C" w:rsidRPr="00B45014">
              <w:t>ait</w:t>
            </w:r>
          </w:p>
        </w:tc>
        <w:tc>
          <w:tcPr>
            <w:tcW w:w="2187" w:type="dxa"/>
          </w:tcPr>
          <w:p w:rsidR="009D669C" w:rsidRPr="00B45014" w:rsidRDefault="009D669C" w:rsidP="004F70F1">
            <w:pPr>
              <w:pStyle w:val="tekst"/>
            </w:pPr>
            <w:r w:rsidRPr="00B45014">
              <w:t>Lugemine</w:t>
            </w:r>
          </w:p>
        </w:tc>
        <w:tc>
          <w:tcPr>
            <w:tcW w:w="2187" w:type="dxa"/>
          </w:tcPr>
          <w:p w:rsidR="009D669C" w:rsidRPr="00B45014" w:rsidRDefault="007E72C1" w:rsidP="004F70F1">
            <w:pPr>
              <w:pStyle w:val="tekst"/>
            </w:pPr>
            <w:r>
              <w:t>Registri</w:t>
            </w:r>
            <w:r w:rsidR="009D669C" w:rsidRPr="00B45014">
              <w:t>aadress</w:t>
            </w:r>
          </w:p>
        </w:tc>
        <w:tc>
          <w:tcPr>
            <w:tcW w:w="2187" w:type="dxa"/>
          </w:tcPr>
          <w:p w:rsidR="009D669C" w:rsidRPr="00B45014" w:rsidRDefault="009D669C" w:rsidP="004F70F1">
            <w:pPr>
              <w:pStyle w:val="tekst"/>
            </w:pPr>
            <w:r w:rsidRPr="00B45014">
              <w:t>Pikkus</w:t>
            </w:r>
          </w:p>
        </w:tc>
      </w:tr>
      <w:tr w:rsidR="009D669C" w:rsidRPr="00B45014" w:rsidTr="004F70F1">
        <w:trPr>
          <w:trHeight w:val="654"/>
        </w:trPr>
        <w:tc>
          <w:tcPr>
            <w:tcW w:w="2187" w:type="dxa"/>
          </w:tcPr>
          <w:p w:rsidR="009D669C" w:rsidRPr="00B45014" w:rsidRDefault="009D669C" w:rsidP="004F70F1">
            <w:pPr>
              <w:pStyle w:val="tekst"/>
            </w:pPr>
            <w:r w:rsidRPr="00B45014">
              <w:t>0xAA</w:t>
            </w:r>
          </w:p>
        </w:tc>
        <w:tc>
          <w:tcPr>
            <w:tcW w:w="2187" w:type="dxa"/>
          </w:tcPr>
          <w:p w:rsidR="009D669C" w:rsidRPr="00B45014" w:rsidRDefault="009D669C" w:rsidP="004F70F1">
            <w:pPr>
              <w:pStyle w:val="tekst"/>
            </w:pPr>
            <w:r w:rsidRPr="00B45014">
              <w:t>0x01</w:t>
            </w:r>
          </w:p>
        </w:tc>
        <w:tc>
          <w:tcPr>
            <w:tcW w:w="2187" w:type="dxa"/>
          </w:tcPr>
          <w:p w:rsidR="009D669C" w:rsidRPr="00B45014" w:rsidRDefault="009D669C" w:rsidP="004F70F1">
            <w:pPr>
              <w:pStyle w:val="tekst"/>
            </w:pPr>
            <w:r w:rsidRPr="00B45014">
              <w:t>&lt;..&gt;</w:t>
            </w:r>
          </w:p>
        </w:tc>
        <w:tc>
          <w:tcPr>
            <w:tcW w:w="2187" w:type="dxa"/>
          </w:tcPr>
          <w:p w:rsidR="009D669C" w:rsidRPr="00B45014" w:rsidRDefault="009D669C" w:rsidP="004F70F1">
            <w:pPr>
              <w:pStyle w:val="tekst"/>
            </w:pPr>
            <w:r w:rsidRPr="00B45014">
              <w:t>&lt;..&gt;</w:t>
            </w:r>
          </w:p>
        </w:tc>
      </w:tr>
    </w:tbl>
    <w:p w:rsidR="00E55010" w:rsidRPr="00B45014" w:rsidRDefault="00E55010" w:rsidP="004907DA">
      <w:pPr>
        <w:pStyle w:val="tekst"/>
      </w:pPr>
    </w:p>
    <w:p w:rsidR="00E55010" w:rsidRPr="00B45014" w:rsidRDefault="00E55010" w:rsidP="00E55010">
      <w:r w:rsidRPr="00B45014">
        <w:br w:type="page"/>
      </w:r>
    </w:p>
    <w:p w:rsidR="004907DA" w:rsidRPr="00B45014" w:rsidRDefault="004907DA" w:rsidP="00BF0F22">
      <w:pPr>
        <w:pStyle w:val="Heading4"/>
        <w:rPr>
          <w:lang w:val="et-EE"/>
        </w:rPr>
      </w:pPr>
      <w:r w:rsidRPr="00B45014">
        <w:rPr>
          <w:lang w:val="et-EE"/>
        </w:rPr>
        <w:lastRenderedPageBreak/>
        <w:t>Õnnestunud lugemine</w:t>
      </w:r>
    </w:p>
    <w:p w:rsidR="00E612FE" w:rsidRPr="00B45014" w:rsidRDefault="00E612FE" w:rsidP="000A1718">
      <w:pPr>
        <w:pStyle w:val="tekst"/>
        <w:spacing w:after="0"/>
      </w:pPr>
      <w:r w:rsidRPr="00B45014">
        <w:t>Lugemise kinnituseks saadab s</w:t>
      </w:r>
      <w:r w:rsidR="00482988" w:rsidRPr="00B45014">
        <w:t xml:space="preserve">ensor vastuse. </w:t>
      </w:r>
      <w:r w:rsidR="004907DA" w:rsidRPr="00B45014">
        <w:t>Õnnestunud lugemisel saadetakse vähemalt 3 baiti</w:t>
      </w:r>
      <w:r w:rsidR="002B44B6" w:rsidRPr="00B45014">
        <w:t>. K</w:t>
      </w:r>
      <w:r w:rsidR="000A1718" w:rsidRPr="00B45014">
        <w:t>ui tegemist on õnnestunud lugemisega algab esimene bait 0xAA</w:t>
      </w:r>
      <w:r w:rsidR="00946BE6" w:rsidRPr="00B45014">
        <w:t>’</w:t>
      </w:r>
      <w:r w:rsidR="006837F1" w:rsidRPr="00B45014">
        <w:t>ga</w:t>
      </w:r>
      <w:r w:rsidR="000A1718" w:rsidRPr="00B45014">
        <w:t>.</w:t>
      </w:r>
    </w:p>
    <w:p w:rsidR="00482988" w:rsidRPr="00B45014" w:rsidRDefault="009D669C" w:rsidP="00D10445">
      <w:pPr>
        <w:pStyle w:val="tekst"/>
      </w:pPr>
      <w:r w:rsidRPr="00B45014">
        <w:t>Õnn</w:t>
      </w:r>
      <w:r w:rsidR="002B44B6" w:rsidRPr="00B45014">
        <w:t>estunud lugemist kujutab tabel 6</w:t>
      </w:r>
      <w:r w:rsidRPr="00B45014">
        <w:t>.</w:t>
      </w:r>
    </w:p>
    <w:p w:rsidR="009D669C" w:rsidRPr="00B45014" w:rsidRDefault="009D669C" w:rsidP="009D669C">
      <w:pPr>
        <w:pStyle w:val="Caption"/>
        <w:keepNext/>
      </w:pPr>
      <w:bookmarkStart w:id="91" w:name="_Toc483163100"/>
      <w:r w:rsidRPr="00B45014">
        <w:t xml:space="preserve">Tabel </w:t>
      </w:r>
      <w:fldSimple w:instr=" SEQ Tabel \* ARABIC ">
        <w:r w:rsidR="0053376C">
          <w:rPr>
            <w:noProof/>
          </w:rPr>
          <w:t>6</w:t>
        </w:r>
      </w:fldSimple>
      <w:r w:rsidRPr="00B45014">
        <w:t xml:space="preserve"> - Registrist õnnestunud lugemise vastus</w:t>
      </w:r>
      <w:bookmarkEnd w:id="91"/>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9D669C" w:rsidRPr="00B45014" w:rsidTr="004F70F1">
        <w:tc>
          <w:tcPr>
            <w:tcW w:w="1749" w:type="dxa"/>
            <w:shd w:val="clear" w:color="auto" w:fill="FBE4D5" w:themeFill="accent2" w:themeFillTint="33"/>
          </w:tcPr>
          <w:p w:rsidR="009D669C" w:rsidRPr="00B45014" w:rsidRDefault="009D669C" w:rsidP="004F70F1">
            <w:pPr>
              <w:pStyle w:val="tekst"/>
            </w:pPr>
            <w:r w:rsidRPr="00B45014">
              <w:t>Bait 1</w:t>
            </w:r>
          </w:p>
        </w:tc>
        <w:tc>
          <w:tcPr>
            <w:tcW w:w="1750" w:type="dxa"/>
            <w:shd w:val="clear" w:color="auto" w:fill="FBE4D5" w:themeFill="accent2" w:themeFillTint="33"/>
          </w:tcPr>
          <w:p w:rsidR="009D669C" w:rsidRPr="00B45014" w:rsidRDefault="009D669C" w:rsidP="004F70F1">
            <w:pPr>
              <w:pStyle w:val="tekst"/>
            </w:pPr>
            <w:r w:rsidRPr="00B45014">
              <w:t>Bait 2</w:t>
            </w:r>
          </w:p>
        </w:tc>
        <w:tc>
          <w:tcPr>
            <w:tcW w:w="1749" w:type="dxa"/>
            <w:shd w:val="clear" w:color="auto" w:fill="FBE4D5" w:themeFill="accent2" w:themeFillTint="33"/>
          </w:tcPr>
          <w:p w:rsidR="009D669C" w:rsidRPr="00B45014" w:rsidRDefault="009D669C" w:rsidP="004F70F1">
            <w:pPr>
              <w:pStyle w:val="tekst"/>
            </w:pPr>
            <w:r w:rsidRPr="00B45014">
              <w:t>Bait 3</w:t>
            </w:r>
          </w:p>
        </w:tc>
        <w:tc>
          <w:tcPr>
            <w:tcW w:w="1750" w:type="dxa"/>
            <w:shd w:val="clear" w:color="auto" w:fill="FBE4D5" w:themeFill="accent2" w:themeFillTint="33"/>
          </w:tcPr>
          <w:p w:rsidR="009D669C" w:rsidRPr="00B45014" w:rsidRDefault="009D669C" w:rsidP="004F70F1">
            <w:pPr>
              <w:pStyle w:val="tekst"/>
            </w:pPr>
            <w:r w:rsidRPr="00B45014">
              <w:t>…</w:t>
            </w:r>
          </w:p>
        </w:tc>
        <w:tc>
          <w:tcPr>
            <w:tcW w:w="1750" w:type="dxa"/>
            <w:shd w:val="clear" w:color="auto" w:fill="FBE4D5" w:themeFill="accent2" w:themeFillTint="33"/>
          </w:tcPr>
          <w:p w:rsidR="009D669C" w:rsidRPr="00B45014" w:rsidRDefault="009D669C" w:rsidP="004F70F1">
            <w:pPr>
              <w:pStyle w:val="tekst"/>
            </w:pPr>
            <w:r w:rsidRPr="00B45014">
              <w:t>Bait (n + 2)</w:t>
            </w:r>
          </w:p>
        </w:tc>
      </w:tr>
      <w:tr w:rsidR="009D669C" w:rsidRPr="00B45014" w:rsidTr="004F70F1">
        <w:tc>
          <w:tcPr>
            <w:tcW w:w="1749" w:type="dxa"/>
          </w:tcPr>
          <w:p w:rsidR="009D669C" w:rsidRPr="00B45014" w:rsidRDefault="007674EC" w:rsidP="004F70F1">
            <w:pPr>
              <w:pStyle w:val="tekst"/>
            </w:pPr>
            <w:r>
              <w:t>Algusb</w:t>
            </w:r>
            <w:r w:rsidR="009D669C" w:rsidRPr="00B45014">
              <w:t>ait</w:t>
            </w:r>
          </w:p>
        </w:tc>
        <w:tc>
          <w:tcPr>
            <w:tcW w:w="1750" w:type="dxa"/>
          </w:tcPr>
          <w:p w:rsidR="009D669C" w:rsidRPr="00B45014" w:rsidRDefault="009D669C" w:rsidP="004F70F1">
            <w:pPr>
              <w:pStyle w:val="tekst"/>
            </w:pPr>
            <w:r w:rsidRPr="00B45014">
              <w:t>Pikkus</w:t>
            </w:r>
          </w:p>
        </w:tc>
        <w:tc>
          <w:tcPr>
            <w:tcW w:w="1749" w:type="dxa"/>
          </w:tcPr>
          <w:p w:rsidR="009D669C" w:rsidRPr="00B45014" w:rsidRDefault="009D669C" w:rsidP="004F70F1">
            <w:pPr>
              <w:pStyle w:val="tekst"/>
            </w:pPr>
            <w:r w:rsidRPr="00B45014">
              <w:t>Andmed 1</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Andmed n</w:t>
            </w:r>
          </w:p>
        </w:tc>
      </w:tr>
      <w:tr w:rsidR="009D669C" w:rsidRPr="00B45014" w:rsidTr="004F70F1">
        <w:tc>
          <w:tcPr>
            <w:tcW w:w="1749" w:type="dxa"/>
          </w:tcPr>
          <w:p w:rsidR="009D669C" w:rsidRPr="00B45014" w:rsidRDefault="009D669C" w:rsidP="004F70F1">
            <w:pPr>
              <w:pStyle w:val="tekst"/>
            </w:pPr>
            <w:r w:rsidRPr="00B45014">
              <w:t>0xBB</w:t>
            </w:r>
          </w:p>
        </w:tc>
        <w:tc>
          <w:tcPr>
            <w:tcW w:w="1750" w:type="dxa"/>
          </w:tcPr>
          <w:p w:rsidR="009D669C" w:rsidRPr="00B45014" w:rsidRDefault="009D669C" w:rsidP="004F70F1">
            <w:pPr>
              <w:pStyle w:val="tekst"/>
            </w:pPr>
            <w:r w:rsidRPr="00B45014">
              <w:t>&lt;..&gt;</w:t>
            </w:r>
          </w:p>
        </w:tc>
        <w:tc>
          <w:tcPr>
            <w:tcW w:w="1749" w:type="dxa"/>
          </w:tcPr>
          <w:p w:rsidR="009D669C" w:rsidRPr="00B45014" w:rsidRDefault="009D669C" w:rsidP="004F70F1">
            <w:pPr>
              <w:pStyle w:val="tekst"/>
            </w:pPr>
            <w:r w:rsidRPr="00B45014">
              <w:t>&lt;..&gt;</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&lt;..&gt;</w:t>
            </w:r>
          </w:p>
        </w:tc>
      </w:tr>
    </w:tbl>
    <w:p w:rsidR="006837F1" w:rsidRPr="00B45014" w:rsidRDefault="006837F1" w:rsidP="006837F1">
      <w:pPr>
        <w:rPr>
          <w:rFonts w:cs="Arial"/>
          <w:szCs w:val="26"/>
        </w:rPr>
      </w:pPr>
    </w:p>
    <w:p w:rsidR="00176943" w:rsidRPr="00B45014" w:rsidRDefault="009D669C" w:rsidP="00BF0F22">
      <w:pPr>
        <w:pStyle w:val="Heading4"/>
        <w:rPr>
          <w:lang w:val="et-EE"/>
        </w:rPr>
      </w:pPr>
      <w:r w:rsidRPr="00B45014">
        <w:rPr>
          <w:lang w:val="et-EE"/>
        </w:rPr>
        <w:t>Nurjunud lugemine</w:t>
      </w:r>
    </w:p>
    <w:p w:rsidR="00E612FE" w:rsidRPr="00B45014" w:rsidRDefault="009D669C" w:rsidP="006837F1">
      <w:pPr>
        <w:pStyle w:val="BodyText"/>
      </w:pPr>
      <w:r w:rsidRPr="00B45014">
        <w:t>Juhul kui lugemine</w:t>
      </w:r>
      <w:r w:rsidR="00946BE6" w:rsidRPr="00B45014">
        <w:t xml:space="preserve"> nurjus algab esimene bait 0xEE’</w:t>
      </w:r>
      <w:r w:rsidR="006837F1" w:rsidRPr="00B45014">
        <w:t xml:space="preserve">ga. Järgnev bait annab mõista, mis </w:t>
      </w:r>
      <w:r w:rsidR="00590E31" w:rsidRPr="00B45014">
        <w:t xml:space="preserve">veaga on </w:t>
      </w:r>
      <w:r w:rsidR="006837F1" w:rsidRPr="00B45014">
        <w:t>tegu.</w:t>
      </w:r>
      <w:r w:rsidRPr="00B45014">
        <w:t xml:space="preserve"> </w:t>
      </w:r>
      <w:r w:rsidR="006837F1" w:rsidRPr="00B45014">
        <w:t xml:space="preserve">Registrist lugemise </w:t>
      </w:r>
      <w:r w:rsidR="002B44B6" w:rsidRPr="00B45014">
        <w:t>veateade on kujutatud tabelis 7.</w:t>
      </w:r>
    </w:p>
    <w:p w:rsidR="00005346" w:rsidRPr="00B45014" w:rsidRDefault="00005346" w:rsidP="00005346">
      <w:pPr>
        <w:pStyle w:val="Caption"/>
        <w:keepNext/>
      </w:pPr>
      <w:bookmarkStart w:id="92" w:name="_Toc483163101"/>
      <w:r w:rsidRPr="00B45014">
        <w:t xml:space="preserve">Tabel </w:t>
      </w:r>
      <w:fldSimple w:instr=" SEQ Tabel \* ARABIC ">
        <w:r w:rsidR="0053376C">
          <w:rPr>
            <w:noProof/>
          </w:rPr>
          <w:t>7</w:t>
        </w:r>
      </w:fldSimple>
      <w:r w:rsidRPr="00B45014">
        <w:t xml:space="preserve"> - Registrist lugemise veateade</w:t>
      </w:r>
      <w:bookmarkEnd w:id="92"/>
    </w:p>
    <w:tbl>
      <w:tblPr>
        <w:tblStyle w:val="TableGrid"/>
        <w:tblW w:w="8748" w:type="dxa"/>
        <w:tblLook w:val="04A0" w:firstRow="1" w:lastRow="0" w:firstColumn="1" w:lastColumn="0" w:noHBand="0" w:noVBand="1"/>
      </w:tblPr>
      <w:tblGrid>
        <w:gridCol w:w="2083"/>
        <w:gridCol w:w="6665"/>
      </w:tblGrid>
      <w:tr w:rsidR="00E612FE" w:rsidRPr="00B45014" w:rsidTr="004F70F1">
        <w:tc>
          <w:tcPr>
            <w:tcW w:w="2083" w:type="dxa"/>
            <w:shd w:val="clear" w:color="auto" w:fill="FBE4D5" w:themeFill="accent2" w:themeFillTint="33"/>
          </w:tcPr>
          <w:p w:rsidR="00E612FE" w:rsidRPr="00B45014" w:rsidRDefault="00E612FE" w:rsidP="004F70F1">
            <w:pPr>
              <w:pStyle w:val="tekst"/>
            </w:pPr>
            <w:r w:rsidRPr="00B45014">
              <w:t>Bait 1</w:t>
            </w:r>
          </w:p>
        </w:tc>
        <w:tc>
          <w:tcPr>
            <w:tcW w:w="6665" w:type="dxa"/>
            <w:shd w:val="clear" w:color="auto" w:fill="FBE4D5" w:themeFill="accent2" w:themeFillTint="33"/>
          </w:tcPr>
          <w:p w:rsidR="00E612FE" w:rsidRPr="00B45014" w:rsidRDefault="00E612FE" w:rsidP="004F70F1">
            <w:pPr>
              <w:pStyle w:val="tekst"/>
            </w:pPr>
            <w:r w:rsidRPr="00B45014">
              <w:t>Bait 2</w:t>
            </w:r>
          </w:p>
        </w:tc>
      </w:tr>
      <w:tr w:rsidR="00E612FE" w:rsidRPr="00B45014" w:rsidTr="00CA286D">
        <w:tc>
          <w:tcPr>
            <w:tcW w:w="2083" w:type="dxa"/>
          </w:tcPr>
          <w:p w:rsidR="00E612FE" w:rsidRPr="00B45014" w:rsidRDefault="002B44B6" w:rsidP="004F70F1">
            <w:pPr>
              <w:pStyle w:val="tekst"/>
            </w:pPr>
            <w:r w:rsidRPr="00B45014">
              <w:t>A</w:t>
            </w:r>
            <w:r w:rsidR="00E612FE" w:rsidRPr="00B45014">
              <w:t>lgusbait</w:t>
            </w:r>
          </w:p>
        </w:tc>
        <w:tc>
          <w:tcPr>
            <w:tcW w:w="6665" w:type="dxa"/>
          </w:tcPr>
          <w:p w:rsidR="00E612FE" w:rsidRPr="00B45014" w:rsidRDefault="00E612FE" w:rsidP="004F70F1">
            <w:pPr>
              <w:pStyle w:val="tekst"/>
            </w:pPr>
            <w:r w:rsidRPr="00B45014">
              <w:t>Staatus</w:t>
            </w:r>
          </w:p>
        </w:tc>
      </w:tr>
      <w:tr w:rsidR="00E612FE" w:rsidRPr="00B45014" w:rsidTr="00CA286D">
        <w:tc>
          <w:tcPr>
            <w:tcW w:w="2083" w:type="dxa"/>
          </w:tcPr>
          <w:p w:rsidR="00E612FE" w:rsidRPr="00B45014" w:rsidRDefault="00E612FE" w:rsidP="004F70F1">
            <w:pPr>
              <w:pStyle w:val="tekst"/>
            </w:pPr>
            <w:r w:rsidRPr="00B45014">
              <w:t>0xEE</w:t>
            </w:r>
          </w:p>
        </w:tc>
        <w:tc>
          <w:tcPr>
            <w:tcW w:w="6665" w:type="dxa"/>
          </w:tcPr>
          <w:p w:rsidR="00E612FE" w:rsidRPr="00B45014" w:rsidRDefault="00E612FE" w:rsidP="004F70F1">
            <w:pPr>
              <w:pStyle w:val="tekst"/>
            </w:pPr>
            <w:r w:rsidRPr="00B45014">
              <w:t>0x02: Lugemine nurjus</w:t>
            </w:r>
          </w:p>
          <w:p w:rsidR="00E612FE" w:rsidRPr="00B45014" w:rsidRDefault="007674EC" w:rsidP="004F70F1">
            <w:pPr>
              <w:pStyle w:val="tekst"/>
            </w:pPr>
            <w:r>
              <w:t>0x04: Vale Registri</w:t>
            </w:r>
            <w:r w:rsidR="00E612FE" w:rsidRPr="00B45014">
              <w:t>aadress</w:t>
            </w:r>
          </w:p>
          <w:p w:rsidR="00E612FE" w:rsidRPr="00B45014" w:rsidRDefault="00E612FE" w:rsidP="004F70F1">
            <w:pPr>
              <w:pStyle w:val="tekst"/>
            </w:pPr>
            <w:r w:rsidRPr="00B45014">
              <w:t>0x05: Registri kirjutamine väljalülitud</w:t>
            </w:r>
          </w:p>
          <w:p w:rsidR="00E612FE" w:rsidRPr="00B45014" w:rsidRDefault="007674EC" w:rsidP="004F70F1">
            <w:pPr>
              <w:pStyle w:val="tekst"/>
            </w:pPr>
            <w:r>
              <w:t>0x06: Vale algus</w:t>
            </w:r>
            <w:r w:rsidR="00E612FE" w:rsidRPr="00B45014">
              <w:t>bait</w:t>
            </w:r>
          </w:p>
          <w:p w:rsidR="00E612FE" w:rsidRPr="00B45014" w:rsidRDefault="00E612FE" w:rsidP="004F70F1">
            <w:pPr>
              <w:pStyle w:val="tekst"/>
            </w:pPr>
            <w:r w:rsidRPr="00B45014">
              <w:t>0x07: Siini ülekoormuse viga</w:t>
            </w:r>
          </w:p>
          <w:p w:rsidR="00E612FE" w:rsidRPr="00B45014" w:rsidRDefault="00E612FE" w:rsidP="004F70F1">
            <w:pPr>
              <w:pStyle w:val="tekst"/>
            </w:pPr>
            <w:r w:rsidRPr="00B45014">
              <w:t>0x08: Maksimaalse pikkuse viga</w:t>
            </w:r>
          </w:p>
          <w:p w:rsidR="00E612FE" w:rsidRPr="00B45014" w:rsidRDefault="00E612FE" w:rsidP="004F70F1">
            <w:pPr>
              <w:pStyle w:val="tekst"/>
            </w:pPr>
            <w:r w:rsidRPr="00B45014">
              <w:t>0x09: Minimaalse pikkuse viga</w:t>
            </w:r>
          </w:p>
          <w:p w:rsidR="00E612FE" w:rsidRPr="00B45014" w:rsidRDefault="00E612FE" w:rsidP="004F70F1">
            <w:pPr>
              <w:pStyle w:val="tekst"/>
            </w:pPr>
            <w:r w:rsidRPr="00B45014">
              <w:t>0x0A:Vastuvõetud märgi taimaut</w:t>
            </w:r>
          </w:p>
        </w:tc>
      </w:tr>
    </w:tbl>
    <w:p w:rsidR="00F244D3" w:rsidRPr="00B45014" w:rsidRDefault="002B4EB0" w:rsidP="00F244D3">
      <w:pPr>
        <w:pStyle w:val="Heading3"/>
      </w:pPr>
      <w:bookmarkStart w:id="93" w:name="_Toc483153946"/>
      <w:bookmarkStart w:id="94" w:name="_Toc483163031"/>
      <w:r>
        <w:lastRenderedPageBreak/>
        <w:t>Andmete k</w:t>
      </w:r>
      <w:r w:rsidR="006A36BE" w:rsidRPr="00B45014">
        <w:t>irjutamine</w:t>
      </w:r>
      <w:bookmarkEnd w:id="93"/>
      <w:bookmarkEnd w:id="94"/>
    </w:p>
    <w:p w:rsidR="006C411B" w:rsidRDefault="007E04CD" w:rsidP="006A36BE">
      <w:pPr>
        <w:pStyle w:val="tekst"/>
      </w:pPr>
      <w:r w:rsidRPr="00B45014">
        <w:t>Nagu eelnevalt mainitud</w:t>
      </w:r>
      <w:r w:rsidR="009C24E6" w:rsidRPr="00B45014">
        <w:t>,</w:t>
      </w:r>
      <w:r w:rsidRPr="00B45014">
        <w:t xml:space="preserve"> </w:t>
      </w:r>
      <w:r w:rsidR="009C24E6" w:rsidRPr="00B45014">
        <w:t>määrab</w:t>
      </w:r>
      <w:r w:rsidRPr="00B45014">
        <w:t xml:space="preserve"> teine bait,</w:t>
      </w:r>
      <w:r w:rsidR="006A36BE" w:rsidRPr="00B45014">
        <w:t xml:space="preserve"> et tegu on kirjutamisega.</w:t>
      </w:r>
      <w:r w:rsidRPr="00B45014">
        <w:t xml:space="preserve"> Kirjutamisel on teise baidi sisuks 0x00.</w:t>
      </w:r>
      <w:r w:rsidR="006A36BE" w:rsidRPr="00B45014">
        <w:t xml:space="preserve"> Kirjutada võib maksimaalselt 128 baiti andmeid.</w:t>
      </w:r>
      <w:r w:rsidRPr="00B45014">
        <w:t xml:space="preserve"> </w:t>
      </w:r>
      <w:r w:rsidR="00717AB4">
        <w:t>Süsteemiseadete muutmiseks</w:t>
      </w:r>
      <w:r w:rsidR="006C411B">
        <w:t xml:space="preserve"> tuleb</w:t>
      </w:r>
      <w:r w:rsidR="00717AB4">
        <w:t xml:space="preserve"> kirjutamisel</w:t>
      </w:r>
      <w:r w:rsidR="006C411B">
        <w:t xml:space="preserve"> veenduda, et sensor on viidud konfiguratsiooniseadete režiimi. </w:t>
      </w:r>
    </w:p>
    <w:p w:rsidR="006A36BE" w:rsidRPr="00B45014" w:rsidRDefault="007E04CD" w:rsidP="006A36BE">
      <w:pPr>
        <w:pStyle w:val="tekst"/>
      </w:pPr>
      <w:r w:rsidRPr="00B45014">
        <w:t>K</w:t>
      </w:r>
      <w:r w:rsidR="006A36BE" w:rsidRPr="00B45014">
        <w:t xml:space="preserve">ui on vaja </w:t>
      </w:r>
      <w:r w:rsidRPr="00B45014">
        <w:t>kirjutada</w:t>
      </w:r>
      <w:r w:rsidR="006A36BE" w:rsidRPr="00B45014">
        <w:t xml:space="preserve"> kiirendusanduri</w:t>
      </w:r>
      <w:r w:rsidRPr="00B45014">
        <w:t xml:space="preserve"> kalibreerimiseks</w:t>
      </w:r>
      <w:r w:rsidR="006A36BE" w:rsidRPr="00B45014">
        <w:t xml:space="preserve"> X, Y, Z </w:t>
      </w:r>
      <w:r w:rsidR="00E3092A">
        <w:t>koordinaatide</w:t>
      </w:r>
      <w:r w:rsidRPr="00B45014">
        <w:t xml:space="preserve"> nihe</w:t>
      </w:r>
      <w:r w:rsidR="006A36BE" w:rsidRPr="00B45014">
        <w:t>. Saab seda teha</w:t>
      </w:r>
      <w:r w:rsidRPr="00B45014">
        <w:t xml:space="preserve"> sarnaselt lugemisega. Kas</w:t>
      </w:r>
      <w:r w:rsidR="006A36BE" w:rsidRPr="00B45014">
        <w:t xml:space="preserve"> </w:t>
      </w:r>
      <w:r w:rsidR="00BE25E5" w:rsidRPr="00B45014">
        <w:t>ühe</w:t>
      </w:r>
      <w:r w:rsidR="006A36BE" w:rsidRPr="00B45014">
        <w:t xml:space="preserve"> päringuga või </w:t>
      </w:r>
      <w:r w:rsidR="00BE25E5" w:rsidRPr="00B45014">
        <w:t>mitme</w:t>
      </w:r>
      <w:r w:rsidR="006A36BE" w:rsidRPr="00B45014">
        <w:t xml:space="preserve"> päringuga. </w:t>
      </w:r>
    </w:p>
    <w:p w:rsidR="00C91797" w:rsidRPr="00B45014" w:rsidRDefault="007E04CD" w:rsidP="00BE25E5">
      <w:pPr>
        <w:pStyle w:val="tekst"/>
      </w:pPr>
      <w:r w:rsidRPr="00B45014">
        <w:t>Samamoodi nagu lugemisel tuleb kirjutamisel näidata neljanda baidiga, et soovitakse kirjutada 6 baiti. Kolmas bait peab viitama registri X koordinaadi LSB nihke registri</w:t>
      </w:r>
      <w:r w:rsidR="00C91797" w:rsidRPr="00B45014">
        <w:t xml:space="preserve"> aadressile.</w:t>
      </w:r>
    </w:p>
    <w:p w:rsidR="006A36BE" w:rsidRPr="00B45014" w:rsidRDefault="00BE25E5" w:rsidP="00BE25E5">
      <w:pPr>
        <w:pStyle w:val="tekst"/>
      </w:pPr>
      <w:r w:rsidRPr="00B45014">
        <w:t>Mõistlikum on seda teha ühe päringuga, sellisel juhul on vigaste andmete tõenäosus väiksem. Kirjutamise päring on näidatud tabel</w:t>
      </w:r>
      <w:r w:rsidR="00946BE6" w:rsidRPr="00B45014">
        <w:t xml:space="preserve">is </w:t>
      </w:r>
      <w:r w:rsidR="00AB4C5E" w:rsidRPr="00B45014">
        <w:t>8</w:t>
      </w:r>
      <w:r w:rsidRPr="00B45014">
        <w:t>.</w:t>
      </w:r>
    </w:p>
    <w:p w:rsidR="00825BA0" w:rsidRPr="00B45014" w:rsidRDefault="00825BA0" w:rsidP="00825BA0">
      <w:pPr>
        <w:pStyle w:val="Caption"/>
        <w:keepNext/>
      </w:pPr>
      <w:bookmarkStart w:id="95" w:name="_Toc483163102"/>
      <w:r w:rsidRPr="00B45014">
        <w:t xml:space="preserve">Tabel </w:t>
      </w:r>
      <w:fldSimple w:instr=" SEQ Tabel \* ARABIC ">
        <w:r w:rsidR="0053376C">
          <w:rPr>
            <w:noProof/>
          </w:rPr>
          <w:t>8</w:t>
        </w:r>
      </w:fldSimple>
      <w:r w:rsidRPr="00B45014">
        <w:t xml:space="preserve"> - Kirjutamine</w:t>
      </w:r>
      <w:bookmarkEnd w:id="95"/>
    </w:p>
    <w:tbl>
      <w:tblPr>
        <w:tblStyle w:val="TableGrid"/>
        <w:tblW w:w="8957" w:type="dxa"/>
        <w:tblLayout w:type="fixed"/>
        <w:tblLook w:val="04A0" w:firstRow="1" w:lastRow="0" w:firstColumn="1" w:lastColumn="0" w:noHBand="0" w:noVBand="1"/>
      </w:tblPr>
      <w:tblGrid>
        <w:gridCol w:w="1370"/>
        <w:gridCol w:w="1376"/>
        <w:gridCol w:w="1728"/>
        <w:gridCol w:w="1083"/>
        <w:gridCol w:w="1372"/>
        <w:gridCol w:w="576"/>
        <w:gridCol w:w="1452"/>
      </w:tblGrid>
      <w:tr w:rsidR="00825BA0" w:rsidRPr="00B45014" w:rsidTr="00DA7895">
        <w:tc>
          <w:tcPr>
            <w:tcW w:w="1370" w:type="dxa"/>
            <w:shd w:val="clear" w:color="auto" w:fill="FBE4D5" w:themeFill="accent2" w:themeFillTint="33"/>
          </w:tcPr>
          <w:p w:rsidR="00825BA0" w:rsidRPr="00B45014" w:rsidRDefault="00825BA0" w:rsidP="004F70F1">
            <w:pPr>
              <w:pStyle w:val="tekst"/>
            </w:pPr>
            <w:r w:rsidRPr="00B45014">
              <w:t>Bait 1</w:t>
            </w:r>
          </w:p>
        </w:tc>
        <w:tc>
          <w:tcPr>
            <w:tcW w:w="1376" w:type="dxa"/>
            <w:shd w:val="clear" w:color="auto" w:fill="FBE4D5" w:themeFill="accent2" w:themeFillTint="33"/>
          </w:tcPr>
          <w:p w:rsidR="00825BA0" w:rsidRPr="00B45014" w:rsidRDefault="00825BA0" w:rsidP="004F70F1">
            <w:pPr>
              <w:pStyle w:val="tekst"/>
            </w:pPr>
            <w:r w:rsidRPr="00B45014">
              <w:t>Bait 2</w:t>
            </w:r>
          </w:p>
        </w:tc>
        <w:tc>
          <w:tcPr>
            <w:tcW w:w="1728" w:type="dxa"/>
            <w:shd w:val="clear" w:color="auto" w:fill="FBE4D5" w:themeFill="accent2" w:themeFillTint="33"/>
          </w:tcPr>
          <w:p w:rsidR="00825BA0" w:rsidRPr="00B45014" w:rsidRDefault="00825BA0" w:rsidP="004F70F1">
            <w:pPr>
              <w:pStyle w:val="tekst"/>
            </w:pPr>
            <w:r w:rsidRPr="00B45014">
              <w:t>Bait 3</w:t>
            </w:r>
          </w:p>
        </w:tc>
        <w:tc>
          <w:tcPr>
            <w:tcW w:w="1083" w:type="dxa"/>
            <w:shd w:val="clear" w:color="auto" w:fill="FBE4D5" w:themeFill="accent2" w:themeFillTint="33"/>
          </w:tcPr>
          <w:p w:rsidR="00825BA0" w:rsidRPr="00B45014" w:rsidRDefault="00825BA0" w:rsidP="004F70F1">
            <w:pPr>
              <w:pStyle w:val="tekst"/>
            </w:pPr>
            <w:r w:rsidRPr="00B45014">
              <w:t>Bait 4</w:t>
            </w:r>
          </w:p>
        </w:tc>
        <w:tc>
          <w:tcPr>
            <w:tcW w:w="1372" w:type="dxa"/>
            <w:shd w:val="clear" w:color="auto" w:fill="FBE4D5" w:themeFill="accent2" w:themeFillTint="33"/>
          </w:tcPr>
          <w:p w:rsidR="00825BA0" w:rsidRPr="00B45014" w:rsidRDefault="00825BA0" w:rsidP="004F70F1">
            <w:pPr>
              <w:pStyle w:val="tekst"/>
            </w:pPr>
            <w:r w:rsidRPr="00B45014">
              <w:t>Bait 5</w:t>
            </w:r>
          </w:p>
        </w:tc>
        <w:tc>
          <w:tcPr>
            <w:tcW w:w="576" w:type="dxa"/>
            <w:shd w:val="clear" w:color="auto" w:fill="FBE4D5" w:themeFill="accent2" w:themeFillTint="33"/>
          </w:tcPr>
          <w:p w:rsidR="00825BA0" w:rsidRPr="00B45014" w:rsidRDefault="00825BA0" w:rsidP="004F70F1">
            <w:pPr>
              <w:pStyle w:val="tekst"/>
            </w:pPr>
            <w:r w:rsidRPr="00B45014">
              <w:t>…</w:t>
            </w:r>
          </w:p>
        </w:tc>
        <w:tc>
          <w:tcPr>
            <w:tcW w:w="1452" w:type="dxa"/>
            <w:shd w:val="clear" w:color="auto" w:fill="FBE4D5" w:themeFill="accent2" w:themeFillTint="33"/>
          </w:tcPr>
          <w:p w:rsidR="00825BA0" w:rsidRPr="00B45014" w:rsidRDefault="00825BA0" w:rsidP="004F70F1">
            <w:pPr>
              <w:pStyle w:val="tekst"/>
            </w:pPr>
            <w:r w:rsidRPr="00B45014">
              <w:t>Bait (n + 4)</w:t>
            </w:r>
          </w:p>
        </w:tc>
      </w:tr>
      <w:tr w:rsidR="00825BA0" w:rsidRPr="00B45014" w:rsidTr="00DA7895">
        <w:tc>
          <w:tcPr>
            <w:tcW w:w="1370" w:type="dxa"/>
          </w:tcPr>
          <w:p w:rsidR="00825BA0" w:rsidRPr="00B45014" w:rsidRDefault="000F0881" w:rsidP="004F70F1">
            <w:pPr>
              <w:pStyle w:val="tekst"/>
            </w:pPr>
            <w:r>
              <w:t>Algusb</w:t>
            </w:r>
            <w:r w:rsidR="00825BA0" w:rsidRPr="00B45014">
              <w:t>ait</w:t>
            </w:r>
          </w:p>
        </w:tc>
        <w:tc>
          <w:tcPr>
            <w:tcW w:w="1376" w:type="dxa"/>
          </w:tcPr>
          <w:p w:rsidR="00825BA0" w:rsidRPr="00B45014" w:rsidRDefault="00825BA0" w:rsidP="004F70F1">
            <w:pPr>
              <w:pStyle w:val="tekst"/>
            </w:pPr>
            <w:r w:rsidRPr="00B45014">
              <w:t>Kirjutamine</w:t>
            </w:r>
          </w:p>
        </w:tc>
        <w:tc>
          <w:tcPr>
            <w:tcW w:w="1728" w:type="dxa"/>
          </w:tcPr>
          <w:p w:rsidR="00825BA0" w:rsidRPr="00B45014" w:rsidRDefault="009B2240" w:rsidP="004F70F1">
            <w:pPr>
              <w:pStyle w:val="tekst"/>
            </w:pPr>
            <w:r>
              <w:t>Registri</w:t>
            </w:r>
            <w:r w:rsidR="00825BA0" w:rsidRPr="00B45014">
              <w:t>aadress</w:t>
            </w:r>
          </w:p>
        </w:tc>
        <w:tc>
          <w:tcPr>
            <w:tcW w:w="1083" w:type="dxa"/>
          </w:tcPr>
          <w:p w:rsidR="00825BA0" w:rsidRPr="00B45014" w:rsidRDefault="00825BA0" w:rsidP="004F70F1">
            <w:pPr>
              <w:pStyle w:val="tekst"/>
            </w:pPr>
            <w:r w:rsidRPr="00B45014">
              <w:t>Pikkus</w:t>
            </w:r>
          </w:p>
        </w:tc>
        <w:tc>
          <w:tcPr>
            <w:tcW w:w="1372" w:type="dxa"/>
          </w:tcPr>
          <w:p w:rsidR="00825BA0" w:rsidRPr="00B45014" w:rsidRDefault="00825BA0" w:rsidP="004F70F1">
            <w:pPr>
              <w:pStyle w:val="tekst"/>
            </w:pPr>
            <w:r w:rsidRPr="00B45014">
              <w:t>Andmed 1</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Andmed n</w:t>
            </w:r>
          </w:p>
        </w:tc>
      </w:tr>
      <w:tr w:rsidR="00825BA0" w:rsidRPr="00B45014" w:rsidTr="00DA7895">
        <w:tc>
          <w:tcPr>
            <w:tcW w:w="1370" w:type="dxa"/>
          </w:tcPr>
          <w:p w:rsidR="00825BA0" w:rsidRPr="00B45014" w:rsidRDefault="00825BA0" w:rsidP="004F70F1">
            <w:pPr>
              <w:pStyle w:val="tekst"/>
            </w:pPr>
            <w:r w:rsidRPr="00B45014">
              <w:t>0xAA</w:t>
            </w:r>
          </w:p>
        </w:tc>
        <w:tc>
          <w:tcPr>
            <w:tcW w:w="1376" w:type="dxa"/>
          </w:tcPr>
          <w:p w:rsidR="00825BA0" w:rsidRPr="00B45014" w:rsidRDefault="00825BA0" w:rsidP="004F70F1">
            <w:pPr>
              <w:pStyle w:val="tekst"/>
            </w:pPr>
            <w:r w:rsidRPr="00B45014">
              <w:t>0x00</w:t>
            </w:r>
          </w:p>
        </w:tc>
        <w:tc>
          <w:tcPr>
            <w:tcW w:w="1728" w:type="dxa"/>
          </w:tcPr>
          <w:p w:rsidR="00825BA0" w:rsidRPr="00B45014" w:rsidRDefault="00825BA0" w:rsidP="004F70F1">
            <w:pPr>
              <w:pStyle w:val="tekst"/>
            </w:pPr>
            <w:r w:rsidRPr="00B45014">
              <w:t>&lt;..&gt;</w:t>
            </w:r>
          </w:p>
        </w:tc>
        <w:tc>
          <w:tcPr>
            <w:tcW w:w="1083" w:type="dxa"/>
          </w:tcPr>
          <w:p w:rsidR="00825BA0" w:rsidRPr="00B45014" w:rsidRDefault="00825BA0" w:rsidP="004F70F1">
            <w:pPr>
              <w:pStyle w:val="tekst"/>
            </w:pPr>
            <w:r w:rsidRPr="00B45014">
              <w:t>&lt;..&gt;</w:t>
            </w:r>
          </w:p>
        </w:tc>
        <w:tc>
          <w:tcPr>
            <w:tcW w:w="1372" w:type="dxa"/>
          </w:tcPr>
          <w:p w:rsidR="00825BA0" w:rsidRPr="00B45014" w:rsidRDefault="00825BA0" w:rsidP="004F70F1">
            <w:pPr>
              <w:pStyle w:val="tekst"/>
            </w:pPr>
            <w:r w:rsidRPr="00B45014">
              <w:t>&lt;..&gt;</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&lt;..&gt;</w:t>
            </w:r>
          </w:p>
        </w:tc>
      </w:tr>
    </w:tbl>
    <w:p w:rsidR="00BD492B" w:rsidRPr="00B45014" w:rsidRDefault="00BD492B" w:rsidP="00BD492B">
      <w:pPr>
        <w:rPr>
          <w:szCs w:val="20"/>
        </w:rPr>
      </w:pPr>
      <w:r w:rsidRPr="00B45014">
        <w:br w:type="page"/>
      </w:r>
    </w:p>
    <w:p w:rsidR="00BD492B" w:rsidRPr="00B45014" w:rsidRDefault="00BD492B" w:rsidP="00825BA0">
      <w:pPr>
        <w:pStyle w:val="Heading4"/>
        <w:spacing w:before="240"/>
        <w:ind w:left="862" w:hanging="862"/>
        <w:rPr>
          <w:lang w:val="et-EE"/>
        </w:rPr>
      </w:pPr>
      <w:r w:rsidRPr="00B45014">
        <w:rPr>
          <w:lang w:val="et-EE"/>
        </w:rPr>
        <w:lastRenderedPageBreak/>
        <w:t>K</w:t>
      </w:r>
      <w:r w:rsidR="00825BA0" w:rsidRPr="00B45014">
        <w:rPr>
          <w:lang w:val="et-EE"/>
        </w:rPr>
        <w:t>irjutami</w:t>
      </w:r>
      <w:r w:rsidRPr="00B45014">
        <w:rPr>
          <w:lang w:val="et-EE"/>
        </w:rPr>
        <w:t>se vastus</w:t>
      </w:r>
    </w:p>
    <w:p w:rsidR="00EB52E7" w:rsidRPr="00B45014" w:rsidRDefault="00BD492B" w:rsidP="00EB52E7">
      <w:pPr>
        <w:pStyle w:val="tekst"/>
      </w:pPr>
      <w:r w:rsidRPr="00B45014">
        <w:t>Erinevalt lugemisest on kirjutamisel kinnituseks vaid üks vastus. Õnnestumise või nurjumise korral saadetakse 2 baiti</w:t>
      </w:r>
      <w:r w:rsidR="00222640" w:rsidRPr="00B45014">
        <w:t>, millest esimene on</w:t>
      </w:r>
      <w:r w:rsidR="0009088D" w:rsidRPr="00B45014">
        <w:t xml:space="preserve"> nagu nurjunud lugemise korral (0xEE)</w:t>
      </w:r>
      <w:r w:rsidR="00222640" w:rsidRPr="00B45014">
        <w:t>.</w:t>
      </w:r>
      <w:r w:rsidRPr="00B45014">
        <w:t xml:space="preserve"> Eristamis</w:t>
      </w:r>
      <w:r w:rsidR="0079761C">
        <w:t>eks peab vaatama teise</w:t>
      </w:r>
      <w:r w:rsidR="00EB52E7" w:rsidRPr="00B45014">
        <w:t xml:space="preserve"> baidi sisu.</w:t>
      </w:r>
    </w:p>
    <w:p w:rsidR="00BD492B" w:rsidRPr="00B45014" w:rsidRDefault="00BD492B" w:rsidP="00960CDA">
      <w:pPr>
        <w:pStyle w:val="tekst"/>
        <w:spacing w:after="0"/>
      </w:pPr>
      <w:r w:rsidRPr="00B45014">
        <w:t>Kirjutamise õnnestumist kajastab staatus 0x01, t</w:t>
      </w:r>
      <w:r w:rsidR="008A770A">
        <w:t>eistel puhkudel on tegemist vea</w:t>
      </w:r>
      <w:r w:rsidRPr="00B45014">
        <w:t xml:space="preserve">teadetega. </w:t>
      </w:r>
      <w:r w:rsidR="00960CDA" w:rsidRPr="00B45014">
        <w:t xml:space="preserve">Kirjutamise vastus on </w:t>
      </w:r>
      <w:r w:rsidRPr="00B45014">
        <w:t>kujuta</w:t>
      </w:r>
      <w:r w:rsidR="00960CDA" w:rsidRPr="00B45014">
        <w:t xml:space="preserve">tud </w:t>
      </w:r>
      <w:r w:rsidRPr="00B45014">
        <w:t>tabel</w:t>
      </w:r>
      <w:r w:rsidR="004918D8" w:rsidRPr="00B45014">
        <w:t>is</w:t>
      </w:r>
      <w:r w:rsidRPr="00B45014">
        <w:t xml:space="preserve"> </w:t>
      </w:r>
      <w:r w:rsidR="00960CDA" w:rsidRPr="00B45014">
        <w:t>7</w:t>
      </w:r>
      <w:r w:rsidRPr="00B45014">
        <w:t>.</w:t>
      </w:r>
    </w:p>
    <w:p w:rsidR="00BD492B" w:rsidRPr="00B45014" w:rsidRDefault="00BD492B" w:rsidP="00BD492B">
      <w:pPr>
        <w:pStyle w:val="Caption"/>
        <w:keepNext/>
      </w:pPr>
      <w:r w:rsidRPr="00B45014">
        <w:t>Tabel 7 - Kirjutamise vastus</w:t>
      </w:r>
    </w:p>
    <w:tbl>
      <w:tblPr>
        <w:tblStyle w:val="TableGrid"/>
        <w:tblW w:w="8748" w:type="dxa"/>
        <w:tblLook w:val="04A0" w:firstRow="1" w:lastRow="0" w:firstColumn="1" w:lastColumn="0" w:noHBand="0" w:noVBand="1"/>
      </w:tblPr>
      <w:tblGrid>
        <w:gridCol w:w="2083"/>
        <w:gridCol w:w="6665"/>
      </w:tblGrid>
      <w:tr w:rsidR="00BD492B" w:rsidRPr="00B45014" w:rsidTr="004F70F1">
        <w:tc>
          <w:tcPr>
            <w:tcW w:w="2083" w:type="dxa"/>
            <w:shd w:val="clear" w:color="auto" w:fill="FBE4D5" w:themeFill="accent2" w:themeFillTint="33"/>
          </w:tcPr>
          <w:p w:rsidR="00BD492B" w:rsidRPr="00B45014" w:rsidRDefault="00BD492B" w:rsidP="004F70F1">
            <w:pPr>
              <w:pStyle w:val="tekst"/>
            </w:pPr>
            <w:r w:rsidRPr="00B45014">
              <w:t>Bait 1</w:t>
            </w:r>
          </w:p>
        </w:tc>
        <w:tc>
          <w:tcPr>
            <w:tcW w:w="6665" w:type="dxa"/>
            <w:shd w:val="clear" w:color="auto" w:fill="FBE4D5" w:themeFill="accent2" w:themeFillTint="33"/>
          </w:tcPr>
          <w:p w:rsidR="00BD492B" w:rsidRPr="00B45014" w:rsidRDefault="00BD492B" w:rsidP="004F70F1">
            <w:pPr>
              <w:pStyle w:val="tekst"/>
            </w:pPr>
            <w:r w:rsidRPr="00B45014">
              <w:t>Bait 2</w:t>
            </w:r>
          </w:p>
        </w:tc>
      </w:tr>
      <w:tr w:rsidR="00BD492B" w:rsidRPr="00B45014" w:rsidTr="004F70F1">
        <w:tc>
          <w:tcPr>
            <w:tcW w:w="2083" w:type="dxa"/>
          </w:tcPr>
          <w:p w:rsidR="00BD492B" w:rsidRPr="00B45014" w:rsidRDefault="00093BDD" w:rsidP="004F70F1">
            <w:pPr>
              <w:pStyle w:val="tekst"/>
            </w:pPr>
            <w:r>
              <w:t>Vastuse algus</w:t>
            </w:r>
            <w:r w:rsidR="00BD492B" w:rsidRPr="00B45014">
              <w:t>bait</w:t>
            </w:r>
          </w:p>
        </w:tc>
        <w:tc>
          <w:tcPr>
            <w:tcW w:w="6665" w:type="dxa"/>
          </w:tcPr>
          <w:p w:rsidR="00BD492B" w:rsidRPr="00B45014" w:rsidRDefault="00BD492B" w:rsidP="004F70F1">
            <w:pPr>
              <w:pStyle w:val="tekst"/>
            </w:pPr>
            <w:r w:rsidRPr="00B45014">
              <w:t>Staatus</w:t>
            </w:r>
          </w:p>
        </w:tc>
      </w:tr>
      <w:tr w:rsidR="00BD492B" w:rsidRPr="00B45014" w:rsidTr="004F70F1">
        <w:tc>
          <w:tcPr>
            <w:tcW w:w="2083" w:type="dxa"/>
          </w:tcPr>
          <w:p w:rsidR="00BD492B" w:rsidRPr="00B45014" w:rsidRDefault="00BD492B" w:rsidP="004F70F1">
            <w:pPr>
              <w:pStyle w:val="tekst"/>
            </w:pPr>
            <w:r w:rsidRPr="00B45014">
              <w:t>0xEE</w:t>
            </w:r>
          </w:p>
        </w:tc>
        <w:tc>
          <w:tcPr>
            <w:tcW w:w="6665" w:type="dxa"/>
          </w:tcPr>
          <w:p w:rsidR="00BD492B" w:rsidRPr="00B45014" w:rsidRDefault="00BD492B" w:rsidP="004F70F1">
            <w:pPr>
              <w:pStyle w:val="tekst"/>
            </w:pPr>
            <w:r w:rsidRPr="00B45014">
              <w:t>0x01: Kirjutamine õnnestus</w:t>
            </w:r>
          </w:p>
          <w:p w:rsidR="00BD492B" w:rsidRPr="00B45014" w:rsidRDefault="00BD492B" w:rsidP="004F70F1">
            <w:pPr>
              <w:pStyle w:val="tekst"/>
            </w:pPr>
            <w:r w:rsidRPr="00B45014">
              <w:t>0x03: Kirjutamine nurjus</w:t>
            </w:r>
          </w:p>
          <w:p w:rsidR="00BD492B" w:rsidRPr="00B45014" w:rsidRDefault="004D6F24" w:rsidP="004F70F1">
            <w:pPr>
              <w:pStyle w:val="tekst"/>
            </w:pPr>
            <w:r>
              <w:t>0x04: Vale registri</w:t>
            </w:r>
            <w:r w:rsidR="00BD492B" w:rsidRPr="00B45014">
              <w:t>aadress</w:t>
            </w:r>
          </w:p>
          <w:p w:rsidR="00BD492B" w:rsidRPr="00B45014" w:rsidRDefault="00BD492B" w:rsidP="004F70F1">
            <w:pPr>
              <w:pStyle w:val="tekst"/>
            </w:pPr>
            <w:r w:rsidRPr="00B45014">
              <w:t>0x05: Registri kirjutamine väljalülitud</w:t>
            </w:r>
          </w:p>
          <w:p w:rsidR="00BD492B" w:rsidRPr="00B45014" w:rsidRDefault="00BD492B" w:rsidP="004F70F1">
            <w:pPr>
              <w:pStyle w:val="tekst"/>
            </w:pPr>
            <w:r w:rsidRPr="00B45014">
              <w:t>0x06: Vale alg</w:t>
            </w:r>
            <w:r w:rsidR="00093BDD">
              <w:t>us</w:t>
            </w:r>
            <w:r w:rsidRPr="00B45014">
              <w:t>bait</w:t>
            </w:r>
          </w:p>
          <w:p w:rsidR="00BD492B" w:rsidRPr="00B45014" w:rsidRDefault="00BD492B" w:rsidP="004F70F1">
            <w:pPr>
              <w:pStyle w:val="tekst"/>
            </w:pPr>
            <w:r w:rsidRPr="00B45014">
              <w:t>0x07: Siini ülekoormuse viga</w:t>
            </w:r>
          </w:p>
          <w:p w:rsidR="00BD492B" w:rsidRPr="00B45014" w:rsidRDefault="00BD492B" w:rsidP="004F70F1">
            <w:pPr>
              <w:pStyle w:val="tekst"/>
            </w:pPr>
            <w:r w:rsidRPr="00B45014">
              <w:t>0x08: Maksimaalse pikkuse viga</w:t>
            </w:r>
          </w:p>
          <w:p w:rsidR="00BD492B" w:rsidRPr="00B45014" w:rsidRDefault="00BD492B" w:rsidP="004F70F1">
            <w:pPr>
              <w:pStyle w:val="tekst"/>
            </w:pPr>
            <w:r w:rsidRPr="00B45014">
              <w:t>0x09: Minimaalse pikkuse viga</w:t>
            </w:r>
          </w:p>
          <w:p w:rsidR="00BD492B" w:rsidRPr="00B45014" w:rsidRDefault="00BD492B" w:rsidP="004F70F1">
            <w:pPr>
              <w:pStyle w:val="tekst"/>
            </w:pPr>
            <w:r w:rsidRPr="00B45014">
              <w:t>0x0A:Vastuvõetud märgi taimaut</w:t>
            </w:r>
          </w:p>
        </w:tc>
      </w:tr>
    </w:tbl>
    <w:p w:rsidR="00BD492B" w:rsidRPr="00B45014" w:rsidRDefault="00BD492B" w:rsidP="00BD492B">
      <w:pPr>
        <w:pStyle w:val="tekst"/>
      </w:pPr>
    </w:p>
    <w:p w:rsidR="00F35F1C" w:rsidRPr="00B45014" w:rsidRDefault="00F35F1C" w:rsidP="00825BA0">
      <w:pPr>
        <w:pStyle w:val="Heading4"/>
        <w:spacing w:before="240"/>
        <w:ind w:left="862" w:hanging="862"/>
        <w:rPr>
          <w:lang w:val="et-EE"/>
        </w:rPr>
      </w:pPr>
      <w:r w:rsidRPr="00B45014">
        <w:rPr>
          <w:lang w:val="et-EE"/>
        </w:rPr>
        <w:br w:type="page"/>
      </w:r>
    </w:p>
    <w:p w:rsidR="00810A0D" w:rsidRPr="00B45014" w:rsidRDefault="00810A0D" w:rsidP="00341681">
      <w:pPr>
        <w:pStyle w:val="Heading2"/>
      </w:pPr>
      <w:bookmarkStart w:id="96" w:name="_Toc483153947"/>
      <w:bookmarkStart w:id="97" w:name="_Toc483163032"/>
      <w:r w:rsidRPr="00B45014">
        <w:lastRenderedPageBreak/>
        <w:t>Häirete kontroll</w:t>
      </w:r>
      <w:bookmarkEnd w:id="96"/>
      <w:bookmarkEnd w:id="97"/>
    </w:p>
    <w:p w:rsidR="001B1D15" w:rsidRDefault="00BE1D39" w:rsidP="00D10445">
      <w:pPr>
        <w:pStyle w:val="tekst"/>
      </w:pPr>
      <w:r w:rsidRPr="00B45014">
        <w:t>Peale andmete päringut kontrollitakse, kas andmed olid õiged.</w:t>
      </w:r>
      <w:r w:rsidR="006721A0" w:rsidRPr="00B45014">
        <w:t xml:space="preserve"> </w:t>
      </w:r>
      <w:r w:rsidR="002C1853">
        <w:t>Juhul kui algus</w:t>
      </w:r>
      <w:r w:rsidR="001B1D15" w:rsidRPr="00B45014">
        <w:t>bait on 0xBB on tegemist vigadeta andmetega. Juhul kui algusbait on 0xEE on tegemist nurjunud lugemisega. Vigase lugemise korral andmeid ei töödelda.</w:t>
      </w:r>
      <w:r w:rsidR="007D7336" w:rsidRPr="00B45014">
        <w:t xml:space="preserve"> </w:t>
      </w:r>
      <w:r w:rsidR="00F96A0E">
        <w:t>Häirete kontrolli kujutab joonis 10.</w:t>
      </w:r>
    </w:p>
    <w:p w:rsidR="00F96A0E" w:rsidRDefault="00F96A0E" w:rsidP="00F96A0E">
      <w:pPr>
        <w:pStyle w:val="tekst"/>
        <w:keepNext/>
      </w:pPr>
      <w:r>
        <w:rPr>
          <w:noProof/>
          <w:lang w:val="en-US"/>
        </w:rPr>
        <w:drawing>
          <wp:inline distT="0" distB="0" distL="0" distR="0">
            <wp:extent cx="2454031" cy="302187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irete_kont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8560" cy="3039770"/>
                    </a:xfrm>
                    <a:prstGeom prst="rect">
                      <a:avLst/>
                    </a:prstGeom>
                  </pic:spPr>
                </pic:pic>
              </a:graphicData>
            </a:graphic>
          </wp:inline>
        </w:drawing>
      </w:r>
    </w:p>
    <w:p w:rsidR="00680CAF" w:rsidRPr="00B45014" w:rsidRDefault="00F96A0E" w:rsidP="00F96A0E">
      <w:pPr>
        <w:pStyle w:val="Caption"/>
        <w:jc w:val="both"/>
      </w:pPr>
      <w:bookmarkStart w:id="98" w:name="_Toc483163079"/>
      <w:r>
        <w:t xml:space="preserve">Joonis </w:t>
      </w:r>
      <w:fldSimple w:instr=" SEQ Joonis \* ARABIC ">
        <w:r w:rsidR="00822666">
          <w:rPr>
            <w:noProof/>
          </w:rPr>
          <w:t>10</w:t>
        </w:r>
      </w:fldSimple>
      <w:r>
        <w:t xml:space="preserve"> - Häirete kontroll</w:t>
      </w:r>
      <w:bookmarkEnd w:id="98"/>
    </w:p>
    <w:p w:rsidR="001A7C65" w:rsidRPr="00B45014" w:rsidRDefault="00F56778" w:rsidP="008B111E">
      <w:pPr>
        <w:pStyle w:val="Heading2"/>
      </w:pPr>
      <w:bookmarkStart w:id="99" w:name="_Toc483153948"/>
      <w:bookmarkStart w:id="100" w:name="_Toc483163033"/>
      <w:r w:rsidRPr="00B45014">
        <w:t>Kiirendusanduri</w:t>
      </w:r>
      <w:r w:rsidR="00063D3E" w:rsidRPr="00B45014">
        <w:t xml:space="preserve"> kalibreerimine</w:t>
      </w:r>
      <w:bookmarkEnd w:id="99"/>
      <w:bookmarkEnd w:id="100"/>
    </w:p>
    <w:p w:rsidR="009864CF" w:rsidRPr="00B45014" w:rsidRDefault="009864CF" w:rsidP="00D10445">
      <w:pPr>
        <w:pStyle w:val="tekst"/>
      </w:pPr>
      <w:r w:rsidRPr="00B45014">
        <w:t xml:space="preserve">Kiirendusanduri kalibreerimine on jaotatud </w:t>
      </w:r>
      <w:r w:rsidR="00F83BDE">
        <w:t>kuueks etap</w:t>
      </w:r>
      <w:r w:rsidRPr="00B45014">
        <w:t>i</w:t>
      </w:r>
      <w:r w:rsidR="00F83BDE">
        <w:t>ks</w:t>
      </w:r>
      <w:r w:rsidRPr="00B45014">
        <w:t>:</w:t>
      </w:r>
    </w:p>
    <w:p w:rsidR="009864CF" w:rsidRPr="00B45014" w:rsidRDefault="009864CF" w:rsidP="009864CF">
      <w:pPr>
        <w:pStyle w:val="tekst"/>
        <w:numPr>
          <w:ilvl w:val="0"/>
          <w:numId w:val="29"/>
        </w:numPr>
        <w:tabs>
          <w:tab w:val="left" w:pos="284"/>
        </w:tabs>
        <w:ind w:left="0" w:hanging="11"/>
      </w:pPr>
      <w:r w:rsidRPr="00B45014">
        <w:t>Sinist nuppu</w:t>
      </w:r>
      <w:r w:rsidR="009F06D5">
        <w:t xml:space="preserve"> (B1)</w:t>
      </w:r>
      <w:r w:rsidRPr="00B45014">
        <w:t>, mis on näidatud joonise</w:t>
      </w:r>
      <w:r w:rsidR="005206BC" w:rsidRPr="00B45014">
        <w:t xml:space="preserve">l 11, </w:t>
      </w:r>
      <w:r w:rsidRPr="00B45014">
        <w:t>tuleb hoida all viis sekundit.</w:t>
      </w:r>
    </w:p>
    <w:p w:rsidR="009864CF" w:rsidRPr="00B45014" w:rsidRDefault="009864CF" w:rsidP="009864CF">
      <w:pPr>
        <w:pStyle w:val="tekst"/>
        <w:numPr>
          <w:ilvl w:val="0"/>
          <w:numId w:val="29"/>
        </w:numPr>
        <w:tabs>
          <w:tab w:val="left" w:pos="284"/>
        </w:tabs>
        <w:ind w:left="0" w:hanging="11"/>
      </w:pPr>
      <w:r w:rsidRPr="00B45014">
        <w:t xml:space="preserve">Seejärel on kahesekundiline </w:t>
      </w:r>
      <w:r w:rsidR="005206BC" w:rsidRPr="00B45014">
        <w:t>paus</w:t>
      </w:r>
      <w:r w:rsidRPr="00B45014">
        <w:t>.</w:t>
      </w:r>
    </w:p>
    <w:p w:rsidR="009864CF" w:rsidRPr="00B45014" w:rsidRDefault="009864CF" w:rsidP="009864CF">
      <w:pPr>
        <w:pStyle w:val="tekst"/>
        <w:numPr>
          <w:ilvl w:val="1"/>
          <w:numId w:val="29"/>
        </w:numPr>
        <w:tabs>
          <w:tab w:val="left" w:pos="284"/>
        </w:tabs>
      </w:pPr>
      <w:r w:rsidRPr="00B45014">
        <w:t>Juhul kui selle kahe</w:t>
      </w:r>
      <w:r w:rsidR="009F06D5">
        <w:t xml:space="preserve"> </w:t>
      </w:r>
      <w:r w:rsidRPr="00B45014">
        <w:t>sekundi jooksul vajutada sinist nuppu, seadistatakse</w:t>
      </w:r>
      <w:r w:rsidR="005206BC" w:rsidRPr="00B45014">
        <w:t xml:space="preserve"> teist</w:t>
      </w:r>
      <w:r w:rsidRPr="00B45014">
        <w:t xml:space="preserve"> sensor</w:t>
      </w:r>
      <w:r w:rsidR="005206BC" w:rsidRPr="00B45014">
        <w:t>i</w:t>
      </w:r>
      <w:r w:rsidRPr="00B45014">
        <w:t>.</w:t>
      </w:r>
    </w:p>
    <w:p w:rsidR="009864CF" w:rsidRPr="00B45014" w:rsidRDefault="009864CF" w:rsidP="009864CF">
      <w:pPr>
        <w:pStyle w:val="tekst"/>
        <w:numPr>
          <w:ilvl w:val="1"/>
          <w:numId w:val="29"/>
        </w:numPr>
        <w:tabs>
          <w:tab w:val="left" w:pos="284"/>
        </w:tabs>
      </w:pPr>
      <w:r w:rsidRPr="00B45014">
        <w:t>Kui nuppu ei vajutata, seadistatakse</w:t>
      </w:r>
      <w:r w:rsidR="005206BC" w:rsidRPr="00B45014">
        <w:t xml:space="preserve"> esimest sensori</w:t>
      </w:r>
      <w:r w:rsidRPr="00B45014">
        <w:t>.</w:t>
      </w:r>
    </w:p>
    <w:p w:rsidR="009864CF" w:rsidRPr="00B45014" w:rsidRDefault="005857C4" w:rsidP="009864CF">
      <w:pPr>
        <w:pStyle w:val="tekst"/>
        <w:numPr>
          <w:ilvl w:val="0"/>
          <w:numId w:val="29"/>
        </w:numPr>
        <w:tabs>
          <w:tab w:val="left" w:pos="284"/>
        </w:tabs>
      </w:pPr>
      <w:r w:rsidRPr="00B45014">
        <w:t>Esmalt seadistatakse sensori X</w:t>
      </w:r>
      <w:r w:rsidR="009F06D5">
        <w:t>-</w:t>
      </w:r>
      <w:r w:rsidRPr="00B45014">
        <w:t>telge. Tuluke LD2</w:t>
      </w:r>
      <w:r w:rsidR="00154C8A" w:rsidRPr="00B45014">
        <w:t>, mis on näidatud joonisel 11,</w:t>
      </w:r>
      <w:r w:rsidRPr="00B45014">
        <w:t xml:space="preserve"> hakkab vilkuma sagedusega 10</w:t>
      </w:r>
      <w:r w:rsidR="009F06D5">
        <w:t>00 ms. Sensor tuleb paigutada X-</w:t>
      </w:r>
      <w:r w:rsidRPr="00B45014">
        <w:t>telje suhtes tasasele pinnale ning seejärel tuleb vajutada sinist nuppu B1</w:t>
      </w:r>
      <w:r w:rsidR="009F06D5">
        <w:t>.</w:t>
      </w:r>
    </w:p>
    <w:p w:rsidR="005857C4" w:rsidRPr="00B45014" w:rsidRDefault="005857C4" w:rsidP="005857C4">
      <w:pPr>
        <w:pStyle w:val="tekst"/>
        <w:numPr>
          <w:ilvl w:val="0"/>
          <w:numId w:val="29"/>
        </w:numPr>
      </w:pPr>
      <w:r w:rsidRPr="00B45014">
        <w:lastRenderedPageBreak/>
        <w:t>Jär</w:t>
      </w:r>
      <w:r w:rsidR="009F06D5">
        <w:t>gmisena seadistatakse sensori Y-</w:t>
      </w:r>
      <w:r w:rsidRPr="00B45014">
        <w:t xml:space="preserve">telge. Tuluke LD2 hakkab vilkuma sagedusega </w:t>
      </w:r>
      <w:r w:rsidR="009F06D5">
        <w:t>400ms. Sensor tuleb paigutada Y-</w:t>
      </w:r>
      <w:r w:rsidRPr="00B45014">
        <w:t>telje suhtes tasasele pinnale ning seejärel tuleb vajutada sinist nuppu B1.</w:t>
      </w:r>
    </w:p>
    <w:p w:rsidR="005857C4" w:rsidRPr="00B45014" w:rsidRDefault="005857C4" w:rsidP="005857C4">
      <w:pPr>
        <w:pStyle w:val="tekst"/>
        <w:numPr>
          <w:ilvl w:val="0"/>
          <w:numId w:val="29"/>
        </w:numPr>
      </w:pPr>
      <w:r w:rsidRPr="00B45014">
        <w:t>Vi</w:t>
      </w:r>
      <w:r w:rsidR="009F06D5">
        <w:t>imasena seadistatakse sensori Z-</w:t>
      </w:r>
      <w:r w:rsidRPr="00B45014">
        <w:t>telge. Tuluke LD2 hakkab vilkuma sagedusega 100 ms. Sensor tuleb paigutada Z</w:t>
      </w:r>
      <w:r w:rsidR="009F06D5">
        <w:t>-</w:t>
      </w:r>
      <w:r w:rsidRPr="00B45014">
        <w:t>telje suhtes tasasele pinnale ning seejärel tuleb vajutada sinist nuppu B1.</w:t>
      </w:r>
    </w:p>
    <w:p w:rsidR="0059388C" w:rsidRPr="00B45014" w:rsidRDefault="005857C4" w:rsidP="005857C4">
      <w:pPr>
        <w:pStyle w:val="tekst"/>
        <w:numPr>
          <w:ilvl w:val="0"/>
          <w:numId w:val="29"/>
        </w:numPr>
      </w:pPr>
      <w:r w:rsidRPr="00B45014">
        <w:t xml:space="preserve">Järgnevalt saadetakse sensorile </w:t>
      </w:r>
      <w:r w:rsidR="008201AA" w:rsidRPr="00B45014">
        <w:t>kalibreerimis</w:t>
      </w:r>
      <w:r w:rsidRPr="00B45014">
        <w:t>andmed</w:t>
      </w:r>
      <w:r w:rsidR="00CD1C91">
        <w:t>,</w:t>
      </w:r>
      <w:r w:rsidRPr="00B45014">
        <w:t xml:space="preserve"> </w:t>
      </w:r>
      <w:r w:rsidR="0020234C" w:rsidRPr="00B45014">
        <w:t>mille tulemusel</w:t>
      </w:r>
      <w:r w:rsidR="008201AA" w:rsidRPr="00B45014">
        <w:t xml:space="preserve"> on sensor </w:t>
      </w:r>
      <w:r w:rsidRPr="00B45014">
        <w:t xml:space="preserve">seadistatud. </w:t>
      </w:r>
    </w:p>
    <w:p w:rsidR="005206BC" w:rsidRPr="00B45014" w:rsidRDefault="00172E3B" w:rsidP="005206BC">
      <w:pPr>
        <w:pStyle w:val="tekst"/>
        <w:keepNext/>
      </w:pPr>
      <w:r w:rsidRPr="00B45014">
        <w:rPr>
          <w:noProof/>
          <w:lang w:val="en-US"/>
        </w:rPr>
        <w:drawing>
          <wp:inline distT="0" distB="0" distL="0" distR="0">
            <wp:extent cx="4587479" cy="543323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ndusplaat_led_tuluk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9101" cy="5435158"/>
                    </a:xfrm>
                    <a:prstGeom prst="rect">
                      <a:avLst/>
                    </a:prstGeom>
                  </pic:spPr>
                </pic:pic>
              </a:graphicData>
            </a:graphic>
          </wp:inline>
        </w:drawing>
      </w:r>
    </w:p>
    <w:p w:rsidR="005206BC" w:rsidRPr="00B45014" w:rsidRDefault="005206BC" w:rsidP="005206BC">
      <w:pPr>
        <w:pStyle w:val="Caption"/>
        <w:jc w:val="both"/>
      </w:pPr>
      <w:bookmarkStart w:id="101" w:name="_Toc483163080"/>
      <w:r w:rsidRPr="00B45014">
        <w:t xml:space="preserve">Joonis </w:t>
      </w:r>
      <w:fldSimple w:instr=" SEQ Joonis \* ARABIC ">
        <w:r w:rsidR="00822666">
          <w:rPr>
            <w:noProof/>
          </w:rPr>
          <w:t>11</w:t>
        </w:r>
      </w:fldSimple>
      <w:r w:rsidRPr="00B45014">
        <w:t xml:space="preserve"> - B1 ja LD2</w:t>
      </w:r>
      <w:bookmarkEnd w:id="101"/>
    </w:p>
    <w:p w:rsidR="009743BD" w:rsidRPr="00B45014" w:rsidRDefault="009743BD" w:rsidP="0059388C">
      <w:pPr>
        <w:pStyle w:val="tekst"/>
      </w:pPr>
      <w:r w:rsidRPr="00B45014">
        <w:br w:type="page"/>
      </w:r>
    </w:p>
    <w:p w:rsidR="0082158B" w:rsidRPr="00B45014" w:rsidRDefault="00506893" w:rsidP="008C3405">
      <w:pPr>
        <w:pStyle w:val="Heading1"/>
      </w:pPr>
      <w:bookmarkStart w:id="102" w:name="_Toc483163034"/>
      <w:r>
        <w:lastRenderedPageBreak/>
        <w:t>T</w:t>
      </w:r>
      <w:r w:rsidR="009743BD" w:rsidRPr="00B45014">
        <w:t>estimine</w:t>
      </w:r>
      <w:bookmarkEnd w:id="102"/>
    </w:p>
    <w:p w:rsidR="003C7582" w:rsidRDefault="0008514B" w:rsidP="008C3405">
      <w:pPr>
        <w:pStyle w:val="BodyText"/>
      </w:pPr>
      <w:r>
        <w:t xml:space="preserve">Nagu eelnevalt mainitud kuvatakse andmeid läbi USART2 pordi, mida saab </w:t>
      </w:r>
      <w:proofErr w:type="spellStart"/>
      <w:r>
        <w:t>monitoorida</w:t>
      </w:r>
      <w:proofErr w:type="spellEnd"/>
      <w:r>
        <w:t xml:space="preserve"> programmist </w:t>
      </w:r>
      <w:proofErr w:type="spellStart"/>
      <w:r>
        <w:t>RealTerm</w:t>
      </w:r>
      <w:proofErr w:type="spellEnd"/>
      <w:sdt>
        <w:sdtPr>
          <w:id w:val="-1105569963"/>
          <w:citation/>
        </w:sdtPr>
        <w:sdtEndPr/>
        <w:sdtContent>
          <w:r w:rsidR="003C7582">
            <w:fldChar w:fldCharType="begin"/>
          </w:r>
          <w:r w:rsidR="003C7582">
            <w:rPr>
              <w:lang w:val="en-US"/>
            </w:rPr>
            <w:instrText xml:space="preserve"> CITATION Realterm \l 1033 </w:instrText>
          </w:r>
          <w:r w:rsidR="003C7582">
            <w:fldChar w:fldCharType="separate"/>
          </w:r>
          <w:r w:rsidR="003C7582">
            <w:rPr>
              <w:noProof/>
              <w:lang w:val="en-US"/>
            </w:rPr>
            <w:t xml:space="preserve"> </w:t>
          </w:r>
          <w:r w:rsidR="003C7582" w:rsidRPr="003C7582">
            <w:rPr>
              <w:noProof/>
              <w:lang w:val="en-US"/>
            </w:rPr>
            <w:t>[27]</w:t>
          </w:r>
          <w:r w:rsidR="003C7582">
            <w:fldChar w:fldCharType="end"/>
          </w:r>
        </w:sdtContent>
      </w:sdt>
      <w:r>
        <w:t xml:space="preserve">. </w:t>
      </w:r>
      <w:r w:rsidR="003C7582">
        <w:t xml:space="preserve">Selleks tuleb seadistada </w:t>
      </w:r>
      <w:proofErr w:type="spellStart"/>
      <w:r w:rsidR="003C7582">
        <w:t>RealTerm</w:t>
      </w:r>
      <w:proofErr w:type="spellEnd"/>
      <w:r w:rsidR="003C7582">
        <w:t xml:space="preserve"> järgmiste seadetega. </w:t>
      </w:r>
      <w:r w:rsidR="003F1523">
        <w:t>Boodikiirus – 115200. Port – USB port, Andmete kuvamise formaat</w:t>
      </w:r>
      <w:r w:rsidR="003F1523">
        <w:rPr>
          <w:lang w:val="en-US"/>
        </w:rPr>
        <w:t xml:space="preserve"> </w:t>
      </w:r>
      <w:r w:rsidR="005539CF">
        <w:rPr>
          <w:lang w:val="en-US"/>
        </w:rPr>
        <w:t>–</w:t>
      </w:r>
      <w:r w:rsidR="003F1523">
        <w:rPr>
          <w:lang w:val="en-US"/>
        </w:rPr>
        <w:t xml:space="preserve"> ASCII</w:t>
      </w:r>
      <w:r w:rsidR="005539CF">
        <w:rPr>
          <w:lang w:val="en-US"/>
        </w:rPr>
        <w:t xml:space="preserve"> </w:t>
      </w:r>
      <w:proofErr w:type="spellStart"/>
      <w:r w:rsidR="005539CF">
        <w:rPr>
          <w:lang w:val="en-US"/>
        </w:rPr>
        <w:t>ning</w:t>
      </w:r>
      <w:proofErr w:type="spellEnd"/>
      <w:r w:rsidR="005539CF">
        <w:rPr>
          <w:lang w:val="en-US"/>
        </w:rPr>
        <w:t xml:space="preserve"> </w:t>
      </w:r>
      <w:proofErr w:type="spellStart"/>
      <w:r w:rsidR="005539CF">
        <w:rPr>
          <w:lang w:val="en-US"/>
        </w:rPr>
        <w:t>uue</w:t>
      </w:r>
      <w:proofErr w:type="spellEnd"/>
      <w:r w:rsidR="005539CF">
        <w:rPr>
          <w:lang w:val="en-US"/>
        </w:rPr>
        <w:t xml:space="preserve"> rea </w:t>
      </w:r>
      <w:proofErr w:type="spellStart"/>
      <w:r w:rsidR="005539CF">
        <w:rPr>
          <w:lang w:val="en-US"/>
        </w:rPr>
        <w:t>režiim</w:t>
      </w:r>
      <w:proofErr w:type="spellEnd"/>
      <w:r w:rsidR="005539CF">
        <w:rPr>
          <w:lang w:val="en-US"/>
        </w:rPr>
        <w:t xml:space="preserve"> </w:t>
      </w:r>
      <w:proofErr w:type="spellStart"/>
      <w:r w:rsidR="005539CF">
        <w:rPr>
          <w:lang w:val="en-US"/>
        </w:rPr>
        <w:t>peab</w:t>
      </w:r>
      <w:proofErr w:type="spellEnd"/>
      <w:r w:rsidR="005539CF">
        <w:rPr>
          <w:lang w:val="en-US"/>
        </w:rPr>
        <w:t xml:space="preserve"> </w:t>
      </w:r>
      <w:proofErr w:type="spellStart"/>
      <w:r w:rsidR="005539CF">
        <w:rPr>
          <w:lang w:val="en-US"/>
        </w:rPr>
        <w:t>olema</w:t>
      </w:r>
      <w:proofErr w:type="spellEnd"/>
      <w:r w:rsidR="005539CF">
        <w:rPr>
          <w:lang w:val="en-US"/>
        </w:rPr>
        <w:t xml:space="preserve"> </w:t>
      </w:r>
      <w:proofErr w:type="spellStart"/>
      <w:r w:rsidR="005539CF">
        <w:rPr>
          <w:lang w:val="en-US"/>
        </w:rPr>
        <w:t>aktiveeritud</w:t>
      </w:r>
      <w:proofErr w:type="spellEnd"/>
      <w:r w:rsidR="003C7582">
        <w:t xml:space="preserve">. </w:t>
      </w:r>
      <w:r w:rsidR="004252D0">
        <w:t>Andmeid on kuvatud joonisel 12.</w:t>
      </w:r>
    </w:p>
    <w:p w:rsidR="003C7582" w:rsidRDefault="0008514B" w:rsidP="003C7582">
      <w:pPr>
        <w:pStyle w:val="BodyText"/>
        <w:keepNext/>
      </w:pPr>
      <w:r w:rsidRPr="00B45014">
        <w:rPr>
          <w:noProof/>
          <w:lang w:val="en-US"/>
        </w:rPr>
        <w:drawing>
          <wp:inline distT="0" distB="0" distL="0" distR="0" wp14:anchorId="3D08C95E" wp14:editId="1521FDE8">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2">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08514B" w:rsidRDefault="003C7582" w:rsidP="003C7582">
      <w:pPr>
        <w:pStyle w:val="Caption"/>
        <w:jc w:val="both"/>
      </w:pPr>
      <w:bookmarkStart w:id="103" w:name="_Toc483163081"/>
      <w:r>
        <w:t xml:space="preserve">Joonis </w:t>
      </w:r>
      <w:fldSimple w:instr=" SEQ Joonis \* ARABIC ">
        <w:r w:rsidR="00822666">
          <w:rPr>
            <w:noProof/>
          </w:rPr>
          <w:t>12</w:t>
        </w:r>
      </w:fldSimple>
      <w:r>
        <w:t xml:space="preserve">- </w:t>
      </w:r>
      <w:proofErr w:type="spellStart"/>
      <w:r>
        <w:t>RealTerm</w:t>
      </w:r>
      <w:proofErr w:type="spellEnd"/>
      <w:r>
        <w:t xml:space="preserve"> andmete kuvamine</w:t>
      </w:r>
      <w:bookmarkEnd w:id="103"/>
    </w:p>
    <w:p w:rsidR="002057E4" w:rsidRDefault="006120B1" w:rsidP="00917C26">
      <w:pPr>
        <w:pStyle w:val="BodyText"/>
        <w:spacing w:before="240"/>
      </w:pPr>
      <w:r>
        <w:t xml:space="preserve">Testide läbiviimiseks kasutasin programmi STM </w:t>
      </w:r>
      <w:proofErr w:type="spellStart"/>
      <w:r>
        <w:t>Studio</w:t>
      </w:r>
      <w:proofErr w:type="spellEnd"/>
      <w:r w:rsidR="00917C26">
        <w:t xml:space="preserve"> </w:t>
      </w:r>
      <w:sdt>
        <w:sdtPr>
          <w:id w:val="1594047605"/>
          <w:citation/>
        </w:sdtPr>
        <w:sdtEndPr/>
        <w:sdtContent>
          <w:r w:rsidR="00515783">
            <w:fldChar w:fldCharType="begin"/>
          </w:r>
          <w:r w:rsidR="00515783">
            <w:rPr>
              <w:lang w:val="en-US"/>
            </w:rPr>
            <w:instrText xml:space="preserve"> CITATION STMSTUDIO \l 1033 </w:instrText>
          </w:r>
          <w:r w:rsidR="00515783">
            <w:fldChar w:fldCharType="separate"/>
          </w:r>
          <w:r w:rsidR="00515783" w:rsidRPr="00515783">
            <w:rPr>
              <w:noProof/>
              <w:lang w:val="en-US"/>
            </w:rPr>
            <w:t>[28]</w:t>
          </w:r>
          <w:r w:rsidR="00515783">
            <w:fldChar w:fldCharType="end"/>
          </w:r>
        </w:sdtContent>
      </w:sdt>
      <w:r w:rsidR="00917C26">
        <w:t xml:space="preserve">. Programm pakub võimalust </w:t>
      </w:r>
      <w:proofErr w:type="spellStart"/>
      <w:r w:rsidR="00917C26">
        <w:t>monitoorida</w:t>
      </w:r>
      <w:proofErr w:type="spellEnd"/>
      <w:r w:rsidR="00917C26">
        <w:t xml:space="preserve"> </w:t>
      </w:r>
      <w:r w:rsidR="00B82DA0">
        <w:t xml:space="preserve">ja </w:t>
      </w:r>
      <w:r w:rsidR="00917C26">
        <w:t xml:space="preserve">visualiseerida </w:t>
      </w:r>
      <w:r w:rsidR="004D6AED">
        <w:t>andmeid</w:t>
      </w:r>
      <w:r w:rsidR="00515783">
        <w:t>.</w:t>
      </w:r>
      <w:r w:rsidR="00917C26">
        <w:t xml:space="preserve"> </w:t>
      </w:r>
      <w:r w:rsidR="00EE664B">
        <w:t>Joonistel on punaselt tähistatud X-telg, Roheliselt Y-telg ning Siniselt Z-telg.</w:t>
      </w:r>
      <w:r w:rsidR="00E27339">
        <w:t xml:space="preserve"> Kokku viisin läbi kolmteist testi enda peal.</w:t>
      </w:r>
    </w:p>
    <w:p w:rsidR="00E27339" w:rsidRDefault="00E27339" w:rsidP="00917C26">
      <w:pPr>
        <w:pStyle w:val="BodyText"/>
        <w:spacing w:before="240"/>
      </w:pPr>
      <w:r>
        <w:t>Testid jagunevad:</w:t>
      </w:r>
    </w:p>
    <w:p w:rsidR="00E27339" w:rsidRDefault="00B23FB9" w:rsidP="00443A76">
      <w:pPr>
        <w:pStyle w:val="BodyText"/>
        <w:numPr>
          <w:ilvl w:val="0"/>
          <w:numId w:val="30"/>
        </w:numPr>
        <w:spacing w:after="0"/>
        <w:ind w:left="714" w:hanging="357"/>
      </w:pPr>
      <w:proofErr w:type="spellStart"/>
      <w:r>
        <w:t>P</w:t>
      </w:r>
      <w:r w:rsidR="00E27339">
        <w:t>aigalolek</w:t>
      </w:r>
      <w:proofErr w:type="spellEnd"/>
      <w:r>
        <w:t xml:space="preserve"> – 2 katset</w:t>
      </w:r>
    </w:p>
    <w:p w:rsidR="00E27339" w:rsidRDefault="00B23FB9" w:rsidP="00443A76">
      <w:pPr>
        <w:pStyle w:val="BodyText"/>
        <w:numPr>
          <w:ilvl w:val="0"/>
          <w:numId w:val="30"/>
        </w:numPr>
        <w:spacing w:after="0"/>
        <w:ind w:left="714" w:hanging="357"/>
      </w:pPr>
      <w:r>
        <w:t>Hüppamine – 3 katset</w:t>
      </w:r>
    </w:p>
    <w:p w:rsidR="00E27339" w:rsidRDefault="00B23FB9" w:rsidP="00443A76">
      <w:pPr>
        <w:pStyle w:val="BodyText"/>
        <w:numPr>
          <w:ilvl w:val="0"/>
          <w:numId w:val="30"/>
        </w:numPr>
        <w:spacing w:after="0"/>
        <w:ind w:left="714" w:hanging="357"/>
      </w:pPr>
      <w:r>
        <w:t>Istumine</w:t>
      </w:r>
      <w:r w:rsidR="00E27339">
        <w:t xml:space="preserve"> ja </w:t>
      </w:r>
      <w:r>
        <w:t>tõusmine – 2 katset</w:t>
      </w:r>
    </w:p>
    <w:p w:rsidR="00E27339" w:rsidRDefault="00B23FB9" w:rsidP="00443A76">
      <w:pPr>
        <w:pStyle w:val="BodyText"/>
        <w:numPr>
          <w:ilvl w:val="0"/>
          <w:numId w:val="30"/>
        </w:numPr>
        <w:spacing w:after="0"/>
        <w:ind w:left="714" w:hanging="357"/>
      </w:pPr>
      <w:r>
        <w:t>Erinevad</w:t>
      </w:r>
      <w:r w:rsidR="00E27339">
        <w:t xml:space="preserve"> </w:t>
      </w:r>
      <w:r>
        <w:t>liikumised – 3 katset</w:t>
      </w:r>
    </w:p>
    <w:p w:rsidR="00E27339" w:rsidRDefault="00B23FB9" w:rsidP="00443A76">
      <w:pPr>
        <w:pStyle w:val="BodyText"/>
        <w:numPr>
          <w:ilvl w:val="0"/>
          <w:numId w:val="30"/>
        </w:numPr>
        <w:ind w:left="714" w:hanging="357"/>
      </w:pPr>
      <w:r>
        <w:t xml:space="preserve">Kukkumine </w:t>
      </w:r>
      <w:r w:rsidR="00F8427B">
        <w:t>ja</w:t>
      </w:r>
      <w:r>
        <w:t xml:space="preserve"> põrutus – 4 katset</w:t>
      </w:r>
    </w:p>
    <w:p w:rsidR="002057E4" w:rsidRDefault="002057E4">
      <w:r>
        <w:br w:type="page"/>
      </w:r>
    </w:p>
    <w:p w:rsidR="002057E4" w:rsidRDefault="000E4BE3" w:rsidP="002057E4">
      <w:pPr>
        <w:pStyle w:val="Heading2"/>
      </w:pPr>
      <w:bookmarkStart w:id="104" w:name="_Toc483163035"/>
      <w:proofErr w:type="spellStart"/>
      <w:r>
        <w:lastRenderedPageBreak/>
        <w:t>Paigal</w:t>
      </w:r>
      <w:r w:rsidR="002057E4">
        <w:t>oleku</w:t>
      </w:r>
      <w:proofErr w:type="spellEnd"/>
      <w:r w:rsidR="002057E4">
        <w:t xml:space="preserve"> </w:t>
      </w:r>
      <w:r w:rsidR="00193B81">
        <w:t>katse</w:t>
      </w:r>
      <w:bookmarkEnd w:id="104"/>
    </w:p>
    <w:p w:rsidR="00515783" w:rsidRDefault="005965E6" w:rsidP="000955EB">
      <w:pPr>
        <w:pStyle w:val="BodyText"/>
      </w:pPr>
      <w:r>
        <w:t>Paigal olles vi</w:t>
      </w:r>
      <w:r w:rsidR="00282762">
        <w:t xml:space="preserve">isin läbi kaks katset, üks seistes ning teine kiikudes, mis imiteerib </w:t>
      </w:r>
      <w:r w:rsidR="00554847">
        <w:t>laineid</w:t>
      </w:r>
      <w:r w:rsidR="00282762">
        <w:t>.</w:t>
      </w:r>
      <w:r w:rsidR="000955EB">
        <w:t xml:space="preserve"> Katse, kus seisin paigal on kujutatud joonisel 13. Jooniselt on näha, et X-, Y-, Z-telg on paigal. </w:t>
      </w:r>
      <w:r w:rsidR="000310AC">
        <w:t xml:space="preserve">Suurim </w:t>
      </w:r>
      <w:r w:rsidR="008B1A55">
        <w:t>amplituud</w:t>
      </w:r>
      <w:r w:rsidR="0064056D">
        <w:t xml:space="preserve"> on kajastatud tabelis 9.</w:t>
      </w:r>
    </w:p>
    <w:p w:rsidR="00FF3DAC" w:rsidRDefault="00FF3DAC" w:rsidP="00FF3DAC">
      <w:pPr>
        <w:pStyle w:val="Caption"/>
        <w:keepNext/>
        <w:jc w:val="left"/>
      </w:pPr>
      <w:bookmarkStart w:id="105" w:name="_Toc483163103"/>
      <w:r>
        <w:t xml:space="preserve">Tabel </w:t>
      </w:r>
      <w:fldSimple w:instr=" SEQ Tabel \* ARABIC ">
        <w:r w:rsidR="0053376C">
          <w:rPr>
            <w:noProof/>
          </w:rPr>
          <w:t>9</w:t>
        </w:r>
      </w:fldSimple>
      <w:r w:rsidR="00445278">
        <w:t xml:space="preserve">- </w:t>
      </w:r>
      <w:proofErr w:type="spellStart"/>
      <w:r w:rsidR="00445278">
        <w:t>Paigaloleku</w:t>
      </w:r>
      <w:proofErr w:type="spellEnd"/>
      <w:r w:rsidR="00445278">
        <w:t xml:space="preserve"> </w:t>
      </w:r>
      <w:r w:rsidR="008B1A55">
        <w:t>suurim amplituud</w:t>
      </w:r>
      <w:bookmarkEnd w:id="105"/>
    </w:p>
    <w:tbl>
      <w:tblPr>
        <w:tblStyle w:val="TableGrid"/>
        <w:tblW w:w="0" w:type="auto"/>
        <w:tblLook w:val="04A0" w:firstRow="1" w:lastRow="0" w:firstColumn="1" w:lastColumn="0" w:noHBand="0" w:noVBand="1"/>
      </w:tblPr>
      <w:tblGrid>
        <w:gridCol w:w="930"/>
        <w:gridCol w:w="930"/>
        <w:gridCol w:w="903"/>
      </w:tblGrid>
      <w:tr w:rsidR="00FF3DAC" w:rsidTr="00F12D94">
        <w:tc>
          <w:tcPr>
            <w:tcW w:w="930" w:type="dxa"/>
            <w:shd w:val="clear" w:color="auto" w:fill="FBE4D5" w:themeFill="accent2" w:themeFillTint="33"/>
          </w:tcPr>
          <w:p w:rsidR="00FF3DAC" w:rsidRDefault="00FF3DAC" w:rsidP="00F12D94">
            <w:r>
              <w:t>X telg</w:t>
            </w:r>
          </w:p>
        </w:tc>
        <w:tc>
          <w:tcPr>
            <w:tcW w:w="930" w:type="dxa"/>
            <w:shd w:val="clear" w:color="auto" w:fill="FBE4D5" w:themeFill="accent2" w:themeFillTint="33"/>
          </w:tcPr>
          <w:p w:rsidR="00FF3DAC" w:rsidRDefault="00FF3DAC" w:rsidP="00F12D94">
            <w:r>
              <w:t>Y telg</w:t>
            </w:r>
          </w:p>
        </w:tc>
        <w:tc>
          <w:tcPr>
            <w:tcW w:w="903" w:type="dxa"/>
            <w:shd w:val="clear" w:color="auto" w:fill="FBE4D5" w:themeFill="accent2" w:themeFillTint="33"/>
          </w:tcPr>
          <w:p w:rsidR="00FF3DAC" w:rsidRDefault="00FF3DAC" w:rsidP="00F12D94">
            <w:r>
              <w:t>Z telg</w:t>
            </w:r>
          </w:p>
        </w:tc>
      </w:tr>
      <w:tr w:rsidR="00FF3DAC" w:rsidTr="00F12D94">
        <w:tc>
          <w:tcPr>
            <w:tcW w:w="930" w:type="dxa"/>
          </w:tcPr>
          <w:p w:rsidR="00FF3DAC" w:rsidRDefault="00BA5BC1" w:rsidP="00F12D94">
            <w:r>
              <w:t>0</w:t>
            </w:r>
          </w:p>
        </w:tc>
        <w:tc>
          <w:tcPr>
            <w:tcW w:w="930" w:type="dxa"/>
          </w:tcPr>
          <w:p w:rsidR="00FF3DAC" w:rsidRDefault="00FF3DAC" w:rsidP="00F12D94">
            <w:r>
              <w:t>0</w:t>
            </w:r>
          </w:p>
        </w:tc>
        <w:tc>
          <w:tcPr>
            <w:tcW w:w="903" w:type="dxa"/>
          </w:tcPr>
          <w:p w:rsidR="00FF3DAC" w:rsidRDefault="00BA5BC1" w:rsidP="00F12D94">
            <w:pPr>
              <w:keepNext/>
            </w:pPr>
            <w:r>
              <w:t>0</w:t>
            </w:r>
          </w:p>
        </w:tc>
      </w:tr>
    </w:tbl>
    <w:p w:rsidR="00FF3DAC" w:rsidRDefault="00FF3DAC" w:rsidP="000955EB">
      <w:pPr>
        <w:pStyle w:val="BodyText"/>
      </w:pPr>
    </w:p>
    <w:p w:rsidR="00524F22" w:rsidRDefault="0072684E" w:rsidP="00524F22">
      <w:pPr>
        <w:pStyle w:val="BodyText"/>
        <w:keepNext/>
      </w:pPr>
      <w:r>
        <w:rPr>
          <w:noProof/>
          <w:lang w:val="en-US"/>
        </w:rPr>
        <w:drawing>
          <wp:inline distT="0" distB="0" distL="0" distR="0">
            <wp:extent cx="5252400" cy="3600000"/>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dffff.png"/>
                    <pic:cNvPicPr/>
                  </pic:nvPicPr>
                  <pic:blipFill>
                    <a:blip r:embed="rId23">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740A4" w:rsidRDefault="00524F22" w:rsidP="00FF3DAC">
      <w:pPr>
        <w:pStyle w:val="Caption"/>
        <w:spacing w:after="240"/>
        <w:jc w:val="both"/>
      </w:pPr>
      <w:bookmarkStart w:id="106" w:name="_Toc483163082"/>
      <w:r>
        <w:t xml:space="preserve">Joonis </w:t>
      </w:r>
      <w:fldSimple w:instr=" SEQ Joonis \* ARABIC ">
        <w:r w:rsidR="00822666">
          <w:rPr>
            <w:noProof/>
          </w:rPr>
          <w:t>13</w:t>
        </w:r>
      </w:fldSimple>
      <w:r w:rsidR="005E688B">
        <w:t xml:space="preserve"> </w:t>
      </w:r>
      <w:r w:rsidR="00E1475D">
        <w:t>–</w:t>
      </w:r>
      <w:r w:rsidR="005E688B">
        <w:t xml:space="preserve"> </w:t>
      </w:r>
      <w:proofErr w:type="spellStart"/>
      <w:r w:rsidR="005E688B">
        <w:t>Paigal</w:t>
      </w:r>
      <w:r>
        <w:t>olek</w:t>
      </w:r>
      <w:bookmarkEnd w:id="106"/>
      <w:proofErr w:type="spellEnd"/>
      <w:r w:rsidR="000740A4">
        <w:br w:type="page"/>
      </w:r>
    </w:p>
    <w:p w:rsidR="00E1475D" w:rsidRDefault="00E1475D" w:rsidP="00E1475D">
      <w:r w:rsidRPr="00E1475D">
        <w:lastRenderedPageBreak/>
        <w:t>Kiikumiskatsel, mis on näidatud joonisel 14, on näha, et</w:t>
      </w:r>
      <w:r w:rsidR="00FA7D39">
        <w:t xml:space="preserve"> telgede</w:t>
      </w:r>
      <w:r w:rsidRPr="00E1475D">
        <w:t xml:space="preserve"> väärtused muutuvad sujuvalt. </w:t>
      </w:r>
      <w:r w:rsidR="00AB3C3D">
        <w:t>Suurim amplituud on näidatud</w:t>
      </w:r>
      <w:r w:rsidR="00533596">
        <w:t xml:space="preserve"> tabelis</w:t>
      </w:r>
      <w:r w:rsidR="00923939">
        <w:t xml:space="preserve"> 10.</w:t>
      </w:r>
    </w:p>
    <w:p w:rsidR="00923939" w:rsidRDefault="00923939" w:rsidP="00923939">
      <w:pPr>
        <w:pStyle w:val="Caption"/>
        <w:keepNext/>
        <w:jc w:val="left"/>
      </w:pPr>
      <w:bookmarkStart w:id="107" w:name="_Toc483163104"/>
      <w:r>
        <w:t xml:space="preserve">Tabel </w:t>
      </w:r>
      <w:fldSimple w:instr=" SEQ Tabel \* ARABIC ">
        <w:r w:rsidR="0053376C">
          <w:rPr>
            <w:noProof/>
          </w:rPr>
          <w:t>10</w:t>
        </w:r>
      </w:fldSimple>
      <w:r>
        <w:t xml:space="preserve"> </w:t>
      </w:r>
      <w:r w:rsidR="00D10500">
        <w:t>–</w:t>
      </w:r>
      <w:r>
        <w:t xml:space="preserve"> </w:t>
      </w:r>
      <w:r w:rsidR="00D10500">
        <w:t xml:space="preserve">Kiikumise </w:t>
      </w:r>
      <w:r w:rsidR="008B1A55">
        <w:t>suurim amplituud</w:t>
      </w:r>
      <w:bookmarkEnd w:id="107"/>
    </w:p>
    <w:tbl>
      <w:tblPr>
        <w:tblStyle w:val="TableGrid"/>
        <w:tblW w:w="0" w:type="auto"/>
        <w:tblLook w:val="04A0" w:firstRow="1" w:lastRow="0" w:firstColumn="1" w:lastColumn="0" w:noHBand="0" w:noVBand="1"/>
      </w:tblPr>
      <w:tblGrid>
        <w:gridCol w:w="930"/>
        <w:gridCol w:w="930"/>
        <w:gridCol w:w="903"/>
      </w:tblGrid>
      <w:tr w:rsidR="00923939" w:rsidTr="00F12D94">
        <w:tc>
          <w:tcPr>
            <w:tcW w:w="930" w:type="dxa"/>
            <w:shd w:val="clear" w:color="auto" w:fill="FBE4D5" w:themeFill="accent2" w:themeFillTint="33"/>
          </w:tcPr>
          <w:p w:rsidR="00923939" w:rsidRDefault="00923939" w:rsidP="00F12D94">
            <w:r>
              <w:t>X telg</w:t>
            </w:r>
          </w:p>
        </w:tc>
        <w:tc>
          <w:tcPr>
            <w:tcW w:w="930" w:type="dxa"/>
            <w:shd w:val="clear" w:color="auto" w:fill="FBE4D5" w:themeFill="accent2" w:themeFillTint="33"/>
          </w:tcPr>
          <w:p w:rsidR="00923939" w:rsidRDefault="00923939" w:rsidP="00F12D94">
            <w:r>
              <w:t>Y telg</w:t>
            </w:r>
          </w:p>
        </w:tc>
        <w:tc>
          <w:tcPr>
            <w:tcW w:w="903" w:type="dxa"/>
            <w:shd w:val="clear" w:color="auto" w:fill="FBE4D5" w:themeFill="accent2" w:themeFillTint="33"/>
          </w:tcPr>
          <w:p w:rsidR="00923939" w:rsidRDefault="00923939" w:rsidP="00F12D94">
            <w:r>
              <w:t>Z telg</w:t>
            </w:r>
          </w:p>
        </w:tc>
      </w:tr>
      <w:tr w:rsidR="00923939" w:rsidTr="00F12D94">
        <w:tc>
          <w:tcPr>
            <w:tcW w:w="930" w:type="dxa"/>
          </w:tcPr>
          <w:p w:rsidR="00923939" w:rsidRDefault="00D21A3B" w:rsidP="00F12D94">
            <w:r>
              <w:t>230</w:t>
            </w:r>
          </w:p>
        </w:tc>
        <w:tc>
          <w:tcPr>
            <w:tcW w:w="930" w:type="dxa"/>
          </w:tcPr>
          <w:p w:rsidR="00923939" w:rsidRDefault="00813C81" w:rsidP="00F12D94">
            <w:r>
              <w:t>160</w:t>
            </w:r>
          </w:p>
        </w:tc>
        <w:tc>
          <w:tcPr>
            <w:tcW w:w="903" w:type="dxa"/>
          </w:tcPr>
          <w:p w:rsidR="00923939" w:rsidRDefault="00813C81" w:rsidP="00F12D94">
            <w:pPr>
              <w:keepNext/>
            </w:pPr>
            <w:r>
              <w:t>220</w:t>
            </w:r>
          </w:p>
        </w:tc>
      </w:tr>
    </w:tbl>
    <w:p w:rsidR="00923939" w:rsidRPr="00E1475D" w:rsidRDefault="00923939" w:rsidP="00E1475D"/>
    <w:p w:rsidR="005E688B" w:rsidRDefault="005E688B" w:rsidP="005E688B"/>
    <w:p w:rsidR="00E1475D" w:rsidRDefault="00E1475D" w:rsidP="00E1475D">
      <w:pPr>
        <w:keepNext/>
      </w:pPr>
      <w:r>
        <w:rPr>
          <w:noProof/>
          <w:lang w:val="en-US"/>
        </w:rPr>
        <w:drawing>
          <wp:inline distT="0" distB="0" distL="0" distR="0">
            <wp:extent cx="5256000" cy="3600000"/>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õõtsum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6000" cy="3600000"/>
                    </a:xfrm>
                    <a:prstGeom prst="rect">
                      <a:avLst/>
                    </a:prstGeom>
                  </pic:spPr>
                </pic:pic>
              </a:graphicData>
            </a:graphic>
          </wp:inline>
        </w:drawing>
      </w:r>
    </w:p>
    <w:p w:rsidR="000740A4" w:rsidRDefault="00E1475D" w:rsidP="00E1475D">
      <w:pPr>
        <w:pStyle w:val="Caption"/>
        <w:jc w:val="left"/>
      </w:pPr>
      <w:bookmarkStart w:id="108" w:name="_Toc483163083"/>
      <w:r>
        <w:t xml:space="preserve">Joonis </w:t>
      </w:r>
      <w:fldSimple w:instr=" SEQ Joonis \* ARABIC ">
        <w:r w:rsidR="00822666">
          <w:rPr>
            <w:noProof/>
          </w:rPr>
          <w:t>14</w:t>
        </w:r>
      </w:fldSimple>
      <w:r>
        <w:t xml:space="preserve"> </w:t>
      </w:r>
      <w:r w:rsidR="000740A4">
        <w:t>–</w:t>
      </w:r>
      <w:r>
        <w:t xml:space="preserve"> Kiikumine</w:t>
      </w:r>
      <w:bookmarkEnd w:id="108"/>
    </w:p>
    <w:p w:rsidR="000740A4" w:rsidRDefault="000740A4">
      <w:pPr>
        <w:rPr>
          <w:bCs/>
          <w:sz w:val="20"/>
          <w:szCs w:val="20"/>
        </w:rPr>
      </w:pPr>
      <w:r>
        <w:br w:type="page"/>
      </w:r>
    </w:p>
    <w:p w:rsidR="00E1475D" w:rsidRPr="005E688B" w:rsidRDefault="00E1475D" w:rsidP="00E1475D">
      <w:pPr>
        <w:pStyle w:val="Caption"/>
        <w:jc w:val="left"/>
      </w:pPr>
    </w:p>
    <w:p w:rsidR="00C66131" w:rsidRDefault="00E30852" w:rsidP="00C66131">
      <w:pPr>
        <w:pStyle w:val="Heading2"/>
      </w:pPr>
      <w:bookmarkStart w:id="109" w:name="_Toc483163036"/>
      <w:r>
        <w:t xml:space="preserve">Hüppamise </w:t>
      </w:r>
      <w:r w:rsidR="00193B81">
        <w:t>katse</w:t>
      </w:r>
      <w:bookmarkEnd w:id="109"/>
    </w:p>
    <w:p w:rsidR="008168D9" w:rsidRDefault="00C66131" w:rsidP="00C66131">
      <w:pPr>
        <w:pStyle w:val="tekst"/>
      </w:pPr>
      <w:r>
        <w:t>Hüppamise jaoks viisin läbi kolm testi, millest esimene katse oli</w:t>
      </w:r>
      <w:r w:rsidR="00815B25">
        <w:t xml:space="preserve"> hoovõtuta</w:t>
      </w:r>
      <w:r>
        <w:t xml:space="preserve"> hüppamine</w:t>
      </w:r>
      <w:r w:rsidR="00E45AB1">
        <w:t xml:space="preserve"> </w:t>
      </w:r>
      <w:r>
        <w:t>murul.</w:t>
      </w:r>
      <w:r w:rsidR="0026314F">
        <w:t xml:space="preserve"> </w:t>
      </w:r>
      <w:r>
        <w:t>Sooritasin murul kaheksa hüpet</w:t>
      </w:r>
      <w:r w:rsidR="007E683F">
        <w:t>, mis on kujutatud joonisel 15. Joonisel on näha kaheksat amplituudi muutust, milleks olid hüpped.</w:t>
      </w:r>
      <w:r w:rsidR="00402E18">
        <w:t xml:space="preserve"> Suurimaid amplituud</w:t>
      </w:r>
      <w:r w:rsidR="00BA5BC1">
        <w:t>e</w:t>
      </w:r>
      <w:r w:rsidR="00D10500">
        <w:t xml:space="preserve"> kajastab tabel 11.</w:t>
      </w:r>
    </w:p>
    <w:p w:rsidR="00D10500" w:rsidRDefault="00D10500" w:rsidP="00D10500">
      <w:pPr>
        <w:pStyle w:val="Caption"/>
        <w:keepNext/>
        <w:jc w:val="left"/>
      </w:pPr>
      <w:bookmarkStart w:id="110" w:name="_Toc483163105"/>
      <w:r>
        <w:t xml:space="preserve">Tabel </w:t>
      </w:r>
      <w:fldSimple w:instr=" SEQ Tabel \* ARABIC ">
        <w:r w:rsidR="0053376C">
          <w:rPr>
            <w:noProof/>
          </w:rPr>
          <w:t>11</w:t>
        </w:r>
      </w:fldSimple>
      <w:r>
        <w:t xml:space="preserve"> </w:t>
      </w:r>
      <w:r w:rsidR="002E6057">
        <w:t>–</w:t>
      </w:r>
      <w:r>
        <w:t xml:space="preserve"> </w:t>
      </w:r>
      <w:r w:rsidR="002E6057">
        <w:t>M</w:t>
      </w:r>
      <w:r>
        <w:t>urul</w:t>
      </w:r>
      <w:r w:rsidR="002E6057">
        <w:t xml:space="preserve"> hüppamise</w:t>
      </w:r>
      <w:r>
        <w:t xml:space="preserve"> </w:t>
      </w:r>
      <w:r w:rsidR="006771DF">
        <w:t xml:space="preserve">suurim </w:t>
      </w:r>
      <w:r w:rsidR="00BA5BC1">
        <w:t>amplituud</w:t>
      </w:r>
      <w:bookmarkEnd w:id="110"/>
    </w:p>
    <w:tbl>
      <w:tblPr>
        <w:tblStyle w:val="TableGrid"/>
        <w:tblW w:w="0" w:type="auto"/>
        <w:tblLook w:val="04A0" w:firstRow="1" w:lastRow="0" w:firstColumn="1" w:lastColumn="0" w:noHBand="0" w:noVBand="1"/>
      </w:tblPr>
      <w:tblGrid>
        <w:gridCol w:w="930"/>
        <w:gridCol w:w="930"/>
        <w:gridCol w:w="903"/>
      </w:tblGrid>
      <w:tr w:rsidR="00D10500" w:rsidTr="00F12D94">
        <w:tc>
          <w:tcPr>
            <w:tcW w:w="930" w:type="dxa"/>
            <w:shd w:val="clear" w:color="auto" w:fill="FBE4D5" w:themeFill="accent2" w:themeFillTint="33"/>
          </w:tcPr>
          <w:p w:rsidR="00D10500" w:rsidRDefault="00D10500" w:rsidP="00F12D94">
            <w:r>
              <w:t>X telg</w:t>
            </w:r>
          </w:p>
        </w:tc>
        <w:tc>
          <w:tcPr>
            <w:tcW w:w="930" w:type="dxa"/>
            <w:shd w:val="clear" w:color="auto" w:fill="FBE4D5" w:themeFill="accent2" w:themeFillTint="33"/>
          </w:tcPr>
          <w:p w:rsidR="00D10500" w:rsidRDefault="00D10500" w:rsidP="00F12D94">
            <w:r>
              <w:t>Y telg</w:t>
            </w:r>
          </w:p>
        </w:tc>
        <w:tc>
          <w:tcPr>
            <w:tcW w:w="903" w:type="dxa"/>
            <w:shd w:val="clear" w:color="auto" w:fill="FBE4D5" w:themeFill="accent2" w:themeFillTint="33"/>
          </w:tcPr>
          <w:p w:rsidR="00D10500" w:rsidRDefault="00D10500" w:rsidP="00F12D94">
            <w:r>
              <w:t>Z telg</w:t>
            </w:r>
          </w:p>
        </w:tc>
      </w:tr>
      <w:tr w:rsidR="00D10500" w:rsidTr="00F12D94">
        <w:tc>
          <w:tcPr>
            <w:tcW w:w="930" w:type="dxa"/>
          </w:tcPr>
          <w:p w:rsidR="00D10500" w:rsidRDefault="00473F13" w:rsidP="00F12D94">
            <w:r>
              <w:t>2400</w:t>
            </w:r>
          </w:p>
        </w:tc>
        <w:tc>
          <w:tcPr>
            <w:tcW w:w="930" w:type="dxa"/>
          </w:tcPr>
          <w:p w:rsidR="00D10500" w:rsidRDefault="002E6057" w:rsidP="00F12D94">
            <w:r>
              <w:t>5100</w:t>
            </w:r>
          </w:p>
        </w:tc>
        <w:tc>
          <w:tcPr>
            <w:tcW w:w="903" w:type="dxa"/>
          </w:tcPr>
          <w:p w:rsidR="00D10500" w:rsidRDefault="00402E18" w:rsidP="00F12D94">
            <w:pPr>
              <w:keepNext/>
            </w:pPr>
            <w:r>
              <w:t>6500</w:t>
            </w:r>
          </w:p>
        </w:tc>
      </w:tr>
    </w:tbl>
    <w:p w:rsidR="00D10500" w:rsidRDefault="00D10500" w:rsidP="00C66131">
      <w:pPr>
        <w:pStyle w:val="tekst"/>
      </w:pPr>
    </w:p>
    <w:p w:rsidR="00815B25" w:rsidRDefault="00815B25" w:rsidP="00815B25">
      <w:pPr>
        <w:pStyle w:val="tekst"/>
        <w:keepNext/>
      </w:pPr>
      <w:r>
        <w:rPr>
          <w:noProof/>
          <w:lang w:val="en-US"/>
        </w:rPr>
        <w:drawing>
          <wp:inline distT="0" distB="0" distL="0" distR="0">
            <wp:extent cx="5252400" cy="3600000"/>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ppamine_murul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815B25" w:rsidRDefault="00815B25" w:rsidP="0086630E">
      <w:pPr>
        <w:pStyle w:val="Caption"/>
        <w:jc w:val="both"/>
      </w:pPr>
      <w:bookmarkStart w:id="111" w:name="_Toc483163084"/>
      <w:r>
        <w:t xml:space="preserve">Joonis </w:t>
      </w:r>
      <w:fldSimple w:instr=" SEQ Joonis \* ARABIC ">
        <w:r w:rsidR="00822666">
          <w:rPr>
            <w:noProof/>
          </w:rPr>
          <w:t>15</w:t>
        </w:r>
      </w:fldSimple>
      <w:r>
        <w:t xml:space="preserve"> - Hüppamine murul</w:t>
      </w:r>
      <w:bookmarkEnd w:id="111"/>
    </w:p>
    <w:p w:rsidR="006860A2" w:rsidRDefault="006860A2">
      <w:r>
        <w:br w:type="page"/>
      </w:r>
    </w:p>
    <w:p w:rsidR="00102CA1" w:rsidRDefault="00B155B0" w:rsidP="00B155B0">
      <w:pPr>
        <w:spacing w:after="240" w:line="360" w:lineRule="auto"/>
      </w:pPr>
      <w:r>
        <w:lastRenderedPageBreak/>
        <w:t>Teine katse on joonisel 16. Jooniselt nähtub seitse hüpet, mis on sooritatud puitpinnal. Või</w:t>
      </w:r>
      <w:r w:rsidR="00025E98">
        <w:t>b</w:t>
      </w:r>
      <w:r>
        <w:t xml:space="preserve"> öelda, et hüppamine puidul ei erine hüppamisest murul.</w:t>
      </w:r>
      <w:r w:rsidR="00402E18">
        <w:t xml:space="preserve"> Suurimaid amplituude </w:t>
      </w:r>
      <w:r w:rsidR="00177F6A">
        <w:t>on kaj</w:t>
      </w:r>
      <w:r w:rsidR="00402E18">
        <w:t>a</w:t>
      </w:r>
      <w:r w:rsidR="00177F6A">
        <w:t>statud tabelis 12.</w:t>
      </w:r>
    </w:p>
    <w:p w:rsidR="00CC32E1" w:rsidRDefault="00CC32E1" w:rsidP="00CC32E1">
      <w:pPr>
        <w:pStyle w:val="Caption"/>
        <w:keepNext/>
        <w:jc w:val="left"/>
      </w:pPr>
      <w:bookmarkStart w:id="112" w:name="_Toc483163106"/>
      <w:r>
        <w:t xml:space="preserve">Tabel </w:t>
      </w:r>
      <w:fldSimple w:instr=" SEQ Tabel \* ARABIC ">
        <w:r w:rsidR="0053376C">
          <w:rPr>
            <w:noProof/>
          </w:rPr>
          <w:t>12</w:t>
        </w:r>
      </w:fldSimple>
      <w:r>
        <w:t xml:space="preserve"> - Puidul hüppamise </w:t>
      </w:r>
      <w:r w:rsidR="00402E18">
        <w:t>suurim amplituud</w:t>
      </w:r>
      <w:bookmarkEnd w:id="112"/>
    </w:p>
    <w:tbl>
      <w:tblPr>
        <w:tblStyle w:val="TableGrid"/>
        <w:tblW w:w="0" w:type="auto"/>
        <w:tblLook w:val="04A0" w:firstRow="1" w:lastRow="0" w:firstColumn="1" w:lastColumn="0" w:noHBand="0" w:noVBand="1"/>
      </w:tblPr>
      <w:tblGrid>
        <w:gridCol w:w="930"/>
        <w:gridCol w:w="930"/>
        <w:gridCol w:w="903"/>
      </w:tblGrid>
      <w:tr w:rsidR="00177F6A" w:rsidTr="00F12D94">
        <w:tc>
          <w:tcPr>
            <w:tcW w:w="930" w:type="dxa"/>
            <w:shd w:val="clear" w:color="auto" w:fill="FBE4D5" w:themeFill="accent2" w:themeFillTint="33"/>
          </w:tcPr>
          <w:p w:rsidR="00177F6A" w:rsidRDefault="00177F6A" w:rsidP="00F12D94">
            <w:r>
              <w:t>X telg</w:t>
            </w:r>
          </w:p>
        </w:tc>
        <w:tc>
          <w:tcPr>
            <w:tcW w:w="930" w:type="dxa"/>
            <w:shd w:val="clear" w:color="auto" w:fill="FBE4D5" w:themeFill="accent2" w:themeFillTint="33"/>
          </w:tcPr>
          <w:p w:rsidR="00177F6A" w:rsidRDefault="00177F6A" w:rsidP="00F12D94">
            <w:r>
              <w:t>Y telg</w:t>
            </w:r>
          </w:p>
        </w:tc>
        <w:tc>
          <w:tcPr>
            <w:tcW w:w="903" w:type="dxa"/>
            <w:shd w:val="clear" w:color="auto" w:fill="FBE4D5" w:themeFill="accent2" w:themeFillTint="33"/>
          </w:tcPr>
          <w:p w:rsidR="00177F6A" w:rsidRDefault="00177F6A" w:rsidP="00F12D94">
            <w:r>
              <w:t>Z telg</w:t>
            </w:r>
          </w:p>
        </w:tc>
      </w:tr>
      <w:tr w:rsidR="00177F6A" w:rsidTr="00F12D94">
        <w:tc>
          <w:tcPr>
            <w:tcW w:w="930" w:type="dxa"/>
          </w:tcPr>
          <w:p w:rsidR="00177F6A" w:rsidRDefault="00402E18" w:rsidP="00F12D94">
            <w:r>
              <w:t>19</w:t>
            </w:r>
            <w:r w:rsidR="00692655">
              <w:t>00</w:t>
            </w:r>
          </w:p>
        </w:tc>
        <w:tc>
          <w:tcPr>
            <w:tcW w:w="930" w:type="dxa"/>
          </w:tcPr>
          <w:p w:rsidR="00177F6A" w:rsidRDefault="00692655" w:rsidP="00F12D94">
            <w:r>
              <w:t>34</w:t>
            </w:r>
            <w:r w:rsidR="00177F6A">
              <w:t>00</w:t>
            </w:r>
          </w:p>
        </w:tc>
        <w:tc>
          <w:tcPr>
            <w:tcW w:w="903" w:type="dxa"/>
          </w:tcPr>
          <w:p w:rsidR="00177F6A" w:rsidRDefault="00692655" w:rsidP="00F12D94">
            <w:pPr>
              <w:keepNext/>
            </w:pPr>
            <w:r>
              <w:t>52</w:t>
            </w:r>
            <w:r w:rsidR="00177F6A">
              <w:t>00</w:t>
            </w:r>
          </w:p>
        </w:tc>
      </w:tr>
    </w:tbl>
    <w:p w:rsidR="00177F6A" w:rsidRDefault="00177F6A" w:rsidP="00B155B0">
      <w:pPr>
        <w:spacing w:after="240" w:line="360" w:lineRule="auto"/>
      </w:pPr>
    </w:p>
    <w:p w:rsidR="00B155B0" w:rsidRDefault="00B155B0" w:rsidP="00B155B0">
      <w:pPr>
        <w:keepNext/>
      </w:pPr>
      <w:r>
        <w:rPr>
          <w:noProof/>
          <w:lang w:val="en-US"/>
        </w:rPr>
        <w:drawing>
          <wp:inline distT="0" distB="0" distL="0" distR="0">
            <wp:extent cx="5252400" cy="36000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ppamine_puit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B155B0" w:rsidRPr="00102CA1" w:rsidRDefault="00B155B0" w:rsidP="00B155B0">
      <w:pPr>
        <w:pStyle w:val="Caption"/>
        <w:jc w:val="left"/>
      </w:pPr>
      <w:bookmarkStart w:id="113" w:name="_Toc483163085"/>
      <w:r>
        <w:t xml:space="preserve">Joonis </w:t>
      </w:r>
      <w:fldSimple w:instr=" SEQ Joonis \* ARABIC ">
        <w:r w:rsidR="00822666">
          <w:rPr>
            <w:noProof/>
          </w:rPr>
          <w:t>16</w:t>
        </w:r>
      </w:fldSimple>
      <w:r>
        <w:t xml:space="preserve"> - Hüppamine puidul</w:t>
      </w:r>
      <w:bookmarkEnd w:id="113"/>
    </w:p>
    <w:p w:rsidR="00C21EBE" w:rsidRDefault="00C21EBE">
      <w:r>
        <w:br w:type="page"/>
      </w:r>
    </w:p>
    <w:p w:rsidR="002F0D40" w:rsidRDefault="006860A2" w:rsidP="00C66131">
      <w:pPr>
        <w:pStyle w:val="tekst"/>
      </w:pPr>
      <w:r>
        <w:lastRenderedPageBreak/>
        <w:t>Viima</w:t>
      </w:r>
      <w:r w:rsidR="00F12D94">
        <w:t>s</w:t>
      </w:r>
      <w:r w:rsidR="002F0D40">
        <w:t>t katset</w:t>
      </w:r>
      <w:r w:rsidR="00F12D94">
        <w:t>,</w:t>
      </w:r>
      <w:r w:rsidR="00FA562A">
        <w:t xml:space="preserve"> mis</w:t>
      </w:r>
      <w:r w:rsidR="00F12D94">
        <w:t xml:space="preserve"> toimus puit aluselt hüppamisel, </w:t>
      </w:r>
      <w:r w:rsidR="002F0D40">
        <w:t>on näidatud joonisel 18.</w:t>
      </w:r>
      <w:r w:rsidR="00894EAE">
        <w:t xml:space="preserve"> Suurimad amplituudid</w:t>
      </w:r>
      <w:r w:rsidR="002F0D40">
        <w:t xml:space="preserve"> on kajastatud tabelis 13.</w:t>
      </w:r>
      <w:r w:rsidR="00A67A54">
        <w:t xml:space="preserve"> </w:t>
      </w:r>
      <w:r w:rsidR="007F2ABD">
        <w:t>Jooniselt on näha, et ajaliselt oli hüpe</w:t>
      </w:r>
      <w:r w:rsidR="00C123A7">
        <w:t xml:space="preserve"> võrreldes teiste hüpetega</w:t>
      </w:r>
      <w:r w:rsidR="007F2ABD">
        <w:t xml:space="preserve"> kõige pikem. Esi</w:t>
      </w:r>
      <w:r w:rsidR="007E59E3">
        <w:t>mene tõus joonisel on hüpe õhku ja teine tõus</w:t>
      </w:r>
      <w:r w:rsidR="007F2ABD">
        <w:t xml:space="preserve"> maandumine.</w:t>
      </w:r>
    </w:p>
    <w:p w:rsidR="005B2274" w:rsidRDefault="005B2274" w:rsidP="005B2274">
      <w:pPr>
        <w:pStyle w:val="Caption"/>
        <w:keepNext/>
        <w:jc w:val="left"/>
      </w:pPr>
      <w:bookmarkStart w:id="114" w:name="_Toc483163107"/>
      <w:r>
        <w:t xml:space="preserve">Tabel </w:t>
      </w:r>
      <w:fldSimple w:instr=" SEQ Tabel \* ARABIC ">
        <w:r w:rsidR="0053376C">
          <w:rPr>
            <w:noProof/>
          </w:rPr>
          <w:t>13</w:t>
        </w:r>
      </w:fldSimple>
      <w:r>
        <w:t xml:space="preserve"> </w:t>
      </w:r>
      <w:r w:rsidR="00C123A7">
        <w:t xml:space="preserve">– Hüppamine puit aluselt murule </w:t>
      </w:r>
      <w:r w:rsidR="009D6CCF">
        <w:t>suurim amplituud</w:t>
      </w:r>
      <w:bookmarkEnd w:id="114"/>
    </w:p>
    <w:tbl>
      <w:tblPr>
        <w:tblStyle w:val="TableGrid"/>
        <w:tblW w:w="0" w:type="auto"/>
        <w:tblLook w:val="04A0" w:firstRow="1" w:lastRow="0" w:firstColumn="1" w:lastColumn="0" w:noHBand="0" w:noVBand="1"/>
      </w:tblPr>
      <w:tblGrid>
        <w:gridCol w:w="930"/>
        <w:gridCol w:w="930"/>
        <w:gridCol w:w="903"/>
      </w:tblGrid>
      <w:tr w:rsidR="00C21EBE" w:rsidTr="00B63AAF">
        <w:tc>
          <w:tcPr>
            <w:tcW w:w="930" w:type="dxa"/>
            <w:shd w:val="clear" w:color="auto" w:fill="FBE4D5" w:themeFill="accent2" w:themeFillTint="33"/>
          </w:tcPr>
          <w:p w:rsidR="00C21EBE" w:rsidRDefault="00C21EBE" w:rsidP="00B63AAF">
            <w:r>
              <w:t>X telg</w:t>
            </w:r>
          </w:p>
        </w:tc>
        <w:tc>
          <w:tcPr>
            <w:tcW w:w="930" w:type="dxa"/>
            <w:shd w:val="clear" w:color="auto" w:fill="FBE4D5" w:themeFill="accent2" w:themeFillTint="33"/>
          </w:tcPr>
          <w:p w:rsidR="00C21EBE" w:rsidRDefault="00C21EBE" w:rsidP="00B63AAF">
            <w:r>
              <w:t>Y telg</w:t>
            </w:r>
          </w:p>
        </w:tc>
        <w:tc>
          <w:tcPr>
            <w:tcW w:w="903" w:type="dxa"/>
            <w:shd w:val="clear" w:color="auto" w:fill="FBE4D5" w:themeFill="accent2" w:themeFillTint="33"/>
          </w:tcPr>
          <w:p w:rsidR="00C21EBE" w:rsidRDefault="00C21EBE" w:rsidP="00B63AAF">
            <w:r>
              <w:t>Z telg</w:t>
            </w:r>
          </w:p>
        </w:tc>
      </w:tr>
      <w:tr w:rsidR="00C21EBE" w:rsidTr="00B63AAF">
        <w:tc>
          <w:tcPr>
            <w:tcW w:w="930" w:type="dxa"/>
          </w:tcPr>
          <w:p w:rsidR="00C21EBE" w:rsidRDefault="00894EAE" w:rsidP="00B63AAF">
            <w:r>
              <w:t>750</w:t>
            </w:r>
          </w:p>
        </w:tc>
        <w:tc>
          <w:tcPr>
            <w:tcW w:w="930" w:type="dxa"/>
          </w:tcPr>
          <w:p w:rsidR="00C21EBE" w:rsidRDefault="00C21EBE" w:rsidP="00B63AAF">
            <w:r>
              <w:t>1</w:t>
            </w:r>
            <w:r w:rsidR="00894EAE">
              <w:t>1</w:t>
            </w:r>
            <w:r>
              <w:t>00</w:t>
            </w:r>
          </w:p>
        </w:tc>
        <w:tc>
          <w:tcPr>
            <w:tcW w:w="903" w:type="dxa"/>
          </w:tcPr>
          <w:p w:rsidR="00C21EBE" w:rsidRDefault="00C21EBE" w:rsidP="00B63AAF">
            <w:pPr>
              <w:keepNext/>
            </w:pPr>
            <w:r>
              <w:t>-</w:t>
            </w:r>
            <w:r w:rsidR="00894EAE">
              <w:t>275</w:t>
            </w:r>
            <w:r>
              <w:t>0</w:t>
            </w:r>
          </w:p>
        </w:tc>
      </w:tr>
    </w:tbl>
    <w:p w:rsidR="00C21EBE" w:rsidRDefault="00C21EBE" w:rsidP="00C66131">
      <w:pPr>
        <w:pStyle w:val="tekst"/>
      </w:pPr>
    </w:p>
    <w:p w:rsidR="00C21EBE" w:rsidRDefault="00C21EBE" w:rsidP="00C21EBE">
      <w:pPr>
        <w:pStyle w:val="tekst"/>
        <w:keepNext/>
      </w:pPr>
      <w:r>
        <w:rPr>
          <w:noProof/>
          <w:lang w:val="en-US"/>
        </w:rPr>
        <w:drawing>
          <wp:inline distT="0" distB="0" distL="0" distR="0">
            <wp:extent cx="5140800" cy="3600000"/>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ppamine aluselt.png"/>
                    <pic:cNvPicPr/>
                  </pic:nvPicPr>
                  <pic:blipFill>
                    <a:blip r:embed="rId27">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C21EBE" w:rsidRDefault="00C21EBE" w:rsidP="00C21EBE">
      <w:pPr>
        <w:pStyle w:val="Caption"/>
        <w:jc w:val="both"/>
      </w:pPr>
      <w:bookmarkStart w:id="115" w:name="_Toc483163086"/>
      <w:r>
        <w:t xml:space="preserve">Joonis </w:t>
      </w:r>
      <w:fldSimple w:instr=" SEQ Joonis \* ARABIC ">
        <w:r w:rsidR="00822666">
          <w:rPr>
            <w:noProof/>
          </w:rPr>
          <w:t>17</w:t>
        </w:r>
      </w:fldSimple>
      <w:r>
        <w:t xml:space="preserve"> - Hüppamine puit aluselt murule</w:t>
      </w:r>
      <w:bookmarkEnd w:id="115"/>
    </w:p>
    <w:p w:rsidR="007F4E33" w:rsidRDefault="007F4E33">
      <w:r>
        <w:br w:type="page"/>
      </w:r>
    </w:p>
    <w:p w:rsidR="00594250" w:rsidRDefault="007F4E33" w:rsidP="007F4E33">
      <w:pPr>
        <w:pStyle w:val="Heading2"/>
      </w:pPr>
      <w:bookmarkStart w:id="116" w:name="_Toc483163037"/>
      <w:r>
        <w:lastRenderedPageBreak/>
        <w:t>I</w:t>
      </w:r>
      <w:r w:rsidR="00594250">
        <w:t>stumise ja tõusmise katse</w:t>
      </w:r>
      <w:bookmarkEnd w:id="116"/>
    </w:p>
    <w:p w:rsidR="00030C7F" w:rsidRDefault="00030C7F" w:rsidP="00030C7F">
      <w:pPr>
        <w:pStyle w:val="tekst"/>
      </w:pPr>
      <w:r>
        <w:t xml:space="preserve">Sooritasin istumiseks ja tõusmiseks </w:t>
      </w:r>
      <w:r w:rsidR="00FD7C3E">
        <w:t>k</w:t>
      </w:r>
      <w:r w:rsidR="008C666C">
        <w:t>aks katset, millest esimene</w:t>
      </w:r>
      <w:r w:rsidR="00FD7C3E">
        <w:t xml:space="preserve"> oli istumine.</w:t>
      </w:r>
      <w:r w:rsidR="004E1C3B">
        <w:t xml:space="preserve"> </w:t>
      </w:r>
      <w:r w:rsidR="00EF752E">
        <w:t>Katse sooritamisel istusin toolile, mis oli valmistatud puidust.</w:t>
      </w:r>
      <w:r w:rsidR="006771DF">
        <w:t xml:space="preserve"> Istumist kujutab joonis 18 ning</w:t>
      </w:r>
      <w:r w:rsidR="00327A2A">
        <w:t xml:space="preserve"> suurimad amplituudid</w:t>
      </w:r>
      <w:r w:rsidR="006771DF">
        <w:t xml:space="preserve"> on</w:t>
      </w:r>
      <w:r w:rsidR="00327A2A">
        <w:t xml:space="preserve"> toodud</w:t>
      </w:r>
      <w:r w:rsidR="006771DF">
        <w:t xml:space="preserve"> tabelis 14.</w:t>
      </w:r>
    </w:p>
    <w:p w:rsidR="006771DF" w:rsidRDefault="006771DF" w:rsidP="006771DF">
      <w:pPr>
        <w:pStyle w:val="Caption"/>
        <w:keepNext/>
        <w:jc w:val="left"/>
      </w:pPr>
      <w:bookmarkStart w:id="117" w:name="_Toc483163108"/>
      <w:r>
        <w:t xml:space="preserve">Tabel </w:t>
      </w:r>
      <w:fldSimple w:instr=" SEQ Tabel \* ARABIC ">
        <w:r w:rsidR="0053376C">
          <w:rPr>
            <w:noProof/>
          </w:rPr>
          <w:t>14</w:t>
        </w:r>
      </w:fldSimple>
      <w:r>
        <w:t xml:space="preserve"> - Istumise </w:t>
      </w:r>
      <w:r w:rsidR="00327A2A">
        <w:t>suurim amplituud</w:t>
      </w:r>
      <w:bookmarkEnd w:id="117"/>
    </w:p>
    <w:tbl>
      <w:tblPr>
        <w:tblStyle w:val="TableGrid"/>
        <w:tblW w:w="0" w:type="auto"/>
        <w:tblLook w:val="04A0" w:firstRow="1" w:lastRow="0" w:firstColumn="1" w:lastColumn="0" w:noHBand="0" w:noVBand="1"/>
      </w:tblPr>
      <w:tblGrid>
        <w:gridCol w:w="930"/>
        <w:gridCol w:w="930"/>
        <w:gridCol w:w="903"/>
      </w:tblGrid>
      <w:tr w:rsidR="00D66915" w:rsidTr="00B63AAF">
        <w:tc>
          <w:tcPr>
            <w:tcW w:w="930" w:type="dxa"/>
            <w:shd w:val="clear" w:color="auto" w:fill="FBE4D5" w:themeFill="accent2" w:themeFillTint="33"/>
          </w:tcPr>
          <w:p w:rsidR="00D66915" w:rsidRDefault="00D66915" w:rsidP="00B63AAF">
            <w:r>
              <w:t>X telg</w:t>
            </w:r>
          </w:p>
        </w:tc>
        <w:tc>
          <w:tcPr>
            <w:tcW w:w="930" w:type="dxa"/>
            <w:shd w:val="clear" w:color="auto" w:fill="FBE4D5" w:themeFill="accent2" w:themeFillTint="33"/>
          </w:tcPr>
          <w:p w:rsidR="00D66915" w:rsidRDefault="00D66915" w:rsidP="00B63AAF">
            <w:r>
              <w:t>Y telg</w:t>
            </w:r>
          </w:p>
        </w:tc>
        <w:tc>
          <w:tcPr>
            <w:tcW w:w="903" w:type="dxa"/>
            <w:shd w:val="clear" w:color="auto" w:fill="FBE4D5" w:themeFill="accent2" w:themeFillTint="33"/>
          </w:tcPr>
          <w:p w:rsidR="00D66915" w:rsidRDefault="00D66915" w:rsidP="00B63AAF">
            <w:r>
              <w:t>Z telg</w:t>
            </w:r>
          </w:p>
        </w:tc>
      </w:tr>
      <w:tr w:rsidR="00D66915" w:rsidTr="00B63AAF">
        <w:tc>
          <w:tcPr>
            <w:tcW w:w="930" w:type="dxa"/>
          </w:tcPr>
          <w:p w:rsidR="00D66915" w:rsidRDefault="00050A6A" w:rsidP="00B63AAF">
            <w:r>
              <w:t>550</w:t>
            </w:r>
          </w:p>
        </w:tc>
        <w:tc>
          <w:tcPr>
            <w:tcW w:w="930" w:type="dxa"/>
          </w:tcPr>
          <w:p w:rsidR="00D66915" w:rsidRDefault="00D66915" w:rsidP="00B63AAF">
            <w:r>
              <w:t>400</w:t>
            </w:r>
          </w:p>
        </w:tc>
        <w:tc>
          <w:tcPr>
            <w:tcW w:w="903" w:type="dxa"/>
          </w:tcPr>
          <w:p w:rsidR="00D66915" w:rsidRDefault="00050A6A" w:rsidP="00B63AAF">
            <w:pPr>
              <w:keepNext/>
            </w:pPr>
            <w:r>
              <w:t>1500</w:t>
            </w:r>
          </w:p>
        </w:tc>
      </w:tr>
    </w:tbl>
    <w:p w:rsidR="00D66915" w:rsidRPr="00030C7F" w:rsidRDefault="00D66915" w:rsidP="00030C7F">
      <w:pPr>
        <w:pStyle w:val="tekst"/>
      </w:pPr>
    </w:p>
    <w:p w:rsidR="00030C7F" w:rsidRDefault="00030C7F" w:rsidP="00030C7F">
      <w:pPr>
        <w:pStyle w:val="tekst"/>
        <w:keepNext/>
      </w:pPr>
      <w:r>
        <w:rPr>
          <w:noProof/>
          <w:lang w:val="en-US"/>
        </w:rPr>
        <w:drawing>
          <wp:inline distT="0" distB="0" distL="0" distR="0">
            <wp:extent cx="5252400" cy="3600000"/>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tumine.png"/>
                    <pic:cNvPicPr/>
                  </pic:nvPicPr>
                  <pic:blipFill>
                    <a:blip r:embed="rId28">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Default="00030C7F" w:rsidP="00030C7F">
      <w:pPr>
        <w:pStyle w:val="Caption"/>
        <w:jc w:val="both"/>
      </w:pPr>
      <w:bookmarkStart w:id="118" w:name="_Toc483163087"/>
      <w:r>
        <w:t xml:space="preserve">Joonis </w:t>
      </w:r>
      <w:fldSimple w:instr=" SEQ Joonis \* ARABIC ">
        <w:r w:rsidR="00822666">
          <w:rPr>
            <w:noProof/>
          </w:rPr>
          <w:t>18</w:t>
        </w:r>
      </w:fldSimple>
      <w:r>
        <w:t xml:space="preserve"> – Istumine</w:t>
      </w:r>
      <w:bookmarkEnd w:id="118"/>
    </w:p>
    <w:p w:rsidR="002A4B3A" w:rsidRDefault="002A4B3A" w:rsidP="002A4B3A">
      <w:pPr>
        <w:spacing w:after="240"/>
      </w:pPr>
      <w:r>
        <w:t>Tõusmiskatsel istusin toolil ning tõusin püsti</w:t>
      </w:r>
      <w:r w:rsidR="004A5AC7">
        <w:t>, mis on näidatud joonisel 19</w:t>
      </w:r>
      <w:r>
        <w:t xml:space="preserve">. </w:t>
      </w:r>
      <w:r w:rsidR="004A5AC7">
        <w:t>Suurimad amplituudi muutused on näidatud tabelis 15.</w:t>
      </w:r>
      <w:r w:rsidR="00062F30">
        <w:t xml:space="preserve"> On näha, et tõusmisel ei esine nii suurt amplituudi muutust kui istumisel.</w:t>
      </w:r>
    </w:p>
    <w:p w:rsidR="002A4B3A" w:rsidRDefault="002A4B3A" w:rsidP="002A4B3A">
      <w:pPr>
        <w:pStyle w:val="Caption"/>
        <w:keepNext/>
        <w:jc w:val="left"/>
      </w:pPr>
      <w:bookmarkStart w:id="119" w:name="_Toc483163109"/>
      <w:r>
        <w:t xml:space="preserve">Tabel </w:t>
      </w:r>
      <w:fldSimple w:instr=" SEQ Tabel \* ARABIC ">
        <w:r w:rsidR="0053376C">
          <w:rPr>
            <w:noProof/>
          </w:rPr>
          <w:t>15</w:t>
        </w:r>
      </w:fldSimple>
      <w:r>
        <w:t xml:space="preserve"> – Tõusmise suurim amplituud</w:t>
      </w:r>
      <w:bookmarkEnd w:id="119"/>
    </w:p>
    <w:tbl>
      <w:tblPr>
        <w:tblStyle w:val="TableGrid"/>
        <w:tblW w:w="0" w:type="auto"/>
        <w:tblLook w:val="04A0" w:firstRow="1" w:lastRow="0" w:firstColumn="1" w:lastColumn="0" w:noHBand="0" w:noVBand="1"/>
      </w:tblPr>
      <w:tblGrid>
        <w:gridCol w:w="930"/>
        <w:gridCol w:w="930"/>
        <w:gridCol w:w="903"/>
      </w:tblGrid>
      <w:tr w:rsidR="002A4B3A" w:rsidTr="00B63AAF">
        <w:tc>
          <w:tcPr>
            <w:tcW w:w="930" w:type="dxa"/>
            <w:shd w:val="clear" w:color="auto" w:fill="FBE4D5" w:themeFill="accent2" w:themeFillTint="33"/>
          </w:tcPr>
          <w:p w:rsidR="002A4B3A" w:rsidRDefault="002A4B3A" w:rsidP="00B63AAF">
            <w:bookmarkStart w:id="120" w:name="_Hlk483160755"/>
            <w:r>
              <w:t>X telg</w:t>
            </w:r>
          </w:p>
        </w:tc>
        <w:tc>
          <w:tcPr>
            <w:tcW w:w="930" w:type="dxa"/>
            <w:shd w:val="clear" w:color="auto" w:fill="FBE4D5" w:themeFill="accent2" w:themeFillTint="33"/>
          </w:tcPr>
          <w:p w:rsidR="002A4B3A" w:rsidRDefault="002A4B3A" w:rsidP="00B63AAF">
            <w:r>
              <w:t>Y telg</w:t>
            </w:r>
          </w:p>
        </w:tc>
        <w:tc>
          <w:tcPr>
            <w:tcW w:w="903" w:type="dxa"/>
            <w:shd w:val="clear" w:color="auto" w:fill="FBE4D5" w:themeFill="accent2" w:themeFillTint="33"/>
          </w:tcPr>
          <w:p w:rsidR="002A4B3A" w:rsidRDefault="002A4B3A" w:rsidP="00B63AAF">
            <w:r>
              <w:t>Z telg</w:t>
            </w:r>
          </w:p>
        </w:tc>
      </w:tr>
      <w:tr w:rsidR="002A4B3A" w:rsidTr="00B63AAF">
        <w:tc>
          <w:tcPr>
            <w:tcW w:w="930" w:type="dxa"/>
          </w:tcPr>
          <w:p w:rsidR="002A4B3A" w:rsidRDefault="004A5AC7" w:rsidP="00B63AAF">
            <w:r>
              <w:t>400</w:t>
            </w:r>
          </w:p>
        </w:tc>
        <w:tc>
          <w:tcPr>
            <w:tcW w:w="930" w:type="dxa"/>
          </w:tcPr>
          <w:p w:rsidR="002A4B3A" w:rsidRDefault="004A5AC7" w:rsidP="00B63AAF">
            <w:r>
              <w:t>380</w:t>
            </w:r>
          </w:p>
        </w:tc>
        <w:tc>
          <w:tcPr>
            <w:tcW w:w="903" w:type="dxa"/>
          </w:tcPr>
          <w:p w:rsidR="002A4B3A" w:rsidRDefault="00F47D42" w:rsidP="00B63AAF">
            <w:pPr>
              <w:keepNext/>
            </w:pPr>
            <w:r>
              <w:t>600</w:t>
            </w:r>
          </w:p>
        </w:tc>
      </w:tr>
      <w:bookmarkEnd w:id="120"/>
    </w:tbl>
    <w:p w:rsidR="002A4B3A" w:rsidRDefault="002A4B3A" w:rsidP="002A4B3A">
      <w:pPr>
        <w:spacing w:after="240"/>
      </w:pPr>
    </w:p>
    <w:p w:rsidR="00030C7F" w:rsidRDefault="00030C7F" w:rsidP="00030C7F">
      <w:pPr>
        <w:keepNext/>
      </w:pPr>
      <w:r>
        <w:rPr>
          <w:noProof/>
          <w:lang w:val="en-US"/>
        </w:rPr>
        <w:lastRenderedPageBreak/>
        <w:drawing>
          <wp:inline distT="0" distB="0" distL="0" distR="0">
            <wp:extent cx="5252400" cy="3600000"/>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usmine.png"/>
                    <pic:cNvPicPr/>
                  </pic:nvPicPr>
                  <pic:blipFill>
                    <a:blip r:embed="rId29">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Pr="00030C7F" w:rsidRDefault="00030C7F" w:rsidP="00030C7F">
      <w:pPr>
        <w:pStyle w:val="Caption"/>
        <w:jc w:val="left"/>
      </w:pPr>
      <w:bookmarkStart w:id="121" w:name="_Toc483163088"/>
      <w:r>
        <w:t xml:space="preserve">Joonis </w:t>
      </w:r>
      <w:fldSimple w:instr=" SEQ Joonis \* ARABIC ">
        <w:r w:rsidR="00822666">
          <w:rPr>
            <w:noProof/>
          </w:rPr>
          <w:t>19</w:t>
        </w:r>
      </w:fldSimple>
      <w:r>
        <w:t xml:space="preserve"> - Istumine</w:t>
      </w:r>
      <w:bookmarkEnd w:id="121"/>
    </w:p>
    <w:p w:rsidR="0089792F" w:rsidRPr="00B45014" w:rsidRDefault="0089792F" w:rsidP="00594250">
      <w:pPr>
        <w:pStyle w:val="tekst"/>
      </w:pPr>
      <w:r w:rsidRPr="00B45014">
        <w:br w:type="page"/>
      </w:r>
    </w:p>
    <w:p w:rsidR="00586122" w:rsidRDefault="00586122" w:rsidP="00586122">
      <w:pPr>
        <w:pStyle w:val="Heading2"/>
      </w:pPr>
      <w:bookmarkStart w:id="122" w:name="_Toc483163038"/>
      <w:r>
        <w:lastRenderedPageBreak/>
        <w:t>Erinevad liikumised</w:t>
      </w:r>
      <w:bookmarkEnd w:id="122"/>
    </w:p>
    <w:p w:rsidR="00586122" w:rsidRDefault="00586122" w:rsidP="00586122">
      <w:pPr>
        <w:pStyle w:val="tekst"/>
      </w:pPr>
      <w:r>
        <w:t>Liikumiste jaoks sooritasin kolm katset. Millest esimene on kõndimine. Kõndimiskatse sooritasin tasasel pinnal toas, katset näitab joonis 20 ning amplituudid on toodud tabelis 16.</w:t>
      </w:r>
      <w:r w:rsidR="001D6A50">
        <w:t xml:space="preserve"> Kõndimisel on näha, et </w:t>
      </w:r>
      <w:r w:rsidR="00935ACC">
        <w:t>amplituudi muutus pole suur.</w:t>
      </w:r>
    </w:p>
    <w:p w:rsidR="00855A3E" w:rsidRDefault="00855A3E" w:rsidP="00855A3E">
      <w:pPr>
        <w:pStyle w:val="Caption"/>
        <w:keepNext/>
        <w:jc w:val="left"/>
      </w:pPr>
      <w:bookmarkStart w:id="123" w:name="_Toc483163110"/>
      <w:r>
        <w:t xml:space="preserve">Tabel </w:t>
      </w:r>
      <w:fldSimple w:instr=" SEQ Tabel \* ARABIC ">
        <w:r w:rsidR="0053376C">
          <w:rPr>
            <w:noProof/>
          </w:rPr>
          <w:t>16</w:t>
        </w:r>
      </w:fldSimple>
      <w:r>
        <w:t xml:space="preserve"> – Kõndimise suurim amplituud</w:t>
      </w:r>
      <w:bookmarkEnd w:id="123"/>
    </w:p>
    <w:tbl>
      <w:tblPr>
        <w:tblStyle w:val="TableGrid"/>
        <w:tblW w:w="0" w:type="auto"/>
        <w:tblLook w:val="04A0" w:firstRow="1" w:lastRow="0" w:firstColumn="1" w:lastColumn="0" w:noHBand="0" w:noVBand="1"/>
      </w:tblPr>
      <w:tblGrid>
        <w:gridCol w:w="930"/>
        <w:gridCol w:w="930"/>
        <w:gridCol w:w="903"/>
      </w:tblGrid>
      <w:tr w:rsidR="00855A3E" w:rsidTr="00B63AAF">
        <w:tc>
          <w:tcPr>
            <w:tcW w:w="930" w:type="dxa"/>
            <w:shd w:val="clear" w:color="auto" w:fill="FBE4D5" w:themeFill="accent2" w:themeFillTint="33"/>
          </w:tcPr>
          <w:p w:rsidR="00855A3E" w:rsidRDefault="00855A3E" w:rsidP="00B63AAF">
            <w:bookmarkStart w:id="124" w:name="_Hlk483161029"/>
            <w:r>
              <w:t>X telg</w:t>
            </w:r>
          </w:p>
        </w:tc>
        <w:tc>
          <w:tcPr>
            <w:tcW w:w="930" w:type="dxa"/>
            <w:shd w:val="clear" w:color="auto" w:fill="FBE4D5" w:themeFill="accent2" w:themeFillTint="33"/>
          </w:tcPr>
          <w:p w:rsidR="00855A3E" w:rsidRDefault="00855A3E" w:rsidP="00B63AAF">
            <w:r>
              <w:t>Y telg</w:t>
            </w:r>
          </w:p>
        </w:tc>
        <w:tc>
          <w:tcPr>
            <w:tcW w:w="903" w:type="dxa"/>
            <w:shd w:val="clear" w:color="auto" w:fill="FBE4D5" w:themeFill="accent2" w:themeFillTint="33"/>
          </w:tcPr>
          <w:p w:rsidR="00855A3E" w:rsidRDefault="00855A3E" w:rsidP="00B63AAF">
            <w:r>
              <w:t>Z telg</w:t>
            </w:r>
          </w:p>
        </w:tc>
      </w:tr>
      <w:tr w:rsidR="00855A3E" w:rsidTr="00B63AAF">
        <w:tc>
          <w:tcPr>
            <w:tcW w:w="930" w:type="dxa"/>
          </w:tcPr>
          <w:p w:rsidR="00855A3E" w:rsidRDefault="00855A3E" w:rsidP="00B63AAF">
            <w:r>
              <w:t>500</w:t>
            </w:r>
          </w:p>
        </w:tc>
        <w:tc>
          <w:tcPr>
            <w:tcW w:w="930" w:type="dxa"/>
          </w:tcPr>
          <w:p w:rsidR="00855A3E" w:rsidRDefault="00855A3E" w:rsidP="00B63AAF">
            <w:r>
              <w:t>500</w:t>
            </w:r>
          </w:p>
        </w:tc>
        <w:tc>
          <w:tcPr>
            <w:tcW w:w="903" w:type="dxa"/>
          </w:tcPr>
          <w:p w:rsidR="00855A3E" w:rsidRDefault="00855A3E" w:rsidP="00B63AAF">
            <w:pPr>
              <w:keepNext/>
            </w:pPr>
            <w:r>
              <w:t>350</w:t>
            </w:r>
          </w:p>
        </w:tc>
      </w:tr>
    </w:tbl>
    <w:bookmarkEnd w:id="124"/>
    <w:p w:rsidR="001B35FF" w:rsidRDefault="00855A3E" w:rsidP="001B35FF">
      <w:pPr>
        <w:pStyle w:val="tekst"/>
        <w:keepNext/>
        <w:spacing w:before="240"/>
      </w:pPr>
      <w:r>
        <w:rPr>
          <w:noProof/>
          <w:lang w:val="en-US"/>
        </w:rPr>
        <w:drawing>
          <wp:inline distT="0" distB="0" distL="0" distR="0">
            <wp:extent cx="5140800" cy="3600000"/>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õndimine.png"/>
                    <pic:cNvPicPr/>
                  </pic:nvPicPr>
                  <pic:blipFill>
                    <a:blip r:embed="rId30">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586122" w:rsidRPr="00586122" w:rsidRDefault="001B35FF" w:rsidP="001B35FF">
      <w:pPr>
        <w:pStyle w:val="Caption"/>
        <w:jc w:val="both"/>
      </w:pPr>
      <w:bookmarkStart w:id="125" w:name="_Toc483163089"/>
      <w:r>
        <w:t xml:space="preserve">Joonis </w:t>
      </w:r>
      <w:fldSimple w:instr=" SEQ Joonis \* ARABIC ">
        <w:r w:rsidR="00822666">
          <w:rPr>
            <w:noProof/>
          </w:rPr>
          <w:t>20</w:t>
        </w:r>
      </w:fldSimple>
      <w:r>
        <w:t xml:space="preserve"> - Kõndimine</w:t>
      </w:r>
      <w:bookmarkEnd w:id="125"/>
    </w:p>
    <w:p w:rsidR="001B35FF" w:rsidRDefault="001B35FF">
      <w:r>
        <w:br w:type="page"/>
      </w:r>
    </w:p>
    <w:p w:rsidR="001B35FF" w:rsidRDefault="001B35FF" w:rsidP="001B35FF">
      <w:pPr>
        <w:spacing w:after="240" w:line="360" w:lineRule="auto"/>
      </w:pPr>
      <w:r>
        <w:lastRenderedPageBreak/>
        <w:t>Teiseks katseks kõndisin puidust trepil üles ja alla, mida näitab joonis 21. Suurimad amplituudid on toodud tabelis 17.</w:t>
      </w:r>
    </w:p>
    <w:p w:rsidR="001B35FF" w:rsidRDefault="001B35FF" w:rsidP="001B35FF">
      <w:pPr>
        <w:pStyle w:val="Caption"/>
        <w:keepNext/>
        <w:jc w:val="left"/>
      </w:pPr>
      <w:bookmarkStart w:id="126" w:name="_Toc483163111"/>
      <w:r>
        <w:t xml:space="preserve">Tabel </w:t>
      </w:r>
      <w:fldSimple w:instr=" SEQ Tabel \* ARABIC ">
        <w:r w:rsidR="0053376C">
          <w:rPr>
            <w:noProof/>
          </w:rPr>
          <w:t>17</w:t>
        </w:r>
      </w:fldSimple>
      <w:r>
        <w:t xml:space="preserve"> – Trepil kõndimise suurim amplituud</w:t>
      </w:r>
      <w:bookmarkEnd w:id="126"/>
    </w:p>
    <w:tbl>
      <w:tblPr>
        <w:tblStyle w:val="TableGrid"/>
        <w:tblW w:w="0" w:type="auto"/>
        <w:tblLook w:val="04A0" w:firstRow="1" w:lastRow="0" w:firstColumn="1" w:lastColumn="0" w:noHBand="0" w:noVBand="1"/>
      </w:tblPr>
      <w:tblGrid>
        <w:gridCol w:w="930"/>
        <w:gridCol w:w="930"/>
        <w:gridCol w:w="903"/>
      </w:tblGrid>
      <w:tr w:rsidR="001B35FF" w:rsidTr="00B63AAF">
        <w:tc>
          <w:tcPr>
            <w:tcW w:w="930" w:type="dxa"/>
            <w:shd w:val="clear" w:color="auto" w:fill="FBE4D5" w:themeFill="accent2" w:themeFillTint="33"/>
          </w:tcPr>
          <w:p w:rsidR="001B35FF" w:rsidRDefault="001B35FF" w:rsidP="00B63AAF">
            <w:r>
              <w:t>X telg</w:t>
            </w:r>
          </w:p>
        </w:tc>
        <w:tc>
          <w:tcPr>
            <w:tcW w:w="930" w:type="dxa"/>
            <w:shd w:val="clear" w:color="auto" w:fill="FBE4D5" w:themeFill="accent2" w:themeFillTint="33"/>
          </w:tcPr>
          <w:p w:rsidR="001B35FF" w:rsidRDefault="001B35FF" w:rsidP="00B63AAF">
            <w:r>
              <w:t>Y telg</w:t>
            </w:r>
          </w:p>
        </w:tc>
        <w:tc>
          <w:tcPr>
            <w:tcW w:w="903" w:type="dxa"/>
            <w:shd w:val="clear" w:color="auto" w:fill="FBE4D5" w:themeFill="accent2" w:themeFillTint="33"/>
          </w:tcPr>
          <w:p w:rsidR="001B35FF" w:rsidRDefault="001B35FF" w:rsidP="00B63AAF">
            <w:r>
              <w:t>Z telg</w:t>
            </w:r>
          </w:p>
        </w:tc>
      </w:tr>
      <w:tr w:rsidR="001B35FF" w:rsidTr="00B63AAF">
        <w:tc>
          <w:tcPr>
            <w:tcW w:w="930" w:type="dxa"/>
          </w:tcPr>
          <w:p w:rsidR="001B35FF" w:rsidRDefault="001B35FF" w:rsidP="00B63AAF">
            <w:r>
              <w:t>400</w:t>
            </w:r>
          </w:p>
        </w:tc>
        <w:tc>
          <w:tcPr>
            <w:tcW w:w="930" w:type="dxa"/>
          </w:tcPr>
          <w:p w:rsidR="001B35FF" w:rsidRDefault="001B35FF" w:rsidP="00B63AAF">
            <w:r>
              <w:t>500</w:t>
            </w:r>
          </w:p>
        </w:tc>
        <w:tc>
          <w:tcPr>
            <w:tcW w:w="903" w:type="dxa"/>
          </w:tcPr>
          <w:p w:rsidR="001B35FF" w:rsidRDefault="001B35FF" w:rsidP="00B63AAF">
            <w:pPr>
              <w:keepNext/>
            </w:pPr>
            <w:r>
              <w:t>700</w:t>
            </w:r>
          </w:p>
        </w:tc>
      </w:tr>
    </w:tbl>
    <w:p w:rsidR="00D3528C" w:rsidRDefault="00D3528C" w:rsidP="001B35FF">
      <w:pPr>
        <w:spacing w:after="240" w:line="360" w:lineRule="auto"/>
      </w:pPr>
    </w:p>
    <w:p w:rsidR="00D3528C" w:rsidRDefault="00D3528C" w:rsidP="00D3528C">
      <w:pPr>
        <w:keepNext/>
        <w:spacing w:after="240" w:line="360" w:lineRule="auto"/>
      </w:pPr>
      <w:r>
        <w:rPr>
          <w:noProof/>
          <w:lang w:val="en-US"/>
        </w:rPr>
        <w:drawing>
          <wp:inline distT="0" distB="0" distL="0" distR="0">
            <wp:extent cx="5252400" cy="3600000"/>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ppidelt_k6ndimine.png"/>
                    <pic:cNvPicPr/>
                  </pic:nvPicPr>
                  <pic:blipFill>
                    <a:blip r:embed="rId31">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D3528C" w:rsidRDefault="00D3528C" w:rsidP="00D3528C">
      <w:pPr>
        <w:pStyle w:val="Caption"/>
        <w:jc w:val="left"/>
      </w:pPr>
      <w:bookmarkStart w:id="127" w:name="_Toc483163090"/>
      <w:r>
        <w:t xml:space="preserve">Joonis </w:t>
      </w:r>
      <w:fldSimple w:instr=" SEQ Joonis \* ARABIC ">
        <w:r w:rsidR="00822666">
          <w:rPr>
            <w:noProof/>
          </w:rPr>
          <w:t>21</w:t>
        </w:r>
      </w:fldSimple>
      <w:r>
        <w:t>- Trepil kõndimine</w:t>
      </w:r>
      <w:bookmarkEnd w:id="127"/>
    </w:p>
    <w:p w:rsidR="00586122" w:rsidRDefault="00586122" w:rsidP="001B35FF">
      <w:pPr>
        <w:spacing w:after="240" w:line="360" w:lineRule="auto"/>
      </w:pPr>
      <w:r>
        <w:br w:type="page"/>
      </w:r>
    </w:p>
    <w:p w:rsidR="00A01F2B" w:rsidRDefault="00A01F2B" w:rsidP="001B35FF">
      <w:pPr>
        <w:spacing w:after="240" w:line="360" w:lineRule="auto"/>
      </w:pPr>
      <w:r>
        <w:lastRenderedPageBreak/>
        <w:t xml:space="preserve">Viimaseks katseks valisin </w:t>
      </w:r>
      <w:proofErr w:type="spellStart"/>
      <w:r>
        <w:t>jookmise</w:t>
      </w:r>
      <w:proofErr w:type="spellEnd"/>
      <w:r>
        <w:t xml:space="preserve">. </w:t>
      </w:r>
      <w:proofErr w:type="spellStart"/>
      <w:r>
        <w:t>Jookmis</w:t>
      </w:r>
      <w:proofErr w:type="spellEnd"/>
      <w:r>
        <w:t xml:space="preserve"> katse viisin läbi murul. Amplituudi kajastab tabel 18 ning joonis 22 kirjeldab katset.</w:t>
      </w:r>
    </w:p>
    <w:p w:rsidR="00A01F2B" w:rsidRDefault="00A01F2B" w:rsidP="00A01F2B">
      <w:pPr>
        <w:pStyle w:val="Caption"/>
        <w:keepNext/>
        <w:jc w:val="left"/>
      </w:pPr>
      <w:bookmarkStart w:id="128" w:name="_Toc483163112"/>
      <w:r>
        <w:t xml:space="preserve">Tabel </w:t>
      </w:r>
      <w:fldSimple w:instr=" SEQ Tabel \* ARABIC ">
        <w:r w:rsidR="0053376C">
          <w:rPr>
            <w:noProof/>
          </w:rPr>
          <w:t>18</w:t>
        </w:r>
      </w:fldSimple>
      <w:r>
        <w:t xml:space="preserve"> – Jooksmise suurim amplituud</w:t>
      </w:r>
      <w:bookmarkEnd w:id="128"/>
    </w:p>
    <w:tbl>
      <w:tblPr>
        <w:tblStyle w:val="TableGrid"/>
        <w:tblW w:w="0" w:type="auto"/>
        <w:tblLook w:val="04A0" w:firstRow="1" w:lastRow="0" w:firstColumn="1" w:lastColumn="0" w:noHBand="0" w:noVBand="1"/>
      </w:tblPr>
      <w:tblGrid>
        <w:gridCol w:w="930"/>
        <w:gridCol w:w="930"/>
        <w:gridCol w:w="903"/>
      </w:tblGrid>
      <w:tr w:rsidR="00A01F2B" w:rsidTr="00B63AAF">
        <w:tc>
          <w:tcPr>
            <w:tcW w:w="930" w:type="dxa"/>
            <w:shd w:val="clear" w:color="auto" w:fill="FBE4D5" w:themeFill="accent2" w:themeFillTint="33"/>
          </w:tcPr>
          <w:p w:rsidR="00A01F2B" w:rsidRDefault="00A01F2B" w:rsidP="00B63AAF">
            <w:bookmarkStart w:id="129" w:name="_Hlk483161953"/>
            <w:r>
              <w:t>X telg</w:t>
            </w:r>
          </w:p>
        </w:tc>
        <w:tc>
          <w:tcPr>
            <w:tcW w:w="930" w:type="dxa"/>
            <w:shd w:val="clear" w:color="auto" w:fill="FBE4D5" w:themeFill="accent2" w:themeFillTint="33"/>
          </w:tcPr>
          <w:p w:rsidR="00A01F2B" w:rsidRDefault="00A01F2B" w:rsidP="00B63AAF">
            <w:r>
              <w:t>Y telg</w:t>
            </w:r>
          </w:p>
        </w:tc>
        <w:tc>
          <w:tcPr>
            <w:tcW w:w="903" w:type="dxa"/>
            <w:shd w:val="clear" w:color="auto" w:fill="FBE4D5" w:themeFill="accent2" w:themeFillTint="33"/>
          </w:tcPr>
          <w:p w:rsidR="00A01F2B" w:rsidRDefault="00A01F2B" w:rsidP="00B63AAF">
            <w:r>
              <w:t>Z telg</w:t>
            </w:r>
          </w:p>
        </w:tc>
      </w:tr>
      <w:tr w:rsidR="00A01F2B" w:rsidTr="00B63AAF">
        <w:tc>
          <w:tcPr>
            <w:tcW w:w="930" w:type="dxa"/>
          </w:tcPr>
          <w:p w:rsidR="00A01F2B" w:rsidRPr="003D4FF7" w:rsidRDefault="003D4FF7" w:rsidP="00B63AAF">
            <w:pPr>
              <w:rPr>
                <w:vertAlign w:val="subscript"/>
              </w:rPr>
            </w:pPr>
            <w:r>
              <w:t>1200</w:t>
            </w:r>
          </w:p>
        </w:tc>
        <w:tc>
          <w:tcPr>
            <w:tcW w:w="930" w:type="dxa"/>
          </w:tcPr>
          <w:p w:rsidR="00A01F2B" w:rsidRDefault="003D4FF7" w:rsidP="00B63AAF">
            <w:r>
              <w:t>1</w:t>
            </w:r>
            <w:r w:rsidR="00A01F2B">
              <w:t>500</w:t>
            </w:r>
          </w:p>
        </w:tc>
        <w:tc>
          <w:tcPr>
            <w:tcW w:w="903" w:type="dxa"/>
          </w:tcPr>
          <w:p w:rsidR="00A01F2B" w:rsidRDefault="003D4FF7" w:rsidP="00B63AAF">
            <w:pPr>
              <w:keepNext/>
            </w:pPr>
            <w:r>
              <w:t>2750</w:t>
            </w:r>
          </w:p>
        </w:tc>
      </w:tr>
      <w:bookmarkEnd w:id="129"/>
    </w:tbl>
    <w:p w:rsidR="00A01F2B" w:rsidRDefault="00A01F2B" w:rsidP="001B35FF">
      <w:pPr>
        <w:spacing w:after="240" w:line="360" w:lineRule="auto"/>
      </w:pPr>
    </w:p>
    <w:p w:rsidR="00A01F2B" w:rsidRDefault="00A01F2B" w:rsidP="00A01F2B">
      <w:pPr>
        <w:keepNext/>
        <w:spacing w:after="240" w:line="360" w:lineRule="auto"/>
      </w:pPr>
      <w:r>
        <w:rPr>
          <w:noProof/>
          <w:lang w:val="en-US"/>
        </w:rPr>
        <w:drawing>
          <wp:inline distT="0" distB="0" distL="0" distR="0">
            <wp:extent cx="5252400" cy="3600000"/>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oksmine.png"/>
                    <pic:cNvPicPr/>
                  </pic:nvPicPr>
                  <pic:blipFill>
                    <a:blip r:embed="rId32">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A01F2B" w:rsidRDefault="00A01F2B" w:rsidP="00A01F2B">
      <w:pPr>
        <w:pStyle w:val="Caption"/>
        <w:jc w:val="left"/>
      </w:pPr>
      <w:bookmarkStart w:id="130" w:name="_Toc483163091"/>
      <w:r>
        <w:t xml:space="preserve">Joonis </w:t>
      </w:r>
      <w:fldSimple w:instr=" SEQ Joonis \* ARABIC ">
        <w:r w:rsidR="00822666">
          <w:rPr>
            <w:noProof/>
          </w:rPr>
          <w:t>22</w:t>
        </w:r>
      </w:fldSimple>
      <w:r>
        <w:t xml:space="preserve"> </w:t>
      </w:r>
      <w:r w:rsidR="003D4FF7">
        <w:t>–</w:t>
      </w:r>
      <w:r>
        <w:t xml:space="preserve"> Jooksmine</w:t>
      </w:r>
      <w:bookmarkEnd w:id="130"/>
    </w:p>
    <w:p w:rsidR="003D4FF7" w:rsidRPr="003D4FF7" w:rsidRDefault="003D4FF7" w:rsidP="003D4FF7"/>
    <w:p w:rsidR="000900C4" w:rsidRDefault="000900C4">
      <w:r>
        <w:br w:type="page"/>
      </w:r>
    </w:p>
    <w:p w:rsidR="00A01F2B" w:rsidRDefault="00235103" w:rsidP="007C54D6">
      <w:pPr>
        <w:pStyle w:val="Heading2"/>
      </w:pPr>
      <w:bookmarkStart w:id="131" w:name="_Toc483163039"/>
      <w:r>
        <w:lastRenderedPageBreak/>
        <w:t>Kukkumise</w:t>
      </w:r>
      <w:r w:rsidR="007C54D6">
        <w:t xml:space="preserve"> ja põrutus</w:t>
      </w:r>
      <w:r>
        <w:t>e katse</w:t>
      </w:r>
      <w:bookmarkEnd w:id="131"/>
    </w:p>
    <w:p w:rsidR="007C54D6" w:rsidRDefault="004F6E1D" w:rsidP="007C54D6">
      <w:pPr>
        <w:pStyle w:val="BodyText"/>
      </w:pPr>
      <w:r>
        <w:t>Kukkumiseks ja põrutuseks sooritasin kokku kolm katset, millest kaks olid kukkumist ning üks põrutus vastu maja. Esimeseks katseks sooritasin püsti seistes kukkumise murule. Kukkumise andmed on toodud joonisel 23 ning amplituud tabelis 19.</w:t>
      </w:r>
      <w:r w:rsidR="000021DB">
        <w:t xml:space="preserve"> Nagu näha on kukkumise amplituud joonisel kõige ilmekam.</w:t>
      </w:r>
    </w:p>
    <w:p w:rsidR="004F6E1D" w:rsidRDefault="004F6E1D" w:rsidP="004F6E1D">
      <w:pPr>
        <w:pStyle w:val="Caption"/>
        <w:keepNext/>
        <w:jc w:val="left"/>
      </w:pPr>
      <w:bookmarkStart w:id="132" w:name="_Toc483163113"/>
      <w:r>
        <w:t xml:space="preserve">Tabel </w:t>
      </w:r>
      <w:fldSimple w:instr=" SEQ Tabel \* ARABIC ">
        <w:r w:rsidR="0053376C">
          <w:rPr>
            <w:noProof/>
          </w:rPr>
          <w:t>19</w:t>
        </w:r>
      </w:fldSimple>
      <w:r>
        <w:t xml:space="preserve"> – Esimese murul kukkumise amplituud</w:t>
      </w:r>
      <w:bookmarkEnd w:id="132"/>
    </w:p>
    <w:tbl>
      <w:tblPr>
        <w:tblStyle w:val="TableGrid"/>
        <w:tblW w:w="0" w:type="auto"/>
        <w:tblLook w:val="04A0" w:firstRow="1" w:lastRow="0" w:firstColumn="1" w:lastColumn="0" w:noHBand="0" w:noVBand="1"/>
      </w:tblPr>
      <w:tblGrid>
        <w:gridCol w:w="930"/>
        <w:gridCol w:w="930"/>
        <w:gridCol w:w="903"/>
      </w:tblGrid>
      <w:tr w:rsidR="004F6E1D" w:rsidTr="00B63AAF">
        <w:tc>
          <w:tcPr>
            <w:tcW w:w="930" w:type="dxa"/>
            <w:shd w:val="clear" w:color="auto" w:fill="FBE4D5" w:themeFill="accent2" w:themeFillTint="33"/>
          </w:tcPr>
          <w:p w:rsidR="004F6E1D" w:rsidRDefault="004F6E1D" w:rsidP="00B63AAF">
            <w:r>
              <w:t>X telg</w:t>
            </w:r>
          </w:p>
        </w:tc>
        <w:tc>
          <w:tcPr>
            <w:tcW w:w="930" w:type="dxa"/>
            <w:shd w:val="clear" w:color="auto" w:fill="FBE4D5" w:themeFill="accent2" w:themeFillTint="33"/>
          </w:tcPr>
          <w:p w:rsidR="004F6E1D" w:rsidRDefault="004F6E1D" w:rsidP="00B63AAF">
            <w:r>
              <w:t>Y telg</w:t>
            </w:r>
          </w:p>
        </w:tc>
        <w:tc>
          <w:tcPr>
            <w:tcW w:w="903" w:type="dxa"/>
            <w:shd w:val="clear" w:color="auto" w:fill="FBE4D5" w:themeFill="accent2" w:themeFillTint="33"/>
          </w:tcPr>
          <w:p w:rsidR="004F6E1D" w:rsidRDefault="004F6E1D" w:rsidP="00B63AAF">
            <w:r>
              <w:t>Z telg</w:t>
            </w:r>
          </w:p>
        </w:tc>
      </w:tr>
      <w:tr w:rsidR="004F6E1D" w:rsidTr="00B63AAF">
        <w:tc>
          <w:tcPr>
            <w:tcW w:w="930" w:type="dxa"/>
          </w:tcPr>
          <w:p w:rsidR="004F6E1D" w:rsidRPr="003D4FF7" w:rsidRDefault="000021DB" w:rsidP="00B63AAF">
            <w:pPr>
              <w:rPr>
                <w:vertAlign w:val="subscript"/>
              </w:rPr>
            </w:pPr>
            <w:r>
              <w:t>750</w:t>
            </w:r>
            <w:r w:rsidR="004F6E1D">
              <w:t>0</w:t>
            </w:r>
          </w:p>
        </w:tc>
        <w:tc>
          <w:tcPr>
            <w:tcW w:w="930" w:type="dxa"/>
          </w:tcPr>
          <w:p w:rsidR="004F6E1D" w:rsidRDefault="004F6E1D" w:rsidP="00B63AAF">
            <w:r>
              <w:t>1</w:t>
            </w:r>
            <w:r w:rsidR="000021DB">
              <w:t>75</w:t>
            </w:r>
            <w:r>
              <w:t>0</w:t>
            </w:r>
          </w:p>
        </w:tc>
        <w:tc>
          <w:tcPr>
            <w:tcW w:w="903" w:type="dxa"/>
          </w:tcPr>
          <w:p w:rsidR="004F6E1D" w:rsidRDefault="000021DB" w:rsidP="00B63AAF">
            <w:pPr>
              <w:keepNext/>
            </w:pPr>
            <w:r>
              <w:t>1</w:t>
            </w:r>
            <w:r w:rsidR="004F6E1D">
              <w:t>7</w:t>
            </w:r>
            <w:r>
              <w:t>5</w:t>
            </w:r>
            <w:r w:rsidR="004F6E1D">
              <w:t>0</w:t>
            </w:r>
          </w:p>
        </w:tc>
      </w:tr>
    </w:tbl>
    <w:p w:rsidR="004F6E1D" w:rsidRDefault="004F6E1D" w:rsidP="007C54D6">
      <w:pPr>
        <w:pStyle w:val="BodyText"/>
      </w:pPr>
    </w:p>
    <w:p w:rsidR="004F6E1D" w:rsidRDefault="00F8171E" w:rsidP="004F6E1D">
      <w:pPr>
        <w:pStyle w:val="BodyText"/>
        <w:keepNext/>
      </w:pPr>
      <w:r>
        <w:rPr>
          <w:noProof/>
          <w:lang w:val="en-US"/>
        </w:rPr>
        <w:drawing>
          <wp:inline distT="0" distB="0" distL="0" distR="0">
            <wp:extent cx="5140800" cy="3600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kkumine_1.png"/>
                    <pic:cNvPicPr/>
                  </pic:nvPicPr>
                  <pic:blipFill>
                    <a:blip r:embed="rId33">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0021DB" w:rsidRDefault="004F6E1D" w:rsidP="004F6E1D">
      <w:pPr>
        <w:pStyle w:val="Caption"/>
        <w:jc w:val="both"/>
      </w:pPr>
      <w:bookmarkStart w:id="133" w:name="_Toc483163092"/>
      <w:r>
        <w:t xml:space="preserve">Joonis </w:t>
      </w:r>
      <w:fldSimple w:instr=" SEQ Joonis \* ARABIC ">
        <w:r w:rsidR="00822666">
          <w:rPr>
            <w:noProof/>
          </w:rPr>
          <w:t>23</w:t>
        </w:r>
      </w:fldSimple>
      <w:r>
        <w:t xml:space="preserve"> – Esimene murul kukkumine</w:t>
      </w:r>
      <w:bookmarkEnd w:id="133"/>
    </w:p>
    <w:p w:rsidR="000021DB" w:rsidRDefault="000021DB" w:rsidP="000021DB">
      <w:pPr>
        <w:rPr>
          <w:sz w:val="20"/>
          <w:szCs w:val="20"/>
        </w:rPr>
      </w:pPr>
      <w:r>
        <w:br w:type="page"/>
      </w:r>
    </w:p>
    <w:p w:rsidR="00F8171E" w:rsidRDefault="000021DB" w:rsidP="0053376C">
      <w:pPr>
        <w:pStyle w:val="tekst"/>
      </w:pPr>
      <w:r>
        <w:lastRenderedPageBreak/>
        <w:t xml:space="preserve">Teiseks kukkumiseks sooritasin sama katse, kuid kukkumine oli tugevam. </w:t>
      </w:r>
      <w:r w:rsidR="00644A8C">
        <w:t>Kukkumist kirjeldab joonis 24 ning amplituudi näitab tabel 20.</w:t>
      </w:r>
    </w:p>
    <w:p w:rsidR="00A36DF9" w:rsidRDefault="00A36DF9" w:rsidP="00A36DF9">
      <w:pPr>
        <w:pStyle w:val="Caption"/>
        <w:keepNext/>
        <w:jc w:val="left"/>
      </w:pPr>
      <w:bookmarkStart w:id="134" w:name="_Toc483163114"/>
      <w:r>
        <w:t xml:space="preserve">Tabel </w:t>
      </w:r>
      <w:fldSimple w:instr=" SEQ Tabel \* ARABIC ">
        <w:r w:rsidR="0053376C">
          <w:rPr>
            <w:noProof/>
          </w:rPr>
          <w:t>20</w:t>
        </w:r>
      </w:fldSimple>
      <w:r w:rsidR="0053376C">
        <w:t xml:space="preserve"> - Teis</w:t>
      </w:r>
      <w:r>
        <w:t xml:space="preserve">e </w:t>
      </w:r>
      <w:r w:rsidR="0053376C">
        <w:t>murul kukkumise</w:t>
      </w:r>
      <w:r>
        <w:t xml:space="preserve"> </w:t>
      </w:r>
      <w:r w:rsidR="0053376C">
        <w:t>amplituud</w:t>
      </w:r>
      <w:bookmarkEnd w:id="134"/>
    </w:p>
    <w:tbl>
      <w:tblPr>
        <w:tblStyle w:val="TableGrid"/>
        <w:tblW w:w="0" w:type="auto"/>
        <w:tblLook w:val="04A0" w:firstRow="1" w:lastRow="0" w:firstColumn="1" w:lastColumn="0" w:noHBand="0" w:noVBand="1"/>
      </w:tblPr>
      <w:tblGrid>
        <w:gridCol w:w="930"/>
        <w:gridCol w:w="930"/>
        <w:gridCol w:w="903"/>
      </w:tblGrid>
      <w:tr w:rsidR="00A36DF9" w:rsidTr="00B63AAF">
        <w:tc>
          <w:tcPr>
            <w:tcW w:w="930" w:type="dxa"/>
            <w:shd w:val="clear" w:color="auto" w:fill="FBE4D5" w:themeFill="accent2" w:themeFillTint="33"/>
          </w:tcPr>
          <w:p w:rsidR="00A36DF9" w:rsidRDefault="00A36DF9" w:rsidP="00B63AAF">
            <w:r>
              <w:t>X telg</w:t>
            </w:r>
          </w:p>
        </w:tc>
        <w:tc>
          <w:tcPr>
            <w:tcW w:w="930" w:type="dxa"/>
            <w:shd w:val="clear" w:color="auto" w:fill="FBE4D5" w:themeFill="accent2" w:themeFillTint="33"/>
          </w:tcPr>
          <w:p w:rsidR="00A36DF9" w:rsidRDefault="00A36DF9" w:rsidP="00B63AAF">
            <w:r>
              <w:t>Y telg</w:t>
            </w:r>
          </w:p>
        </w:tc>
        <w:tc>
          <w:tcPr>
            <w:tcW w:w="903" w:type="dxa"/>
            <w:shd w:val="clear" w:color="auto" w:fill="FBE4D5" w:themeFill="accent2" w:themeFillTint="33"/>
          </w:tcPr>
          <w:p w:rsidR="00A36DF9" w:rsidRDefault="00A36DF9" w:rsidP="00B63AAF">
            <w:r>
              <w:t>Z telg</w:t>
            </w:r>
          </w:p>
        </w:tc>
      </w:tr>
      <w:tr w:rsidR="00A36DF9" w:rsidTr="00B63AAF">
        <w:tc>
          <w:tcPr>
            <w:tcW w:w="930" w:type="dxa"/>
          </w:tcPr>
          <w:p w:rsidR="00A36DF9" w:rsidRPr="003D4FF7" w:rsidRDefault="00956A4E" w:rsidP="00B63AAF">
            <w:pPr>
              <w:rPr>
                <w:vertAlign w:val="subscript"/>
              </w:rPr>
            </w:pPr>
            <w:r>
              <w:t>5</w:t>
            </w:r>
            <w:r w:rsidR="00A36DF9">
              <w:t>500</w:t>
            </w:r>
          </w:p>
        </w:tc>
        <w:tc>
          <w:tcPr>
            <w:tcW w:w="930" w:type="dxa"/>
          </w:tcPr>
          <w:p w:rsidR="00A36DF9" w:rsidRDefault="00E53845" w:rsidP="00B63AAF">
            <w:r>
              <w:t>8</w:t>
            </w:r>
            <w:r w:rsidR="00956A4E">
              <w:t>8</w:t>
            </w:r>
            <w:r>
              <w:t>0</w:t>
            </w:r>
            <w:r w:rsidR="00A36DF9">
              <w:t>0</w:t>
            </w:r>
          </w:p>
        </w:tc>
        <w:tc>
          <w:tcPr>
            <w:tcW w:w="903" w:type="dxa"/>
          </w:tcPr>
          <w:p w:rsidR="00A36DF9" w:rsidRDefault="00956A4E" w:rsidP="00B63AAF">
            <w:pPr>
              <w:keepNext/>
            </w:pPr>
            <w:r>
              <w:t>300</w:t>
            </w:r>
            <w:r w:rsidR="00A36DF9">
              <w:t>0</w:t>
            </w:r>
          </w:p>
        </w:tc>
      </w:tr>
    </w:tbl>
    <w:p w:rsidR="00A36DF9" w:rsidRDefault="00A36DF9" w:rsidP="00A36DF9">
      <w:pPr>
        <w:spacing w:before="240"/>
      </w:pPr>
    </w:p>
    <w:p w:rsidR="00A36DF9" w:rsidRPr="00A36DF9" w:rsidRDefault="00A36DF9" w:rsidP="00A36DF9">
      <w:pPr>
        <w:spacing w:before="240"/>
      </w:pPr>
    </w:p>
    <w:p w:rsidR="00644A8C" w:rsidRDefault="00A36DF9" w:rsidP="00644A8C">
      <w:pPr>
        <w:keepNext/>
      </w:pPr>
      <w:r>
        <w:rPr>
          <w:noProof/>
          <w:lang w:val="en-US"/>
        </w:rPr>
        <w:drawing>
          <wp:inline distT="0" distB="0" distL="0" distR="0">
            <wp:extent cx="5252400" cy="3600000"/>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kumine_3.png"/>
                    <pic:cNvPicPr/>
                  </pic:nvPicPr>
                  <pic:blipFill>
                    <a:blip r:embed="rId34">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644A8C" w:rsidRDefault="00644A8C" w:rsidP="00644A8C">
      <w:pPr>
        <w:pStyle w:val="Caption"/>
        <w:jc w:val="left"/>
      </w:pPr>
      <w:bookmarkStart w:id="135" w:name="_Toc483163093"/>
      <w:r>
        <w:t xml:space="preserve">Joonis </w:t>
      </w:r>
      <w:fldSimple w:instr=" SEQ Joonis \* ARABIC ">
        <w:r w:rsidR="00822666">
          <w:rPr>
            <w:noProof/>
          </w:rPr>
          <w:t>24</w:t>
        </w:r>
      </w:fldSimple>
      <w:r>
        <w:t xml:space="preserve"> – Teine murul kukkumine</w:t>
      </w:r>
      <w:bookmarkEnd w:id="135"/>
    </w:p>
    <w:p w:rsidR="00644A8C" w:rsidRDefault="00644A8C">
      <w:pPr>
        <w:rPr>
          <w:bCs/>
          <w:sz w:val="20"/>
          <w:szCs w:val="20"/>
        </w:rPr>
      </w:pPr>
      <w:r>
        <w:br w:type="page"/>
      </w:r>
    </w:p>
    <w:p w:rsidR="000021DB" w:rsidRDefault="00644A8C" w:rsidP="0053376C">
      <w:pPr>
        <w:pStyle w:val="tekst"/>
      </w:pPr>
      <w:r>
        <w:lastRenderedPageBreak/>
        <w:t>Viimaseks katseks oli põrutus vastu seina</w:t>
      </w:r>
      <w:r w:rsidR="00822666">
        <w:t>, mille andmed on joonisel 25 ning amplituud tabelis 21.</w:t>
      </w:r>
      <w:r w:rsidR="0053376C">
        <w:t xml:space="preserve"> </w:t>
      </w:r>
    </w:p>
    <w:p w:rsidR="0053376C" w:rsidRDefault="0053376C" w:rsidP="0053376C">
      <w:pPr>
        <w:pStyle w:val="Caption"/>
        <w:keepNext/>
        <w:jc w:val="left"/>
      </w:pPr>
      <w:bookmarkStart w:id="136" w:name="_Toc483163115"/>
      <w:r>
        <w:t xml:space="preserve">Tabel </w:t>
      </w:r>
      <w:fldSimple w:instr=" SEQ Tabel \* ARABIC ">
        <w:r>
          <w:rPr>
            <w:noProof/>
          </w:rPr>
          <w:t>21</w:t>
        </w:r>
      </w:fldSimple>
      <w:r>
        <w:t xml:space="preserve"> </w:t>
      </w:r>
      <w:r w:rsidR="00927C25">
        <w:t>–</w:t>
      </w:r>
      <w:r>
        <w:t xml:space="preserve"> </w:t>
      </w:r>
      <w:r w:rsidR="00927C25">
        <w:t>Vastu seina põrutuse amplituud</w:t>
      </w:r>
      <w:bookmarkEnd w:id="136"/>
    </w:p>
    <w:tbl>
      <w:tblPr>
        <w:tblStyle w:val="TableGrid"/>
        <w:tblW w:w="0" w:type="auto"/>
        <w:tblLook w:val="04A0" w:firstRow="1" w:lastRow="0" w:firstColumn="1" w:lastColumn="0" w:noHBand="0" w:noVBand="1"/>
      </w:tblPr>
      <w:tblGrid>
        <w:gridCol w:w="930"/>
        <w:gridCol w:w="930"/>
        <w:gridCol w:w="903"/>
      </w:tblGrid>
      <w:tr w:rsidR="0053376C" w:rsidTr="00B63AAF">
        <w:tc>
          <w:tcPr>
            <w:tcW w:w="930" w:type="dxa"/>
            <w:shd w:val="clear" w:color="auto" w:fill="FBE4D5" w:themeFill="accent2" w:themeFillTint="33"/>
          </w:tcPr>
          <w:p w:rsidR="0053376C" w:rsidRDefault="0053376C" w:rsidP="00B63AAF">
            <w:r>
              <w:t>X telg</w:t>
            </w:r>
          </w:p>
        </w:tc>
        <w:tc>
          <w:tcPr>
            <w:tcW w:w="930" w:type="dxa"/>
            <w:shd w:val="clear" w:color="auto" w:fill="FBE4D5" w:themeFill="accent2" w:themeFillTint="33"/>
          </w:tcPr>
          <w:p w:rsidR="0053376C" w:rsidRDefault="0053376C" w:rsidP="00B63AAF">
            <w:r>
              <w:t>Y telg</w:t>
            </w:r>
          </w:p>
        </w:tc>
        <w:tc>
          <w:tcPr>
            <w:tcW w:w="903" w:type="dxa"/>
            <w:shd w:val="clear" w:color="auto" w:fill="FBE4D5" w:themeFill="accent2" w:themeFillTint="33"/>
          </w:tcPr>
          <w:p w:rsidR="0053376C" w:rsidRDefault="0053376C" w:rsidP="00B63AAF">
            <w:r>
              <w:t>Z telg</w:t>
            </w:r>
          </w:p>
        </w:tc>
      </w:tr>
      <w:tr w:rsidR="0053376C" w:rsidTr="00B63AAF">
        <w:tc>
          <w:tcPr>
            <w:tcW w:w="930" w:type="dxa"/>
          </w:tcPr>
          <w:p w:rsidR="0053376C" w:rsidRPr="003D4FF7" w:rsidRDefault="006F6365" w:rsidP="00B63AAF">
            <w:pPr>
              <w:rPr>
                <w:vertAlign w:val="subscript"/>
              </w:rPr>
            </w:pPr>
            <w:r>
              <w:t>27</w:t>
            </w:r>
            <w:r w:rsidR="0053376C">
              <w:t>00</w:t>
            </w:r>
          </w:p>
        </w:tc>
        <w:tc>
          <w:tcPr>
            <w:tcW w:w="930" w:type="dxa"/>
          </w:tcPr>
          <w:p w:rsidR="0053376C" w:rsidRDefault="0053376C" w:rsidP="00B63AAF">
            <w:r>
              <w:t>1</w:t>
            </w:r>
            <w:r w:rsidR="006F6365">
              <w:t>20</w:t>
            </w:r>
            <w:r>
              <w:t>0</w:t>
            </w:r>
          </w:p>
        </w:tc>
        <w:tc>
          <w:tcPr>
            <w:tcW w:w="903" w:type="dxa"/>
          </w:tcPr>
          <w:p w:rsidR="0053376C" w:rsidRDefault="0053376C" w:rsidP="00B63AAF">
            <w:pPr>
              <w:keepNext/>
            </w:pPr>
            <w:r>
              <w:t>1</w:t>
            </w:r>
            <w:r w:rsidR="006F6365">
              <w:t>30</w:t>
            </w:r>
            <w:r>
              <w:t>0</w:t>
            </w:r>
          </w:p>
        </w:tc>
      </w:tr>
    </w:tbl>
    <w:p w:rsidR="00822666" w:rsidRPr="00822666" w:rsidRDefault="00822666" w:rsidP="00822666"/>
    <w:p w:rsidR="00822666" w:rsidRDefault="00822666" w:rsidP="00822666">
      <w:pPr>
        <w:keepNext/>
      </w:pPr>
      <w:r>
        <w:rPr>
          <w:noProof/>
          <w:lang w:val="en-US"/>
        </w:rPr>
        <w:drawing>
          <wp:inline distT="0" distB="0" distL="0" distR="0">
            <wp:extent cx="5140800" cy="3600000"/>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astuseina_1.png"/>
                    <pic:cNvPicPr/>
                  </pic:nvPicPr>
                  <pic:blipFill>
                    <a:blip r:embed="rId35">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3B7D83" w:rsidRPr="003B7D83" w:rsidRDefault="00822666" w:rsidP="00822666">
      <w:pPr>
        <w:pStyle w:val="Caption"/>
        <w:jc w:val="left"/>
      </w:pPr>
      <w:bookmarkStart w:id="137" w:name="_Toc483163094"/>
      <w:r>
        <w:t xml:space="preserve">Joonis </w:t>
      </w:r>
      <w:fldSimple w:instr=" SEQ Joonis \* ARABIC ">
        <w:r>
          <w:rPr>
            <w:noProof/>
          </w:rPr>
          <w:t>25</w:t>
        </w:r>
      </w:fldSimple>
      <w:r w:rsidR="00B97A46">
        <w:t xml:space="preserve"> – Põrutus vastu seina</w:t>
      </w:r>
      <w:bookmarkEnd w:id="137"/>
    </w:p>
    <w:p w:rsidR="00644A8C" w:rsidRPr="00644A8C" w:rsidRDefault="00644A8C" w:rsidP="00644A8C"/>
    <w:p w:rsidR="0098392E" w:rsidRPr="00B45014" w:rsidRDefault="0098392E" w:rsidP="00D10445">
      <w:pPr>
        <w:pStyle w:val="tekst"/>
        <w:sectPr w:rsidR="0098392E"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5F0ABD">
      <w:pPr>
        <w:pStyle w:val="Heading1"/>
      </w:pPr>
      <w:bookmarkStart w:id="138" w:name="_Toc227485537"/>
      <w:bookmarkStart w:id="139" w:name="_Toc371596367"/>
      <w:bookmarkStart w:id="140" w:name="_Toc437263088"/>
      <w:bookmarkStart w:id="141" w:name="_Toc437856793"/>
      <w:bookmarkStart w:id="142" w:name="_Toc483163040"/>
      <w:r w:rsidRPr="00B45014">
        <w:lastRenderedPageBreak/>
        <w:t>Kokkuvõte</w:t>
      </w:r>
      <w:bookmarkEnd w:id="138"/>
      <w:bookmarkEnd w:id="139"/>
      <w:bookmarkEnd w:id="140"/>
      <w:bookmarkEnd w:id="141"/>
      <w:bookmarkEnd w:id="142"/>
    </w:p>
    <w:p w:rsidR="009F4718" w:rsidRPr="00B45014" w:rsidRDefault="009F4718" w:rsidP="00D10445">
      <w:pPr>
        <w:pStyle w:val="tekst"/>
      </w:pPr>
    </w:p>
    <w:p w:rsidR="00081F28" w:rsidRPr="00B45014" w:rsidRDefault="00081F28" w:rsidP="00D10445">
      <w:pPr>
        <w:pStyle w:val="tekst"/>
      </w:pPr>
      <w:bookmarkStart w:id="143" w:name="_GoBack"/>
      <w:bookmarkEnd w:id="143"/>
    </w:p>
    <w:p w:rsidR="0016246C" w:rsidRPr="00B45014" w:rsidRDefault="0016246C" w:rsidP="00AC07C4"/>
    <w:p w:rsidR="0016246C" w:rsidRPr="00B45014" w:rsidRDefault="0016246C" w:rsidP="00AC07C4">
      <w:p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340917">
      <w:pPr>
        <w:pStyle w:val="Headingunnumber"/>
      </w:pPr>
      <w:bookmarkStart w:id="144" w:name="_Toc227485539"/>
      <w:bookmarkStart w:id="145" w:name="_Toc371596369"/>
      <w:bookmarkStart w:id="146" w:name="_Toc437263090"/>
      <w:bookmarkStart w:id="147" w:name="_Toc437856795"/>
      <w:bookmarkStart w:id="148" w:name="_Toc483163041"/>
      <w:r w:rsidRPr="00B45014">
        <w:lastRenderedPageBreak/>
        <w:t>Kasutatud kirjandus</w:t>
      </w:r>
      <w:bookmarkEnd w:id="144"/>
      <w:bookmarkEnd w:id="145"/>
      <w:bookmarkEnd w:id="146"/>
      <w:bookmarkEnd w:id="147"/>
      <w:bookmarkEnd w:id="148"/>
    </w:p>
    <w:sdt>
      <w:sdtPr>
        <w:rPr>
          <w:b/>
          <w:bCs/>
        </w:rPr>
        <w:id w:val="-817651470"/>
        <w:docPartObj>
          <w:docPartGallery w:val="Bibliographies"/>
          <w:docPartUnique/>
        </w:docPartObj>
      </w:sdtPr>
      <w:sdtEndPr>
        <w:rPr>
          <w:b w:val="0"/>
          <w:bCs w:val="0"/>
        </w:rPr>
      </w:sdtEndPr>
      <w:sdtContent>
        <w:sdt>
          <w:sdtPr>
            <w:id w:val="111145805"/>
            <w:bibliography/>
          </w:sdtPr>
          <w:sdtEndPr/>
          <w:sdtContent>
            <w:p w:rsidR="002A4C17" w:rsidRDefault="00BC294D">
              <w:pPr>
                <w:rPr>
                  <w:noProof/>
                  <w:sz w:val="20"/>
                  <w:szCs w:val="20"/>
                  <w:lang w:eastAsia="et-EE"/>
                </w:rPr>
              </w:pPr>
              <w:r w:rsidRPr="00B45014">
                <w:fldChar w:fldCharType="begin"/>
              </w:r>
              <w:r w:rsidRPr="00B45014">
                <w:instrText xml:space="preserve"> BIBLIOGRAPHY </w:instrText>
              </w:r>
              <w:r w:rsidRPr="00B45014">
                <w:fldChar w:fldCharType="separate"/>
              </w:r>
            </w:p>
            <w:tbl>
              <w:tblPr>
                <w:tblW w:w="10897" w:type="pct"/>
                <w:tblCellSpacing w:w="15" w:type="dxa"/>
                <w:tblCellMar>
                  <w:top w:w="15" w:type="dxa"/>
                  <w:left w:w="15" w:type="dxa"/>
                  <w:bottom w:w="15" w:type="dxa"/>
                  <w:right w:w="15" w:type="dxa"/>
                </w:tblCellMar>
                <w:tblLook w:val="04A0" w:firstRow="1" w:lastRow="0" w:firstColumn="1" w:lastColumn="0" w:noHBand="0" w:noVBand="1"/>
              </w:tblPr>
              <w:tblGrid>
                <w:gridCol w:w="565"/>
                <w:gridCol w:w="17971"/>
              </w:tblGrid>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 </w:t>
                    </w:r>
                  </w:p>
                </w:tc>
                <w:tc>
                  <w:tcPr>
                    <w:tcW w:w="0" w:type="auto"/>
                    <w:hideMark/>
                  </w:tcPr>
                  <w:p w:rsidR="002A4C17" w:rsidRDefault="002A4C17" w:rsidP="002A4C17">
                    <w:pPr>
                      <w:pStyle w:val="Bibliography"/>
                      <w:ind w:left="144"/>
                      <w:rPr>
                        <w:noProof/>
                      </w:rPr>
                    </w:pPr>
                    <w:r>
                      <w:rPr>
                        <w:noProof/>
                      </w:rPr>
                      <w:t>„STM32 - F446RE arendusplaat,“ [Võrgumaterjal]. Available: http://www.st.com/en/microcontrollers/stm32f446.html?querycriteria=productId=LN1875.</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 </w:t>
                    </w:r>
                  </w:p>
                </w:tc>
                <w:tc>
                  <w:tcPr>
                    <w:tcW w:w="0" w:type="auto"/>
                    <w:hideMark/>
                  </w:tcPr>
                  <w:p w:rsidR="002A4C17" w:rsidRDefault="002A4C17">
                    <w:pPr>
                      <w:pStyle w:val="Bibliography"/>
                      <w:rPr>
                        <w:noProof/>
                      </w:rPr>
                    </w:pPr>
                    <w:r>
                      <w:rPr>
                        <w:noProof/>
                      </w:rPr>
                      <w:t>[Võrgumaterjal]. Available: https://www.bosch-sensortec.com/bst/products/all_products/bno055.</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[3] </w:t>
                    </w:r>
                  </w:p>
                </w:tc>
                <w:tc>
                  <w:tcPr>
                    <w:tcW w:w="0" w:type="auto"/>
                    <w:hideMark/>
                  </w:tcPr>
                  <w:p w:rsidR="002A4C17" w:rsidRDefault="002A4C17">
                    <w:pPr>
                      <w:pStyle w:val="Bibliography"/>
                      <w:rPr>
                        <w:noProof/>
                      </w:rPr>
                    </w:pPr>
                    <w:r>
                      <w:rPr>
                        <w:noProof/>
                      </w:rPr>
                      <w:t>[Võrgumaterjal]. Available: https://www.raspberrypi.org/.</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[4] </w:t>
                    </w:r>
                  </w:p>
                </w:tc>
                <w:tc>
                  <w:tcPr>
                    <w:tcW w:w="0" w:type="auto"/>
                    <w:hideMark/>
                  </w:tcPr>
                  <w:p w:rsidR="002A4C17" w:rsidRDefault="002A4C17">
                    <w:pPr>
                      <w:pStyle w:val="Bibliography"/>
                      <w:rPr>
                        <w:noProof/>
                      </w:rPr>
                    </w:pPr>
                    <w:r>
                      <w:rPr>
                        <w:noProof/>
                      </w:rPr>
                      <w:t>[Võrgumaterjal]. Available: http://beagleboard.org/bone.</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[5] </w:t>
                    </w:r>
                  </w:p>
                </w:tc>
                <w:tc>
                  <w:tcPr>
                    <w:tcW w:w="0" w:type="auto"/>
                    <w:hideMark/>
                  </w:tcPr>
                  <w:p w:rsidR="002A4C17" w:rsidRDefault="002A4C17">
                    <w:pPr>
                      <w:pStyle w:val="Bibliography"/>
                      <w:rPr>
                        <w:noProof/>
                      </w:rPr>
                    </w:pPr>
                    <w:r>
                      <w:rPr>
                        <w:noProof/>
                      </w:rPr>
                      <w:t>[Võrgumaterjal]. Available: http://www.arduino.org/products/boards/arduino-star-otto.</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[6] </w:t>
                    </w:r>
                  </w:p>
                </w:tc>
                <w:tc>
                  <w:tcPr>
                    <w:tcW w:w="0" w:type="auto"/>
                    <w:hideMark/>
                  </w:tcPr>
                  <w:p w:rsidR="002A4C17" w:rsidRDefault="002A4C17">
                    <w:pPr>
                      <w:pStyle w:val="Bibliography"/>
                      <w:rPr>
                        <w:noProof/>
                      </w:rPr>
                    </w:pPr>
                    <w:r>
                      <w:rPr>
                        <w:noProof/>
                      </w:rPr>
                      <w:t>[Võrgumaterjal]. Available: http://www.st.com/content/st_com/en.html.</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[7] </w:t>
                    </w:r>
                  </w:p>
                </w:tc>
                <w:tc>
                  <w:tcPr>
                    <w:tcW w:w="0" w:type="auto"/>
                    <w:hideMark/>
                  </w:tcPr>
                  <w:p w:rsidR="002A4C17" w:rsidRDefault="002A4C17">
                    <w:pPr>
                      <w:pStyle w:val="Bibliography"/>
                      <w:rPr>
                        <w:noProof/>
                      </w:rPr>
                    </w:pPr>
                    <w:r>
                      <w:rPr>
                        <w:noProof/>
                      </w:rPr>
                      <w:t>[Võrgumaterjal]. Available: https://www.raspberrypi.org/products/raspberry-pi-3-model-b/.</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[8] </w:t>
                    </w:r>
                  </w:p>
                </w:tc>
                <w:tc>
                  <w:tcPr>
                    <w:tcW w:w="0" w:type="auto"/>
                    <w:hideMark/>
                  </w:tcPr>
                  <w:p w:rsidR="002A4C17" w:rsidRDefault="002A4C17">
                    <w:pPr>
                      <w:pStyle w:val="Bibliography"/>
                      <w:rPr>
                        <w:noProof/>
                      </w:rPr>
                    </w:pPr>
                    <w:r>
                      <w:rPr>
                        <w:noProof/>
                      </w:rPr>
                      <w:t>[Võrgumaterjal]. Available: https://beagleboard.org/x15.</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[9] </w:t>
                    </w:r>
                  </w:p>
                </w:tc>
                <w:tc>
                  <w:tcPr>
                    <w:tcW w:w="0" w:type="auto"/>
                    <w:hideMark/>
                  </w:tcPr>
                  <w:p w:rsidR="002A4C17" w:rsidRDefault="002A4C17">
                    <w:pPr>
                      <w:pStyle w:val="Bibliography"/>
                      <w:rPr>
                        <w:noProof/>
                      </w:rPr>
                    </w:pPr>
                    <w:r>
                      <w:rPr>
                        <w:noProof/>
                      </w:rPr>
                      <w:t>[Võrgumaterjal]. Available: https://www.linux.org/.</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[10] </w:t>
                    </w:r>
                  </w:p>
                </w:tc>
                <w:tc>
                  <w:tcPr>
                    <w:tcW w:w="0" w:type="auto"/>
                    <w:hideMark/>
                  </w:tcPr>
                  <w:p w:rsidR="002A4C17" w:rsidRDefault="002A4C17">
                    <w:pPr>
                      <w:pStyle w:val="Bibliography"/>
                      <w:rPr>
                        <w:noProof/>
                      </w:rPr>
                    </w:pPr>
                    <w:r>
                      <w:rPr>
                        <w:noProof/>
                      </w:rPr>
                      <w:t>[Võrgumaterjal]. Available: IIS328DQ.</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[11] </w:t>
                    </w:r>
                  </w:p>
                </w:tc>
                <w:tc>
                  <w:tcPr>
                    <w:tcW w:w="0" w:type="auto"/>
                    <w:hideMark/>
                  </w:tcPr>
                  <w:p w:rsidR="002A4C17" w:rsidRDefault="002A4C17">
                    <w:pPr>
                      <w:pStyle w:val="Bibliography"/>
                      <w:rPr>
                        <w:noProof/>
                      </w:rPr>
                    </w:pPr>
                    <w:r>
                      <w:rPr>
                        <w:noProof/>
                      </w:rPr>
                      <w:t>[Võrgumaterjal]. Available: https://www.arm.com/products/processors/cortex-m/cortex-m4-processor.php.</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[12] </w:t>
                    </w:r>
                  </w:p>
                </w:tc>
                <w:tc>
                  <w:tcPr>
                    <w:tcW w:w="0" w:type="auto"/>
                    <w:hideMark/>
                  </w:tcPr>
                  <w:p w:rsidR="002A4C17" w:rsidRDefault="002A4C17">
                    <w:pPr>
                      <w:pStyle w:val="Bibliography"/>
                      <w:rPr>
                        <w:noProof/>
                      </w:rPr>
                    </w:pPr>
                    <w:r>
                      <w:rPr>
                        <w:noProof/>
                      </w:rPr>
                      <w:t>[Võrgumaterjal]. Available: http://www.st.com/en/embedded-software/stm32cube-embedded-software.html?querycriteria=productId=LN1897.</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[13] </w:t>
                    </w:r>
                  </w:p>
                </w:tc>
                <w:tc>
                  <w:tcPr>
                    <w:tcW w:w="0" w:type="auto"/>
                    <w:hideMark/>
                  </w:tcPr>
                  <w:p w:rsidR="002A4C17" w:rsidRDefault="002A4C17">
                    <w:pPr>
                      <w:pStyle w:val="Bibliography"/>
                      <w:rPr>
                        <w:noProof/>
                      </w:rPr>
                    </w:pPr>
                    <w:r>
                      <w:rPr>
                        <w:noProof/>
                      </w:rPr>
                      <w:t>[Võrgumaterjal]. Available: https://www.arm.com/products/processors/cortex-m/cortex-m0.php.</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[14] </w:t>
                    </w:r>
                  </w:p>
                </w:tc>
                <w:tc>
                  <w:tcPr>
                    <w:tcW w:w="0" w:type="auto"/>
                    <w:hideMark/>
                  </w:tcPr>
                  <w:p w:rsidR="002A4C17" w:rsidRDefault="002A4C17">
                    <w:pPr>
                      <w:pStyle w:val="Bibliography"/>
                      <w:rPr>
                        <w:noProof/>
                      </w:rPr>
                    </w:pPr>
                    <w:r>
                      <w:rPr>
                        <w:noProof/>
                      </w:rPr>
                      <w:t>[Võrgumaterjal]. Available: https://learn.adafruit.com/adafruit-bno055-absolute-orientation-sensor/overview.</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[15] </w:t>
                    </w:r>
                  </w:p>
                </w:tc>
                <w:tc>
                  <w:tcPr>
                    <w:tcW w:w="0" w:type="auto"/>
                    <w:hideMark/>
                  </w:tcPr>
                  <w:p w:rsidR="002A4C17" w:rsidRDefault="002A4C17">
                    <w:pPr>
                      <w:pStyle w:val="Bibliography"/>
                      <w:rPr>
                        <w:noProof/>
                      </w:rPr>
                    </w:pPr>
                    <w:r>
                      <w:rPr>
                        <w:noProof/>
                      </w:rPr>
                      <w:t>[Võrgumaterjal]. Available: https://ae-bst.resource.bosch.com/media/_tech/media/datasheets/BST_BNO055_DS000_14.pdf.</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[16] </w:t>
                    </w:r>
                  </w:p>
                </w:tc>
                <w:tc>
                  <w:tcPr>
                    <w:tcW w:w="0" w:type="auto"/>
                    <w:hideMark/>
                  </w:tcPr>
                  <w:p w:rsidR="002A4C17" w:rsidRDefault="002A4C17">
                    <w:pPr>
                      <w:pStyle w:val="Bibliography"/>
                      <w:rPr>
                        <w:noProof/>
                      </w:rPr>
                    </w:pPr>
                    <w:r>
                      <w:rPr>
                        <w:noProof/>
                      </w:rPr>
                      <w:t>[Võrgumaterjal]. Available: http://www.ftdichip.com/Support/Documents/TechnicalNotes/TN_111%20What%20is%20UART.pdf.</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[17] </w:t>
                    </w:r>
                  </w:p>
                </w:tc>
                <w:tc>
                  <w:tcPr>
                    <w:tcW w:w="0" w:type="auto"/>
                    <w:hideMark/>
                  </w:tcPr>
                  <w:p w:rsidR="002A4C17" w:rsidRDefault="002A4C17">
                    <w:pPr>
                      <w:pStyle w:val="Bibliography"/>
                      <w:rPr>
                        <w:noProof/>
                      </w:rPr>
                    </w:pPr>
                    <w:r>
                      <w:rPr>
                        <w:noProof/>
                      </w:rPr>
                      <w:t>[Võrgumaterjal]. Available: https://www.eol.ucar.edu/isf/facilities/isa/internal/CrossBow/DataSheets/mica2dot.pdf.</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[18] </w:t>
                    </w:r>
                  </w:p>
                </w:tc>
                <w:tc>
                  <w:tcPr>
                    <w:tcW w:w="0" w:type="auto"/>
                    <w:hideMark/>
                  </w:tcPr>
                  <w:p w:rsidR="002A4C17" w:rsidRDefault="002A4C17">
                    <w:pPr>
                      <w:pStyle w:val="Bibliography"/>
                      <w:rPr>
                        <w:noProof/>
                      </w:rPr>
                    </w:pPr>
                    <w:r>
                      <w:rPr>
                        <w:noProof/>
                      </w:rPr>
                      <w:t>[Võrgumaterjal]. Available: https://github.com/tinyos/tinyos-main.</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[19] </w:t>
                    </w:r>
                  </w:p>
                </w:tc>
                <w:tc>
                  <w:tcPr>
                    <w:tcW w:w="0" w:type="auto"/>
                    <w:hideMark/>
                  </w:tcPr>
                  <w:p w:rsidR="002A4C17" w:rsidRDefault="002A4C17">
                    <w:pPr>
                      <w:pStyle w:val="Bibliography"/>
                      <w:rPr>
                        <w:noProof/>
                      </w:rPr>
                    </w:pPr>
                    <w:r>
                      <w:rPr>
                        <w:noProof/>
                      </w:rPr>
                      <w:t>[Võrgumaterjal]. Available: http://ieeexplore.ieee.org/stamp/stamp.jsp?arnumber=1617246.</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[20] </w:t>
                    </w:r>
                  </w:p>
                </w:tc>
                <w:tc>
                  <w:tcPr>
                    <w:tcW w:w="0" w:type="auto"/>
                    <w:hideMark/>
                  </w:tcPr>
                  <w:p w:rsidR="002A4C17" w:rsidRDefault="002A4C17">
                    <w:pPr>
                      <w:pStyle w:val="Bibliography"/>
                      <w:rPr>
                        <w:noProof/>
                      </w:rPr>
                    </w:pPr>
                    <w:r>
                      <w:rPr>
                        <w:noProof/>
                      </w:rPr>
                      <w:t>[Võrgumaterjal]. Available: http://ieeexplore.ieee.org/stamp/stamp.jsp?arnumber=5226903.</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[21] </w:t>
                    </w:r>
                  </w:p>
                </w:tc>
                <w:tc>
                  <w:tcPr>
                    <w:tcW w:w="0" w:type="auto"/>
                    <w:hideMark/>
                  </w:tcPr>
                  <w:p w:rsidR="002A4C17" w:rsidRDefault="002A4C17">
                    <w:pPr>
                      <w:pStyle w:val="Bibliography"/>
                      <w:rPr>
                        <w:noProof/>
                      </w:rPr>
                    </w:pPr>
                    <w:r>
                      <w:rPr>
                        <w:noProof/>
                      </w:rPr>
                      <w:t>[Võrgumaterjal]. Available: https://www.lifeline.philips.com/safety-solutions/gosafe.html.</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[22] </w:t>
                    </w:r>
                  </w:p>
                </w:tc>
                <w:tc>
                  <w:tcPr>
                    <w:tcW w:w="0" w:type="auto"/>
                    <w:hideMark/>
                  </w:tcPr>
                  <w:p w:rsidR="002A4C17" w:rsidRDefault="002A4C17">
                    <w:pPr>
                      <w:pStyle w:val="Bibliography"/>
                      <w:rPr>
                        <w:noProof/>
                      </w:rPr>
                    </w:pPr>
                    <w:r>
                      <w:rPr>
                        <w:noProof/>
                      </w:rPr>
                      <w:t>[Võrgumaterjal]. Available: https://www.shimmersensing.com/products/shimmer3-development-kit#download-tab.</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[23] </w:t>
                    </w:r>
                  </w:p>
                </w:tc>
                <w:tc>
                  <w:tcPr>
                    <w:tcW w:w="0" w:type="auto"/>
                    <w:hideMark/>
                  </w:tcPr>
                  <w:p w:rsidR="002A4C17" w:rsidRDefault="002A4C17">
                    <w:pPr>
                      <w:pStyle w:val="Bibliography"/>
                      <w:rPr>
                        <w:noProof/>
                      </w:rPr>
                    </w:pPr>
                    <w:r>
                      <w:rPr>
                        <w:noProof/>
                      </w:rPr>
                      <w:t>[Võrgumaterjal]. Available: https://www.shimmersensing.com/products/.</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[24] </w:t>
                    </w:r>
                  </w:p>
                </w:tc>
                <w:tc>
                  <w:tcPr>
                    <w:tcW w:w="0" w:type="auto"/>
                    <w:hideMark/>
                  </w:tcPr>
                  <w:p w:rsidR="002A4C17" w:rsidRDefault="002A4C17">
                    <w:pPr>
                      <w:pStyle w:val="Bibliography"/>
                      <w:rPr>
                        <w:noProof/>
                      </w:rPr>
                    </w:pPr>
                    <w:r>
                      <w:rPr>
                        <w:noProof/>
                      </w:rPr>
                      <w:t>[Võrgumaterjal]. Available: https://www.bell-labs.com/usr/dmr/www/chist.pdf.</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[25] </w:t>
                    </w:r>
                  </w:p>
                </w:tc>
                <w:tc>
                  <w:tcPr>
                    <w:tcW w:w="0" w:type="auto"/>
                    <w:hideMark/>
                  </w:tcPr>
                  <w:p w:rsidR="002A4C17" w:rsidRDefault="002A4C17">
                    <w:pPr>
                      <w:pStyle w:val="Bibliography"/>
                      <w:rPr>
                        <w:noProof/>
                      </w:rPr>
                    </w:pPr>
                    <w:r>
                      <w:rPr>
                        <w:noProof/>
                      </w:rPr>
                      <w:t>[Võrgumaterjal]. Available: http://www.st.com/en/development-tools/stm32cubemx.html.</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[26] </w:t>
                    </w:r>
                  </w:p>
                </w:tc>
                <w:tc>
                  <w:tcPr>
                    <w:tcW w:w="0" w:type="auto"/>
                    <w:hideMark/>
                  </w:tcPr>
                  <w:p w:rsidR="002A4C17" w:rsidRDefault="002A4C17">
                    <w:pPr>
                      <w:pStyle w:val="Bibliography"/>
                      <w:rPr>
                        <w:noProof/>
                      </w:rPr>
                    </w:pPr>
                    <w:r>
                      <w:rPr>
                        <w:noProof/>
                      </w:rPr>
                      <w:t>[Võrgumaterjal]. Available: http://www.st.com/content/ccc/resource/technical/document/user_manual/2f/71/ba/b8/75/54/47/cf/DM00105879.pdf/files/DM00105879.pdf/jcr:content/translations/en.DM00105879.pdf.</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[27] </w:t>
                    </w:r>
                  </w:p>
                </w:tc>
                <w:tc>
                  <w:tcPr>
                    <w:tcW w:w="0" w:type="auto"/>
                    <w:hideMark/>
                  </w:tcPr>
                  <w:p w:rsidR="002A4C17" w:rsidRDefault="002A4C17">
                    <w:pPr>
                      <w:pStyle w:val="Bibliography"/>
                      <w:rPr>
                        <w:noProof/>
                      </w:rPr>
                    </w:pPr>
                    <w:r>
                      <w:rPr>
                        <w:noProof/>
                      </w:rPr>
                      <w:t xml:space="preserve">L. S. Sterling, The Art of Agent-Oriented Modeling, London: The MIT Press, 2009. </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[28] </w:t>
                    </w:r>
                  </w:p>
                </w:tc>
                <w:tc>
                  <w:tcPr>
                    <w:tcW w:w="0" w:type="auto"/>
                    <w:hideMark/>
                  </w:tcPr>
                  <w:p w:rsidR="002A4C17" w:rsidRDefault="002A4C17">
                    <w:pPr>
                      <w:pStyle w:val="Bibliography"/>
                      <w:rPr>
                        <w:noProof/>
                      </w:rPr>
                    </w:pPr>
                    <w:r>
                      <w:rPr>
                        <w:noProof/>
                      </w:rPr>
                      <w:t>„asdf,“ [Võrgumaterjal]. Available: http://www.st.com/en/microcontrollers/stm32f446.html?querycriteria=productId=LN1875.</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[29] </w:t>
                    </w:r>
                  </w:p>
                </w:tc>
                <w:tc>
                  <w:tcPr>
                    <w:tcW w:w="0" w:type="auto"/>
                    <w:hideMark/>
                  </w:tcPr>
                  <w:p w:rsidR="002A4C17" w:rsidRDefault="002A4C17">
                    <w:pPr>
                      <w:pStyle w:val="Bibliography"/>
                      <w:rPr>
                        <w:noProof/>
                      </w:rPr>
                    </w:pPr>
                    <w:r>
                      <w:rPr>
                        <w:noProof/>
                      </w:rPr>
                      <w:t xml:space="preserve">[Võrgumaterjal]. </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[30] </w:t>
                    </w:r>
                  </w:p>
                </w:tc>
                <w:tc>
                  <w:tcPr>
                    <w:tcW w:w="0" w:type="auto"/>
                    <w:hideMark/>
                  </w:tcPr>
                  <w:p w:rsidR="002A4C17" w:rsidRDefault="002A4C17">
                    <w:pPr>
                      <w:pStyle w:val="Bibliography"/>
                      <w:rPr>
                        <w:noProof/>
                      </w:rPr>
                    </w:pPr>
                    <w:r>
                      <w:rPr>
                        <w:noProof/>
                      </w:rPr>
                      <w:t>[Võrgumaterjal]. Available: http://www.ti.com/tool/tmdslcdk6748#descriptionArea.</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[31] </w:t>
                    </w:r>
                  </w:p>
                </w:tc>
                <w:tc>
                  <w:tcPr>
                    <w:tcW w:w="0" w:type="auto"/>
                    <w:hideMark/>
                  </w:tcPr>
                  <w:p w:rsidR="002A4C17" w:rsidRDefault="002A4C17">
                    <w:pPr>
                      <w:pStyle w:val="Bibliography"/>
                      <w:rPr>
                        <w:noProof/>
                      </w:rPr>
                    </w:pPr>
                    <w:r>
                      <w:rPr>
                        <w:noProof/>
                      </w:rPr>
                      <w:t>[Võrgumaterjal]. Available: https://www.arduino.cc/.</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[32] </w:t>
                    </w:r>
                  </w:p>
                </w:tc>
                <w:tc>
                  <w:tcPr>
                    <w:tcW w:w="0" w:type="auto"/>
                    <w:hideMark/>
                  </w:tcPr>
                  <w:p w:rsidR="002A4C17" w:rsidRDefault="002A4C17">
                    <w:pPr>
                      <w:pStyle w:val="Bibliography"/>
                      <w:rPr>
                        <w:noProof/>
                      </w:rPr>
                    </w:pPr>
                    <w:r>
                      <w:rPr>
                        <w:noProof/>
                      </w:rPr>
                      <w:t>[Võrgumaterjal]. Available: https://www.shimmersensing.com/products/shimmer3-development-kit#download-tab.</w:t>
                    </w:r>
                  </w:p>
                </w:tc>
              </w:tr>
              <w:tr w:rsidR="002A4C17" w:rsidTr="00B21094">
                <w:trPr>
                  <w:divId w:val="929704559"/>
                  <w:cantSplit/>
                  <w:tblCellSpacing w:w="15" w:type="dxa"/>
                </w:trPr>
                <w:tc>
                  <w:tcPr>
                    <w:tcW w:w="141" w:type="pct"/>
                    <w:hideMark/>
                  </w:tcPr>
                  <w:p w:rsidR="002A4C17" w:rsidRDefault="002A4C17">
                    <w:pPr>
                      <w:pStyle w:val="Bibliography"/>
                      <w:rPr>
                        <w:noProof/>
                      </w:rPr>
                    </w:pPr>
                    <w:r>
                      <w:rPr>
                        <w:noProof/>
                      </w:rPr>
                      <w:t xml:space="preserve">[33] </w:t>
                    </w:r>
                  </w:p>
                </w:tc>
                <w:tc>
                  <w:tcPr>
                    <w:tcW w:w="0" w:type="auto"/>
                    <w:hideMark/>
                  </w:tcPr>
                  <w:p w:rsidR="002A4C17" w:rsidRDefault="002A4C17">
                    <w:pPr>
                      <w:pStyle w:val="Bibliography"/>
                      <w:rPr>
                        <w:noProof/>
                      </w:rPr>
                    </w:pPr>
                    <w:r>
                      <w:rPr>
                        <w:noProof/>
                      </w:rPr>
                      <w:t>[Võrgumaterjal]. Available: https://realterm.sourceforge.io/.</w:t>
                    </w:r>
                  </w:p>
                </w:tc>
              </w:tr>
            </w:tbl>
            <w:p w:rsidR="002A4C17" w:rsidRDefault="002A4C17">
              <w:pPr>
                <w:divId w:val="929704559"/>
                <w:rPr>
                  <w:noProof/>
                </w:rPr>
              </w:pPr>
            </w:p>
            <w:p w:rsidR="00BC294D" w:rsidRPr="00B45014" w:rsidRDefault="00BC294D">
              <w:r w:rsidRPr="00B45014">
                <w:rPr>
                  <w:b/>
                  <w:bCs/>
                  <w:noProof/>
                </w:rPr>
                <w:fldChar w:fldCharType="end"/>
              </w:r>
            </w:p>
          </w:sdtContent>
        </w:sdt>
      </w:sdtContent>
    </w:sdt>
    <w:p w:rsidR="0016246C" w:rsidRPr="00B45014" w:rsidRDefault="0016246C" w:rsidP="00AC07C4"/>
    <w:p w:rsidR="00BC294D" w:rsidRPr="00B45014" w:rsidRDefault="00BC294D" w:rsidP="00AC07C4"/>
    <w:p w:rsidR="0016246C" w:rsidRPr="00B45014" w:rsidRDefault="0016246C" w:rsidP="00AC07C4">
      <w:p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340917">
      <w:pPr>
        <w:pStyle w:val="Headingunnumber"/>
      </w:pPr>
      <w:bookmarkStart w:id="149" w:name="_Toc227485540"/>
      <w:bookmarkStart w:id="150" w:name="_Toc371596370"/>
      <w:bookmarkStart w:id="151" w:name="_Toc437263091"/>
      <w:bookmarkStart w:id="152" w:name="_Toc437856796"/>
      <w:bookmarkStart w:id="153" w:name="_Toc483155287"/>
      <w:bookmarkStart w:id="154" w:name="_Toc483163042"/>
      <w:r w:rsidRPr="00B45014">
        <w:lastRenderedPageBreak/>
        <w:t>Lisa 1</w:t>
      </w:r>
      <w:bookmarkEnd w:id="149"/>
      <w:bookmarkEnd w:id="150"/>
      <w:bookmarkEnd w:id="151"/>
      <w:bookmarkEnd w:id="152"/>
      <w:bookmarkEnd w:id="154"/>
      <w:r w:rsidR="00AC07C4" w:rsidRPr="00B45014">
        <w:t xml:space="preserve"> </w:t>
      </w:r>
      <w:bookmarkEnd w:id="153"/>
    </w:p>
    <w:sectPr w:rsidR="009F4718" w:rsidRPr="00B45014"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1DA" w:rsidRDefault="009F51DA">
      <w:r>
        <w:separator/>
      </w:r>
    </w:p>
    <w:p w:rsidR="009F51DA" w:rsidRDefault="009F51DA"/>
  </w:endnote>
  <w:endnote w:type="continuationSeparator" w:id="0">
    <w:p w:rsidR="009F51DA" w:rsidRDefault="009F51DA">
      <w:r>
        <w:continuationSeparator/>
      </w:r>
    </w:p>
    <w:p w:rsidR="009F51DA" w:rsidRDefault="009F51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BA"/>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D94" w:rsidRDefault="00F12D94"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D94" w:rsidRDefault="00F12D94" w:rsidP="003C451D">
    <w:pPr>
      <w:pStyle w:val="Footer"/>
      <w:jc w:val="center"/>
    </w:pPr>
    <w:r>
      <w:fldChar w:fldCharType="begin"/>
    </w:r>
    <w:r>
      <w:instrText>PAGE   \* MERGEFORMAT</w:instrText>
    </w:r>
    <w:r>
      <w:fldChar w:fldCharType="separate"/>
    </w:r>
    <w:r w:rsidR="001D2410">
      <w:rPr>
        <w:noProof/>
      </w:rP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D94" w:rsidRDefault="00F12D94"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1D2410">
      <w:rPr>
        <w:rStyle w:val="PageNumber"/>
        <w:noProof/>
      </w:rPr>
      <w:t>45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1DA" w:rsidRDefault="009F51DA">
      <w:r>
        <w:separator/>
      </w:r>
    </w:p>
    <w:p w:rsidR="009F51DA" w:rsidRDefault="009F51DA"/>
  </w:footnote>
  <w:footnote w:type="continuationSeparator" w:id="0">
    <w:p w:rsidR="009F51DA" w:rsidRDefault="009F51DA">
      <w:r>
        <w:continuationSeparator/>
      </w:r>
    </w:p>
    <w:p w:rsidR="009F51DA" w:rsidRDefault="009F51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5DA32C2"/>
    <w:multiLevelType w:val="hybridMultilevel"/>
    <w:tmpl w:val="02B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6E507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D67003D"/>
    <w:multiLevelType w:val="hybridMultilevel"/>
    <w:tmpl w:val="C71C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4C297F04"/>
    <w:multiLevelType w:val="hybridMultilevel"/>
    <w:tmpl w:val="CCBE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1" w15:restartNumberingAfterBreak="0">
    <w:nsid w:val="62814CF7"/>
    <w:multiLevelType w:val="hybridMultilevel"/>
    <w:tmpl w:val="A28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75517BB3"/>
    <w:multiLevelType w:val="hybridMultilevel"/>
    <w:tmpl w:val="84FAE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154A15"/>
    <w:multiLevelType w:val="hybridMultilevel"/>
    <w:tmpl w:val="08087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7"/>
  </w:num>
  <w:num w:numId="3">
    <w:abstractNumId w:val="18"/>
  </w:num>
  <w:num w:numId="4">
    <w:abstractNumId w:val="10"/>
  </w:num>
  <w:num w:numId="5">
    <w:abstractNumId w:val="11"/>
  </w:num>
  <w:num w:numId="6">
    <w:abstractNumId w:val="3"/>
    <w:lvlOverride w:ilvl="0">
      <w:startOverride w:val="1"/>
    </w:lvlOverride>
  </w:num>
  <w:num w:numId="7">
    <w:abstractNumId w:val="22"/>
  </w:num>
  <w:num w:numId="8">
    <w:abstractNumId w:val="16"/>
  </w:num>
  <w:num w:numId="9">
    <w:abstractNumId w:val="3"/>
  </w:num>
  <w:num w:numId="10">
    <w:abstractNumId w:val="26"/>
  </w:num>
  <w:num w:numId="11">
    <w:abstractNumId w:val="19"/>
  </w:num>
  <w:num w:numId="12">
    <w:abstractNumId w:val="8"/>
  </w:num>
  <w:num w:numId="13">
    <w:abstractNumId w:val="6"/>
  </w:num>
  <w:num w:numId="14">
    <w:abstractNumId w:val="5"/>
  </w:num>
  <w:num w:numId="15">
    <w:abstractNumId w:val="4"/>
  </w:num>
  <w:num w:numId="16">
    <w:abstractNumId w:val="2"/>
  </w:num>
  <w:num w:numId="17">
    <w:abstractNumId w:val="1"/>
  </w:num>
  <w:num w:numId="18">
    <w:abstractNumId w:val="0"/>
  </w:num>
  <w:num w:numId="19">
    <w:abstractNumId w:val="7"/>
    <w:lvlOverride w:ilvl="0">
      <w:startOverride w:val="1"/>
    </w:lvlOverride>
  </w:num>
  <w:num w:numId="20">
    <w:abstractNumId w:val="20"/>
  </w:num>
  <w:num w:numId="21">
    <w:abstractNumId w:val="18"/>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2"/>
  </w:num>
  <w:num w:numId="23">
    <w:abstractNumId w:val="23"/>
  </w:num>
  <w:num w:numId="24">
    <w:abstractNumId w:val="24"/>
  </w:num>
  <w:num w:numId="25">
    <w:abstractNumId w:val="25"/>
  </w:num>
  <w:num w:numId="26">
    <w:abstractNumId w:val="21"/>
  </w:num>
  <w:num w:numId="27">
    <w:abstractNumId w:val="9"/>
  </w:num>
  <w:num w:numId="28">
    <w:abstractNumId w:val="17"/>
  </w:num>
  <w:num w:numId="29">
    <w:abstractNumId w:val="14"/>
  </w:num>
  <w:num w:numId="30">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removePersonalInformation/>
  <w:removeDateAndTim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01C4"/>
    <w:rsid w:val="00001A79"/>
    <w:rsid w:val="000021DB"/>
    <w:rsid w:val="000027AE"/>
    <w:rsid w:val="00004518"/>
    <w:rsid w:val="00005346"/>
    <w:rsid w:val="000102BA"/>
    <w:rsid w:val="000103D0"/>
    <w:rsid w:val="000123E9"/>
    <w:rsid w:val="0001387A"/>
    <w:rsid w:val="00013F71"/>
    <w:rsid w:val="0001641B"/>
    <w:rsid w:val="00016625"/>
    <w:rsid w:val="000217CE"/>
    <w:rsid w:val="0002242A"/>
    <w:rsid w:val="000227EF"/>
    <w:rsid w:val="00023291"/>
    <w:rsid w:val="00023FF2"/>
    <w:rsid w:val="0002470B"/>
    <w:rsid w:val="00025726"/>
    <w:rsid w:val="00025E98"/>
    <w:rsid w:val="00027B9D"/>
    <w:rsid w:val="000302F7"/>
    <w:rsid w:val="00030C7F"/>
    <w:rsid w:val="000310AC"/>
    <w:rsid w:val="00032391"/>
    <w:rsid w:val="00033DCD"/>
    <w:rsid w:val="00035870"/>
    <w:rsid w:val="00036A1D"/>
    <w:rsid w:val="00040213"/>
    <w:rsid w:val="0004087A"/>
    <w:rsid w:val="00040CEC"/>
    <w:rsid w:val="00041028"/>
    <w:rsid w:val="000443C4"/>
    <w:rsid w:val="00044645"/>
    <w:rsid w:val="00050A6A"/>
    <w:rsid w:val="0005156C"/>
    <w:rsid w:val="0005164D"/>
    <w:rsid w:val="000534D0"/>
    <w:rsid w:val="00053E39"/>
    <w:rsid w:val="00055519"/>
    <w:rsid w:val="00056CD5"/>
    <w:rsid w:val="0005766D"/>
    <w:rsid w:val="000600C8"/>
    <w:rsid w:val="000602CF"/>
    <w:rsid w:val="00060340"/>
    <w:rsid w:val="00061A4D"/>
    <w:rsid w:val="00062A3A"/>
    <w:rsid w:val="00062F30"/>
    <w:rsid w:val="00063D3E"/>
    <w:rsid w:val="000649A2"/>
    <w:rsid w:val="000650B0"/>
    <w:rsid w:val="00066683"/>
    <w:rsid w:val="000740A4"/>
    <w:rsid w:val="000740BB"/>
    <w:rsid w:val="00074A05"/>
    <w:rsid w:val="00075B7F"/>
    <w:rsid w:val="0007654B"/>
    <w:rsid w:val="00077CB7"/>
    <w:rsid w:val="00077F56"/>
    <w:rsid w:val="00080F7D"/>
    <w:rsid w:val="00081F28"/>
    <w:rsid w:val="00082093"/>
    <w:rsid w:val="00082993"/>
    <w:rsid w:val="00082FC8"/>
    <w:rsid w:val="00084533"/>
    <w:rsid w:val="0008514B"/>
    <w:rsid w:val="00085CA6"/>
    <w:rsid w:val="000900C4"/>
    <w:rsid w:val="0009088D"/>
    <w:rsid w:val="00090C09"/>
    <w:rsid w:val="00091695"/>
    <w:rsid w:val="000917D6"/>
    <w:rsid w:val="00091B56"/>
    <w:rsid w:val="000939B4"/>
    <w:rsid w:val="00093BDD"/>
    <w:rsid w:val="000955EB"/>
    <w:rsid w:val="000971F9"/>
    <w:rsid w:val="000A0D16"/>
    <w:rsid w:val="000A1718"/>
    <w:rsid w:val="000A347A"/>
    <w:rsid w:val="000A3BFD"/>
    <w:rsid w:val="000A472C"/>
    <w:rsid w:val="000A4AD8"/>
    <w:rsid w:val="000A4EC9"/>
    <w:rsid w:val="000A5C8B"/>
    <w:rsid w:val="000A639F"/>
    <w:rsid w:val="000A7367"/>
    <w:rsid w:val="000A75E0"/>
    <w:rsid w:val="000A78DA"/>
    <w:rsid w:val="000B0322"/>
    <w:rsid w:val="000B0C08"/>
    <w:rsid w:val="000B2055"/>
    <w:rsid w:val="000B2792"/>
    <w:rsid w:val="000B334A"/>
    <w:rsid w:val="000B3E96"/>
    <w:rsid w:val="000B4258"/>
    <w:rsid w:val="000B4E24"/>
    <w:rsid w:val="000B4EFD"/>
    <w:rsid w:val="000B55E9"/>
    <w:rsid w:val="000C1956"/>
    <w:rsid w:val="000C2164"/>
    <w:rsid w:val="000C25C2"/>
    <w:rsid w:val="000C2A1D"/>
    <w:rsid w:val="000C30BF"/>
    <w:rsid w:val="000C4689"/>
    <w:rsid w:val="000C4829"/>
    <w:rsid w:val="000C4940"/>
    <w:rsid w:val="000C5067"/>
    <w:rsid w:val="000C6947"/>
    <w:rsid w:val="000C6992"/>
    <w:rsid w:val="000C6EE9"/>
    <w:rsid w:val="000D0D6C"/>
    <w:rsid w:val="000D0F5E"/>
    <w:rsid w:val="000D1880"/>
    <w:rsid w:val="000D190D"/>
    <w:rsid w:val="000D1ABB"/>
    <w:rsid w:val="000D1C14"/>
    <w:rsid w:val="000D3032"/>
    <w:rsid w:val="000D4FF0"/>
    <w:rsid w:val="000D5446"/>
    <w:rsid w:val="000D62BA"/>
    <w:rsid w:val="000D6553"/>
    <w:rsid w:val="000E1A79"/>
    <w:rsid w:val="000E25A6"/>
    <w:rsid w:val="000E4BE3"/>
    <w:rsid w:val="000E4D89"/>
    <w:rsid w:val="000E67EB"/>
    <w:rsid w:val="000E756E"/>
    <w:rsid w:val="000F005B"/>
    <w:rsid w:val="000F0881"/>
    <w:rsid w:val="000F46EC"/>
    <w:rsid w:val="000F5C04"/>
    <w:rsid w:val="00100BBC"/>
    <w:rsid w:val="0010183E"/>
    <w:rsid w:val="00102CA1"/>
    <w:rsid w:val="00103233"/>
    <w:rsid w:val="00103ACB"/>
    <w:rsid w:val="0010670B"/>
    <w:rsid w:val="001074D1"/>
    <w:rsid w:val="0011004D"/>
    <w:rsid w:val="00110873"/>
    <w:rsid w:val="00111B4C"/>
    <w:rsid w:val="001120BE"/>
    <w:rsid w:val="001148B2"/>
    <w:rsid w:val="00114BEE"/>
    <w:rsid w:val="00117362"/>
    <w:rsid w:val="00117755"/>
    <w:rsid w:val="00117944"/>
    <w:rsid w:val="00117ADC"/>
    <w:rsid w:val="00120776"/>
    <w:rsid w:val="00121E40"/>
    <w:rsid w:val="00122386"/>
    <w:rsid w:val="0012262C"/>
    <w:rsid w:val="00124EFF"/>
    <w:rsid w:val="00125AA2"/>
    <w:rsid w:val="00126E04"/>
    <w:rsid w:val="001271AA"/>
    <w:rsid w:val="001278E3"/>
    <w:rsid w:val="001309DB"/>
    <w:rsid w:val="00134234"/>
    <w:rsid w:val="00134E5F"/>
    <w:rsid w:val="0013558D"/>
    <w:rsid w:val="00135CA1"/>
    <w:rsid w:val="00136F22"/>
    <w:rsid w:val="001370C4"/>
    <w:rsid w:val="001400AC"/>
    <w:rsid w:val="00140296"/>
    <w:rsid w:val="0014429D"/>
    <w:rsid w:val="00146808"/>
    <w:rsid w:val="00146ED8"/>
    <w:rsid w:val="0014795F"/>
    <w:rsid w:val="00150112"/>
    <w:rsid w:val="001509EB"/>
    <w:rsid w:val="00151837"/>
    <w:rsid w:val="00153B81"/>
    <w:rsid w:val="00153E03"/>
    <w:rsid w:val="00154C8A"/>
    <w:rsid w:val="00155A65"/>
    <w:rsid w:val="0015731A"/>
    <w:rsid w:val="00157829"/>
    <w:rsid w:val="00157D14"/>
    <w:rsid w:val="00157D2C"/>
    <w:rsid w:val="0016246C"/>
    <w:rsid w:val="00162A85"/>
    <w:rsid w:val="00167F2B"/>
    <w:rsid w:val="00170FCC"/>
    <w:rsid w:val="0017193B"/>
    <w:rsid w:val="00171CD4"/>
    <w:rsid w:val="00172E3B"/>
    <w:rsid w:val="0017373E"/>
    <w:rsid w:val="00176943"/>
    <w:rsid w:val="00177AD7"/>
    <w:rsid w:val="00177F6A"/>
    <w:rsid w:val="00180953"/>
    <w:rsid w:val="00181CAC"/>
    <w:rsid w:val="00181E41"/>
    <w:rsid w:val="001820F7"/>
    <w:rsid w:val="0018793F"/>
    <w:rsid w:val="00191157"/>
    <w:rsid w:val="00191460"/>
    <w:rsid w:val="00191A1E"/>
    <w:rsid w:val="00191EA3"/>
    <w:rsid w:val="0019223F"/>
    <w:rsid w:val="001939A7"/>
    <w:rsid w:val="00193B81"/>
    <w:rsid w:val="001940D4"/>
    <w:rsid w:val="001946A2"/>
    <w:rsid w:val="001961AF"/>
    <w:rsid w:val="00197455"/>
    <w:rsid w:val="001974D0"/>
    <w:rsid w:val="00197CA9"/>
    <w:rsid w:val="001A1440"/>
    <w:rsid w:val="001A1C92"/>
    <w:rsid w:val="001A2780"/>
    <w:rsid w:val="001A6E85"/>
    <w:rsid w:val="001A70D0"/>
    <w:rsid w:val="001A751D"/>
    <w:rsid w:val="001A7C65"/>
    <w:rsid w:val="001A7E2C"/>
    <w:rsid w:val="001B08FA"/>
    <w:rsid w:val="001B1D15"/>
    <w:rsid w:val="001B35FF"/>
    <w:rsid w:val="001B3AAA"/>
    <w:rsid w:val="001C22BC"/>
    <w:rsid w:val="001C3BCD"/>
    <w:rsid w:val="001D001F"/>
    <w:rsid w:val="001D0409"/>
    <w:rsid w:val="001D2410"/>
    <w:rsid w:val="001D36DB"/>
    <w:rsid w:val="001D581C"/>
    <w:rsid w:val="001D5A20"/>
    <w:rsid w:val="001D6501"/>
    <w:rsid w:val="001D6A50"/>
    <w:rsid w:val="001D7364"/>
    <w:rsid w:val="001D7568"/>
    <w:rsid w:val="001E1F09"/>
    <w:rsid w:val="001E2E41"/>
    <w:rsid w:val="001E35FA"/>
    <w:rsid w:val="001E6574"/>
    <w:rsid w:val="001F1ABF"/>
    <w:rsid w:val="001F2617"/>
    <w:rsid w:val="001F38F0"/>
    <w:rsid w:val="001F3DA2"/>
    <w:rsid w:val="001F48C3"/>
    <w:rsid w:val="001F4EC4"/>
    <w:rsid w:val="001F53D9"/>
    <w:rsid w:val="001F5859"/>
    <w:rsid w:val="001F72BC"/>
    <w:rsid w:val="001F7804"/>
    <w:rsid w:val="001F7E33"/>
    <w:rsid w:val="0020234C"/>
    <w:rsid w:val="002026E3"/>
    <w:rsid w:val="00202FBC"/>
    <w:rsid w:val="002044B2"/>
    <w:rsid w:val="00204577"/>
    <w:rsid w:val="00204ADA"/>
    <w:rsid w:val="002057E4"/>
    <w:rsid w:val="002067A9"/>
    <w:rsid w:val="00210D75"/>
    <w:rsid w:val="00211882"/>
    <w:rsid w:val="00212396"/>
    <w:rsid w:val="00213594"/>
    <w:rsid w:val="00214208"/>
    <w:rsid w:val="002153F4"/>
    <w:rsid w:val="0022017C"/>
    <w:rsid w:val="00221210"/>
    <w:rsid w:val="002217FC"/>
    <w:rsid w:val="00222341"/>
    <w:rsid w:val="00222640"/>
    <w:rsid w:val="002243BB"/>
    <w:rsid w:val="00225C7C"/>
    <w:rsid w:val="00226547"/>
    <w:rsid w:val="00227889"/>
    <w:rsid w:val="00227D2B"/>
    <w:rsid w:val="00234203"/>
    <w:rsid w:val="00234427"/>
    <w:rsid w:val="002344E8"/>
    <w:rsid w:val="00235103"/>
    <w:rsid w:val="002366A2"/>
    <w:rsid w:val="00236ABA"/>
    <w:rsid w:val="00236D68"/>
    <w:rsid w:val="00237D3C"/>
    <w:rsid w:val="00240B77"/>
    <w:rsid w:val="0024159F"/>
    <w:rsid w:val="00241D5D"/>
    <w:rsid w:val="00241FFD"/>
    <w:rsid w:val="00242368"/>
    <w:rsid w:val="0024295E"/>
    <w:rsid w:val="00245CF9"/>
    <w:rsid w:val="00246BCA"/>
    <w:rsid w:val="002478FE"/>
    <w:rsid w:val="00250378"/>
    <w:rsid w:val="00250AB8"/>
    <w:rsid w:val="00250F67"/>
    <w:rsid w:val="002519FF"/>
    <w:rsid w:val="002521DC"/>
    <w:rsid w:val="002536C3"/>
    <w:rsid w:val="0025544D"/>
    <w:rsid w:val="00260E53"/>
    <w:rsid w:val="00262140"/>
    <w:rsid w:val="0026314F"/>
    <w:rsid w:val="002640E8"/>
    <w:rsid w:val="00265AB4"/>
    <w:rsid w:val="00266D88"/>
    <w:rsid w:val="002712CD"/>
    <w:rsid w:val="00273290"/>
    <w:rsid w:val="00273DC1"/>
    <w:rsid w:val="002745B7"/>
    <w:rsid w:val="00275E34"/>
    <w:rsid w:val="00280909"/>
    <w:rsid w:val="002819AB"/>
    <w:rsid w:val="0028263E"/>
    <w:rsid w:val="00282762"/>
    <w:rsid w:val="00284397"/>
    <w:rsid w:val="00284B63"/>
    <w:rsid w:val="00286EDD"/>
    <w:rsid w:val="00287B0C"/>
    <w:rsid w:val="00287E3C"/>
    <w:rsid w:val="00290339"/>
    <w:rsid w:val="0029059F"/>
    <w:rsid w:val="00293E8D"/>
    <w:rsid w:val="00296009"/>
    <w:rsid w:val="002968D2"/>
    <w:rsid w:val="002A0E15"/>
    <w:rsid w:val="002A3345"/>
    <w:rsid w:val="002A4B3A"/>
    <w:rsid w:val="002A4C17"/>
    <w:rsid w:val="002A530A"/>
    <w:rsid w:val="002A734E"/>
    <w:rsid w:val="002A73E7"/>
    <w:rsid w:val="002B240D"/>
    <w:rsid w:val="002B2929"/>
    <w:rsid w:val="002B3B86"/>
    <w:rsid w:val="002B44B6"/>
    <w:rsid w:val="002B4EB0"/>
    <w:rsid w:val="002B55AC"/>
    <w:rsid w:val="002B563C"/>
    <w:rsid w:val="002B705B"/>
    <w:rsid w:val="002B714B"/>
    <w:rsid w:val="002B7F3E"/>
    <w:rsid w:val="002C05CB"/>
    <w:rsid w:val="002C0D35"/>
    <w:rsid w:val="002C10A6"/>
    <w:rsid w:val="002C1853"/>
    <w:rsid w:val="002C1998"/>
    <w:rsid w:val="002C1F10"/>
    <w:rsid w:val="002C45DB"/>
    <w:rsid w:val="002C4622"/>
    <w:rsid w:val="002C4ED1"/>
    <w:rsid w:val="002C5CC9"/>
    <w:rsid w:val="002C701F"/>
    <w:rsid w:val="002C7E58"/>
    <w:rsid w:val="002D050B"/>
    <w:rsid w:val="002D06C2"/>
    <w:rsid w:val="002D30C4"/>
    <w:rsid w:val="002D3C66"/>
    <w:rsid w:val="002D4D68"/>
    <w:rsid w:val="002D5B12"/>
    <w:rsid w:val="002E2071"/>
    <w:rsid w:val="002E2F3C"/>
    <w:rsid w:val="002E42AB"/>
    <w:rsid w:val="002E4826"/>
    <w:rsid w:val="002E6057"/>
    <w:rsid w:val="002E6BAA"/>
    <w:rsid w:val="002F0D40"/>
    <w:rsid w:val="002F133A"/>
    <w:rsid w:val="002F1ABE"/>
    <w:rsid w:val="002F2282"/>
    <w:rsid w:val="002F564E"/>
    <w:rsid w:val="002F5DDF"/>
    <w:rsid w:val="002F5E63"/>
    <w:rsid w:val="002F69A1"/>
    <w:rsid w:val="002F75E5"/>
    <w:rsid w:val="00300FE4"/>
    <w:rsid w:val="00301FBC"/>
    <w:rsid w:val="0030218A"/>
    <w:rsid w:val="0030355C"/>
    <w:rsid w:val="003036EF"/>
    <w:rsid w:val="003056D8"/>
    <w:rsid w:val="00306263"/>
    <w:rsid w:val="00307555"/>
    <w:rsid w:val="003117A3"/>
    <w:rsid w:val="00312083"/>
    <w:rsid w:val="003144FC"/>
    <w:rsid w:val="00314CF7"/>
    <w:rsid w:val="003157AD"/>
    <w:rsid w:val="0031697D"/>
    <w:rsid w:val="00321FD8"/>
    <w:rsid w:val="00322BB3"/>
    <w:rsid w:val="00324F75"/>
    <w:rsid w:val="00327A2A"/>
    <w:rsid w:val="003330C2"/>
    <w:rsid w:val="00333457"/>
    <w:rsid w:val="003334F9"/>
    <w:rsid w:val="003351D4"/>
    <w:rsid w:val="00336E6B"/>
    <w:rsid w:val="00337573"/>
    <w:rsid w:val="00337860"/>
    <w:rsid w:val="00337C8A"/>
    <w:rsid w:val="00340917"/>
    <w:rsid w:val="00340B7F"/>
    <w:rsid w:val="00341681"/>
    <w:rsid w:val="00341C48"/>
    <w:rsid w:val="003426CF"/>
    <w:rsid w:val="00344986"/>
    <w:rsid w:val="00344C5F"/>
    <w:rsid w:val="00344EF4"/>
    <w:rsid w:val="00346229"/>
    <w:rsid w:val="00347691"/>
    <w:rsid w:val="00347853"/>
    <w:rsid w:val="003535B5"/>
    <w:rsid w:val="00354138"/>
    <w:rsid w:val="00356236"/>
    <w:rsid w:val="00356254"/>
    <w:rsid w:val="00356780"/>
    <w:rsid w:val="00357035"/>
    <w:rsid w:val="00362C7B"/>
    <w:rsid w:val="00362E0D"/>
    <w:rsid w:val="003634BB"/>
    <w:rsid w:val="00363560"/>
    <w:rsid w:val="00364E46"/>
    <w:rsid w:val="003670D4"/>
    <w:rsid w:val="00371555"/>
    <w:rsid w:val="00371F07"/>
    <w:rsid w:val="003724D5"/>
    <w:rsid w:val="00374CC6"/>
    <w:rsid w:val="00383E5C"/>
    <w:rsid w:val="00384602"/>
    <w:rsid w:val="00384EC6"/>
    <w:rsid w:val="00385967"/>
    <w:rsid w:val="003869DE"/>
    <w:rsid w:val="00387676"/>
    <w:rsid w:val="00387813"/>
    <w:rsid w:val="00387AD9"/>
    <w:rsid w:val="003911EB"/>
    <w:rsid w:val="00392B6B"/>
    <w:rsid w:val="003957DE"/>
    <w:rsid w:val="00397636"/>
    <w:rsid w:val="00397FAE"/>
    <w:rsid w:val="003A0389"/>
    <w:rsid w:val="003A230D"/>
    <w:rsid w:val="003A3129"/>
    <w:rsid w:val="003A55EE"/>
    <w:rsid w:val="003A64F5"/>
    <w:rsid w:val="003A7B82"/>
    <w:rsid w:val="003A7CAA"/>
    <w:rsid w:val="003A7DD2"/>
    <w:rsid w:val="003B01A5"/>
    <w:rsid w:val="003B09EC"/>
    <w:rsid w:val="003B1831"/>
    <w:rsid w:val="003B19F5"/>
    <w:rsid w:val="003B2D53"/>
    <w:rsid w:val="003B3801"/>
    <w:rsid w:val="003B3A5A"/>
    <w:rsid w:val="003B49C0"/>
    <w:rsid w:val="003B7D83"/>
    <w:rsid w:val="003C2329"/>
    <w:rsid w:val="003C327C"/>
    <w:rsid w:val="003C3693"/>
    <w:rsid w:val="003C451D"/>
    <w:rsid w:val="003C4680"/>
    <w:rsid w:val="003C5A77"/>
    <w:rsid w:val="003C5C93"/>
    <w:rsid w:val="003C69E7"/>
    <w:rsid w:val="003C715A"/>
    <w:rsid w:val="003C7582"/>
    <w:rsid w:val="003C7AD4"/>
    <w:rsid w:val="003C7D8B"/>
    <w:rsid w:val="003D0238"/>
    <w:rsid w:val="003D15F1"/>
    <w:rsid w:val="003D1A6F"/>
    <w:rsid w:val="003D2F1D"/>
    <w:rsid w:val="003D3ED2"/>
    <w:rsid w:val="003D416B"/>
    <w:rsid w:val="003D4FF7"/>
    <w:rsid w:val="003D65D3"/>
    <w:rsid w:val="003D6750"/>
    <w:rsid w:val="003D697B"/>
    <w:rsid w:val="003E0488"/>
    <w:rsid w:val="003E0C74"/>
    <w:rsid w:val="003E3AAB"/>
    <w:rsid w:val="003F0F3D"/>
    <w:rsid w:val="003F1523"/>
    <w:rsid w:val="003F60E7"/>
    <w:rsid w:val="00400360"/>
    <w:rsid w:val="004003C5"/>
    <w:rsid w:val="004022F7"/>
    <w:rsid w:val="00402E18"/>
    <w:rsid w:val="00403E80"/>
    <w:rsid w:val="0040413D"/>
    <w:rsid w:val="00406F40"/>
    <w:rsid w:val="00406FA5"/>
    <w:rsid w:val="00410B6F"/>
    <w:rsid w:val="00411C9B"/>
    <w:rsid w:val="00411CAC"/>
    <w:rsid w:val="00411F1D"/>
    <w:rsid w:val="004136C1"/>
    <w:rsid w:val="0041383E"/>
    <w:rsid w:val="00413C5B"/>
    <w:rsid w:val="004143FC"/>
    <w:rsid w:val="00414931"/>
    <w:rsid w:val="004175FC"/>
    <w:rsid w:val="00417E50"/>
    <w:rsid w:val="004211F4"/>
    <w:rsid w:val="004221E8"/>
    <w:rsid w:val="004223A1"/>
    <w:rsid w:val="0042249A"/>
    <w:rsid w:val="00424CFF"/>
    <w:rsid w:val="004252D0"/>
    <w:rsid w:val="00427ED1"/>
    <w:rsid w:val="00430022"/>
    <w:rsid w:val="00430159"/>
    <w:rsid w:val="00432F97"/>
    <w:rsid w:val="00437B36"/>
    <w:rsid w:val="00440443"/>
    <w:rsid w:val="00443A76"/>
    <w:rsid w:val="00445278"/>
    <w:rsid w:val="00445CCF"/>
    <w:rsid w:val="0044720D"/>
    <w:rsid w:val="00450132"/>
    <w:rsid w:val="004505D8"/>
    <w:rsid w:val="00450B17"/>
    <w:rsid w:val="0045591C"/>
    <w:rsid w:val="00457177"/>
    <w:rsid w:val="0045768D"/>
    <w:rsid w:val="00457D3F"/>
    <w:rsid w:val="00460329"/>
    <w:rsid w:val="0046298E"/>
    <w:rsid w:val="00462D0E"/>
    <w:rsid w:val="004652FA"/>
    <w:rsid w:val="00465620"/>
    <w:rsid w:val="00467105"/>
    <w:rsid w:val="0046769E"/>
    <w:rsid w:val="0046774C"/>
    <w:rsid w:val="0047034B"/>
    <w:rsid w:val="00470A80"/>
    <w:rsid w:val="00470F77"/>
    <w:rsid w:val="00471328"/>
    <w:rsid w:val="00471D10"/>
    <w:rsid w:val="00471D15"/>
    <w:rsid w:val="00473653"/>
    <w:rsid w:val="00473F13"/>
    <w:rsid w:val="00474223"/>
    <w:rsid w:val="00480A07"/>
    <w:rsid w:val="00482484"/>
    <w:rsid w:val="00482988"/>
    <w:rsid w:val="00482D6A"/>
    <w:rsid w:val="00485ED8"/>
    <w:rsid w:val="0048783C"/>
    <w:rsid w:val="004907DA"/>
    <w:rsid w:val="00490C20"/>
    <w:rsid w:val="004918D8"/>
    <w:rsid w:val="004920B8"/>
    <w:rsid w:val="00492A9A"/>
    <w:rsid w:val="004935A2"/>
    <w:rsid w:val="00493F97"/>
    <w:rsid w:val="00495CFB"/>
    <w:rsid w:val="00496763"/>
    <w:rsid w:val="004A1824"/>
    <w:rsid w:val="004A316B"/>
    <w:rsid w:val="004A4B35"/>
    <w:rsid w:val="004A529E"/>
    <w:rsid w:val="004A5341"/>
    <w:rsid w:val="004A5960"/>
    <w:rsid w:val="004A5AC7"/>
    <w:rsid w:val="004A7048"/>
    <w:rsid w:val="004A72A3"/>
    <w:rsid w:val="004A7ECD"/>
    <w:rsid w:val="004B014D"/>
    <w:rsid w:val="004B0868"/>
    <w:rsid w:val="004B0C84"/>
    <w:rsid w:val="004B1937"/>
    <w:rsid w:val="004B25AC"/>
    <w:rsid w:val="004B2ACE"/>
    <w:rsid w:val="004B3FE6"/>
    <w:rsid w:val="004B4AC8"/>
    <w:rsid w:val="004B4BB4"/>
    <w:rsid w:val="004B6CF6"/>
    <w:rsid w:val="004C0A8E"/>
    <w:rsid w:val="004C0D04"/>
    <w:rsid w:val="004C6340"/>
    <w:rsid w:val="004C63D9"/>
    <w:rsid w:val="004D0956"/>
    <w:rsid w:val="004D1559"/>
    <w:rsid w:val="004D2639"/>
    <w:rsid w:val="004D3393"/>
    <w:rsid w:val="004D4AF4"/>
    <w:rsid w:val="004D6375"/>
    <w:rsid w:val="004D6AED"/>
    <w:rsid w:val="004D6F24"/>
    <w:rsid w:val="004D7789"/>
    <w:rsid w:val="004E0414"/>
    <w:rsid w:val="004E0C8F"/>
    <w:rsid w:val="004E12B2"/>
    <w:rsid w:val="004E1C3B"/>
    <w:rsid w:val="004E3909"/>
    <w:rsid w:val="004E3ABA"/>
    <w:rsid w:val="004E465E"/>
    <w:rsid w:val="004E55BE"/>
    <w:rsid w:val="004E58AE"/>
    <w:rsid w:val="004E6CCB"/>
    <w:rsid w:val="004E6E93"/>
    <w:rsid w:val="004F14D1"/>
    <w:rsid w:val="004F3C5E"/>
    <w:rsid w:val="004F4207"/>
    <w:rsid w:val="004F4D18"/>
    <w:rsid w:val="004F5129"/>
    <w:rsid w:val="004F5F89"/>
    <w:rsid w:val="004F65F2"/>
    <w:rsid w:val="004F6902"/>
    <w:rsid w:val="004F6E1D"/>
    <w:rsid w:val="004F70AC"/>
    <w:rsid w:val="004F70F1"/>
    <w:rsid w:val="00501460"/>
    <w:rsid w:val="00501EA2"/>
    <w:rsid w:val="00506736"/>
    <w:rsid w:val="00506893"/>
    <w:rsid w:val="00511D41"/>
    <w:rsid w:val="005120C0"/>
    <w:rsid w:val="005124A4"/>
    <w:rsid w:val="00512F67"/>
    <w:rsid w:val="00514BCD"/>
    <w:rsid w:val="00515783"/>
    <w:rsid w:val="00515B18"/>
    <w:rsid w:val="00516EC5"/>
    <w:rsid w:val="005206BC"/>
    <w:rsid w:val="00520DC6"/>
    <w:rsid w:val="00523048"/>
    <w:rsid w:val="0052361C"/>
    <w:rsid w:val="005238A1"/>
    <w:rsid w:val="00524F22"/>
    <w:rsid w:val="00526429"/>
    <w:rsid w:val="005268AB"/>
    <w:rsid w:val="005269E4"/>
    <w:rsid w:val="00531072"/>
    <w:rsid w:val="00533596"/>
    <w:rsid w:val="0053376C"/>
    <w:rsid w:val="00535482"/>
    <w:rsid w:val="00535B02"/>
    <w:rsid w:val="005375B4"/>
    <w:rsid w:val="00540285"/>
    <w:rsid w:val="0054095B"/>
    <w:rsid w:val="00540F52"/>
    <w:rsid w:val="00540FEC"/>
    <w:rsid w:val="0054151C"/>
    <w:rsid w:val="005428F6"/>
    <w:rsid w:val="00543158"/>
    <w:rsid w:val="00544029"/>
    <w:rsid w:val="0054583C"/>
    <w:rsid w:val="00551509"/>
    <w:rsid w:val="005539CF"/>
    <w:rsid w:val="005544C1"/>
    <w:rsid w:val="00554847"/>
    <w:rsid w:val="005560A0"/>
    <w:rsid w:val="00556EBB"/>
    <w:rsid w:val="00560E2E"/>
    <w:rsid w:val="005616C3"/>
    <w:rsid w:val="005623FC"/>
    <w:rsid w:val="0056253A"/>
    <w:rsid w:val="005635A0"/>
    <w:rsid w:val="00564339"/>
    <w:rsid w:val="00564C78"/>
    <w:rsid w:val="005662BA"/>
    <w:rsid w:val="00570DD9"/>
    <w:rsid w:val="005734AB"/>
    <w:rsid w:val="0057576E"/>
    <w:rsid w:val="0057601B"/>
    <w:rsid w:val="00580B33"/>
    <w:rsid w:val="00581489"/>
    <w:rsid w:val="00581807"/>
    <w:rsid w:val="005831D0"/>
    <w:rsid w:val="0058393C"/>
    <w:rsid w:val="00583F3C"/>
    <w:rsid w:val="005857C4"/>
    <w:rsid w:val="00586122"/>
    <w:rsid w:val="00587BEA"/>
    <w:rsid w:val="005905D8"/>
    <w:rsid w:val="00590D20"/>
    <w:rsid w:val="00590E31"/>
    <w:rsid w:val="00591374"/>
    <w:rsid w:val="0059255A"/>
    <w:rsid w:val="005935E5"/>
    <w:rsid w:val="00593616"/>
    <w:rsid w:val="0059388C"/>
    <w:rsid w:val="00593DF7"/>
    <w:rsid w:val="00594250"/>
    <w:rsid w:val="00595A94"/>
    <w:rsid w:val="005965E6"/>
    <w:rsid w:val="00596A9D"/>
    <w:rsid w:val="00596D2B"/>
    <w:rsid w:val="00597028"/>
    <w:rsid w:val="005A2094"/>
    <w:rsid w:val="005A4058"/>
    <w:rsid w:val="005A685A"/>
    <w:rsid w:val="005A6D40"/>
    <w:rsid w:val="005B04D9"/>
    <w:rsid w:val="005B0C50"/>
    <w:rsid w:val="005B2274"/>
    <w:rsid w:val="005B2518"/>
    <w:rsid w:val="005B32C7"/>
    <w:rsid w:val="005B4414"/>
    <w:rsid w:val="005B58CB"/>
    <w:rsid w:val="005C0403"/>
    <w:rsid w:val="005C2263"/>
    <w:rsid w:val="005C2AA9"/>
    <w:rsid w:val="005C31C3"/>
    <w:rsid w:val="005C3605"/>
    <w:rsid w:val="005C5A39"/>
    <w:rsid w:val="005C5E36"/>
    <w:rsid w:val="005D13A3"/>
    <w:rsid w:val="005D2301"/>
    <w:rsid w:val="005D7B4F"/>
    <w:rsid w:val="005D7D0D"/>
    <w:rsid w:val="005E2075"/>
    <w:rsid w:val="005E32D4"/>
    <w:rsid w:val="005E33CA"/>
    <w:rsid w:val="005E47D5"/>
    <w:rsid w:val="005E636E"/>
    <w:rsid w:val="005E688B"/>
    <w:rsid w:val="005F005C"/>
    <w:rsid w:val="005F0ABD"/>
    <w:rsid w:val="005F0DE0"/>
    <w:rsid w:val="005F1114"/>
    <w:rsid w:val="005F2FAB"/>
    <w:rsid w:val="005F37BD"/>
    <w:rsid w:val="005F437F"/>
    <w:rsid w:val="005F4791"/>
    <w:rsid w:val="005F6568"/>
    <w:rsid w:val="005F7A9C"/>
    <w:rsid w:val="0060080A"/>
    <w:rsid w:val="006025A8"/>
    <w:rsid w:val="00603A1F"/>
    <w:rsid w:val="00605004"/>
    <w:rsid w:val="006057E9"/>
    <w:rsid w:val="00606B0C"/>
    <w:rsid w:val="006074A3"/>
    <w:rsid w:val="00610341"/>
    <w:rsid w:val="00611285"/>
    <w:rsid w:val="006120B1"/>
    <w:rsid w:val="00613D16"/>
    <w:rsid w:val="006170B0"/>
    <w:rsid w:val="00620732"/>
    <w:rsid w:val="00621CC9"/>
    <w:rsid w:val="00622656"/>
    <w:rsid w:val="00624758"/>
    <w:rsid w:val="00626054"/>
    <w:rsid w:val="00627AA0"/>
    <w:rsid w:val="00631C56"/>
    <w:rsid w:val="006329EE"/>
    <w:rsid w:val="00634612"/>
    <w:rsid w:val="006349FC"/>
    <w:rsid w:val="00634B48"/>
    <w:rsid w:val="00635F08"/>
    <w:rsid w:val="00637918"/>
    <w:rsid w:val="0064056D"/>
    <w:rsid w:val="00642E52"/>
    <w:rsid w:val="00643269"/>
    <w:rsid w:val="0064442D"/>
    <w:rsid w:val="00644A8C"/>
    <w:rsid w:val="006456EA"/>
    <w:rsid w:val="006472E4"/>
    <w:rsid w:val="00647F62"/>
    <w:rsid w:val="006503FC"/>
    <w:rsid w:val="00650F0B"/>
    <w:rsid w:val="006516C1"/>
    <w:rsid w:val="00651D09"/>
    <w:rsid w:val="00652E47"/>
    <w:rsid w:val="00653C07"/>
    <w:rsid w:val="006544E7"/>
    <w:rsid w:val="006578F0"/>
    <w:rsid w:val="00657EF7"/>
    <w:rsid w:val="00661A2C"/>
    <w:rsid w:val="0066420A"/>
    <w:rsid w:val="00665476"/>
    <w:rsid w:val="006656A2"/>
    <w:rsid w:val="00666A63"/>
    <w:rsid w:val="00667862"/>
    <w:rsid w:val="00670A94"/>
    <w:rsid w:val="00670BC6"/>
    <w:rsid w:val="00671CA2"/>
    <w:rsid w:val="006721A0"/>
    <w:rsid w:val="00672277"/>
    <w:rsid w:val="00674432"/>
    <w:rsid w:val="00674D4A"/>
    <w:rsid w:val="00674FBC"/>
    <w:rsid w:val="00675B29"/>
    <w:rsid w:val="00675BCB"/>
    <w:rsid w:val="006771DF"/>
    <w:rsid w:val="00677CB3"/>
    <w:rsid w:val="00680CAF"/>
    <w:rsid w:val="006816E9"/>
    <w:rsid w:val="006837F1"/>
    <w:rsid w:val="00683C5C"/>
    <w:rsid w:val="006851AE"/>
    <w:rsid w:val="00686027"/>
    <w:rsid w:val="006860A2"/>
    <w:rsid w:val="00687BD5"/>
    <w:rsid w:val="00690EBB"/>
    <w:rsid w:val="00691481"/>
    <w:rsid w:val="00692655"/>
    <w:rsid w:val="00692B62"/>
    <w:rsid w:val="00693CFD"/>
    <w:rsid w:val="0069503B"/>
    <w:rsid w:val="006A0F7A"/>
    <w:rsid w:val="006A1D6A"/>
    <w:rsid w:val="006A316B"/>
    <w:rsid w:val="006A36BE"/>
    <w:rsid w:val="006A4490"/>
    <w:rsid w:val="006A5474"/>
    <w:rsid w:val="006A5A12"/>
    <w:rsid w:val="006B1020"/>
    <w:rsid w:val="006B2721"/>
    <w:rsid w:val="006B33C5"/>
    <w:rsid w:val="006B4F07"/>
    <w:rsid w:val="006B5021"/>
    <w:rsid w:val="006B56CE"/>
    <w:rsid w:val="006C1427"/>
    <w:rsid w:val="006C1A9D"/>
    <w:rsid w:val="006C3899"/>
    <w:rsid w:val="006C411B"/>
    <w:rsid w:val="006C4519"/>
    <w:rsid w:val="006C4A78"/>
    <w:rsid w:val="006C4D2F"/>
    <w:rsid w:val="006C651E"/>
    <w:rsid w:val="006C6C87"/>
    <w:rsid w:val="006C7CC5"/>
    <w:rsid w:val="006D0BFD"/>
    <w:rsid w:val="006D1223"/>
    <w:rsid w:val="006D1314"/>
    <w:rsid w:val="006D1CFE"/>
    <w:rsid w:val="006D2796"/>
    <w:rsid w:val="006D457D"/>
    <w:rsid w:val="006D700C"/>
    <w:rsid w:val="006D769E"/>
    <w:rsid w:val="006D7C72"/>
    <w:rsid w:val="006E0C63"/>
    <w:rsid w:val="006E1277"/>
    <w:rsid w:val="006E2519"/>
    <w:rsid w:val="006E34D3"/>
    <w:rsid w:val="006F2713"/>
    <w:rsid w:val="006F53C3"/>
    <w:rsid w:val="006F6055"/>
    <w:rsid w:val="006F6365"/>
    <w:rsid w:val="006F67A4"/>
    <w:rsid w:val="007013F7"/>
    <w:rsid w:val="007030E9"/>
    <w:rsid w:val="0070454E"/>
    <w:rsid w:val="00704680"/>
    <w:rsid w:val="00706F3A"/>
    <w:rsid w:val="00710AD8"/>
    <w:rsid w:val="00710BC5"/>
    <w:rsid w:val="0071125D"/>
    <w:rsid w:val="0071165F"/>
    <w:rsid w:val="00712594"/>
    <w:rsid w:val="007125AD"/>
    <w:rsid w:val="00712D46"/>
    <w:rsid w:val="007133E0"/>
    <w:rsid w:val="007133F2"/>
    <w:rsid w:val="00716799"/>
    <w:rsid w:val="00717AB4"/>
    <w:rsid w:val="0072684E"/>
    <w:rsid w:val="00727C2B"/>
    <w:rsid w:val="00732B5B"/>
    <w:rsid w:val="00733F4E"/>
    <w:rsid w:val="00735965"/>
    <w:rsid w:val="00735B63"/>
    <w:rsid w:val="007370C2"/>
    <w:rsid w:val="0073729F"/>
    <w:rsid w:val="00742139"/>
    <w:rsid w:val="007425E9"/>
    <w:rsid w:val="00742AFC"/>
    <w:rsid w:val="00744058"/>
    <w:rsid w:val="0074427D"/>
    <w:rsid w:val="0074434C"/>
    <w:rsid w:val="007446C7"/>
    <w:rsid w:val="00744C3C"/>
    <w:rsid w:val="00747286"/>
    <w:rsid w:val="0074742D"/>
    <w:rsid w:val="00747CB4"/>
    <w:rsid w:val="007506E7"/>
    <w:rsid w:val="00751BC5"/>
    <w:rsid w:val="0075589A"/>
    <w:rsid w:val="00761C28"/>
    <w:rsid w:val="00762D06"/>
    <w:rsid w:val="0076342C"/>
    <w:rsid w:val="00765228"/>
    <w:rsid w:val="0076677A"/>
    <w:rsid w:val="0076734C"/>
    <w:rsid w:val="007674EC"/>
    <w:rsid w:val="00767D1D"/>
    <w:rsid w:val="007712E8"/>
    <w:rsid w:val="00772074"/>
    <w:rsid w:val="00772166"/>
    <w:rsid w:val="00773E73"/>
    <w:rsid w:val="00774125"/>
    <w:rsid w:val="00774788"/>
    <w:rsid w:val="007773DD"/>
    <w:rsid w:val="007774EF"/>
    <w:rsid w:val="00777811"/>
    <w:rsid w:val="007818A2"/>
    <w:rsid w:val="007819C5"/>
    <w:rsid w:val="0078434C"/>
    <w:rsid w:val="007851CD"/>
    <w:rsid w:val="00785431"/>
    <w:rsid w:val="00785821"/>
    <w:rsid w:val="00790CA6"/>
    <w:rsid w:val="00792964"/>
    <w:rsid w:val="00793578"/>
    <w:rsid w:val="00793A41"/>
    <w:rsid w:val="0079537F"/>
    <w:rsid w:val="00796A34"/>
    <w:rsid w:val="007972AA"/>
    <w:rsid w:val="0079761C"/>
    <w:rsid w:val="007A070C"/>
    <w:rsid w:val="007A08CB"/>
    <w:rsid w:val="007A09AB"/>
    <w:rsid w:val="007A1F27"/>
    <w:rsid w:val="007A25A0"/>
    <w:rsid w:val="007A30C0"/>
    <w:rsid w:val="007A6116"/>
    <w:rsid w:val="007A6FF9"/>
    <w:rsid w:val="007A73BB"/>
    <w:rsid w:val="007B1AEB"/>
    <w:rsid w:val="007B24E5"/>
    <w:rsid w:val="007B413D"/>
    <w:rsid w:val="007B4BF5"/>
    <w:rsid w:val="007B5F3C"/>
    <w:rsid w:val="007B6C1E"/>
    <w:rsid w:val="007B71E8"/>
    <w:rsid w:val="007B7880"/>
    <w:rsid w:val="007C0D9E"/>
    <w:rsid w:val="007C100D"/>
    <w:rsid w:val="007C1314"/>
    <w:rsid w:val="007C387A"/>
    <w:rsid w:val="007C4287"/>
    <w:rsid w:val="007C54D6"/>
    <w:rsid w:val="007C6F60"/>
    <w:rsid w:val="007C7F93"/>
    <w:rsid w:val="007D060A"/>
    <w:rsid w:val="007D1504"/>
    <w:rsid w:val="007D1B91"/>
    <w:rsid w:val="007D34C5"/>
    <w:rsid w:val="007D7336"/>
    <w:rsid w:val="007E00C9"/>
    <w:rsid w:val="007E04CD"/>
    <w:rsid w:val="007E0971"/>
    <w:rsid w:val="007E46A7"/>
    <w:rsid w:val="007E59E3"/>
    <w:rsid w:val="007E6243"/>
    <w:rsid w:val="007E683F"/>
    <w:rsid w:val="007E6A49"/>
    <w:rsid w:val="007E6B6D"/>
    <w:rsid w:val="007E72C1"/>
    <w:rsid w:val="007E7E88"/>
    <w:rsid w:val="007F0DB8"/>
    <w:rsid w:val="007F27B3"/>
    <w:rsid w:val="007F2ABD"/>
    <w:rsid w:val="007F4E33"/>
    <w:rsid w:val="007F5026"/>
    <w:rsid w:val="007F5690"/>
    <w:rsid w:val="007F605C"/>
    <w:rsid w:val="007F649F"/>
    <w:rsid w:val="007F68BE"/>
    <w:rsid w:val="007F7E59"/>
    <w:rsid w:val="00800702"/>
    <w:rsid w:val="00801661"/>
    <w:rsid w:val="00803155"/>
    <w:rsid w:val="0080330E"/>
    <w:rsid w:val="00803801"/>
    <w:rsid w:val="0080621A"/>
    <w:rsid w:val="0080713A"/>
    <w:rsid w:val="00807980"/>
    <w:rsid w:val="00810A0D"/>
    <w:rsid w:val="008114A8"/>
    <w:rsid w:val="00811891"/>
    <w:rsid w:val="00811A33"/>
    <w:rsid w:val="00813C81"/>
    <w:rsid w:val="00815041"/>
    <w:rsid w:val="00815171"/>
    <w:rsid w:val="00815B25"/>
    <w:rsid w:val="00816805"/>
    <w:rsid w:val="008168D9"/>
    <w:rsid w:val="00817EBD"/>
    <w:rsid w:val="008201AA"/>
    <w:rsid w:val="00820459"/>
    <w:rsid w:val="0082158B"/>
    <w:rsid w:val="00822666"/>
    <w:rsid w:val="00824753"/>
    <w:rsid w:val="00825581"/>
    <w:rsid w:val="00825BA0"/>
    <w:rsid w:val="0082627A"/>
    <w:rsid w:val="00826B09"/>
    <w:rsid w:val="0083056E"/>
    <w:rsid w:val="0083195D"/>
    <w:rsid w:val="00833663"/>
    <w:rsid w:val="008353AF"/>
    <w:rsid w:val="00837823"/>
    <w:rsid w:val="00842E43"/>
    <w:rsid w:val="008466A4"/>
    <w:rsid w:val="008504F2"/>
    <w:rsid w:val="0085173A"/>
    <w:rsid w:val="00855A3E"/>
    <w:rsid w:val="00855F58"/>
    <w:rsid w:val="00856503"/>
    <w:rsid w:val="00856603"/>
    <w:rsid w:val="008570AE"/>
    <w:rsid w:val="00857E7E"/>
    <w:rsid w:val="008621BF"/>
    <w:rsid w:val="008636A1"/>
    <w:rsid w:val="008639A0"/>
    <w:rsid w:val="0086460A"/>
    <w:rsid w:val="00866081"/>
    <w:rsid w:val="0086630E"/>
    <w:rsid w:val="008678E8"/>
    <w:rsid w:val="00870313"/>
    <w:rsid w:val="008718C0"/>
    <w:rsid w:val="0087269A"/>
    <w:rsid w:val="0087338D"/>
    <w:rsid w:val="00873EEC"/>
    <w:rsid w:val="00876704"/>
    <w:rsid w:val="00880EA3"/>
    <w:rsid w:val="00881059"/>
    <w:rsid w:val="00881E67"/>
    <w:rsid w:val="0088571D"/>
    <w:rsid w:val="00886663"/>
    <w:rsid w:val="00887C3F"/>
    <w:rsid w:val="008901DA"/>
    <w:rsid w:val="00890C28"/>
    <w:rsid w:val="00891010"/>
    <w:rsid w:val="00894EAE"/>
    <w:rsid w:val="0089792F"/>
    <w:rsid w:val="008A012E"/>
    <w:rsid w:val="008A02F7"/>
    <w:rsid w:val="008A0580"/>
    <w:rsid w:val="008A119A"/>
    <w:rsid w:val="008A5F78"/>
    <w:rsid w:val="008A6D44"/>
    <w:rsid w:val="008A75AF"/>
    <w:rsid w:val="008A770A"/>
    <w:rsid w:val="008B012E"/>
    <w:rsid w:val="008B0D9D"/>
    <w:rsid w:val="008B10E5"/>
    <w:rsid w:val="008B111E"/>
    <w:rsid w:val="008B1A55"/>
    <w:rsid w:val="008B33D7"/>
    <w:rsid w:val="008B3AC2"/>
    <w:rsid w:val="008B44DB"/>
    <w:rsid w:val="008B5CC4"/>
    <w:rsid w:val="008B6319"/>
    <w:rsid w:val="008B768F"/>
    <w:rsid w:val="008B7C8F"/>
    <w:rsid w:val="008B7E71"/>
    <w:rsid w:val="008C1209"/>
    <w:rsid w:val="008C3405"/>
    <w:rsid w:val="008C36FB"/>
    <w:rsid w:val="008C38FD"/>
    <w:rsid w:val="008C51BE"/>
    <w:rsid w:val="008C51C6"/>
    <w:rsid w:val="008C5340"/>
    <w:rsid w:val="008C5F39"/>
    <w:rsid w:val="008C61B4"/>
    <w:rsid w:val="008C62F5"/>
    <w:rsid w:val="008C666C"/>
    <w:rsid w:val="008C7329"/>
    <w:rsid w:val="008D04F5"/>
    <w:rsid w:val="008D08D7"/>
    <w:rsid w:val="008D0C09"/>
    <w:rsid w:val="008D63D1"/>
    <w:rsid w:val="008D63E3"/>
    <w:rsid w:val="008D6F90"/>
    <w:rsid w:val="008D7D5D"/>
    <w:rsid w:val="008E0B2D"/>
    <w:rsid w:val="008E1778"/>
    <w:rsid w:val="008E4059"/>
    <w:rsid w:val="008E5355"/>
    <w:rsid w:val="008E5A13"/>
    <w:rsid w:val="008E5D66"/>
    <w:rsid w:val="008F1979"/>
    <w:rsid w:val="008F1BCC"/>
    <w:rsid w:val="008F2EB9"/>
    <w:rsid w:val="008F3975"/>
    <w:rsid w:val="008F73F2"/>
    <w:rsid w:val="00903F36"/>
    <w:rsid w:val="00904584"/>
    <w:rsid w:val="00905880"/>
    <w:rsid w:val="00906D7B"/>
    <w:rsid w:val="0090722E"/>
    <w:rsid w:val="00907988"/>
    <w:rsid w:val="00911387"/>
    <w:rsid w:val="00911CF2"/>
    <w:rsid w:val="00912D5E"/>
    <w:rsid w:val="00913202"/>
    <w:rsid w:val="00916C60"/>
    <w:rsid w:val="00917C26"/>
    <w:rsid w:val="0092108E"/>
    <w:rsid w:val="00921871"/>
    <w:rsid w:val="00922B85"/>
    <w:rsid w:val="00923369"/>
    <w:rsid w:val="00923939"/>
    <w:rsid w:val="009240A9"/>
    <w:rsid w:val="009252C2"/>
    <w:rsid w:val="0092695B"/>
    <w:rsid w:val="00927768"/>
    <w:rsid w:val="0092786A"/>
    <w:rsid w:val="00927C25"/>
    <w:rsid w:val="00927DED"/>
    <w:rsid w:val="009309F9"/>
    <w:rsid w:val="00930A10"/>
    <w:rsid w:val="00931734"/>
    <w:rsid w:val="009338F2"/>
    <w:rsid w:val="00933B4A"/>
    <w:rsid w:val="00935ACC"/>
    <w:rsid w:val="0093622F"/>
    <w:rsid w:val="00936DE0"/>
    <w:rsid w:val="00936E8B"/>
    <w:rsid w:val="009431E9"/>
    <w:rsid w:val="00945BB2"/>
    <w:rsid w:val="00946BE6"/>
    <w:rsid w:val="009478F0"/>
    <w:rsid w:val="00951C40"/>
    <w:rsid w:val="0095379D"/>
    <w:rsid w:val="00954C3F"/>
    <w:rsid w:val="00955854"/>
    <w:rsid w:val="00955B42"/>
    <w:rsid w:val="00955DEC"/>
    <w:rsid w:val="009569D6"/>
    <w:rsid w:val="00956A4E"/>
    <w:rsid w:val="00956D5B"/>
    <w:rsid w:val="009575BE"/>
    <w:rsid w:val="00960CDA"/>
    <w:rsid w:val="00963592"/>
    <w:rsid w:val="009645BF"/>
    <w:rsid w:val="0096557F"/>
    <w:rsid w:val="00965BEA"/>
    <w:rsid w:val="00967A22"/>
    <w:rsid w:val="009704C6"/>
    <w:rsid w:val="0097058F"/>
    <w:rsid w:val="0097274F"/>
    <w:rsid w:val="00972DEA"/>
    <w:rsid w:val="00972F6A"/>
    <w:rsid w:val="00973FBB"/>
    <w:rsid w:val="009741F1"/>
    <w:rsid w:val="009743BD"/>
    <w:rsid w:val="00975446"/>
    <w:rsid w:val="0097595F"/>
    <w:rsid w:val="00980EC6"/>
    <w:rsid w:val="00981591"/>
    <w:rsid w:val="00982981"/>
    <w:rsid w:val="0098392E"/>
    <w:rsid w:val="00984472"/>
    <w:rsid w:val="009864CF"/>
    <w:rsid w:val="00987165"/>
    <w:rsid w:val="00987D8F"/>
    <w:rsid w:val="00990EDF"/>
    <w:rsid w:val="00990FAC"/>
    <w:rsid w:val="009915D3"/>
    <w:rsid w:val="00991ECB"/>
    <w:rsid w:val="009946A8"/>
    <w:rsid w:val="00995687"/>
    <w:rsid w:val="00995B3B"/>
    <w:rsid w:val="009963BC"/>
    <w:rsid w:val="00996488"/>
    <w:rsid w:val="009A0CA6"/>
    <w:rsid w:val="009A458C"/>
    <w:rsid w:val="009B0D77"/>
    <w:rsid w:val="009B17D3"/>
    <w:rsid w:val="009B20CC"/>
    <w:rsid w:val="009B2240"/>
    <w:rsid w:val="009B2457"/>
    <w:rsid w:val="009B2464"/>
    <w:rsid w:val="009B2AFD"/>
    <w:rsid w:val="009B2D9C"/>
    <w:rsid w:val="009B4D6D"/>
    <w:rsid w:val="009B63D7"/>
    <w:rsid w:val="009B6735"/>
    <w:rsid w:val="009C01BF"/>
    <w:rsid w:val="009C049D"/>
    <w:rsid w:val="009C24E6"/>
    <w:rsid w:val="009C4E9E"/>
    <w:rsid w:val="009D26AF"/>
    <w:rsid w:val="009D3891"/>
    <w:rsid w:val="009D669C"/>
    <w:rsid w:val="009D6CCF"/>
    <w:rsid w:val="009D746A"/>
    <w:rsid w:val="009E2203"/>
    <w:rsid w:val="009E5229"/>
    <w:rsid w:val="009F06D5"/>
    <w:rsid w:val="009F2278"/>
    <w:rsid w:val="009F343D"/>
    <w:rsid w:val="009F3BC9"/>
    <w:rsid w:val="009F3E6C"/>
    <w:rsid w:val="009F3F22"/>
    <w:rsid w:val="009F41A4"/>
    <w:rsid w:val="009F45FD"/>
    <w:rsid w:val="009F4718"/>
    <w:rsid w:val="009F51DA"/>
    <w:rsid w:val="009F55F1"/>
    <w:rsid w:val="009F5850"/>
    <w:rsid w:val="009F5AF8"/>
    <w:rsid w:val="009F6F07"/>
    <w:rsid w:val="009F7772"/>
    <w:rsid w:val="00A000B0"/>
    <w:rsid w:val="00A00874"/>
    <w:rsid w:val="00A015AA"/>
    <w:rsid w:val="00A01F2B"/>
    <w:rsid w:val="00A0535B"/>
    <w:rsid w:val="00A05CC2"/>
    <w:rsid w:val="00A06696"/>
    <w:rsid w:val="00A06F0F"/>
    <w:rsid w:val="00A074A4"/>
    <w:rsid w:val="00A100EF"/>
    <w:rsid w:val="00A1090C"/>
    <w:rsid w:val="00A1151C"/>
    <w:rsid w:val="00A1153E"/>
    <w:rsid w:val="00A1327D"/>
    <w:rsid w:val="00A1394A"/>
    <w:rsid w:val="00A14100"/>
    <w:rsid w:val="00A1618F"/>
    <w:rsid w:val="00A166E1"/>
    <w:rsid w:val="00A178DC"/>
    <w:rsid w:val="00A23C72"/>
    <w:rsid w:val="00A23DF4"/>
    <w:rsid w:val="00A248BF"/>
    <w:rsid w:val="00A24F24"/>
    <w:rsid w:val="00A274A5"/>
    <w:rsid w:val="00A275BF"/>
    <w:rsid w:val="00A27F35"/>
    <w:rsid w:val="00A306BF"/>
    <w:rsid w:val="00A336E6"/>
    <w:rsid w:val="00A36DF9"/>
    <w:rsid w:val="00A36F8F"/>
    <w:rsid w:val="00A41C1B"/>
    <w:rsid w:val="00A41FA2"/>
    <w:rsid w:val="00A428DB"/>
    <w:rsid w:val="00A43686"/>
    <w:rsid w:val="00A43C2E"/>
    <w:rsid w:val="00A4445A"/>
    <w:rsid w:val="00A4570E"/>
    <w:rsid w:val="00A45B13"/>
    <w:rsid w:val="00A465AB"/>
    <w:rsid w:val="00A46714"/>
    <w:rsid w:val="00A50A59"/>
    <w:rsid w:val="00A50D75"/>
    <w:rsid w:val="00A51735"/>
    <w:rsid w:val="00A51F57"/>
    <w:rsid w:val="00A557C8"/>
    <w:rsid w:val="00A55D7D"/>
    <w:rsid w:val="00A60A23"/>
    <w:rsid w:val="00A6478E"/>
    <w:rsid w:val="00A64A11"/>
    <w:rsid w:val="00A65CC9"/>
    <w:rsid w:val="00A67A54"/>
    <w:rsid w:val="00A72DAD"/>
    <w:rsid w:val="00A73D6F"/>
    <w:rsid w:val="00A74338"/>
    <w:rsid w:val="00A74F26"/>
    <w:rsid w:val="00A7538A"/>
    <w:rsid w:val="00A75CC2"/>
    <w:rsid w:val="00A75F55"/>
    <w:rsid w:val="00A760C6"/>
    <w:rsid w:val="00A76F95"/>
    <w:rsid w:val="00A800F0"/>
    <w:rsid w:val="00A85E6C"/>
    <w:rsid w:val="00A86A94"/>
    <w:rsid w:val="00A87560"/>
    <w:rsid w:val="00A904D4"/>
    <w:rsid w:val="00A91350"/>
    <w:rsid w:val="00A92D34"/>
    <w:rsid w:val="00A96F9E"/>
    <w:rsid w:val="00A979C8"/>
    <w:rsid w:val="00AA1099"/>
    <w:rsid w:val="00AA2168"/>
    <w:rsid w:val="00AA366E"/>
    <w:rsid w:val="00AA6089"/>
    <w:rsid w:val="00AA6C62"/>
    <w:rsid w:val="00AA720C"/>
    <w:rsid w:val="00AA73FA"/>
    <w:rsid w:val="00AB239C"/>
    <w:rsid w:val="00AB3ACD"/>
    <w:rsid w:val="00AB3C3D"/>
    <w:rsid w:val="00AB4AF2"/>
    <w:rsid w:val="00AB4C5E"/>
    <w:rsid w:val="00AB4CFF"/>
    <w:rsid w:val="00AB54FF"/>
    <w:rsid w:val="00AB6E4C"/>
    <w:rsid w:val="00AC07C4"/>
    <w:rsid w:val="00AC097F"/>
    <w:rsid w:val="00AC1259"/>
    <w:rsid w:val="00AC23D0"/>
    <w:rsid w:val="00AC2F8E"/>
    <w:rsid w:val="00AC3352"/>
    <w:rsid w:val="00AC50E7"/>
    <w:rsid w:val="00AC5D90"/>
    <w:rsid w:val="00AC7777"/>
    <w:rsid w:val="00AD0367"/>
    <w:rsid w:val="00AD0D04"/>
    <w:rsid w:val="00AD10D4"/>
    <w:rsid w:val="00AD3C6E"/>
    <w:rsid w:val="00AD3DDA"/>
    <w:rsid w:val="00AD45BC"/>
    <w:rsid w:val="00AD5393"/>
    <w:rsid w:val="00AD6150"/>
    <w:rsid w:val="00AD6819"/>
    <w:rsid w:val="00AD6CC9"/>
    <w:rsid w:val="00AD7BA1"/>
    <w:rsid w:val="00AE0BC7"/>
    <w:rsid w:val="00AE1DAB"/>
    <w:rsid w:val="00AE31D3"/>
    <w:rsid w:val="00AE4B3B"/>
    <w:rsid w:val="00AE5FF9"/>
    <w:rsid w:val="00AE7652"/>
    <w:rsid w:val="00AF1A75"/>
    <w:rsid w:val="00AF1C86"/>
    <w:rsid w:val="00AF276A"/>
    <w:rsid w:val="00AF524D"/>
    <w:rsid w:val="00AF5878"/>
    <w:rsid w:val="00B0025F"/>
    <w:rsid w:val="00B0182F"/>
    <w:rsid w:val="00B03157"/>
    <w:rsid w:val="00B05119"/>
    <w:rsid w:val="00B051E8"/>
    <w:rsid w:val="00B14AC8"/>
    <w:rsid w:val="00B15505"/>
    <w:rsid w:val="00B155B0"/>
    <w:rsid w:val="00B156EC"/>
    <w:rsid w:val="00B15B00"/>
    <w:rsid w:val="00B16204"/>
    <w:rsid w:val="00B1702F"/>
    <w:rsid w:val="00B21094"/>
    <w:rsid w:val="00B21CEB"/>
    <w:rsid w:val="00B22969"/>
    <w:rsid w:val="00B229A0"/>
    <w:rsid w:val="00B22DAC"/>
    <w:rsid w:val="00B22E90"/>
    <w:rsid w:val="00B23FB9"/>
    <w:rsid w:val="00B2400B"/>
    <w:rsid w:val="00B24E4E"/>
    <w:rsid w:val="00B25E08"/>
    <w:rsid w:val="00B279C4"/>
    <w:rsid w:val="00B30A57"/>
    <w:rsid w:val="00B31C63"/>
    <w:rsid w:val="00B3315B"/>
    <w:rsid w:val="00B34377"/>
    <w:rsid w:val="00B343B4"/>
    <w:rsid w:val="00B415DA"/>
    <w:rsid w:val="00B436AE"/>
    <w:rsid w:val="00B43BCA"/>
    <w:rsid w:val="00B4400A"/>
    <w:rsid w:val="00B449C9"/>
    <w:rsid w:val="00B45014"/>
    <w:rsid w:val="00B45EAB"/>
    <w:rsid w:val="00B46727"/>
    <w:rsid w:val="00B50374"/>
    <w:rsid w:val="00B515B9"/>
    <w:rsid w:val="00B51A73"/>
    <w:rsid w:val="00B52870"/>
    <w:rsid w:val="00B53D85"/>
    <w:rsid w:val="00B5431A"/>
    <w:rsid w:val="00B54C1A"/>
    <w:rsid w:val="00B54D80"/>
    <w:rsid w:val="00B609EA"/>
    <w:rsid w:val="00B62967"/>
    <w:rsid w:val="00B62F29"/>
    <w:rsid w:val="00B642D1"/>
    <w:rsid w:val="00B64A08"/>
    <w:rsid w:val="00B65064"/>
    <w:rsid w:val="00B7033C"/>
    <w:rsid w:val="00B70E04"/>
    <w:rsid w:val="00B71226"/>
    <w:rsid w:val="00B72EFA"/>
    <w:rsid w:val="00B73737"/>
    <w:rsid w:val="00B74CEC"/>
    <w:rsid w:val="00B75557"/>
    <w:rsid w:val="00B7565D"/>
    <w:rsid w:val="00B75B28"/>
    <w:rsid w:val="00B75BFB"/>
    <w:rsid w:val="00B77C39"/>
    <w:rsid w:val="00B812DB"/>
    <w:rsid w:val="00B81DF0"/>
    <w:rsid w:val="00B82DA0"/>
    <w:rsid w:val="00B8315B"/>
    <w:rsid w:val="00B8338D"/>
    <w:rsid w:val="00B83CE8"/>
    <w:rsid w:val="00B84085"/>
    <w:rsid w:val="00B843E2"/>
    <w:rsid w:val="00B85B6D"/>
    <w:rsid w:val="00B91BDB"/>
    <w:rsid w:val="00B93A41"/>
    <w:rsid w:val="00B94299"/>
    <w:rsid w:val="00B95BDA"/>
    <w:rsid w:val="00B97A46"/>
    <w:rsid w:val="00BA00B6"/>
    <w:rsid w:val="00BA077D"/>
    <w:rsid w:val="00BA091F"/>
    <w:rsid w:val="00BA17E9"/>
    <w:rsid w:val="00BA18A6"/>
    <w:rsid w:val="00BA1B01"/>
    <w:rsid w:val="00BA2763"/>
    <w:rsid w:val="00BA27D6"/>
    <w:rsid w:val="00BA5BC1"/>
    <w:rsid w:val="00BA6D13"/>
    <w:rsid w:val="00BA75F4"/>
    <w:rsid w:val="00BA7B63"/>
    <w:rsid w:val="00BA7F79"/>
    <w:rsid w:val="00BB039C"/>
    <w:rsid w:val="00BB1583"/>
    <w:rsid w:val="00BB1CD1"/>
    <w:rsid w:val="00BB5488"/>
    <w:rsid w:val="00BB566A"/>
    <w:rsid w:val="00BB5F29"/>
    <w:rsid w:val="00BB7D26"/>
    <w:rsid w:val="00BC1D64"/>
    <w:rsid w:val="00BC294D"/>
    <w:rsid w:val="00BC4B87"/>
    <w:rsid w:val="00BD1B5D"/>
    <w:rsid w:val="00BD27EA"/>
    <w:rsid w:val="00BD3782"/>
    <w:rsid w:val="00BD492B"/>
    <w:rsid w:val="00BD5D31"/>
    <w:rsid w:val="00BD60C1"/>
    <w:rsid w:val="00BD6655"/>
    <w:rsid w:val="00BD7026"/>
    <w:rsid w:val="00BD7F83"/>
    <w:rsid w:val="00BE1D39"/>
    <w:rsid w:val="00BE1EBA"/>
    <w:rsid w:val="00BE25E5"/>
    <w:rsid w:val="00BE348F"/>
    <w:rsid w:val="00BE3DF9"/>
    <w:rsid w:val="00BE3FB9"/>
    <w:rsid w:val="00BE4305"/>
    <w:rsid w:val="00BE4EEE"/>
    <w:rsid w:val="00BE54AD"/>
    <w:rsid w:val="00BE5B4C"/>
    <w:rsid w:val="00BE674C"/>
    <w:rsid w:val="00BE6BD9"/>
    <w:rsid w:val="00BE7F9E"/>
    <w:rsid w:val="00BF00C4"/>
    <w:rsid w:val="00BF0A5A"/>
    <w:rsid w:val="00BF0F22"/>
    <w:rsid w:val="00BF1D81"/>
    <w:rsid w:val="00BF273F"/>
    <w:rsid w:val="00BF43DB"/>
    <w:rsid w:val="00BF4EF9"/>
    <w:rsid w:val="00BF58A9"/>
    <w:rsid w:val="00C04273"/>
    <w:rsid w:val="00C04644"/>
    <w:rsid w:val="00C1216B"/>
    <w:rsid w:val="00C123A7"/>
    <w:rsid w:val="00C13578"/>
    <w:rsid w:val="00C14B8E"/>
    <w:rsid w:val="00C151F9"/>
    <w:rsid w:val="00C171E7"/>
    <w:rsid w:val="00C21D1E"/>
    <w:rsid w:val="00C21EBE"/>
    <w:rsid w:val="00C239DE"/>
    <w:rsid w:val="00C321E0"/>
    <w:rsid w:val="00C3367B"/>
    <w:rsid w:val="00C340C7"/>
    <w:rsid w:val="00C37917"/>
    <w:rsid w:val="00C4294D"/>
    <w:rsid w:val="00C4388D"/>
    <w:rsid w:val="00C444AE"/>
    <w:rsid w:val="00C4691A"/>
    <w:rsid w:val="00C46B5D"/>
    <w:rsid w:val="00C46B96"/>
    <w:rsid w:val="00C472F3"/>
    <w:rsid w:val="00C47D7D"/>
    <w:rsid w:val="00C510C9"/>
    <w:rsid w:val="00C52982"/>
    <w:rsid w:val="00C53614"/>
    <w:rsid w:val="00C5475B"/>
    <w:rsid w:val="00C55C26"/>
    <w:rsid w:val="00C560A5"/>
    <w:rsid w:val="00C601DC"/>
    <w:rsid w:val="00C60F01"/>
    <w:rsid w:val="00C66131"/>
    <w:rsid w:val="00C7020D"/>
    <w:rsid w:val="00C70715"/>
    <w:rsid w:val="00C71C2E"/>
    <w:rsid w:val="00C7206D"/>
    <w:rsid w:val="00C731B5"/>
    <w:rsid w:val="00C75ABA"/>
    <w:rsid w:val="00C76240"/>
    <w:rsid w:val="00C77099"/>
    <w:rsid w:val="00C773F6"/>
    <w:rsid w:val="00C77959"/>
    <w:rsid w:val="00C814A1"/>
    <w:rsid w:val="00C83957"/>
    <w:rsid w:val="00C84468"/>
    <w:rsid w:val="00C844DF"/>
    <w:rsid w:val="00C84515"/>
    <w:rsid w:val="00C8475C"/>
    <w:rsid w:val="00C85E75"/>
    <w:rsid w:val="00C876CC"/>
    <w:rsid w:val="00C90581"/>
    <w:rsid w:val="00C90B6B"/>
    <w:rsid w:val="00C91797"/>
    <w:rsid w:val="00C919B7"/>
    <w:rsid w:val="00C92515"/>
    <w:rsid w:val="00C929A6"/>
    <w:rsid w:val="00C93683"/>
    <w:rsid w:val="00C956FD"/>
    <w:rsid w:val="00C9739C"/>
    <w:rsid w:val="00C9758F"/>
    <w:rsid w:val="00CA1DFF"/>
    <w:rsid w:val="00CA286D"/>
    <w:rsid w:val="00CA4B10"/>
    <w:rsid w:val="00CA635E"/>
    <w:rsid w:val="00CA7737"/>
    <w:rsid w:val="00CA7FE7"/>
    <w:rsid w:val="00CB1741"/>
    <w:rsid w:val="00CB314A"/>
    <w:rsid w:val="00CB39D1"/>
    <w:rsid w:val="00CB4739"/>
    <w:rsid w:val="00CB526C"/>
    <w:rsid w:val="00CC0B65"/>
    <w:rsid w:val="00CC2B83"/>
    <w:rsid w:val="00CC32E1"/>
    <w:rsid w:val="00CC42D9"/>
    <w:rsid w:val="00CC514E"/>
    <w:rsid w:val="00CC5BA6"/>
    <w:rsid w:val="00CC60A6"/>
    <w:rsid w:val="00CC63CD"/>
    <w:rsid w:val="00CC6C78"/>
    <w:rsid w:val="00CC75AF"/>
    <w:rsid w:val="00CD1C91"/>
    <w:rsid w:val="00CD1EBC"/>
    <w:rsid w:val="00CD4999"/>
    <w:rsid w:val="00CD5D6F"/>
    <w:rsid w:val="00CD627E"/>
    <w:rsid w:val="00CD6394"/>
    <w:rsid w:val="00CD64FA"/>
    <w:rsid w:val="00CD6F2E"/>
    <w:rsid w:val="00CE082F"/>
    <w:rsid w:val="00CE27DE"/>
    <w:rsid w:val="00CE29C3"/>
    <w:rsid w:val="00CE59FF"/>
    <w:rsid w:val="00CE6C24"/>
    <w:rsid w:val="00CE714E"/>
    <w:rsid w:val="00CE7601"/>
    <w:rsid w:val="00CF124E"/>
    <w:rsid w:val="00CF3927"/>
    <w:rsid w:val="00CF7C22"/>
    <w:rsid w:val="00D01251"/>
    <w:rsid w:val="00D048FB"/>
    <w:rsid w:val="00D04F9B"/>
    <w:rsid w:val="00D059DE"/>
    <w:rsid w:val="00D05B09"/>
    <w:rsid w:val="00D10350"/>
    <w:rsid w:val="00D10445"/>
    <w:rsid w:val="00D10500"/>
    <w:rsid w:val="00D10FA3"/>
    <w:rsid w:val="00D11344"/>
    <w:rsid w:val="00D11393"/>
    <w:rsid w:val="00D14E2B"/>
    <w:rsid w:val="00D15256"/>
    <w:rsid w:val="00D15352"/>
    <w:rsid w:val="00D17534"/>
    <w:rsid w:val="00D17897"/>
    <w:rsid w:val="00D2091A"/>
    <w:rsid w:val="00D21A3B"/>
    <w:rsid w:val="00D21D4E"/>
    <w:rsid w:val="00D23E95"/>
    <w:rsid w:val="00D279B1"/>
    <w:rsid w:val="00D32C80"/>
    <w:rsid w:val="00D33AC6"/>
    <w:rsid w:val="00D3430F"/>
    <w:rsid w:val="00D3528C"/>
    <w:rsid w:val="00D3594C"/>
    <w:rsid w:val="00D36BA8"/>
    <w:rsid w:val="00D37CAC"/>
    <w:rsid w:val="00D40258"/>
    <w:rsid w:val="00D429AF"/>
    <w:rsid w:val="00D43C73"/>
    <w:rsid w:val="00D45BB7"/>
    <w:rsid w:val="00D475CB"/>
    <w:rsid w:val="00D478EF"/>
    <w:rsid w:val="00D5300C"/>
    <w:rsid w:val="00D534B4"/>
    <w:rsid w:val="00D53B32"/>
    <w:rsid w:val="00D5463E"/>
    <w:rsid w:val="00D62E2E"/>
    <w:rsid w:val="00D63654"/>
    <w:rsid w:val="00D63AA4"/>
    <w:rsid w:val="00D64C4A"/>
    <w:rsid w:val="00D66915"/>
    <w:rsid w:val="00D66C1E"/>
    <w:rsid w:val="00D67C15"/>
    <w:rsid w:val="00D70BA0"/>
    <w:rsid w:val="00D71D91"/>
    <w:rsid w:val="00D72D04"/>
    <w:rsid w:val="00D7654C"/>
    <w:rsid w:val="00D80EB0"/>
    <w:rsid w:val="00D817FF"/>
    <w:rsid w:val="00D81C69"/>
    <w:rsid w:val="00D831C5"/>
    <w:rsid w:val="00D8445B"/>
    <w:rsid w:val="00D84D5E"/>
    <w:rsid w:val="00D85C46"/>
    <w:rsid w:val="00D86E77"/>
    <w:rsid w:val="00D91D61"/>
    <w:rsid w:val="00D92A8A"/>
    <w:rsid w:val="00D94475"/>
    <w:rsid w:val="00D94E60"/>
    <w:rsid w:val="00D95409"/>
    <w:rsid w:val="00D9619B"/>
    <w:rsid w:val="00D9674F"/>
    <w:rsid w:val="00D97F0A"/>
    <w:rsid w:val="00DA2683"/>
    <w:rsid w:val="00DA6544"/>
    <w:rsid w:val="00DA6828"/>
    <w:rsid w:val="00DA6FB4"/>
    <w:rsid w:val="00DA7895"/>
    <w:rsid w:val="00DB013C"/>
    <w:rsid w:val="00DB04FF"/>
    <w:rsid w:val="00DB1B6B"/>
    <w:rsid w:val="00DB4934"/>
    <w:rsid w:val="00DB4B46"/>
    <w:rsid w:val="00DB6E27"/>
    <w:rsid w:val="00DB71A8"/>
    <w:rsid w:val="00DC04F6"/>
    <w:rsid w:val="00DC0EE7"/>
    <w:rsid w:val="00DC2365"/>
    <w:rsid w:val="00DC2EA3"/>
    <w:rsid w:val="00DC64CF"/>
    <w:rsid w:val="00DC73F1"/>
    <w:rsid w:val="00DC7844"/>
    <w:rsid w:val="00DD118F"/>
    <w:rsid w:val="00DD29EB"/>
    <w:rsid w:val="00DD362C"/>
    <w:rsid w:val="00DD4207"/>
    <w:rsid w:val="00DD644E"/>
    <w:rsid w:val="00DD77C9"/>
    <w:rsid w:val="00DE0A93"/>
    <w:rsid w:val="00DE0F32"/>
    <w:rsid w:val="00DE25A0"/>
    <w:rsid w:val="00DE2A71"/>
    <w:rsid w:val="00DE376C"/>
    <w:rsid w:val="00DE4DB9"/>
    <w:rsid w:val="00DE67B4"/>
    <w:rsid w:val="00DE6FE9"/>
    <w:rsid w:val="00DF01EF"/>
    <w:rsid w:val="00DF0862"/>
    <w:rsid w:val="00DF1147"/>
    <w:rsid w:val="00DF1EFC"/>
    <w:rsid w:val="00DF2DA1"/>
    <w:rsid w:val="00DF6696"/>
    <w:rsid w:val="00DF7F99"/>
    <w:rsid w:val="00E01F52"/>
    <w:rsid w:val="00E055C5"/>
    <w:rsid w:val="00E061FF"/>
    <w:rsid w:val="00E06B10"/>
    <w:rsid w:val="00E0706A"/>
    <w:rsid w:val="00E11B5B"/>
    <w:rsid w:val="00E13364"/>
    <w:rsid w:val="00E1475D"/>
    <w:rsid w:val="00E14B90"/>
    <w:rsid w:val="00E151C1"/>
    <w:rsid w:val="00E171D6"/>
    <w:rsid w:val="00E178D3"/>
    <w:rsid w:val="00E20081"/>
    <w:rsid w:val="00E2557A"/>
    <w:rsid w:val="00E255A3"/>
    <w:rsid w:val="00E257F7"/>
    <w:rsid w:val="00E25C6E"/>
    <w:rsid w:val="00E266EB"/>
    <w:rsid w:val="00E27005"/>
    <w:rsid w:val="00E27339"/>
    <w:rsid w:val="00E3033B"/>
    <w:rsid w:val="00E30852"/>
    <w:rsid w:val="00E3092A"/>
    <w:rsid w:val="00E310AA"/>
    <w:rsid w:val="00E32799"/>
    <w:rsid w:val="00E335A3"/>
    <w:rsid w:val="00E33C88"/>
    <w:rsid w:val="00E36086"/>
    <w:rsid w:val="00E40A82"/>
    <w:rsid w:val="00E40C30"/>
    <w:rsid w:val="00E4275B"/>
    <w:rsid w:val="00E45AB1"/>
    <w:rsid w:val="00E515D7"/>
    <w:rsid w:val="00E527E7"/>
    <w:rsid w:val="00E52B7E"/>
    <w:rsid w:val="00E53845"/>
    <w:rsid w:val="00E5386B"/>
    <w:rsid w:val="00E5386F"/>
    <w:rsid w:val="00E55010"/>
    <w:rsid w:val="00E555B7"/>
    <w:rsid w:val="00E5567F"/>
    <w:rsid w:val="00E55B0D"/>
    <w:rsid w:val="00E55C3D"/>
    <w:rsid w:val="00E55CF0"/>
    <w:rsid w:val="00E56ECF"/>
    <w:rsid w:val="00E576C2"/>
    <w:rsid w:val="00E577F5"/>
    <w:rsid w:val="00E600B3"/>
    <w:rsid w:val="00E609E4"/>
    <w:rsid w:val="00E61018"/>
    <w:rsid w:val="00E6128B"/>
    <w:rsid w:val="00E612FE"/>
    <w:rsid w:val="00E61873"/>
    <w:rsid w:val="00E62EF9"/>
    <w:rsid w:val="00E6373A"/>
    <w:rsid w:val="00E71502"/>
    <w:rsid w:val="00E7340F"/>
    <w:rsid w:val="00E737B5"/>
    <w:rsid w:val="00E73DAD"/>
    <w:rsid w:val="00E73EA1"/>
    <w:rsid w:val="00E73FF8"/>
    <w:rsid w:val="00E74CAF"/>
    <w:rsid w:val="00E765DE"/>
    <w:rsid w:val="00E7783E"/>
    <w:rsid w:val="00E80102"/>
    <w:rsid w:val="00E80934"/>
    <w:rsid w:val="00E810B7"/>
    <w:rsid w:val="00E8499F"/>
    <w:rsid w:val="00E854CA"/>
    <w:rsid w:val="00E85E90"/>
    <w:rsid w:val="00E8685D"/>
    <w:rsid w:val="00E87886"/>
    <w:rsid w:val="00E9035F"/>
    <w:rsid w:val="00E963E4"/>
    <w:rsid w:val="00E96D4E"/>
    <w:rsid w:val="00E97CD6"/>
    <w:rsid w:val="00EA1898"/>
    <w:rsid w:val="00EA2E1A"/>
    <w:rsid w:val="00EA3CC3"/>
    <w:rsid w:val="00EA3DC4"/>
    <w:rsid w:val="00EA4EEC"/>
    <w:rsid w:val="00EA707C"/>
    <w:rsid w:val="00EA727B"/>
    <w:rsid w:val="00EB02C7"/>
    <w:rsid w:val="00EB0A8E"/>
    <w:rsid w:val="00EB2332"/>
    <w:rsid w:val="00EB2722"/>
    <w:rsid w:val="00EB2E10"/>
    <w:rsid w:val="00EB3D3D"/>
    <w:rsid w:val="00EB4FBE"/>
    <w:rsid w:val="00EB52E7"/>
    <w:rsid w:val="00EB5307"/>
    <w:rsid w:val="00EB59B0"/>
    <w:rsid w:val="00EB7BA8"/>
    <w:rsid w:val="00EC1F21"/>
    <w:rsid w:val="00EC2121"/>
    <w:rsid w:val="00EC22EC"/>
    <w:rsid w:val="00EC4407"/>
    <w:rsid w:val="00EC4DE4"/>
    <w:rsid w:val="00ED0DB3"/>
    <w:rsid w:val="00ED1A1A"/>
    <w:rsid w:val="00ED5B57"/>
    <w:rsid w:val="00ED6114"/>
    <w:rsid w:val="00ED76DC"/>
    <w:rsid w:val="00ED7732"/>
    <w:rsid w:val="00EE0656"/>
    <w:rsid w:val="00EE0F44"/>
    <w:rsid w:val="00EE1643"/>
    <w:rsid w:val="00EE5146"/>
    <w:rsid w:val="00EE51CB"/>
    <w:rsid w:val="00EE5944"/>
    <w:rsid w:val="00EE5EA6"/>
    <w:rsid w:val="00EE646E"/>
    <w:rsid w:val="00EE664B"/>
    <w:rsid w:val="00EE68E2"/>
    <w:rsid w:val="00EE6A49"/>
    <w:rsid w:val="00EE6C46"/>
    <w:rsid w:val="00EF0385"/>
    <w:rsid w:val="00EF0731"/>
    <w:rsid w:val="00EF0DD1"/>
    <w:rsid w:val="00EF0F1C"/>
    <w:rsid w:val="00EF4E08"/>
    <w:rsid w:val="00EF6115"/>
    <w:rsid w:val="00EF752E"/>
    <w:rsid w:val="00EF7646"/>
    <w:rsid w:val="00EF7A20"/>
    <w:rsid w:val="00F00B19"/>
    <w:rsid w:val="00F00C59"/>
    <w:rsid w:val="00F014C3"/>
    <w:rsid w:val="00F04D02"/>
    <w:rsid w:val="00F04E37"/>
    <w:rsid w:val="00F06AA8"/>
    <w:rsid w:val="00F079E1"/>
    <w:rsid w:val="00F102C5"/>
    <w:rsid w:val="00F11091"/>
    <w:rsid w:val="00F11DFD"/>
    <w:rsid w:val="00F1295F"/>
    <w:rsid w:val="00F12A5B"/>
    <w:rsid w:val="00F12D94"/>
    <w:rsid w:val="00F12EFE"/>
    <w:rsid w:val="00F13161"/>
    <w:rsid w:val="00F14977"/>
    <w:rsid w:val="00F14E36"/>
    <w:rsid w:val="00F155D7"/>
    <w:rsid w:val="00F1560B"/>
    <w:rsid w:val="00F170B9"/>
    <w:rsid w:val="00F20FEC"/>
    <w:rsid w:val="00F22D9B"/>
    <w:rsid w:val="00F2404D"/>
    <w:rsid w:val="00F244D3"/>
    <w:rsid w:val="00F24E06"/>
    <w:rsid w:val="00F279CB"/>
    <w:rsid w:val="00F30304"/>
    <w:rsid w:val="00F352B9"/>
    <w:rsid w:val="00F352C8"/>
    <w:rsid w:val="00F35C1A"/>
    <w:rsid w:val="00F35F1C"/>
    <w:rsid w:val="00F36E6F"/>
    <w:rsid w:val="00F37487"/>
    <w:rsid w:val="00F411BB"/>
    <w:rsid w:val="00F44CEF"/>
    <w:rsid w:val="00F47D42"/>
    <w:rsid w:val="00F50623"/>
    <w:rsid w:val="00F50AE3"/>
    <w:rsid w:val="00F53AC6"/>
    <w:rsid w:val="00F540ED"/>
    <w:rsid w:val="00F559E2"/>
    <w:rsid w:val="00F56778"/>
    <w:rsid w:val="00F617C9"/>
    <w:rsid w:val="00F6249D"/>
    <w:rsid w:val="00F6255C"/>
    <w:rsid w:val="00F63B8A"/>
    <w:rsid w:val="00F63BD6"/>
    <w:rsid w:val="00F643C8"/>
    <w:rsid w:val="00F655C1"/>
    <w:rsid w:val="00F677C9"/>
    <w:rsid w:val="00F678C5"/>
    <w:rsid w:val="00F67C76"/>
    <w:rsid w:val="00F73BE7"/>
    <w:rsid w:val="00F7472B"/>
    <w:rsid w:val="00F74C58"/>
    <w:rsid w:val="00F7599C"/>
    <w:rsid w:val="00F77229"/>
    <w:rsid w:val="00F801AF"/>
    <w:rsid w:val="00F8171E"/>
    <w:rsid w:val="00F826CC"/>
    <w:rsid w:val="00F82904"/>
    <w:rsid w:val="00F83BDE"/>
    <w:rsid w:val="00F8427B"/>
    <w:rsid w:val="00F84368"/>
    <w:rsid w:val="00F84C3E"/>
    <w:rsid w:val="00F86980"/>
    <w:rsid w:val="00F87036"/>
    <w:rsid w:val="00F87903"/>
    <w:rsid w:val="00F87B21"/>
    <w:rsid w:val="00F937AF"/>
    <w:rsid w:val="00F95038"/>
    <w:rsid w:val="00F9547D"/>
    <w:rsid w:val="00F961A7"/>
    <w:rsid w:val="00F9647F"/>
    <w:rsid w:val="00F96A0E"/>
    <w:rsid w:val="00F979D3"/>
    <w:rsid w:val="00FA02FC"/>
    <w:rsid w:val="00FA20E1"/>
    <w:rsid w:val="00FA3E97"/>
    <w:rsid w:val="00FA3EAF"/>
    <w:rsid w:val="00FA562A"/>
    <w:rsid w:val="00FA5C92"/>
    <w:rsid w:val="00FA7B20"/>
    <w:rsid w:val="00FA7D39"/>
    <w:rsid w:val="00FB0BEC"/>
    <w:rsid w:val="00FB1771"/>
    <w:rsid w:val="00FB297A"/>
    <w:rsid w:val="00FB329E"/>
    <w:rsid w:val="00FB5924"/>
    <w:rsid w:val="00FB5C3F"/>
    <w:rsid w:val="00FB684E"/>
    <w:rsid w:val="00FB6D43"/>
    <w:rsid w:val="00FB707F"/>
    <w:rsid w:val="00FB740C"/>
    <w:rsid w:val="00FB7E76"/>
    <w:rsid w:val="00FC2645"/>
    <w:rsid w:val="00FC3111"/>
    <w:rsid w:val="00FC3765"/>
    <w:rsid w:val="00FC3DE1"/>
    <w:rsid w:val="00FC3E87"/>
    <w:rsid w:val="00FC40D1"/>
    <w:rsid w:val="00FC4F35"/>
    <w:rsid w:val="00FC74B4"/>
    <w:rsid w:val="00FC7DD0"/>
    <w:rsid w:val="00FD09B5"/>
    <w:rsid w:val="00FD1573"/>
    <w:rsid w:val="00FD370F"/>
    <w:rsid w:val="00FD38FB"/>
    <w:rsid w:val="00FD545F"/>
    <w:rsid w:val="00FD67CB"/>
    <w:rsid w:val="00FD7C3E"/>
    <w:rsid w:val="00FE0CB7"/>
    <w:rsid w:val="00FE2385"/>
    <w:rsid w:val="00FE4EE0"/>
    <w:rsid w:val="00FE5B5C"/>
    <w:rsid w:val="00FE70D2"/>
    <w:rsid w:val="00FE74A8"/>
    <w:rsid w:val="00FF0A17"/>
    <w:rsid w:val="00FF3DAC"/>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737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0A75E0"/>
    <w:rPr>
      <w:sz w:val="24"/>
      <w:szCs w:val="24"/>
      <w:lang w:eastAsia="en-US"/>
    </w:rPr>
  </w:style>
  <w:style w:type="paragraph" w:styleId="Heading1">
    <w:name w:val="heading 1"/>
    <w:basedOn w:val="BodyText"/>
    <w:next w:val="BodyText"/>
    <w:link w:val="Heading1Char"/>
    <w:qFormat/>
    <w:rsid w:val="000A75E0"/>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0A75E0"/>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0A75E0"/>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0A75E0"/>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0A75E0"/>
    <w:pPr>
      <w:keepNext/>
      <w:numPr>
        <w:ilvl w:val="4"/>
        <w:numId w:val="3"/>
      </w:numPr>
      <w:jc w:val="center"/>
      <w:outlineLvl w:val="4"/>
    </w:pPr>
    <w:rPr>
      <w:b/>
      <w:szCs w:val="20"/>
    </w:rPr>
  </w:style>
  <w:style w:type="paragraph" w:styleId="Heading6">
    <w:name w:val="heading 6"/>
    <w:basedOn w:val="Normal"/>
    <w:next w:val="Normal"/>
    <w:qFormat/>
    <w:rsid w:val="000A75E0"/>
    <w:pPr>
      <w:keepNext/>
      <w:numPr>
        <w:ilvl w:val="5"/>
        <w:numId w:val="3"/>
      </w:numPr>
      <w:jc w:val="center"/>
      <w:outlineLvl w:val="5"/>
    </w:pPr>
    <w:rPr>
      <w:b/>
      <w:szCs w:val="20"/>
      <w:lang w:val="en-GB"/>
    </w:rPr>
  </w:style>
  <w:style w:type="paragraph" w:styleId="Heading7">
    <w:name w:val="heading 7"/>
    <w:basedOn w:val="Normal"/>
    <w:next w:val="Normal"/>
    <w:qFormat/>
    <w:rsid w:val="000A75E0"/>
    <w:pPr>
      <w:keepNext/>
      <w:numPr>
        <w:ilvl w:val="6"/>
        <w:numId w:val="3"/>
      </w:numPr>
      <w:jc w:val="center"/>
      <w:outlineLvl w:val="6"/>
    </w:pPr>
    <w:rPr>
      <w:b/>
      <w:szCs w:val="20"/>
    </w:rPr>
  </w:style>
  <w:style w:type="paragraph" w:styleId="Heading8">
    <w:name w:val="heading 8"/>
    <w:basedOn w:val="Normal"/>
    <w:next w:val="Normal"/>
    <w:qFormat/>
    <w:rsid w:val="000A75E0"/>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0A75E0"/>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0A75E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A75E0"/>
  </w:style>
  <w:style w:type="paragraph" w:styleId="BodyText">
    <w:name w:val="Body Text"/>
    <w:basedOn w:val="Normal"/>
    <w:link w:val="BodyTextChar"/>
    <w:rsid w:val="000A75E0"/>
    <w:pPr>
      <w:spacing w:after="240" w:line="360" w:lineRule="auto"/>
      <w:jc w:val="both"/>
    </w:pPr>
  </w:style>
  <w:style w:type="character" w:customStyle="1" w:styleId="BodyTextChar">
    <w:name w:val="Body Text Char"/>
    <w:link w:val="BodyText"/>
    <w:rsid w:val="000A75E0"/>
    <w:rPr>
      <w:sz w:val="24"/>
      <w:szCs w:val="24"/>
      <w:lang w:eastAsia="en-US"/>
    </w:rPr>
  </w:style>
  <w:style w:type="character" w:customStyle="1" w:styleId="Heading9Char">
    <w:name w:val="Heading 9 Char"/>
    <w:link w:val="Heading9"/>
    <w:semiHidden/>
    <w:rsid w:val="000A75E0"/>
    <w:rPr>
      <w:rFonts w:ascii="Cambria" w:hAnsi="Cambria"/>
      <w:i/>
      <w:iCs/>
      <w:color w:val="272727"/>
      <w:sz w:val="21"/>
      <w:szCs w:val="21"/>
      <w:lang w:eastAsia="en-US"/>
    </w:rPr>
  </w:style>
  <w:style w:type="paragraph" w:customStyle="1" w:styleId="StyleRight">
    <w:name w:val="Style Right"/>
    <w:basedOn w:val="Normal"/>
    <w:rsid w:val="000A75E0"/>
    <w:pPr>
      <w:jc w:val="right"/>
    </w:pPr>
    <w:rPr>
      <w:szCs w:val="20"/>
    </w:rPr>
  </w:style>
  <w:style w:type="paragraph" w:styleId="ListBullet2">
    <w:name w:val="List Bullet 2"/>
    <w:basedOn w:val="Normal"/>
    <w:autoRedefine/>
    <w:rsid w:val="000A75E0"/>
    <w:pPr>
      <w:numPr>
        <w:numId w:val="1"/>
      </w:numPr>
    </w:pPr>
  </w:style>
  <w:style w:type="paragraph" w:styleId="Footer">
    <w:name w:val="footer"/>
    <w:basedOn w:val="Normal"/>
    <w:link w:val="FooterChar"/>
    <w:uiPriority w:val="99"/>
    <w:rsid w:val="000A75E0"/>
    <w:pPr>
      <w:tabs>
        <w:tab w:val="center" w:pos="4320"/>
        <w:tab w:val="right" w:pos="8640"/>
      </w:tabs>
    </w:pPr>
  </w:style>
  <w:style w:type="character" w:customStyle="1" w:styleId="FooterChar">
    <w:name w:val="Footer Char"/>
    <w:link w:val="Footer"/>
    <w:uiPriority w:val="99"/>
    <w:rsid w:val="000A75E0"/>
    <w:rPr>
      <w:sz w:val="24"/>
      <w:szCs w:val="24"/>
      <w:lang w:eastAsia="en-US"/>
    </w:rPr>
  </w:style>
  <w:style w:type="character" w:styleId="PageNumber">
    <w:name w:val="page number"/>
    <w:basedOn w:val="DefaultParagraphFont"/>
    <w:rsid w:val="000A75E0"/>
  </w:style>
  <w:style w:type="paragraph" w:styleId="BalloonText">
    <w:name w:val="Balloon Text"/>
    <w:basedOn w:val="Normal"/>
    <w:semiHidden/>
    <w:rsid w:val="000A75E0"/>
    <w:rPr>
      <w:rFonts w:ascii="Tahoma" w:hAnsi="Tahoma" w:cs="Tahoma"/>
      <w:sz w:val="16"/>
      <w:szCs w:val="16"/>
    </w:rPr>
  </w:style>
  <w:style w:type="paragraph" w:styleId="ListNumber2">
    <w:name w:val="List Number 2"/>
    <w:basedOn w:val="Normal"/>
    <w:rsid w:val="000A75E0"/>
    <w:pPr>
      <w:numPr>
        <w:numId w:val="6"/>
      </w:numPr>
    </w:pPr>
  </w:style>
  <w:style w:type="paragraph" w:styleId="Header">
    <w:name w:val="header"/>
    <w:basedOn w:val="Normal"/>
    <w:rsid w:val="000A75E0"/>
    <w:pPr>
      <w:tabs>
        <w:tab w:val="center" w:pos="4536"/>
        <w:tab w:val="right" w:pos="9072"/>
      </w:tabs>
    </w:pPr>
  </w:style>
  <w:style w:type="paragraph" w:styleId="TOC1">
    <w:name w:val="toc 1"/>
    <w:basedOn w:val="Normal"/>
    <w:next w:val="Normal"/>
    <w:autoRedefine/>
    <w:uiPriority w:val="39"/>
    <w:rsid w:val="000A75E0"/>
    <w:pPr>
      <w:spacing w:line="360" w:lineRule="auto"/>
    </w:pPr>
  </w:style>
  <w:style w:type="paragraph" w:styleId="TOC2">
    <w:name w:val="toc 2"/>
    <w:basedOn w:val="Normal"/>
    <w:next w:val="Normal"/>
    <w:autoRedefine/>
    <w:uiPriority w:val="39"/>
    <w:rsid w:val="000A75E0"/>
    <w:pPr>
      <w:spacing w:line="360" w:lineRule="auto"/>
      <w:ind w:left="238"/>
    </w:pPr>
  </w:style>
  <w:style w:type="character" w:styleId="Hyperlink">
    <w:name w:val="Hyperlink"/>
    <w:uiPriority w:val="99"/>
    <w:rsid w:val="000A75E0"/>
    <w:rPr>
      <w:color w:val="auto"/>
      <w:u w:val="none"/>
    </w:rPr>
  </w:style>
  <w:style w:type="paragraph" w:customStyle="1" w:styleId="Equation">
    <w:name w:val="Equation"/>
    <w:basedOn w:val="Normal"/>
    <w:qFormat/>
    <w:rsid w:val="000A75E0"/>
    <w:pPr>
      <w:tabs>
        <w:tab w:val="right" w:pos="8392"/>
      </w:tabs>
      <w:spacing w:after="240"/>
    </w:pPr>
  </w:style>
  <w:style w:type="paragraph" w:styleId="TOC3">
    <w:name w:val="toc 3"/>
    <w:basedOn w:val="Normal"/>
    <w:next w:val="Normal"/>
    <w:autoRedefine/>
    <w:uiPriority w:val="39"/>
    <w:rsid w:val="000A75E0"/>
    <w:pPr>
      <w:spacing w:line="360" w:lineRule="auto"/>
      <w:ind w:left="482"/>
    </w:pPr>
  </w:style>
  <w:style w:type="table" w:styleId="TableGrid">
    <w:name w:val="Table Grid"/>
    <w:basedOn w:val="TableNormal"/>
    <w:uiPriority w:val="59"/>
    <w:rsid w:val="000A7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0A75E0"/>
    <w:pPr>
      <w:spacing w:before="120" w:after="120" w:line="276" w:lineRule="auto"/>
      <w:jc w:val="center"/>
    </w:pPr>
    <w:rPr>
      <w:bCs/>
      <w:sz w:val="20"/>
      <w:szCs w:val="20"/>
    </w:rPr>
  </w:style>
  <w:style w:type="paragraph" w:customStyle="1" w:styleId="Tabel">
    <w:name w:val="Tabel"/>
    <w:basedOn w:val="BodyText"/>
    <w:rsid w:val="000A75E0"/>
    <w:pPr>
      <w:spacing w:after="0"/>
    </w:pPr>
  </w:style>
  <w:style w:type="paragraph" w:styleId="TableofAuthorities">
    <w:name w:val="table of authorities"/>
    <w:basedOn w:val="Normal"/>
    <w:next w:val="Normal"/>
    <w:semiHidden/>
    <w:rsid w:val="000A75E0"/>
    <w:pPr>
      <w:ind w:left="240" w:hanging="240"/>
    </w:pPr>
  </w:style>
  <w:style w:type="paragraph" w:styleId="TableofFigures">
    <w:name w:val="table of figures"/>
    <w:basedOn w:val="Normal"/>
    <w:next w:val="Normal"/>
    <w:uiPriority w:val="99"/>
    <w:rsid w:val="000A75E0"/>
    <w:pPr>
      <w:spacing w:line="360" w:lineRule="auto"/>
    </w:pPr>
  </w:style>
  <w:style w:type="paragraph" w:styleId="TOAHeading">
    <w:name w:val="toa heading"/>
    <w:basedOn w:val="Normal"/>
    <w:next w:val="Normal"/>
    <w:semiHidden/>
    <w:rsid w:val="000A75E0"/>
    <w:pPr>
      <w:spacing w:before="120" w:line="360" w:lineRule="auto"/>
    </w:pPr>
    <w:rPr>
      <w:rFonts w:cs="Arial"/>
      <w:b/>
      <w:bCs/>
    </w:rPr>
  </w:style>
  <w:style w:type="paragraph" w:styleId="ListNumber">
    <w:name w:val="List Number"/>
    <w:basedOn w:val="Normal"/>
    <w:rsid w:val="000A75E0"/>
    <w:pPr>
      <w:numPr>
        <w:numId w:val="2"/>
      </w:numPr>
      <w:spacing w:after="240" w:line="360" w:lineRule="auto"/>
      <w:ind w:left="357" w:hanging="357"/>
      <w:contextualSpacing/>
      <w:jc w:val="both"/>
    </w:pPr>
  </w:style>
  <w:style w:type="paragraph" w:styleId="Bibliography">
    <w:name w:val="Bibliography"/>
    <w:basedOn w:val="Normal"/>
    <w:next w:val="Normal"/>
    <w:uiPriority w:val="37"/>
    <w:unhideWhenUsed/>
    <w:rsid w:val="000A75E0"/>
  </w:style>
  <w:style w:type="paragraph" w:customStyle="1" w:styleId="Headingunnumber">
    <w:name w:val="Heading_unnumber"/>
    <w:basedOn w:val="Heading1"/>
    <w:next w:val="BodyText"/>
    <w:qFormat/>
    <w:rsid w:val="000A75E0"/>
    <w:pPr>
      <w:numPr>
        <w:numId w:val="0"/>
      </w:numPr>
    </w:pPr>
  </w:style>
  <w:style w:type="paragraph" w:styleId="ListBullet">
    <w:name w:val="List Bullet"/>
    <w:basedOn w:val="Normal"/>
    <w:unhideWhenUsed/>
    <w:rsid w:val="000A75E0"/>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0A75E0"/>
    <w:rPr>
      <w:vertAlign w:val="superscript"/>
    </w:rPr>
  </w:style>
  <w:style w:type="paragraph" w:styleId="FootnoteText">
    <w:name w:val="footnote text"/>
    <w:basedOn w:val="Normal"/>
    <w:link w:val="FootnoteTextChar"/>
    <w:semiHidden/>
    <w:unhideWhenUsed/>
    <w:rsid w:val="000A75E0"/>
    <w:pPr>
      <w:spacing w:before="120" w:line="276" w:lineRule="auto"/>
    </w:pPr>
    <w:rPr>
      <w:sz w:val="20"/>
      <w:szCs w:val="20"/>
    </w:rPr>
  </w:style>
  <w:style w:type="character" w:customStyle="1" w:styleId="FootnoteTextChar">
    <w:name w:val="Footnote Text Char"/>
    <w:link w:val="FootnoteText"/>
    <w:semiHidden/>
    <w:rsid w:val="000A75E0"/>
    <w:rPr>
      <w:lang w:eastAsia="en-US"/>
    </w:rPr>
  </w:style>
  <w:style w:type="paragraph" w:customStyle="1" w:styleId="Tablehead">
    <w:name w:val="Table_head"/>
    <w:basedOn w:val="Normal"/>
    <w:qFormat/>
    <w:rsid w:val="000A75E0"/>
    <w:pPr>
      <w:spacing w:before="60" w:after="60" w:line="276" w:lineRule="auto"/>
    </w:pPr>
    <w:rPr>
      <w:b/>
      <w:sz w:val="22"/>
    </w:rPr>
  </w:style>
  <w:style w:type="paragraph" w:customStyle="1" w:styleId="Tabletext">
    <w:name w:val="Table_text"/>
    <w:basedOn w:val="Normal"/>
    <w:qFormat/>
    <w:rsid w:val="000A75E0"/>
    <w:pPr>
      <w:spacing w:before="60" w:after="60" w:line="276" w:lineRule="auto"/>
    </w:pPr>
    <w:rPr>
      <w:sz w:val="22"/>
    </w:rPr>
  </w:style>
  <w:style w:type="paragraph" w:customStyle="1" w:styleId="Programcode">
    <w:name w:val="Program_code"/>
    <w:basedOn w:val="Normal"/>
    <w:qFormat/>
    <w:rsid w:val="000A75E0"/>
    <w:pPr>
      <w:keepNext/>
      <w:keepLines/>
      <w:spacing w:before="40" w:after="40"/>
    </w:pPr>
    <w:rPr>
      <w:rFonts w:ascii="Consolas" w:hAnsi="Consolas"/>
      <w:sz w:val="20"/>
    </w:rPr>
  </w:style>
  <w:style w:type="paragraph" w:customStyle="1" w:styleId="Listbibliogr">
    <w:name w:val="List_bibliogr"/>
    <w:basedOn w:val="Tabletext"/>
    <w:qFormat/>
    <w:rsid w:val="000A75E0"/>
    <w:pPr>
      <w:numPr>
        <w:numId w:val="5"/>
      </w:numPr>
      <w:spacing w:before="40" w:after="40"/>
    </w:pPr>
    <w:rPr>
      <w:noProof/>
      <w:lang w:val="en-GB"/>
    </w:rPr>
  </w:style>
  <w:style w:type="paragraph" w:customStyle="1" w:styleId="Figure">
    <w:name w:val="Figure"/>
    <w:basedOn w:val="Normal"/>
    <w:qFormat/>
    <w:rsid w:val="000A75E0"/>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0A75E0"/>
    <w:pPr>
      <w:numPr>
        <w:numId w:val="0"/>
      </w:numPr>
      <w:jc w:val="center"/>
    </w:pPr>
  </w:style>
  <w:style w:type="paragraph" w:customStyle="1" w:styleId="Headingtitle">
    <w:name w:val="Heading_title"/>
    <w:basedOn w:val="Normal"/>
    <w:qFormat/>
    <w:rsid w:val="000A75E0"/>
    <w:pPr>
      <w:jc w:val="center"/>
    </w:pPr>
    <w:rPr>
      <w:b/>
      <w:bCs/>
      <w:caps/>
      <w:sz w:val="40"/>
    </w:rPr>
  </w:style>
  <w:style w:type="paragraph" w:customStyle="1" w:styleId="University">
    <w:name w:val="University"/>
    <w:basedOn w:val="BodyText"/>
    <w:qFormat/>
    <w:rsid w:val="000A75E0"/>
    <w:pPr>
      <w:spacing w:after="80" w:line="240" w:lineRule="auto"/>
      <w:jc w:val="center"/>
    </w:pPr>
    <w:rPr>
      <w:caps/>
    </w:rPr>
  </w:style>
  <w:style w:type="paragraph" w:customStyle="1" w:styleId="Captionmultiline">
    <w:name w:val="Caption_multiline"/>
    <w:basedOn w:val="Caption"/>
    <w:qFormat/>
    <w:rsid w:val="000A75E0"/>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rsid w:val="00BC294D"/>
    <w:rPr>
      <w:b/>
      <w:bCs/>
      <w:kern w:val="32"/>
      <w:sz w:val="32"/>
      <w:szCs w:val="32"/>
      <w:lang w:eastAsia="en-US"/>
    </w:rPr>
  </w:style>
  <w:style w:type="paragraph" w:customStyle="1" w:styleId="tekst">
    <w:name w:val="tekst"/>
    <w:basedOn w:val="BodyText"/>
    <w:qFormat/>
    <w:rsid w:val="00D10445"/>
  </w:style>
  <w:style w:type="paragraph" w:styleId="TOCHeading">
    <w:name w:val="TOC Heading"/>
    <w:basedOn w:val="Heading1"/>
    <w:next w:val="Normal"/>
    <w:uiPriority w:val="39"/>
    <w:unhideWhenUsed/>
    <w:qFormat/>
    <w:rsid w:val="00C444AE"/>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10188013">
      <w:bodyDiv w:val="1"/>
      <w:marLeft w:val="0"/>
      <w:marRight w:val="0"/>
      <w:marTop w:val="0"/>
      <w:marBottom w:val="0"/>
      <w:divBdr>
        <w:top w:val="none" w:sz="0" w:space="0" w:color="auto"/>
        <w:left w:val="none" w:sz="0" w:space="0" w:color="auto"/>
        <w:bottom w:val="none" w:sz="0" w:space="0" w:color="auto"/>
        <w:right w:val="none" w:sz="0" w:space="0" w:color="auto"/>
      </w:divBdr>
    </w:div>
    <w:div w:id="18312730">
      <w:bodyDiv w:val="1"/>
      <w:marLeft w:val="0"/>
      <w:marRight w:val="0"/>
      <w:marTop w:val="0"/>
      <w:marBottom w:val="0"/>
      <w:divBdr>
        <w:top w:val="none" w:sz="0" w:space="0" w:color="auto"/>
        <w:left w:val="none" w:sz="0" w:space="0" w:color="auto"/>
        <w:bottom w:val="none" w:sz="0" w:space="0" w:color="auto"/>
        <w:right w:val="none" w:sz="0" w:space="0" w:color="auto"/>
      </w:divBdr>
    </w:div>
    <w:div w:id="21982537">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33307872">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2196817">
      <w:bodyDiv w:val="1"/>
      <w:marLeft w:val="0"/>
      <w:marRight w:val="0"/>
      <w:marTop w:val="0"/>
      <w:marBottom w:val="0"/>
      <w:divBdr>
        <w:top w:val="none" w:sz="0" w:space="0" w:color="auto"/>
        <w:left w:val="none" w:sz="0" w:space="0" w:color="auto"/>
        <w:bottom w:val="none" w:sz="0" w:space="0" w:color="auto"/>
        <w:right w:val="none" w:sz="0" w:space="0" w:color="auto"/>
      </w:divBdr>
    </w:div>
    <w:div w:id="59402256">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65733073">
      <w:bodyDiv w:val="1"/>
      <w:marLeft w:val="0"/>
      <w:marRight w:val="0"/>
      <w:marTop w:val="0"/>
      <w:marBottom w:val="0"/>
      <w:divBdr>
        <w:top w:val="none" w:sz="0" w:space="0" w:color="auto"/>
        <w:left w:val="none" w:sz="0" w:space="0" w:color="auto"/>
        <w:bottom w:val="none" w:sz="0" w:space="0" w:color="auto"/>
        <w:right w:val="none" w:sz="0" w:space="0" w:color="auto"/>
      </w:divBdr>
    </w:div>
    <w:div w:id="72166017">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90199326">
      <w:bodyDiv w:val="1"/>
      <w:marLeft w:val="0"/>
      <w:marRight w:val="0"/>
      <w:marTop w:val="0"/>
      <w:marBottom w:val="0"/>
      <w:divBdr>
        <w:top w:val="none" w:sz="0" w:space="0" w:color="auto"/>
        <w:left w:val="none" w:sz="0" w:space="0" w:color="auto"/>
        <w:bottom w:val="none" w:sz="0" w:space="0" w:color="auto"/>
        <w:right w:val="none" w:sz="0" w:space="0" w:color="auto"/>
      </w:divBdr>
    </w:div>
    <w:div w:id="96565547">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20542527">
      <w:bodyDiv w:val="1"/>
      <w:marLeft w:val="0"/>
      <w:marRight w:val="0"/>
      <w:marTop w:val="0"/>
      <w:marBottom w:val="0"/>
      <w:divBdr>
        <w:top w:val="none" w:sz="0" w:space="0" w:color="auto"/>
        <w:left w:val="none" w:sz="0" w:space="0" w:color="auto"/>
        <w:bottom w:val="none" w:sz="0" w:space="0" w:color="auto"/>
        <w:right w:val="none" w:sz="0" w:space="0" w:color="auto"/>
      </w:divBdr>
    </w:div>
    <w:div w:id="123350505">
      <w:bodyDiv w:val="1"/>
      <w:marLeft w:val="0"/>
      <w:marRight w:val="0"/>
      <w:marTop w:val="0"/>
      <w:marBottom w:val="0"/>
      <w:divBdr>
        <w:top w:val="none" w:sz="0" w:space="0" w:color="auto"/>
        <w:left w:val="none" w:sz="0" w:space="0" w:color="auto"/>
        <w:bottom w:val="none" w:sz="0" w:space="0" w:color="auto"/>
        <w:right w:val="none" w:sz="0" w:space="0" w:color="auto"/>
      </w:divBdr>
    </w:div>
    <w:div w:id="129523563">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39351379">
      <w:bodyDiv w:val="1"/>
      <w:marLeft w:val="0"/>
      <w:marRight w:val="0"/>
      <w:marTop w:val="0"/>
      <w:marBottom w:val="0"/>
      <w:divBdr>
        <w:top w:val="none" w:sz="0" w:space="0" w:color="auto"/>
        <w:left w:val="none" w:sz="0" w:space="0" w:color="auto"/>
        <w:bottom w:val="none" w:sz="0" w:space="0" w:color="auto"/>
        <w:right w:val="none" w:sz="0" w:space="0" w:color="auto"/>
      </w:divBdr>
    </w:div>
    <w:div w:id="145360026">
      <w:bodyDiv w:val="1"/>
      <w:marLeft w:val="0"/>
      <w:marRight w:val="0"/>
      <w:marTop w:val="0"/>
      <w:marBottom w:val="0"/>
      <w:divBdr>
        <w:top w:val="none" w:sz="0" w:space="0" w:color="auto"/>
        <w:left w:val="none" w:sz="0" w:space="0" w:color="auto"/>
        <w:bottom w:val="none" w:sz="0" w:space="0" w:color="auto"/>
        <w:right w:val="none" w:sz="0" w:space="0" w:color="auto"/>
      </w:divBdr>
    </w:div>
    <w:div w:id="147329747">
      <w:bodyDiv w:val="1"/>
      <w:marLeft w:val="0"/>
      <w:marRight w:val="0"/>
      <w:marTop w:val="0"/>
      <w:marBottom w:val="0"/>
      <w:divBdr>
        <w:top w:val="none" w:sz="0" w:space="0" w:color="auto"/>
        <w:left w:val="none" w:sz="0" w:space="0" w:color="auto"/>
        <w:bottom w:val="none" w:sz="0" w:space="0" w:color="auto"/>
        <w:right w:val="none" w:sz="0" w:space="0" w:color="auto"/>
      </w:divBdr>
    </w:div>
    <w:div w:id="150293101">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72033826">
      <w:bodyDiv w:val="1"/>
      <w:marLeft w:val="0"/>
      <w:marRight w:val="0"/>
      <w:marTop w:val="0"/>
      <w:marBottom w:val="0"/>
      <w:divBdr>
        <w:top w:val="none" w:sz="0" w:space="0" w:color="auto"/>
        <w:left w:val="none" w:sz="0" w:space="0" w:color="auto"/>
        <w:bottom w:val="none" w:sz="0" w:space="0" w:color="auto"/>
        <w:right w:val="none" w:sz="0" w:space="0" w:color="auto"/>
      </w:divBdr>
    </w:div>
    <w:div w:id="174418681">
      <w:bodyDiv w:val="1"/>
      <w:marLeft w:val="0"/>
      <w:marRight w:val="0"/>
      <w:marTop w:val="0"/>
      <w:marBottom w:val="0"/>
      <w:divBdr>
        <w:top w:val="none" w:sz="0" w:space="0" w:color="auto"/>
        <w:left w:val="none" w:sz="0" w:space="0" w:color="auto"/>
        <w:bottom w:val="none" w:sz="0" w:space="0" w:color="auto"/>
        <w:right w:val="none" w:sz="0" w:space="0" w:color="auto"/>
      </w:divBdr>
    </w:div>
    <w:div w:id="180511456">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89686394">
      <w:bodyDiv w:val="1"/>
      <w:marLeft w:val="0"/>
      <w:marRight w:val="0"/>
      <w:marTop w:val="0"/>
      <w:marBottom w:val="0"/>
      <w:divBdr>
        <w:top w:val="none" w:sz="0" w:space="0" w:color="auto"/>
        <w:left w:val="none" w:sz="0" w:space="0" w:color="auto"/>
        <w:bottom w:val="none" w:sz="0" w:space="0" w:color="auto"/>
        <w:right w:val="none" w:sz="0" w:space="0" w:color="auto"/>
      </w:divBdr>
    </w:div>
    <w:div w:id="192110531">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196622330">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05260292">
      <w:bodyDiv w:val="1"/>
      <w:marLeft w:val="0"/>
      <w:marRight w:val="0"/>
      <w:marTop w:val="0"/>
      <w:marBottom w:val="0"/>
      <w:divBdr>
        <w:top w:val="none" w:sz="0" w:space="0" w:color="auto"/>
        <w:left w:val="none" w:sz="0" w:space="0" w:color="auto"/>
        <w:bottom w:val="none" w:sz="0" w:space="0" w:color="auto"/>
        <w:right w:val="none" w:sz="0" w:space="0" w:color="auto"/>
      </w:divBdr>
    </w:div>
    <w:div w:id="216824265">
      <w:bodyDiv w:val="1"/>
      <w:marLeft w:val="0"/>
      <w:marRight w:val="0"/>
      <w:marTop w:val="0"/>
      <w:marBottom w:val="0"/>
      <w:divBdr>
        <w:top w:val="none" w:sz="0" w:space="0" w:color="auto"/>
        <w:left w:val="none" w:sz="0" w:space="0" w:color="auto"/>
        <w:bottom w:val="none" w:sz="0" w:space="0" w:color="auto"/>
        <w:right w:val="none" w:sz="0" w:space="0" w:color="auto"/>
      </w:divBdr>
    </w:div>
    <w:div w:id="222059071">
      <w:bodyDiv w:val="1"/>
      <w:marLeft w:val="0"/>
      <w:marRight w:val="0"/>
      <w:marTop w:val="0"/>
      <w:marBottom w:val="0"/>
      <w:divBdr>
        <w:top w:val="none" w:sz="0" w:space="0" w:color="auto"/>
        <w:left w:val="none" w:sz="0" w:space="0" w:color="auto"/>
        <w:bottom w:val="none" w:sz="0" w:space="0" w:color="auto"/>
        <w:right w:val="none" w:sz="0" w:space="0" w:color="auto"/>
      </w:divBdr>
    </w:div>
    <w:div w:id="225922287">
      <w:bodyDiv w:val="1"/>
      <w:marLeft w:val="0"/>
      <w:marRight w:val="0"/>
      <w:marTop w:val="0"/>
      <w:marBottom w:val="0"/>
      <w:divBdr>
        <w:top w:val="none" w:sz="0" w:space="0" w:color="auto"/>
        <w:left w:val="none" w:sz="0" w:space="0" w:color="auto"/>
        <w:bottom w:val="none" w:sz="0" w:space="0" w:color="auto"/>
        <w:right w:val="none" w:sz="0" w:space="0" w:color="auto"/>
      </w:divBdr>
    </w:div>
    <w:div w:id="226300879">
      <w:bodyDiv w:val="1"/>
      <w:marLeft w:val="0"/>
      <w:marRight w:val="0"/>
      <w:marTop w:val="0"/>
      <w:marBottom w:val="0"/>
      <w:divBdr>
        <w:top w:val="none" w:sz="0" w:space="0" w:color="auto"/>
        <w:left w:val="none" w:sz="0" w:space="0" w:color="auto"/>
        <w:bottom w:val="none" w:sz="0" w:space="0" w:color="auto"/>
        <w:right w:val="none" w:sz="0" w:space="0" w:color="auto"/>
      </w:divBdr>
    </w:div>
    <w:div w:id="234556479">
      <w:bodyDiv w:val="1"/>
      <w:marLeft w:val="0"/>
      <w:marRight w:val="0"/>
      <w:marTop w:val="0"/>
      <w:marBottom w:val="0"/>
      <w:divBdr>
        <w:top w:val="none" w:sz="0" w:space="0" w:color="auto"/>
        <w:left w:val="none" w:sz="0" w:space="0" w:color="auto"/>
        <w:bottom w:val="none" w:sz="0" w:space="0" w:color="auto"/>
        <w:right w:val="none" w:sz="0" w:space="0" w:color="auto"/>
      </w:divBdr>
    </w:div>
    <w:div w:id="236598836">
      <w:bodyDiv w:val="1"/>
      <w:marLeft w:val="0"/>
      <w:marRight w:val="0"/>
      <w:marTop w:val="0"/>
      <w:marBottom w:val="0"/>
      <w:divBdr>
        <w:top w:val="none" w:sz="0" w:space="0" w:color="auto"/>
        <w:left w:val="none" w:sz="0" w:space="0" w:color="auto"/>
        <w:bottom w:val="none" w:sz="0" w:space="0" w:color="auto"/>
        <w:right w:val="none" w:sz="0" w:space="0" w:color="auto"/>
      </w:divBdr>
    </w:div>
    <w:div w:id="241570332">
      <w:bodyDiv w:val="1"/>
      <w:marLeft w:val="0"/>
      <w:marRight w:val="0"/>
      <w:marTop w:val="0"/>
      <w:marBottom w:val="0"/>
      <w:divBdr>
        <w:top w:val="none" w:sz="0" w:space="0" w:color="auto"/>
        <w:left w:val="none" w:sz="0" w:space="0" w:color="auto"/>
        <w:bottom w:val="none" w:sz="0" w:space="0" w:color="auto"/>
        <w:right w:val="none" w:sz="0" w:space="0" w:color="auto"/>
      </w:divBdr>
    </w:div>
    <w:div w:id="246034691">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54872447">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70163576">
      <w:bodyDiv w:val="1"/>
      <w:marLeft w:val="0"/>
      <w:marRight w:val="0"/>
      <w:marTop w:val="0"/>
      <w:marBottom w:val="0"/>
      <w:divBdr>
        <w:top w:val="none" w:sz="0" w:space="0" w:color="auto"/>
        <w:left w:val="none" w:sz="0" w:space="0" w:color="auto"/>
        <w:bottom w:val="none" w:sz="0" w:space="0" w:color="auto"/>
        <w:right w:val="none" w:sz="0" w:space="0" w:color="auto"/>
      </w:divBdr>
    </w:div>
    <w:div w:id="282812261">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0944555">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293802541">
      <w:bodyDiv w:val="1"/>
      <w:marLeft w:val="0"/>
      <w:marRight w:val="0"/>
      <w:marTop w:val="0"/>
      <w:marBottom w:val="0"/>
      <w:divBdr>
        <w:top w:val="none" w:sz="0" w:space="0" w:color="auto"/>
        <w:left w:val="none" w:sz="0" w:space="0" w:color="auto"/>
        <w:bottom w:val="none" w:sz="0" w:space="0" w:color="auto"/>
        <w:right w:val="none" w:sz="0" w:space="0" w:color="auto"/>
      </w:divBdr>
    </w:div>
    <w:div w:id="294990791">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07168430">
      <w:bodyDiv w:val="1"/>
      <w:marLeft w:val="0"/>
      <w:marRight w:val="0"/>
      <w:marTop w:val="0"/>
      <w:marBottom w:val="0"/>
      <w:divBdr>
        <w:top w:val="none" w:sz="0" w:space="0" w:color="auto"/>
        <w:left w:val="none" w:sz="0" w:space="0" w:color="auto"/>
        <w:bottom w:val="none" w:sz="0" w:space="0" w:color="auto"/>
        <w:right w:val="none" w:sz="0" w:space="0" w:color="auto"/>
      </w:divBdr>
    </w:div>
    <w:div w:id="311105392">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26978779">
      <w:bodyDiv w:val="1"/>
      <w:marLeft w:val="0"/>
      <w:marRight w:val="0"/>
      <w:marTop w:val="0"/>
      <w:marBottom w:val="0"/>
      <w:divBdr>
        <w:top w:val="none" w:sz="0" w:space="0" w:color="auto"/>
        <w:left w:val="none" w:sz="0" w:space="0" w:color="auto"/>
        <w:bottom w:val="none" w:sz="0" w:space="0" w:color="auto"/>
        <w:right w:val="none" w:sz="0" w:space="0" w:color="auto"/>
      </w:divBdr>
    </w:div>
    <w:div w:id="330834281">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51958565">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8703218">
      <w:bodyDiv w:val="1"/>
      <w:marLeft w:val="0"/>
      <w:marRight w:val="0"/>
      <w:marTop w:val="0"/>
      <w:marBottom w:val="0"/>
      <w:divBdr>
        <w:top w:val="none" w:sz="0" w:space="0" w:color="auto"/>
        <w:left w:val="none" w:sz="0" w:space="0" w:color="auto"/>
        <w:bottom w:val="none" w:sz="0" w:space="0" w:color="auto"/>
        <w:right w:val="none" w:sz="0" w:space="0" w:color="auto"/>
      </w:divBdr>
    </w:div>
    <w:div w:id="361713449">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5449296">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70691133">
      <w:bodyDiv w:val="1"/>
      <w:marLeft w:val="0"/>
      <w:marRight w:val="0"/>
      <w:marTop w:val="0"/>
      <w:marBottom w:val="0"/>
      <w:divBdr>
        <w:top w:val="none" w:sz="0" w:space="0" w:color="auto"/>
        <w:left w:val="none" w:sz="0" w:space="0" w:color="auto"/>
        <w:bottom w:val="none" w:sz="0" w:space="0" w:color="auto"/>
        <w:right w:val="none" w:sz="0" w:space="0" w:color="auto"/>
      </w:divBdr>
    </w:div>
    <w:div w:id="374236644">
      <w:bodyDiv w:val="1"/>
      <w:marLeft w:val="0"/>
      <w:marRight w:val="0"/>
      <w:marTop w:val="0"/>
      <w:marBottom w:val="0"/>
      <w:divBdr>
        <w:top w:val="none" w:sz="0" w:space="0" w:color="auto"/>
        <w:left w:val="none" w:sz="0" w:space="0" w:color="auto"/>
        <w:bottom w:val="none" w:sz="0" w:space="0" w:color="auto"/>
        <w:right w:val="none" w:sz="0" w:space="0" w:color="auto"/>
      </w:divBdr>
    </w:div>
    <w:div w:id="375618301">
      <w:bodyDiv w:val="1"/>
      <w:marLeft w:val="0"/>
      <w:marRight w:val="0"/>
      <w:marTop w:val="0"/>
      <w:marBottom w:val="0"/>
      <w:divBdr>
        <w:top w:val="none" w:sz="0" w:space="0" w:color="auto"/>
        <w:left w:val="none" w:sz="0" w:space="0" w:color="auto"/>
        <w:bottom w:val="none" w:sz="0" w:space="0" w:color="auto"/>
        <w:right w:val="none" w:sz="0" w:space="0" w:color="auto"/>
      </w:divBdr>
    </w:div>
    <w:div w:id="378822026">
      <w:bodyDiv w:val="1"/>
      <w:marLeft w:val="0"/>
      <w:marRight w:val="0"/>
      <w:marTop w:val="0"/>
      <w:marBottom w:val="0"/>
      <w:divBdr>
        <w:top w:val="none" w:sz="0" w:space="0" w:color="auto"/>
        <w:left w:val="none" w:sz="0" w:space="0" w:color="auto"/>
        <w:bottom w:val="none" w:sz="0" w:space="0" w:color="auto"/>
        <w:right w:val="none" w:sz="0" w:space="0" w:color="auto"/>
      </w:divBdr>
    </w:div>
    <w:div w:id="382219866">
      <w:bodyDiv w:val="1"/>
      <w:marLeft w:val="0"/>
      <w:marRight w:val="0"/>
      <w:marTop w:val="0"/>
      <w:marBottom w:val="0"/>
      <w:divBdr>
        <w:top w:val="none" w:sz="0" w:space="0" w:color="auto"/>
        <w:left w:val="none" w:sz="0" w:space="0" w:color="auto"/>
        <w:bottom w:val="none" w:sz="0" w:space="0" w:color="auto"/>
        <w:right w:val="none" w:sz="0" w:space="0" w:color="auto"/>
      </w:divBdr>
    </w:div>
    <w:div w:id="385565414">
      <w:bodyDiv w:val="1"/>
      <w:marLeft w:val="0"/>
      <w:marRight w:val="0"/>
      <w:marTop w:val="0"/>
      <w:marBottom w:val="0"/>
      <w:divBdr>
        <w:top w:val="none" w:sz="0" w:space="0" w:color="auto"/>
        <w:left w:val="none" w:sz="0" w:space="0" w:color="auto"/>
        <w:bottom w:val="none" w:sz="0" w:space="0" w:color="auto"/>
        <w:right w:val="none" w:sz="0" w:space="0" w:color="auto"/>
      </w:divBdr>
    </w:div>
    <w:div w:id="388652194">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397483457">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08622459">
      <w:bodyDiv w:val="1"/>
      <w:marLeft w:val="0"/>
      <w:marRight w:val="0"/>
      <w:marTop w:val="0"/>
      <w:marBottom w:val="0"/>
      <w:divBdr>
        <w:top w:val="none" w:sz="0" w:space="0" w:color="auto"/>
        <w:left w:val="none" w:sz="0" w:space="0" w:color="auto"/>
        <w:bottom w:val="none" w:sz="0" w:space="0" w:color="auto"/>
        <w:right w:val="none" w:sz="0" w:space="0" w:color="auto"/>
      </w:divBdr>
    </w:div>
    <w:div w:id="414471916">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2454261">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0126127">
      <w:bodyDiv w:val="1"/>
      <w:marLeft w:val="0"/>
      <w:marRight w:val="0"/>
      <w:marTop w:val="0"/>
      <w:marBottom w:val="0"/>
      <w:divBdr>
        <w:top w:val="none" w:sz="0" w:space="0" w:color="auto"/>
        <w:left w:val="none" w:sz="0" w:space="0" w:color="auto"/>
        <w:bottom w:val="none" w:sz="0" w:space="0" w:color="auto"/>
        <w:right w:val="none" w:sz="0" w:space="0" w:color="auto"/>
      </w:divBdr>
    </w:div>
    <w:div w:id="432629816">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44662005">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51289936">
      <w:bodyDiv w:val="1"/>
      <w:marLeft w:val="0"/>
      <w:marRight w:val="0"/>
      <w:marTop w:val="0"/>
      <w:marBottom w:val="0"/>
      <w:divBdr>
        <w:top w:val="none" w:sz="0" w:space="0" w:color="auto"/>
        <w:left w:val="none" w:sz="0" w:space="0" w:color="auto"/>
        <w:bottom w:val="none" w:sz="0" w:space="0" w:color="auto"/>
        <w:right w:val="none" w:sz="0" w:space="0" w:color="auto"/>
      </w:divBdr>
    </w:div>
    <w:div w:id="453989398">
      <w:bodyDiv w:val="1"/>
      <w:marLeft w:val="0"/>
      <w:marRight w:val="0"/>
      <w:marTop w:val="0"/>
      <w:marBottom w:val="0"/>
      <w:divBdr>
        <w:top w:val="none" w:sz="0" w:space="0" w:color="auto"/>
        <w:left w:val="none" w:sz="0" w:space="0" w:color="auto"/>
        <w:bottom w:val="none" w:sz="0" w:space="0" w:color="auto"/>
        <w:right w:val="none" w:sz="0" w:space="0" w:color="auto"/>
      </w:divBdr>
    </w:div>
    <w:div w:id="454446687">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4471771">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490096197">
      <w:bodyDiv w:val="1"/>
      <w:marLeft w:val="0"/>
      <w:marRight w:val="0"/>
      <w:marTop w:val="0"/>
      <w:marBottom w:val="0"/>
      <w:divBdr>
        <w:top w:val="none" w:sz="0" w:space="0" w:color="auto"/>
        <w:left w:val="none" w:sz="0" w:space="0" w:color="auto"/>
        <w:bottom w:val="none" w:sz="0" w:space="0" w:color="auto"/>
        <w:right w:val="none" w:sz="0" w:space="0" w:color="auto"/>
      </w:divBdr>
    </w:div>
    <w:div w:id="490871817">
      <w:bodyDiv w:val="1"/>
      <w:marLeft w:val="0"/>
      <w:marRight w:val="0"/>
      <w:marTop w:val="0"/>
      <w:marBottom w:val="0"/>
      <w:divBdr>
        <w:top w:val="none" w:sz="0" w:space="0" w:color="auto"/>
        <w:left w:val="none" w:sz="0" w:space="0" w:color="auto"/>
        <w:bottom w:val="none" w:sz="0" w:space="0" w:color="auto"/>
        <w:right w:val="none" w:sz="0" w:space="0" w:color="auto"/>
      </w:divBdr>
    </w:div>
    <w:div w:id="501094361">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25558769">
      <w:bodyDiv w:val="1"/>
      <w:marLeft w:val="0"/>
      <w:marRight w:val="0"/>
      <w:marTop w:val="0"/>
      <w:marBottom w:val="0"/>
      <w:divBdr>
        <w:top w:val="none" w:sz="0" w:space="0" w:color="auto"/>
        <w:left w:val="none" w:sz="0" w:space="0" w:color="auto"/>
        <w:bottom w:val="none" w:sz="0" w:space="0" w:color="auto"/>
        <w:right w:val="none" w:sz="0" w:space="0" w:color="auto"/>
      </w:divBdr>
    </w:div>
    <w:div w:id="525564260">
      <w:bodyDiv w:val="1"/>
      <w:marLeft w:val="0"/>
      <w:marRight w:val="0"/>
      <w:marTop w:val="0"/>
      <w:marBottom w:val="0"/>
      <w:divBdr>
        <w:top w:val="none" w:sz="0" w:space="0" w:color="auto"/>
        <w:left w:val="none" w:sz="0" w:space="0" w:color="auto"/>
        <w:bottom w:val="none" w:sz="0" w:space="0" w:color="auto"/>
        <w:right w:val="none" w:sz="0" w:space="0" w:color="auto"/>
      </w:divBdr>
    </w:div>
    <w:div w:id="528567567">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37351458">
      <w:bodyDiv w:val="1"/>
      <w:marLeft w:val="0"/>
      <w:marRight w:val="0"/>
      <w:marTop w:val="0"/>
      <w:marBottom w:val="0"/>
      <w:divBdr>
        <w:top w:val="none" w:sz="0" w:space="0" w:color="auto"/>
        <w:left w:val="none" w:sz="0" w:space="0" w:color="auto"/>
        <w:bottom w:val="none" w:sz="0" w:space="0" w:color="auto"/>
        <w:right w:val="none" w:sz="0" w:space="0" w:color="auto"/>
      </w:divBdr>
    </w:div>
    <w:div w:id="538007822">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575283987">
      <w:bodyDiv w:val="1"/>
      <w:marLeft w:val="0"/>
      <w:marRight w:val="0"/>
      <w:marTop w:val="0"/>
      <w:marBottom w:val="0"/>
      <w:divBdr>
        <w:top w:val="none" w:sz="0" w:space="0" w:color="auto"/>
        <w:left w:val="none" w:sz="0" w:space="0" w:color="auto"/>
        <w:bottom w:val="none" w:sz="0" w:space="0" w:color="auto"/>
        <w:right w:val="none" w:sz="0" w:space="0" w:color="auto"/>
      </w:divBdr>
    </w:div>
    <w:div w:id="576744938">
      <w:bodyDiv w:val="1"/>
      <w:marLeft w:val="0"/>
      <w:marRight w:val="0"/>
      <w:marTop w:val="0"/>
      <w:marBottom w:val="0"/>
      <w:divBdr>
        <w:top w:val="none" w:sz="0" w:space="0" w:color="auto"/>
        <w:left w:val="none" w:sz="0" w:space="0" w:color="auto"/>
        <w:bottom w:val="none" w:sz="0" w:space="0" w:color="auto"/>
        <w:right w:val="none" w:sz="0" w:space="0" w:color="auto"/>
      </w:divBdr>
    </w:div>
    <w:div w:id="582955365">
      <w:bodyDiv w:val="1"/>
      <w:marLeft w:val="0"/>
      <w:marRight w:val="0"/>
      <w:marTop w:val="0"/>
      <w:marBottom w:val="0"/>
      <w:divBdr>
        <w:top w:val="none" w:sz="0" w:space="0" w:color="auto"/>
        <w:left w:val="none" w:sz="0" w:space="0" w:color="auto"/>
        <w:bottom w:val="none" w:sz="0" w:space="0" w:color="auto"/>
        <w:right w:val="none" w:sz="0" w:space="0" w:color="auto"/>
      </w:divBdr>
    </w:div>
    <w:div w:id="598559206">
      <w:bodyDiv w:val="1"/>
      <w:marLeft w:val="0"/>
      <w:marRight w:val="0"/>
      <w:marTop w:val="0"/>
      <w:marBottom w:val="0"/>
      <w:divBdr>
        <w:top w:val="none" w:sz="0" w:space="0" w:color="auto"/>
        <w:left w:val="none" w:sz="0" w:space="0" w:color="auto"/>
        <w:bottom w:val="none" w:sz="0" w:space="0" w:color="auto"/>
        <w:right w:val="none" w:sz="0" w:space="0" w:color="auto"/>
      </w:divBdr>
    </w:div>
    <w:div w:id="614797245">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59120869">
      <w:bodyDiv w:val="1"/>
      <w:marLeft w:val="0"/>
      <w:marRight w:val="0"/>
      <w:marTop w:val="0"/>
      <w:marBottom w:val="0"/>
      <w:divBdr>
        <w:top w:val="none" w:sz="0" w:space="0" w:color="auto"/>
        <w:left w:val="none" w:sz="0" w:space="0" w:color="auto"/>
        <w:bottom w:val="none" w:sz="0" w:space="0" w:color="auto"/>
        <w:right w:val="none" w:sz="0" w:space="0" w:color="auto"/>
      </w:divBdr>
    </w:div>
    <w:div w:id="662313814">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676467967">
      <w:bodyDiv w:val="1"/>
      <w:marLeft w:val="0"/>
      <w:marRight w:val="0"/>
      <w:marTop w:val="0"/>
      <w:marBottom w:val="0"/>
      <w:divBdr>
        <w:top w:val="none" w:sz="0" w:space="0" w:color="auto"/>
        <w:left w:val="none" w:sz="0" w:space="0" w:color="auto"/>
        <w:bottom w:val="none" w:sz="0" w:space="0" w:color="auto"/>
        <w:right w:val="none" w:sz="0" w:space="0" w:color="auto"/>
      </w:divBdr>
    </w:div>
    <w:div w:id="689719837">
      <w:bodyDiv w:val="1"/>
      <w:marLeft w:val="0"/>
      <w:marRight w:val="0"/>
      <w:marTop w:val="0"/>
      <w:marBottom w:val="0"/>
      <w:divBdr>
        <w:top w:val="none" w:sz="0" w:space="0" w:color="auto"/>
        <w:left w:val="none" w:sz="0" w:space="0" w:color="auto"/>
        <w:bottom w:val="none" w:sz="0" w:space="0" w:color="auto"/>
        <w:right w:val="none" w:sz="0" w:space="0" w:color="auto"/>
      </w:divBdr>
    </w:div>
    <w:div w:id="690299074">
      <w:bodyDiv w:val="1"/>
      <w:marLeft w:val="0"/>
      <w:marRight w:val="0"/>
      <w:marTop w:val="0"/>
      <w:marBottom w:val="0"/>
      <w:divBdr>
        <w:top w:val="none" w:sz="0" w:space="0" w:color="auto"/>
        <w:left w:val="none" w:sz="0" w:space="0" w:color="auto"/>
        <w:bottom w:val="none" w:sz="0" w:space="0" w:color="auto"/>
        <w:right w:val="none" w:sz="0" w:space="0" w:color="auto"/>
      </w:divBdr>
    </w:div>
    <w:div w:id="691304756">
      <w:bodyDiv w:val="1"/>
      <w:marLeft w:val="0"/>
      <w:marRight w:val="0"/>
      <w:marTop w:val="0"/>
      <w:marBottom w:val="0"/>
      <w:divBdr>
        <w:top w:val="none" w:sz="0" w:space="0" w:color="auto"/>
        <w:left w:val="none" w:sz="0" w:space="0" w:color="auto"/>
        <w:bottom w:val="none" w:sz="0" w:space="0" w:color="auto"/>
        <w:right w:val="none" w:sz="0" w:space="0" w:color="auto"/>
      </w:divBdr>
    </w:div>
    <w:div w:id="693651421">
      <w:bodyDiv w:val="1"/>
      <w:marLeft w:val="0"/>
      <w:marRight w:val="0"/>
      <w:marTop w:val="0"/>
      <w:marBottom w:val="0"/>
      <w:divBdr>
        <w:top w:val="none" w:sz="0" w:space="0" w:color="auto"/>
        <w:left w:val="none" w:sz="0" w:space="0" w:color="auto"/>
        <w:bottom w:val="none" w:sz="0" w:space="0" w:color="auto"/>
        <w:right w:val="none" w:sz="0" w:space="0" w:color="auto"/>
      </w:divBdr>
    </w:div>
    <w:div w:id="697005427">
      <w:bodyDiv w:val="1"/>
      <w:marLeft w:val="0"/>
      <w:marRight w:val="0"/>
      <w:marTop w:val="0"/>
      <w:marBottom w:val="0"/>
      <w:divBdr>
        <w:top w:val="none" w:sz="0" w:space="0" w:color="auto"/>
        <w:left w:val="none" w:sz="0" w:space="0" w:color="auto"/>
        <w:bottom w:val="none" w:sz="0" w:space="0" w:color="auto"/>
        <w:right w:val="none" w:sz="0" w:space="0" w:color="auto"/>
      </w:divBdr>
    </w:div>
    <w:div w:id="700938838">
      <w:bodyDiv w:val="1"/>
      <w:marLeft w:val="0"/>
      <w:marRight w:val="0"/>
      <w:marTop w:val="0"/>
      <w:marBottom w:val="0"/>
      <w:divBdr>
        <w:top w:val="none" w:sz="0" w:space="0" w:color="auto"/>
        <w:left w:val="none" w:sz="0" w:space="0" w:color="auto"/>
        <w:bottom w:val="none" w:sz="0" w:space="0" w:color="auto"/>
        <w:right w:val="none" w:sz="0" w:space="0" w:color="auto"/>
      </w:divBdr>
    </w:div>
    <w:div w:id="701634537">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06872511">
      <w:bodyDiv w:val="1"/>
      <w:marLeft w:val="0"/>
      <w:marRight w:val="0"/>
      <w:marTop w:val="0"/>
      <w:marBottom w:val="0"/>
      <w:divBdr>
        <w:top w:val="none" w:sz="0" w:space="0" w:color="auto"/>
        <w:left w:val="none" w:sz="0" w:space="0" w:color="auto"/>
        <w:bottom w:val="none" w:sz="0" w:space="0" w:color="auto"/>
        <w:right w:val="none" w:sz="0" w:space="0" w:color="auto"/>
      </w:divBdr>
    </w:div>
    <w:div w:id="716780988">
      <w:bodyDiv w:val="1"/>
      <w:marLeft w:val="0"/>
      <w:marRight w:val="0"/>
      <w:marTop w:val="0"/>
      <w:marBottom w:val="0"/>
      <w:divBdr>
        <w:top w:val="none" w:sz="0" w:space="0" w:color="auto"/>
        <w:left w:val="none" w:sz="0" w:space="0" w:color="auto"/>
        <w:bottom w:val="none" w:sz="0" w:space="0" w:color="auto"/>
        <w:right w:val="none" w:sz="0" w:space="0" w:color="auto"/>
      </w:divBdr>
    </w:div>
    <w:div w:id="719668246">
      <w:bodyDiv w:val="1"/>
      <w:marLeft w:val="0"/>
      <w:marRight w:val="0"/>
      <w:marTop w:val="0"/>
      <w:marBottom w:val="0"/>
      <w:divBdr>
        <w:top w:val="none" w:sz="0" w:space="0" w:color="auto"/>
        <w:left w:val="none" w:sz="0" w:space="0" w:color="auto"/>
        <w:bottom w:val="none" w:sz="0" w:space="0" w:color="auto"/>
        <w:right w:val="none" w:sz="0" w:space="0" w:color="auto"/>
      </w:divBdr>
    </w:div>
    <w:div w:id="722605318">
      <w:bodyDiv w:val="1"/>
      <w:marLeft w:val="0"/>
      <w:marRight w:val="0"/>
      <w:marTop w:val="0"/>
      <w:marBottom w:val="0"/>
      <w:divBdr>
        <w:top w:val="none" w:sz="0" w:space="0" w:color="auto"/>
        <w:left w:val="none" w:sz="0" w:space="0" w:color="auto"/>
        <w:bottom w:val="none" w:sz="0" w:space="0" w:color="auto"/>
        <w:right w:val="none" w:sz="0" w:space="0" w:color="auto"/>
      </w:divBdr>
    </w:div>
    <w:div w:id="723063254">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34085583">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6801065">
      <w:bodyDiv w:val="1"/>
      <w:marLeft w:val="0"/>
      <w:marRight w:val="0"/>
      <w:marTop w:val="0"/>
      <w:marBottom w:val="0"/>
      <w:divBdr>
        <w:top w:val="none" w:sz="0" w:space="0" w:color="auto"/>
        <w:left w:val="none" w:sz="0" w:space="0" w:color="auto"/>
        <w:bottom w:val="none" w:sz="0" w:space="0" w:color="auto"/>
        <w:right w:val="none" w:sz="0" w:space="0" w:color="auto"/>
      </w:divBdr>
    </w:div>
    <w:div w:id="747658362">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68283616">
      <w:bodyDiv w:val="1"/>
      <w:marLeft w:val="0"/>
      <w:marRight w:val="0"/>
      <w:marTop w:val="0"/>
      <w:marBottom w:val="0"/>
      <w:divBdr>
        <w:top w:val="none" w:sz="0" w:space="0" w:color="auto"/>
        <w:left w:val="none" w:sz="0" w:space="0" w:color="auto"/>
        <w:bottom w:val="none" w:sz="0" w:space="0" w:color="auto"/>
        <w:right w:val="none" w:sz="0" w:space="0" w:color="auto"/>
      </w:divBdr>
    </w:div>
    <w:div w:id="769282620">
      <w:bodyDiv w:val="1"/>
      <w:marLeft w:val="0"/>
      <w:marRight w:val="0"/>
      <w:marTop w:val="0"/>
      <w:marBottom w:val="0"/>
      <w:divBdr>
        <w:top w:val="none" w:sz="0" w:space="0" w:color="auto"/>
        <w:left w:val="none" w:sz="0" w:space="0" w:color="auto"/>
        <w:bottom w:val="none" w:sz="0" w:space="0" w:color="auto"/>
        <w:right w:val="none" w:sz="0" w:space="0" w:color="auto"/>
      </w:divBdr>
    </w:div>
    <w:div w:id="770931316">
      <w:bodyDiv w:val="1"/>
      <w:marLeft w:val="0"/>
      <w:marRight w:val="0"/>
      <w:marTop w:val="0"/>
      <w:marBottom w:val="0"/>
      <w:divBdr>
        <w:top w:val="none" w:sz="0" w:space="0" w:color="auto"/>
        <w:left w:val="none" w:sz="0" w:space="0" w:color="auto"/>
        <w:bottom w:val="none" w:sz="0" w:space="0" w:color="auto"/>
        <w:right w:val="none" w:sz="0" w:space="0" w:color="auto"/>
      </w:divBdr>
    </w:div>
    <w:div w:id="772166233">
      <w:bodyDiv w:val="1"/>
      <w:marLeft w:val="0"/>
      <w:marRight w:val="0"/>
      <w:marTop w:val="0"/>
      <w:marBottom w:val="0"/>
      <w:divBdr>
        <w:top w:val="none" w:sz="0" w:space="0" w:color="auto"/>
        <w:left w:val="none" w:sz="0" w:space="0" w:color="auto"/>
        <w:bottom w:val="none" w:sz="0" w:space="0" w:color="auto"/>
        <w:right w:val="none" w:sz="0" w:space="0" w:color="auto"/>
      </w:divBdr>
    </w:div>
    <w:div w:id="777139704">
      <w:bodyDiv w:val="1"/>
      <w:marLeft w:val="0"/>
      <w:marRight w:val="0"/>
      <w:marTop w:val="0"/>
      <w:marBottom w:val="0"/>
      <w:divBdr>
        <w:top w:val="none" w:sz="0" w:space="0" w:color="auto"/>
        <w:left w:val="none" w:sz="0" w:space="0" w:color="auto"/>
        <w:bottom w:val="none" w:sz="0" w:space="0" w:color="auto"/>
        <w:right w:val="none" w:sz="0" w:space="0" w:color="auto"/>
      </w:divBdr>
    </w:div>
    <w:div w:id="778064415">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3112121">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801533826">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1021339">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17457175">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2552553">
      <w:bodyDiv w:val="1"/>
      <w:marLeft w:val="0"/>
      <w:marRight w:val="0"/>
      <w:marTop w:val="0"/>
      <w:marBottom w:val="0"/>
      <w:divBdr>
        <w:top w:val="none" w:sz="0" w:space="0" w:color="auto"/>
        <w:left w:val="none" w:sz="0" w:space="0" w:color="auto"/>
        <w:bottom w:val="none" w:sz="0" w:space="0" w:color="auto"/>
        <w:right w:val="none" w:sz="0" w:space="0" w:color="auto"/>
      </w:divBdr>
    </w:div>
    <w:div w:id="823474790">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27552735">
      <w:bodyDiv w:val="1"/>
      <w:marLeft w:val="0"/>
      <w:marRight w:val="0"/>
      <w:marTop w:val="0"/>
      <w:marBottom w:val="0"/>
      <w:divBdr>
        <w:top w:val="none" w:sz="0" w:space="0" w:color="auto"/>
        <w:left w:val="none" w:sz="0" w:space="0" w:color="auto"/>
        <w:bottom w:val="none" w:sz="0" w:space="0" w:color="auto"/>
        <w:right w:val="none" w:sz="0" w:space="0" w:color="auto"/>
      </w:divBdr>
    </w:div>
    <w:div w:id="828445130">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33952864">
      <w:bodyDiv w:val="1"/>
      <w:marLeft w:val="0"/>
      <w:marRight w:val="0"/>
      <w:marTop w:val="0"/>
      <w:marBottom w:val="0"/>
      <w:divBdr>
        <w:top w:val="none" w:sz="0" w:space="0" w:color="auto"/>
        <w:left w:val="none" w:sz="0" w:space="0" w:color="auto"/>
        <w:bottom w:val="none" w:sz="0" w:space="0" w:color="auto"/>
        <w:right w:val="none" w:sz="0" w:space="0" w:color="auto"/>
      </w:divBdr>
    </w:div>
    <w:div w:id="839928047">
      <w:bodyDiv w:val="1"/>
      <w:marLeft w:val="0"/>
      <w:marRight w:val="0"/>
      <w:marTop w:val="0"/>
      <w:marBottom w:val="0"/>
      <w:divBdr>
        <w:top w:val="none" w:sz="0" w:space="0" w:color="auto"/>
        <w:left w:val="none" w:sz="0" w:space="0" w:color="auto"/>
        <w:bottom w:val="none" w:sz="0" w:space="0" w:color="auto"/>
        <w:right w:val="none" w:sz="0" w:space="0" w:color="auto"/>
      </w:divBdr>
    </w:div>
    <w:div w:id="848757569">
      <w:bodyDiv w:val="1"/>
      <w:marLeft w:val="0"/>
      <w:marRight w:val="0"/>
      <w:marTop w:val="0"/>
      <w:marBottom w:val="0"/>
      <w:divBdr>
        <w:top w:val="none" w:sz="0" w:space="0" w:color="auto"/>
        <w:left w:val="none" w:sz="0" w:space="0" w:color="auto"/>
        <w:bottom w:val="none" w:sz="0" w:space="0" w:color="auto"/>
        <w:right w:val="none" w:sz="0" w:space="0" w:color="auto"/>
      </w:divBdr>
    </w:div>
    <w:div w:id="849027615">
      <w:bodyDiv w:val="1"/>
      <w:marLeft w:val="0"/>
      <w:marRight w:val="0"/>
      <w:marTop w:val="0"/>
      <w:marBottom w:val="0"/>
      <w:divBdr>
        <w:top w:val="none" w:sz="0" w:space="0" w:color="auto"/>
        <w:left w:val="none" w:sz="0" w:space="0" w:color="auto"/>
        <w:bottom w:val="none" w:sz="0" w:space="0" w:color="auto"/>
        <w:right w:val="none" w:sz="0" w:space="0" w:color="auto"/>
      </w:divBdr>
    </w:div>
    <w:div w:id="850804453">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66525555">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1191600">
      <w:bodyDiv w:val="1"/>
      <w:marLeft w:val="0"/>
      <w:marRight w:val="0"/>
      <w:marTop w:val="0"/>
      <w:marBottom w:val="0"/>
      <w:divBdr>
        <w:top w:val="none" w:sz="0" w:space="0" w:color="auto"/>
        <w:left w:val="none" w:sz="0" w:space="0" w:color="auto"/>
        <w:bottom w:val="none" w:sz="0" w:space="0" w:color="auto"/>
        <w:right w:val="none" w:sz="0" w:space="0" w:color="auto"/>
      </w:divBdr>
    </w:div>
    <w:div w:id="876429595">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81551172">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896403071">
      <w:bodyDiv w:val="1"/>
      <w:marLeft w:val="0"/>
      <w:marRight w:val="0"/>
      <w:marTop w:val="0"/>
      <w:marBottom w:val="0"/>
      <w:divBdr>
        <w:top w:val="none" w:sz="0" w:space="0" w:color="auto"/>
        <w:left w:val="none" w:sz="0" w:space="0" w:color="auto"/>
        <w:bottom w:val="none" w:sz="0" w:space="0" w:color="auto"/>
        <w:right w:val="none" w:sz="0" w:space="0" w:color="auto"/>
      </w:divBdr>
    </w:div>
    <w:div w:id="901865147">
      <w:bodyDiv w:val="1"/>
      <w:marLeft w:val="0"/>
      <w:marRight w:val="0"/>
      <w:marTop w:val="0"/>
      <w:marBottom w:val="0"/>
      <w:divBdr>
        <w:top w:val="none" w:sz="0" w:space="0" w:color="auto"/>
        <w:left w:val="none" w:sz="0" w:space="0" w:color="auto"/>
        <w:bottom w:val="none" w:sz="0" w:space="0" w:color="auto"/>
        <w:right w:val="none" w:sz="0" w:space="0" w:color="auto"/>
      </w:divBdr>
    </w:div>
    <w:div w:id="905845911">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07882837">
      <w:bodyDiv w:val="1"/>
      <w:marLeft w:val="0"/>
      <w:marRight w:val="0"/>
      <w:marTop w:val="0"/>
      <w:marBottom w:val="0"/>
      <w:divBdr>
        <w:top w:val="none" w:sz="0" w:space="0" w:color="auto"/>
        <w:left w:val="none" w:sz="0" w:space="0" w:color="auto"/>
        <w:bottom w:val="none" w:sz="0" w:space="0" w:color="auto"/>
        <w:right w:val="none" w:sz="0" w:space="0" w:color="auto"/>
      </w:divBdr>
    </w:div>
    <w:div w:id="925571606">
      <w:bodyDiv w:val="1"/>
      <w:marLeft w:val="0"/>
      <w:marRight w:val="0"/>
      <w:marTop w:val="0"/>
      <w:marBottom w:val="0"/>
      <w:divBdr>
        <w:top w:val="none" w:sz="0" w:space="0" w:color="auto"/>
        <w:left w:val="none" w:sz="0" w:space="0" w:color="auto"/>
        <w:bottom w:val="none" w:sz="0" w:space="0" w:color="auto"/>
        <w:right w:val="none" w:sz="0" w:space="0" w:color="auto"/>
      </w:divBdr>
    </w:div>
    <w:div w:id="929704559">
      <w:bodyDiv w:val="1"/>
      <w:marLeft w:val="0"/>
      <w:marRight w:val="0"/>
      <w:marTop w:val="0"/>
      <w:marBottom w:val="0"/>
      <w:divBdr>
        <w:top w:val="none" w:sz="0" w:space="0" w:color="auto"/>
        <w:left w:val="none" w:sz="0" w:space="0" w:color="auto"/>
        <w:bottom w:val="none" w:sz="0" w:space="0" w:color="auto"/>
        <w:right w:val="none" w:sz="0" w:space="0" w:color="auto"/>
      </w:divBdr>
    </w:div>
    <w:div w:id="930165069">
      <w:bodyDiv w:val="1"/>
      <w:marLeft w:val="0"/>
      <w:marRight w:val="0"/>
      <w:marTop w:val="0"/>
      <w:marBottom w:val="0"/>
      <w:divBdr>
        <w:top w:val="none" w:sz="0" w:space="0" w:color="auto"/>
        <w:left w:val="none" w:sz="0" w:space="0" w:color="auto"/>
        <w:bottom w:val="none" w:sz="0" w:space="0" w:color="auto"/>
        <w:right w:val="none" w:sz="0" w:space="0" w:color="auto"/>
      </w:divBdr>
    </w:div>
    <w:div w:id="932013772">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48778968">
      <w:bodyDiv w:val="1"/>
      <w:marLeft w:val="0"/>
      <w:marRight w:val="0"/>
      <w:marTop w:val="0"/>
      <w:marBottom w:val="0"/>
      <w:divBdr>
        <w:top w:val="none" w:sz="0" w:space="0" w:color="auto"/>
        <w:left w:val="none" w:sz="0" w:space="0" w:color="auto"/>
        <w:bottom w:val="none" w:sz="0" w:space="0" w:color="auto"/>
        <w:right w:val="none" w:sz="0" w:space="0" w:color="auto"/>
      </w:divBdr>
    </w:div>
    <w:div w:id="955869770">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78267773">
      <w:bodyDiv w:val="1"/>
      <w:marLeft w:val="0"/>
      <w:marRight w:val="0"/>
      <w:marTop w:val="0"/>
      <w:marBottom w:val="0"/>
      <w:divBdr>
        <w:top w:val="none" w:sz="0" w:space="0" w:color="auto"/>
        <w:left w:val="none" w:sz="0" w:space="0" w:color="auto"/>
        <w:bottom w:val="none" w:sz="0" w:space="0" w:color="auto"/>
        <w:right w:val="none" w:sz="0" w:space="0" w:color="auto"/>
      </w:divBdr>
    </w:div>
    <w:div w:id="978535566">
      <w:bodyDiv w:val="1"/>
      <w:marLeft w:val="0"/>
      <w:marRight w:val="0"/>
      <w:marTop w:val="0"/>
      <w:marBottom w:val="0"/>
      <w:divBdr>
        <w:top w:val="none" w:sz="0" w:space="0" w:color="auto"/>
        <w:left w:val="none" w:sz="0" w:space="0" w:color="auto"/>
        <w:bottom w:val="none" w:sz="0" w:space="0" w:color="auto"/>
        <w:right w:val="none" w:sz="0" w:space="0" w:color="auto"/>
      </w:divBdr>
    </w:div>
    <w:div w:id="978876107">
      <w:bodyDiv w:val="1"/>
      <w:marLeft w:val="0"/>
      <w:marRight w:val="0"/>
      <w:marTop w:val="0"/>
      <w:marBottom w:val="0"/>
      <w:divBdr>
        <w:top w:val="none" w:sz="0" w:space="0" w:color="auto"/>
        <w:left w:val="none" w:sz="0" w:space="0" w:color="auto"/>
        <w:bottom w:val="none" w:sz="0" w:space="0" w:color="auto"/>
        <w:right w:val="none" w:sz="0" w:space="0" w:color="auto"/>
      </w:divBdr>
    </w:div>
    <w:div w:id="981739904">
      <w:bodyDiv w:val="1"/>
      <w:marLeft w:val="0"/>
      <w:marRight w:val="0"/>
      <w:marTop w:val="0"/>
      <w:marBottom w:val="0"/>
      <w:divBdr>
        <w:top w:val="none" w:sz="0" w:space="0" w:color="auto"/>
        <w:left w:val="none" w:sz="0" w:space="0" w:color="auto"/>
        <w:bottom w:val="none" w:sz="0" w:space="0" w:color="auto"/>
        <w:right w:val="none" w:sz="0" w:space="0" w:color="auto"/>
      </w:divBdr>
    </w:div>
    <w:div w:id="983775802">
      <w:bodyDiv w:val="1"/>
      <w:marLeft w:val="0"/>
      <w:marRight w:val="0"/>
      <w:marTop w:val="0"/>
      <w:marBottom w:val="0"/>
      <w:divBdr>
        <w:top w:val="none" w:sz="0" w:space="0" w:color="auto"/>
        <w:left w:val="none" w:sz="0" w:space="0" w:color="auto"/>
        <w:bottom w:val="none" w:sz="0" w:space="0" w:color="auto"/>
        <w:right w:val="none" w:sz="0" w:space="0" w:color="auto"/>
      </w:divBdr>
    </w:div>
    <w:div w:id="985431636">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06520473">
      <w:bodyDiv w:val="1"/>
      <w:marLeft w:val="0"/>
      <w:marRight w:val="0"/>
      <w:marTop w:val="0"/>
      <w:marBottom w:val="0"/>
      <w:divBdr>
        <w:top w:val="none" w:sz="0" w:space="0" w:color="auto"/>
        <w:left w:val="none" w:sz="0" w:space="0" w:color="auto"/>
        <w:bottom w:val="none" w:sz="0" w:space="0" w:color="auto"/>
        <w:right w:val="none" w:sz="0" w:space="0" w:color="auto"/>
      </w:divBdr>
    </w:div>
    <w:div w:id="100801847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21249182">
      <w:bodyDiv w:val="1"/>
      <w:marLeft w:val="0"/>
      <w:marRight w:val="0"/>
      <w:marTop w:val="0"/>
      <w:marBottom w:val="0"/>
      <w:divBdr>
        <w:top w:val="none" w:sz="0" w:space="0" w:color="auto"/>
        <w:left w:val="none" w:sz="0" w:space="0" w:color="auto"/>
        <w:bottom w:val="none" w:sz="0" w:space="0" w:color="auto"/>
        <w:right w:val="none" w:sz="0" w:space="0" w:color="auto"/>
      </w:divBdr>
    </w:div>
    <w:div w:id="1023677309">
      <w:bodyDiv w:val="1"/>
      <w:marLeft w:val="0"/>
      <w:marRight w:val="0"/>
      <w:marTop w:val="0"/>
      <w:marBottom w:val="0"/>
      <w:divBdr>
        <w:top w:val="none" w:sz="0" w:space="0" w:color="auto"/>
        <w:left w:val="none" w:sz="0" w:space="0" w:color="auto"/>
        <w:bottom w:val="none" w:sz="0" w:space="0" w:color="auto"/>
        <w:right w:val="none" w:sz="0" w:space="0" w:color="auto"/>
      </w:divBdr>
    </w:div>
    <w:div w:id="1028338085">
      <w:bodyDiv w:val="1"/>
      <w:marLeft w:val="0"/>
      <w:marRight w:val="0"/>
      <w:marTop w:val="0"/>
      <w:marBottom w:val="0"/>
      <w:divBdr>
        <w:top w:val="none" w:sz="0" w:space="0" w:color="auto"/>
        <w:left w:val="none" w:sz="0" w:space="0" w:color="auto"/>
        <w:bottom w:val="none" w:sz="0" w:space="0" w:color="auto"/>
        <w:right w:val="none" w:sz="0" w:space="0" w:color="auto"/>
      </w:divBdr>
    </w:div>
    <w:div w:id="1029918797">
      <w:bodyDiv w:val="1"/>
      <w:marLeft w:val="0"/>
      <w:marRight w:val="0"/>
      <w:marTop w:val="0"/>
      <w:marBottom w:val="0"/>
      <w:divBdr>
        <w:top w:val="none" w:sz="0" w:space="0" w:color="auto"/>
        <w:left w:val="none" w:sz="0" w:space="0" w:color="auto"/>
        <w:bottom w:val="none" w:sz="0" w:space="0" w:color="auto"/>
        <w:right w:val="none" w:sz="0" w:space="0" w:color="auto"/>
      </w:divBdr>
    </w:div>
    <w:div w:id="1031804320">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42292214">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3843960">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081484586">
      <w:bodyDiv w:val="1"/>
      <w:marLeft w:val="0"/>
      <w:marRight w:val="0"/>
      <w:marTop w:val="0"/>
      <w:marBottom w:val="0"/>
      <w:divBdr>
        <w:top w:val="none" w:sz="0" w:space="0" w:color="auto"/>
        <w:left w:val="none" w:sz="0" w:space="0" w:color="auto"/>
        <w:bottom w:val="none" w:sz="0" w:space="0" w:color="auto"/>
        <w:right w:val="none" w:sz="0" w:space="0" w:color="auto"/>
      </w:divBdr>
    </w:div>
    <w:div w:id="1104225033">
      <w:bodyDiv w:val="1"/>
      <w:marLeft w:val="0"/>
      <w:marRight w:val="0"/>
      <w:marTop w:val="0"/>
      <w:marBottom w:val="0"/>
      <w:divBdr>
        <w:top w:val="none" w:sz="0" w:space="0" w:color="auto"/>
        <w:left w:val="none" w:sz="0" w:space="0" w:color="auto"/>
        <w:bottom w:val="none" w:sz="0" w:space="0" w:color="auto"/>
        <w:right w:val="none" w:sz="0" w:space="0" w:color="auto"/>
      </w:divBdr>
    </w:div>
    <w:div w:id="1106773929">
      <w:bodyDiv w:val="1"/>
      <w:marLeft w:val="0"/>
      <w:marRight w:val="0"/>
      <w:marTop w:val="0"/>
      <w:marBottom w:val="0"/>
      <w:divBdr>
        <w:top w:val="none" w:sz="0" w:space="0" w:color="auto"/>
        <w:left w:val="none" w:sz="0" w:space="0" w:color="auto"/>
        <w:bottom w:val="none" w:sz="0" w:space="0" w:color="auto"/>
        <w:right w:val="none" w:sz="0" w:space="0" w:color="auto"/>
      </w:divBdr>
    </w:div>
    <w:div w:id="1115639544">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3814108">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228552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45662760">
      <w:bodyDiv w:val="1"/>
      <w:marLeft w:val="0"/>
      <w:marRight w:val="0"/>
      <w:marTop w:val="0"/>
      <w:marBottom w:val="0"/>
      <w:divBdr>
        <w:top w:val="none" w:sz="0" w:space="0" w:color="auto"/>
        <w:left w:val="none" w:sz="0" w:space="0" w:color="auto"/>
        <w:bottom w:val="none" w:sz="0" w:space="0" w:color="auto"/>
        <w:right w:val="none" w:sz="0" w:space="0" w:color="auto"/>
      </w:divBdr>
    </w:div>
    <w:div w:id="1152528847">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1382955">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65777507">
      <w:bodyDiv w:val="1"/>
      <w:marLeft w:val="0"/>
      <w:marRight w:val="0"/>
      <w:marTop w:val="0"/>
      <w:marBottom w:val="0"/>
      <w:divBdr>
        <w:top w:val="none" w:sz="0" w:space="0" w:color="auto"/>
        <w:left w:val="none" w:sz="0" w:space="0" w:color="auto"/>
        <w:bottom w:val="none" w:sz="0" w:space="0" w:color="auto"/>
        <w:right w:val="none" w:sz="0" w:space="0" w:color="auto"/>
      </w:divBdr>
    </w:div>
    <w:div w:id="1168134488">
      <w:bodyDiv w:val="1"/>
      <w:marLeft w:val="0"/>
      <w:marRight w:val="0"/>
      <w:marTop w:val="0"/>
      <w:marBottom w:val="0"/>
      <w:divBdr>
        <w:top w:val="none" w:sz="0" w:space="0" w:color="auto"/>
        <w:left w:val="none" w:sz="0" w:space="0" w:color="auto"/>
        <w:bottom w:val="none" w:sz="0" w:space="0" w:color="auto"/>
        <w:right w:val="none" w:sz="0" w:space="0" w:color="auto"/>
      </w:divBdr>
    </w:div>
    <w:div w:id="1171532356">
      <w:bodyDiv w:val="1"/>
      <w:marLeft w:val="0"/>
      <w:marRight w:val="0"/>
      <w:marTop w:val="0"/>
      <w:marBottom w:val="0"/>
      <w:divBdr>
        <w:top w:val="none" w:sz="0" w:space="0" w:color="auto"/>
        <w:left w:val="none" w:sz="0" w:space="0" w:color="auto"/>
        <w:bottom w:val="none" w:sz="0" w:space="0" w:color="auto"/>
        <w:right w:val="none" w:sz="0" w:space="0" w:color="auto"/>
      </w:divBdr>
    </w:div>
    <w:div w:id="1171876239">
      <w:bodyDiv w:val="1"/>
      <w:marLeft w:val="0"/>
      <w:marRight w:val="0"/>
      <w:marTop w:val="0"/>
      <w:marBottom w:val="0"/>
      <w:divBdr>
        <w:top w:val="none" w:sz="0" w:space="0" w:color="auto"/>
        <w:left w:val="none" w:sz="0" w:space="0" w:color="auto"/>
        <w:bottom w:val="none" w:sz="0" w:space="0" w:color="auto"/>
        <w:right w:val="none" w:sz="0" w:space="0" w:color="auto"/>
      </w:divBdr>
    </w:div>
    <w:div w:id="1173686118">
      <w:bodyDiv w:val="1"/>
      <w:marLeft w:val="0"/>
      <w:marRight w:val="0"/>
      <w:marTop w:val="0"/>
      <w:marBottom w:val="0"/>
      <w:divBdr>
        <w:top w:val="none" w:sz="0" w:space="0" w:color="auto"/>
        <w:left w:val="none" w:sz="0" w:space="0" w:color="auto"/>
        <w:bottom w:val="none" w:sz="0" w:space="0" w:color="auto"/>
        <w:right w:val="none" w:sz="0" w:space="0" w:color="auto"/>
      </w:divBdr>
    </w:div>
    <w:div w:id="1176071801">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186871475">
      <w:bodyDiv w:val="1"/>
      <w:marLeft w:val="0"/>
      <w:marRight w:val="0"/>
      <w:marTop w:val="0"/>
      <w:marBottom w:val="0"/>
      <w:divBdr>
        <w:top w:val="none" w:sz="0" w:space="0" w:color="auto"/>
        <w:left w:val="none" w:sz="0" w:space="0" w:color="auto"/>
        <w:bottom w:val="none" w:sz="0" w:space="0" w:color="auto"/>
        <w:right w:val="none" w:sz="0" w:space="0" w:color="auto"/>
      </w:divBdr>
    </w:div>
    <w:div w:id="1198929328">
      <w:bodyDiv w:val="1"/>
      <w:marLeft w:val="0"/>
      <w:marRight w:val="0"/>
      <w:marTop w:val="0"/>
      <w:marBottom w:val="0"/>
      <w:divBdr>
        <w:top w:val="none" w:sz="0" w:space="0" w:color="auto"/>
        <w:left w:val="none" w:sz="0" w:space="0" w:color="auto"/>
        <w:bottom w:val="none" w:sz="0" w:space="0" w:color="auto"/>
        <w:right w:val="none" w:sz="0" w:space="0" w:color="auto"/>
      </w:divBdr>
    </w:div>
    <w:div w:id="1204559828">
      <w:bodyDiv w:val="1"/>
      <w:marLeft w:val="0"/>
      <w:marRight w:val="0"/>
      <w:marTop w:val="0"/>
      <w:marBottom w:val="0"/>
      <w:divBdr>
        <w:top w:val="none" w:sz="0" w:space="0" w:color="auto"/>
        <w:left w:val="none" w:sz="0" w:space="0" w:color="auto"/>
        <w:bottom w:val="none" w:sz="0" w:space="0" w:color="auto"/>
        <w:right w:val="none" w:sz="0" w:space="0" w:color="auto"/>
      </w:divBdr>
    </w:div>
    <w:div w:id="1220676195">
      <w:bodyDiv w:val="1"/>
      <w:marLeft w:val="0"/>
      <w:marRight w:val="0"/>
      <w:marTop w:val="0"/>
      <w:marBottom w:val="0"/>
      <w:divBdr>
        <w:top w:val="none" w:sz="0" w:space="0" w:color="auto"/>
        <w:left w:val="none" w:sz="0" w:space="0" w:color="auto"/>
        <w:bottom w:val="none" w:sz="0" w:space="0" w:color="auto"/>
        <w:right w:val="none" w:sz="0" w:space="0" w:color="auto"/>
      </w:divBdr>
    </w:div>
    <w:div w:id="1222785175">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27302213">
      <w:bodyDiv w:val="1"/>
      <w:marLeft w:val="0"/>
      <w:marRight w:val="0"/>
      <w:marTop w:val="0"/>
      <w:marBottom w:val="0"/>
      <w:divBdr>
        <w:top w:val="none" w:sz="0" w:space="0" w:color="auto"/>
        <w:left w:val="none" w:sz="0" w:space="0" w:color="auto"/>
        <w:bottom w:val="none" w:sz="0" w:space="0" w:color="auto"/>
        <w:right w:val="none" w:sz="0" w:space="0" w:color="auto"/>
      </w:divBdr>
    </w:div>
    <w:div w:id="1233924389">
      <w:bodyDiv w:val="1"/>
      <w:marLeft w:val="0"/>
      <w:marRight w:val="0"/>
      <w:marTop w:val="0"/>
      <w:marBottom w:val="0"/>
      <w:divBdr>
        <w:top w:val="none" w:sz="0" w:space="0" w:color="auto"/>
        <w:left w:val="none" w:sz="0" w:space="0" w:color="auto"/>
        <w:bottom w:val="none" w:sz="0" w:space="0" w:color="auto"/>
        <w:right w:val="none" w:sz="0" w:space="0" w:color="auto"/>
      </w:divBdr>
    </w:div>
    <w:div w:id="1234004660">
      <w:bodyDiv w:val="1"/>
      <w:marLeft w:val="0"/>
      <w:marRight w:val="0"/>
      <w:marTop w:val="0"/>
      <w:marBottom w:val="0"/>
      <w:divBdr>
        <w:top w:val="none" w:sz="0" w:space="0" w:color="auto"/>
        <w:left w:val="none" w:sz="0" w:space="0" w:color="auto"/>
        <w:bottom w:val="none" w:sz="0" w:space="0" w:color="auto"/>
        <w:right w:val="none" w:sz="0" w:space="0" w:color="auto"/>
      </w:divBdr>
    </w:div>
    <w:div w:id="1234125821">
      <w:bodyDiv w:val="1"/>
      <w:marLeft w:val="0"/>
      <w:marRight w:val="0"/>
      <w:marTop w:val="0"/>
      <w:marBottom w:val="0"/>
      <w:divBdr>
        <w:top w:val="none" w:sz="0" w:space="0" w:color="auto"/>
        <w:left w:val="none" w:sz="0" w:space="0" w:color="auto"/>
        <w:bottom w:val="none" w:sz="0" w:space="0" w:color="auto"/>
        <w:right w:val="none" w:sz="0" w:space="0" w:color="auto"/>
      </w:divBdr>
    </w:div>
    <w:div w:id="1239092963">
      <w:bodyDiv w:val="1"/>
      <w:marLeft w:val="0"/>
      <w:marRight w:val="0"/>
      <w:marTop w:val="0"/>
      <w:marBottom w:val="0"/>
      <w:divBdr>
        <w:top w:val="none" w:sz="0" w:space="0" w:color="auto"/>
        <w:left w:val="none" w:sz="0" w:space="0" w:color="auto"/>
        <w:bottom w:val="none" w:sz="0" w:space="0" w:color="auto"/>
        <w:right w:val="none" w:sz="0" w:space="0" w:color="auto"/>
      </w:divBdr>
    </w:div>
    <w:div w:id="1246694284">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260092526">
      <w:bodyDiv w:val="1"/>
      <w:marLeft w:val="0"/>
      <w:marRight w:val="0"/>
      <w:marTop w:val="0"/>
      <w:marBottom w:val="0"/>
      <w:divBdr>
        <w:top w:val="none" w:sz="0" w:space="0" w:color="auto"/>
        <w:left w:val="none" w:sz="0" w:space="0" w:color="auto"/>
        <w:bottom w:val="none" w:sz="0" w:space="0" w:color="auto"/>
        <w:right w:val="none" w:sz="0" w:space="0" w:color="auto"/>
      </w:divBdr>
    </w:div>
    <w:div w:id="1260985754">
      <w:bodyDiv w:val="1"/>
      <w:marLeft w:val="0"/>
      <w:marRight w:val="0"/>
      <w:marTop w:val="0"/>
      <w:marBottom w:val="0"/>
      <w:divBdr>
        <w:top w:val="none" w:sz="0" w:space="0" w:color="auto"/>
        <w:left w:val="none" w:sz="0" w:space="0" w:color="auto"/>
        <w:bottom w:val="none" w:sz="0" w:space="0" w:color="auto"/>
        <w:right w:val="none" w:sz="0" w:space="0" w:color="auto"/>
      </w:divBdr>
    </w:div>
    <w:div w:id="1267494425">
      <w:bodyDiv w:val="1"/>
      <w:marLeft w:val="0"/>
      <w:marRight w:val="0"/>
      <w:marTop w:val="0"/>
      <w:marBottom w:val="0"/>
      <w:divBdr>
        <w:top w:val="none" w:sz="0" w:space="0" w:color="auto"/>
        <w:left w:val="none" w:sz="0" w:space="0" w:color="auto"/>
        <w:bottom w:val="none" w:sz="0" w:space="0" w:color="auto"/>
        <w:right w:val="none" w:sz="0" w:space="0" w:color="auto"/>
      </w:divBdr>
    </w:div>
    <w:div w:id="1282305071">
      <w:bodyDiv w:val="1"/>
      <w:marLeft w:val="0"/>
      <w:marRight w:val="0"/>
      <w:marTop w:val="0"/>
      <w:marBottom w:val="0"/>
      <w:divBdr>
        <w:top w:val="none" w:sz="0" w:space="0" w:color="auto"/>
        <w:left w:val="none" w:sz="0" w:space="0" w:color="auto"/>
        <w:bottom w:val="none" w:sz="0" w:space="0" w:color="auto"/>
        <w:right w:val="none" w:sz="0" w:space="0" w:color="auto"/>
      </w:divBdr>
    </w:div>
    <w:div w:id="1283461767">
      <w:bodyDiv w:val="1"/>
      <w:marLeft w:val="0"/>
      <w:marRight w:val="0"/>
      <w:marTop w:val="0"/>
      <w:marBottom w:val="0"/>
      <w:divBdr>
        <w:top w:val="none" w:sz="0" w:space="0" w:color="auto"/>
        <w:left w:val="none" w:sz="0" w:space="0" w:color="auto"/>
        <w:bottom w:val="none" w:sz="0" w:space="0" w:color="auto"/>
        <w:right w:val="none" w:sz="0" w:space="0" w:color="auto"/>
      </w:divBdr>
    </w:div>
    <w:div w:id="1287849809">
      <w:bodyDiv w:val="1"/>
      <w:marLeft w:val="0"/>
      <w:marRight w:val="0"/>
      <w:marTop w:val="0"/>
      <w:marBottom w:val="0"/>
      <w:divBdr>
        <w:top w:val="none" w:sz="0" w:space="0" w:color="auto"/>
        <w:left w:val="none" w:sz="0" w:space="0" w:color="auto"/>
        <w:bottom w:val="none" w:sz="0" w:space="0" w:color="auto"/>
        <w:right w:val="none" w:sz="0" w:space="0" w:color="auto"/>
      </w:divBdr>
    </w:div>
    <w:div w:id="1289820748">
      <w:bodyDiv w:val="1"/>
      <w:marLeft w:val="0"/>
      <w:marRight w:val="0"/>
      <w:marTop w:val="0"/>
      <w:marBottom w:val="0"/>
      <w:divBdr>
        <w:top w:val="none" w:sz="0" w:space="0" w:color="auto"/>
        <w:left w:val="none" w:sz="0" w:space="0" w:color="auto"/>
        <w:bottom w:val="none" w:sz="0" w:space="0" w:color="auto"/>
        <w:right w:val="none" w:sz="0" w:space="0" w:color="auto"/>
      </w:divBdr>
    </w:div>
    <w:div w:id="1303001327">
      <w:bodyDiv w:val="1"/>
      <w:marLeft w:val="0"/>
      <w:marRight w:val="0"/>
      <w:marTop w:val="0"/>
      <w:marBottom w:val="0"/>
      <w:divBdr>
        <w:top w:val="none" w:sz="0" w:space="0" w:color="auto"/>
        <w:left w:val="none" w:sz="0" w:space="0" w:color="auto"/>
        <w:bottom w:val="none" w:sz="0" w:space="0" w:color="auto"/>
        <w:right w:val="none" w:sz="0" w:space="0" w:color="auto"/>
      </w:divBdr>
    </w:div>
    <w:div w:id="1304582703">
      <w:bodyDiv w:val="1"/>
      <w:marLeft w:val="0"/>
      <w:marRight w:val="0"/>
      <w:marTop w:val="0"/>
      <w:marBottom w:val="0"/>
      <w:divBdr>
        <w:top w:val="none" w:sz="0" w:space="0" w:color="auto"/>
        <w:left w:val="none" w:sz="0" w:space="0" w:color="auto"/>
        <w:bottom w:val="none" w:sz="0" w:space="0" w:color="auto"/>
        <w:right w:val="none" w:sz="0" w:space="0" w:color="auto"/>
      </w:divBdr>
    </w:div>
    <w:div w:id="1308782735">
      <w:bodyDiv w:val="1"/>
      <w:marLeft w:val="0"/>
      <w:marRight w:val="0"/>
      <w:marTop w:val="0"/>
      <w:marBottom w:val="0"/>
      <w:divBdr>
        <w:top w:val="none" w:sz="0" w:space="0" w:color="auto"/>
        <w:left w:val="none" w:sz="0" w:space="0" w:color="auto"/>
        <w:bottom w:val="none" w:sz="0" w:space="0" w:color="auto"/>
        <w:right w:val="none" w:sz="0" w:space="0" w:color="auto"/>
      </w:divBdr>
    </w:div>
    <w:div w:id="1314868980">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378661">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1345557">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23848513">
      <w:bodyDiv w:val="1"/>
      <w:marLeft w:val="0"/>
      <w:marRight w:val="0"/>
      <w:marTop w:val="0"/>
      <w:marBottom w:val="0"/>
      <w:divBdr>
        <w:top w:val="none" w:sz="0" w:space="0" w:color="auto"/>
        <w:left w:val="none" w:sz="0" w:space="0" w:color="auto"/>
        <w:bottom w:val="none" w:sz="0" w:space="0" w:color="auto"/>
        <w:right w:val="none" w:sz="0" w:space="0" w:color="auto"/>
      </w:divBdr>
    </w:div>
    <w:div w:id="1326938691">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33293374">
      <w:bodyDiv w:val="1"/>
      <w:marLeft w:val="0"/>
      <w:marRight w:val="0"/>
      <w:marTop w:val="0"/>
      <w:marBottom w:val="0"/>
      <w:divBdr>
        <w:top w:val="none" w:sz="0" w:space="0" w:color="auto"/>
        <w:left w:val="none" w:sz="0" w:space="0" w:color="auto"/>
        <w:bottom w:val="none" w:sz="0" w:space="0" w:color="auto"/>
        <w:right w:val="none" w:sz="0" w:space="0" w:color="auto"/>
      </w:divBdr>
    </w:div>
    <w:div w:id="1338919699">
      <w:bodyDiv w:val="1"/>
      <w:marLeft w:val="0"/>
      <w:marRight w:val="0"/>
      <w:marTop w:val="0"/>
      <w:marBottom w:val="0"/>
      <w:divBdr>
        <w:top w:val="none" w:sz="0" w:space="0" w:color="auto"/>
        <w:left w:val="none" w:sz="0" w:space="0" w:color="auto"/>
        <w:bottom w:val="none" w:sz="0" w:space="0" w:color="auto"/>
        <w:right w:val="none" w:sz="0" w:space="0" w:color="auto"/>
      </w:divBdr>
    </w:div>
    <w:div w:id="1341005120">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63821353">
      <w:bodyDiv w:val="1"/>
      <w:marLeft w:val="0"/>
      <w:marRight w:val="0"/>
      <w:marTop w:val="0"/>
      <w:marBottom w:val="0"/>
      <w:divBdr>
        <w:top w:val="none" w:sz="0" w:space="0" w:color="auto"/>
        <w:left w:val="none" w:sz="0" w:space="0" w:color="auto"/>
        <w:bottom w:val="none" w:sz="0" w:space="0" w:color="auto"/>
        <w:right w:val="none" w:sz="0" w:space="0" w:color="auto"/>
      </w:divBdr>
    </w:div>
    <w:div w:id="1369992084">
      <w:bodyDiv w:val="1"/>
      <w:marLeft w:val="0"/>
      <w:marRight w:val="0"/>
      <w:marTop w:val="0"/>
      <w:marBottom w:val="0"/>
      <w:divBdr>
        <w:top w:val="none" w:sz="0" w:space="0" w:color="auto"/>
        <w:left w:val="none" w:sz="0" w:space="0" w:color="auto"/>
        <w:bottom w:val="none" w:sz="0" w:space="0" w:color="auto"/>
        <w:right w:val="none" w:sz="0" w:space="0" w:color="auto"/>
      </w:divBdr>
    </w:div>
    <w:div w:id="1383865067">
      <w:bodyDiv w:val="1"/>
      <w:marLeft w:val="0"/>
      <w:marRight w:val="0"/>
      <w:marTop w:val="0"/>
      <w:marBottom w:val="0"/>
      <w:divBdr>
        <w:top w:val="none" w:sz="0" w:space="0" w:color="auto"/>
        <w:left w:val="none" w:sz="0" w:space="0" w:color="auto"/>
        <w:bottom w:val="none" w:sz="0" w:space="0" w:color="auto"/>
        <w:right w:val="none" w:sz="0" w:space="0" w:color="auto"/>
      </w:divBdr>
    </w:div>
    <w:div w:id="1383867941">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391801962">
      <w:bodyDiv w:val="1"/>
      <w:marLeft w:val="0"/>
      <w:marRight w:val="0"/>
      <w:marTop w:val="0"/>
      <w:marBottom w:val="0"/>
      <w:divBdr>
        <w:top w:val="none" w:sz="0" w:space="0" w:color="auto"/>
        <w:left w:val="none" w:sz="0" w:space="0" w:color="auto"/>
        <w:bottom w:val="none" w:sz="0" w:space="0" w:color="auto"/>
        <w:right w:val="none" w:sz="0" w:space="0" w:color="auto"/>
      </w:divBdr>
    </w:div>
    <w:div w:id="1397968826">
      <w:bodyDiv w:val="1"/>
      <w:marLeft w:val="0"/>
      <w:marRight w:val="0"/>
      <w:marTop w:val="0"/>
      <w:marBottom w:val="0"/>
      <w:divBdr>
        <w:top w:val="none" w:sz="0" w:space="0" w:color="auto"/>
        <w:left w:val="none" w:sz="0" w:space="0" w:color="auto"/>
        <w:bottom w:val="none" w:sz="0" w:space="0" w:color="auto"/>
        <w:right w:val="none" w:sz="0" w:space="0" w:color="auto"/>
      </w:divBdr>
    </w:div>
    <w:div w:id="1403867558">
      <w:bodyDiv w:val="1"/>
      <w:marLeft w:val="0"/>
      <w:marRight w:val="0"/>
      <w:marTop w:val="0"/>
      <w:marBottom w:val="0"/>
      <w:divBdr>
        <w:top w:val="none" w:sz="0" w:space="0" w:color="auto"/>
        <w:left w:val="none" w:sz="0" w:space="0" w:color="auto"/>
        <w:bottom w:val="none" w:sz="0" w:space="0" w:color="auto"/>
        <w:right w:val="none" w:sz="0" w:space="0" w:color="auto"/>
      </w:divBdr>
    </w:div>
    <w:div w:id="1404376040">
      <w:bodyDiv w:val="1"/>
      <w:marLeft w:val="0"/>
      <w:marRight w:val="0"/>
      <w:marTop w:val="0"/>
      <w:marBottom w:val="0"/>
      <w:divBdr>
        <w:top w:val="none" w:sz="0" w:space="0" w:color="auto"/>
        <w:left w:val="none" w:sz="0" w:space="0" w:color="auto"/>
        <w:bottom w:val="none" w:sz="0" w:space="0" w:color="auto"/>
        <w:right w:val="none" w:sz="0" w:space="0" w:color="auto"/>
      </w:divBdr>
    </w:div>
    <w:div w:id="1422337501">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5249561">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45886160">
      <w:bodyDiv w:val="1"/>
      <w:marLeft w:val="0"/>
      <w:marRight w:val="0"/>
      <w:marTop w:val="0"/>
      <w:marBottom w:val="0"/>
      <w:divBdr>
        <w:top w:val="none" w:sz="0" w:space="0" w:color="auto"/>
        <w:left w:val="none" w:sz="0" w:space="0" w:color="auto"/>
        <w:bottom w:val="none" w:sz="0" w:space="0" w:color="auto"/>
        <w:right w:val="none" w:sz="0" w:space="0" w:color="auto"/>
      </w:divBdr>
    </w:div>
    <w:div w:id="1450315571">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72553548">
      <w:bodyDiv w:val="1"/>
      <w:marLeft w:val="0"/>
      <w:marRight w:val="0"/>
      <w:marTop w:val="0"/>
      <w:marBottom w:val="0"/>
      <w:divBdr>
        <w:top w:val="none" w:sz="0" w:space="0" w:color="auto"/>
        <w:left w:val="none" w:sz="0" w:space="0" w:color="auto"/>
        <w:bottom w:val="none" w:sz="0" w:space="0" w:color="auto"/>
        <w:right w:val="none" w:sz="0" w:space="0" w:color="auto"/>
      </w:divBdr>
    </w:div>
    <w:div w:id="1478843011">
      <w:bodyDiv w:val="1"/>
      <w:marLeft w:val="0"/>
      <w:marRight w:val="0"/>
      <w:marTop w:val="0"/>
      <w:marBottom w:val="0"/>
      <w:divBdr>
        <w:top w:val="none" w:sz="0" w:space="0" w:color="auto"/>
        <w:left w:val="none" w:sz="0" w:space="0" w:color="auto"/>
        <w:bottom w:val="none" w:sz="0" w:space="0" w:color="auto"/>
        <w:right w:val="none" w:sz="0" w:space="0" w:color="auto"/>
      </w:divBdr>
    </w:div>
    <w:div w:id="148138855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
    <w:div w:id="1491824355">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495413512">
      <w:bodyDiv w:val="1"/>
      <w:marLeft w:val="0"/>
      <w:marRight w:val="0"/>
      <w:marTop w:val="0"/>
      <w:marBottom w:val="0"/>
      <w:divBdr>
        <w:top w:val="none" w:sz="0" w:space="0" w:color="auto"/>
        <w:left w:val="none" w:sz="0" w:space="0" w:color="auto"/>
        <w:bottom w:val="none" w:sz="0" w:space="0" w:color="auto"/>
        <w:right w:val="none" w:sz="0" w:space="0" w:color="auto"/>
      </w:divBdr>
    </w:div>
    <w:div w:id="1496720831">
      <w:bodyDiv w:val="1"/>
      <w:marLeft w:val="0"/>
      <w:marRight w:val="0"/>
      <w:marTop w:val="0"/>
      <w:marBottom w:val="0"/>
      <w:divBdr>
        <w:top w:val="none" w:sz="0" w:space="0" w:color="auto"/>
        <w:left w:val="none" w:sz="0" w:space="0" w:color="auto"/>
        <w:bottom w:val="none" w:sz="0" w:space="0" w:color="auto"/>
        <w:right w:val="none" w:sz="0" w:space="0" w:color="auto"/>
      </w:divBdr>
    </w:div>
    <w:div w:id="1497259455">
      <w:bodyDiv w:val="1"/>
      <w:marLeft w:val="0"/>
      <w:marRight w:val="0"/>
      <w:marTop w:val="0"/>
      <w:marBottom w:val="0"/>
      <w:divBdr>
        <w:top w:val="none" w:sz="0" w:space="0" w:color="auto"/>
        <w:left w:val="none" w:sz="0" w:space="0" w:color="auto"/>
        <w:bottom w:val="none" w:sz="0" w:space="0" w:color="auto"/>
        <w:right w:val="none" w:sz="0" w:space="0" w:color="auto"/>
      </w:divBdr>
    </w:div>
    <w:div w:id="150366050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06899778">
      <w:bodyDiv w:val="1"/>
      <w:marLeft w:val="0"/>
      <w:marRight w:val="0"/>
      <w:marTop w:val="0"/>
      <w:marBottom w:val="0"/>
      <w:divBdr>
        <w:top w:val="none" w:sz="0" w:space="0" w:color="auto"/>
        <w:left w:val="none" w:sz="0" w:space="0" w:color="auto"/>
        <w:bottom w:val="none" w:sz="0" w:space="0" w:color="auto"/>
        <w:right w:val="none" w:sz="0" w:space="0" w:color="auto"/>
      </w:divBdr>
    </w:div>
    <w:div w:id="1509321104">
      <w:bodyDiv w:val="1"/>
      <w:marLeft w:val="0"/>
      <w:marRight w:val="0"/>
      <w:marTop w:val="0"/>
      <w:marBottom w:val="0"/>
      <w:divBdr>
        <w:top w:val="none" w:sz="0" w:space="0" w:color="auto"/>
        <w:left w:val="none" w:sz="0" w:space="0" w:color="auto"/>
        <w:bottom w:val="none" w:sz="0" w:space="0" w:color="auto"/>
        <w:right w:val="none" w:sz="0" w:space="0" w:color="auto"/>
      </w:divBdr>
    </w:div>
    <w:div w:id="1511144215">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19008069">
      <w:bodyDiv w:val="1"/>
      <w:marLeft w:val="0"/>
      <w:marRight w:val="0"/>
      <w:marTop w:val="0"/>
      <w:marBottom w:val="0"/>
      <w:divBdr>
        <w:top w:val="none" w:sz="0" w:space="0" w:color="auto"/>
        <w:left w:val="none" w:sz="0" w:space="0" w:color="auto"/>
        <w:bottom w:val="none" w:sz="0" w:space="0" w:color="auto"/>
        <w:right w:val="none" w:sz="0" w:space="0" w:color="auto"/>
      </w:divBdr>
    </w:div>
    <w:div w:id="1523057843">
      <w:bodyDiv w:val="1"/>
      <w:marLeft w:val="0"/>
      <w:marRight w:val="0"/>
      <w:marTop w:val="0"/>
      <w:marBottom w:val="0"/>
      <w:divBdr>
        <w:top w:val="none" w:sz="0" w:space="0" w:color="auto"/>
        <w:left w:val="none" w:sz="0" w:space="0" w:color="auto"/>
        <w:bottom w:val="none" w:sz="0" w:space="0" w:color="auto"/>
        <w:right w:val="none" w:sz="0" w:space="0" w:color="auto"/>
      </w:divBdr>
    </w:div>
    <w:div w:id="1523277196">
      <w:bodyDiv w:val="1"/>
      <w:marLeft w:val="0"/>
      <w:marRight w:val="0"/>
      <w:marTop w:val="0"/>
      <w:marBottom w:val="0"/>
      <w:divBdr>
        <w:top w:val="none" w:sz="0" w:space="0" w:color="auto"/>
        <w:left w:val="none" w:sz="0" w:space="0" w:color="auto"/>
        <w:bottom w:val="none" w:sz="0" w:space="0" w:color="auto"/>
        <w:right w:val="none" w:sz="0" w:space="0" w:color="auto"/>
      </w:divBdr>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26626466">
      <w:bodyDiv w:val="1"/>
      <w:marLeft w:val="0"/>
      <w:marRight w:val="0"/>
      <w:marTop w:val="0"/>
      <w:marBottom w:val="0"/>
      <w:divBdr>
        <w:top w:val="none" w:sz="0" w:space="0" w:color="auto"/>
        <w:left w:val="none" w:sz="0" w:space="0" w:color="auto"/>
        <w:bottom w:val="none" w:sz="0" w:space="0" w:color="auto"/>
        <w:right w:val="none" w:sz="0" w:space="0" w:color="auto"/>
      </w:divBdr>
    </w:div>
    <w:div w:id="1530341591">
      <w:bodyDiv w:val="1"/>
      <w:marLeft w:val="0"/>
      <w:marRight w:val="0"/>
      <w:marTop w:val="0"/>
      <w:marBottom w:val="0"/>
      <w:divBdr>
        <w:top w:val="none" w:sz="0" w:space="0" w:color="auto"/>
        <w:left w:val="none" w:sz="0" w:space="0" w:color="auto"/>
        <w:bottom w:val="none" w:sz="0" w:space="0" w:color="auto"/>
        <w:right w:val="none" w:sz="0" w:space="0" w:color="auto"/>
      </w:divBdr>
    </w:div>
    <w:div w:id="1532299702">
      <w:bodyDiv w:val="1"/>
      <w:marLeft w:val="0"/>
      <w:marRight w:val="0"/>
      <w:marTop w:val="0"/>
      <w:marBottom w:val="0"/>
      <w:divBdr>
        <w:top w:val="none" w:sz="0" w:space="0" w:color="auto"/>
        <w:left w:val="none" w:sz="0" w:space="0" w:color="auto"/>
        <w:bottom w:val="none" w:sz="0" w:space="0" w:color="auto"/>
        <w:right w:val="none" w:sz="0" w:space="0" w:color="auto"/>
      </w:divBdr>
    </w:div>
    <w:div w:id="1533490794">
      <w:bodyDiv w:val="1"/>
      <w:marLeft w:val="0"/>
      <w:marRight w:val="0"/>
      <w:marTop w:val="0"/>
      <w:marBottom w:val="0"/>
      <w:divBdr>
        <w:top w:val="none" w:sz="0" w:space="0" w:color="auto"/>
        <w:left w:val="none" w:sz="0" w:space="0" w:color="auto"/>
        <w:bottom w:val="none" w:sz="0" w:space="0" w:color="auto"/>
        <w:right w:val="none" w:sz="0" w:space="0" w:color="auto"/>
      </w:divBdr>
    </w:div>
    <w:div w:id="1543714772">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57273778">
      <w:bodyDiv w:val="1"/>
      <w:marLeft w:val="0"/>
      <w:marRight w:val="0"/>
      <w:marTop w:val="0"/>
      <w:marBottom w:val="0"/>
      <w:divBdr>
        <w:top w:val="none" w:sz="0" w:space="0" w:color="auto"/>
        <w:left w:val="none" w:sz="0" w:space="0" w:color="auto"/>
        <w:bottom w:val="none" w:sz="0" w:space="0" w:color="auto"/>
        <w:right w:val="none" w:sz="0" w:space="0" w:color="auto"/>
      </w:divBdr>
    </w:div>
    <w:div w:id="1562524182">
      <w:bodyDiv w:val="1"/>
      <w:marLeft w:val="0"/>
      <w:marRight w:val="0"/>
      <w:marTop w:val="0"/>
      <w:marBottom w:val="0"/>
      <w:divBdr>
        <w:top w:val="none" w:sz="0" w:space="0" w:color="auto"/>
        <w:left w:val="none" w:sz="0" w:space="0" w:color="auto"/>
        <w:bottom w:val="none" w:sz="0" w:space="0" w:color="auto"/>
        <w:right w:val="none" w:sz="0" w:space="0" w:color="auto"/>
      </w:divBdr>
    </w:div>
    <w:div w:id="1565220263">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76893402">
      <w:bodyDiv w:val="1"/>
      <w:marLeft w:val="0"/>
      <w:marRight w:val="0"/>
      <w:marTop w:val="0"/>
      <w:marBottom w:val="0"/>
      <w:divBdr>
        <w:top w:val="none" w:sz="0" w:space="0" w:color="auto"/>
        <w:left w:val="none" w:sz="0" w:space="0" w:color="auto"/>
        <w:bottom w:val="none" w:sz="0" w:space="0" w:color="auto"/>
        <w:right w:val="none" w:sz="0" w:space="0" w:color="auto"/>
      </w:divBdr>
    </w:div>
    <w:div w:id="1596985167">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599488442">
      <w:bodyDiv w:val="1"/>
      <w:marLeft w:val="0"/>
      <w:marRight w:val="0"/>
      <w:marTop w:val="0"/>
      <w:marBottom w:val="0"/>
      <w:divBdr>
        <w:top w:val="none" w:sz="0" w:space="0" w:color="auto"/>
        <w:left w:val="none" w:sz="0" w:space="0" w:color="auto"/>
        <w:bottom w:val="none" w:sz="0" w:space="0" w:color="auto"/>
        <w:right w:val="none" w:sz="0" w:space="0" w:color="auto"/>
      </w:divBdr>
    </w:div>
    <w:div w:id="1600601215">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0505190">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22030404">
      <w:bodyDiv w:val="1"/>
      <w:marLeft w:val="0"/>
      <w:marRight w:val="0"/>
      <w:marTop w:val="0"/>
      <w:marBottom w:val="0"/>
      <w:divBdr>
        <w:top w:val="none" w:sz="0" w:space="0" w:color="auto"/>
        <w:left w:val="none" w:sz="0" w:space="0" w:color="auto"/>
        <w:bottom w:val="none" w:sz="0" w:space="0" w:color="auto"/>
        <w:right w:val="none" w:sz="0" w:space="0" w:color="auto"/>
      </w:divBdr>
    </w:div>
    <w:div w:id="1623994441">
      <w:bodyDiv w:val="1"/>
      <w:marLeft w:val="0"/>
      <w:marRight w:val="0"/>
      <w:marTop w:val="0"/>
      <w:marBottom w:val="0"/>
      <w:divBdr>
        <w:top w:val="none" w:sz="0" w:space="0" w:color="auto"/>
        <w:left w:val="none" w:sz="0" w:space="0" w:color="auto"/>
        <w:bottom w:val="none" w:sz="0" w:space="0" w:color="auto"/>
        <w:right w:val="none" w:sz="0" w:space="0" w:color="auto"/>
      </w:divBdr>
    </w:div>
    <w:div w:id="1625188598">
      <w:bodyDiv w:val="1"/>
      <w:marLeft w:val="0"/>
      <w:marRight w:val="0"/>
      <w:marTop w:val="0"/>
      <w:marBottom w:val="0"/>
      <w:divBdr>
        <w:top w:val="none" w:sz="0" w:space="0" w:color="auto"/>
        <w:left w:val="none" w:sz="0" w:space="0" w:color="auto"/>
        <w:bottom w:val="none" w:sz="0" w:space="0" w:color="auto"/>
        <w:right w:val="none" w:sz="0" w:space="0" w:color="auto"/>
      </w:divBdr>
    </w:div>
    <w:div w:id="1627351600">
      <w:bodyDiv w:val="1"/>
      <w:marLeft w:val="0"/>
      <w:marRight w:val="0"/>
      <w:marTop w:val="0"/>
      <w:marBottom w:val="0"/>
      <w:divBdr>
        <w:top w:val="none" w:sz="0" w:space="0" w:color="auto"/>
        <w:left w:val="none" w:sz="0" w:space="0" w:color="auto"/>
        <w:bottom w:val="none" w:sz="0" w:space="0" w:color="auto"/>
        <w:right w:val="none" w:sz="0" w:space="0" w:color="auto"/>
      </w:divBdr>
    </w:div>
    <w:div w:id="1636184053">
      <w:bodyDiv w:val="1"/>
      <w:marLeft w:val="0"/>
      <w:marRight w:val="0"/>
      <w:marTop w:val="0"/>
      <w:marBottom w:val="0"/>
      <w:divBdr>
        <w:top w:val="none" w:sz="0" w:space="0" w:color="auto"/>
        <w:left w:val="none" w:sz="0" w:space="0" w:color="auto"/>
        <w:bottom w:val="none" w:sz="0" w:space="0" w:color="auto"/>
        <w:right w:val="none" w:sz="0" w:space="0" w:color="auto"/>
      </w:divBdr>
    </w:div>
    <w:div w:id="1644502624">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3529606">
      <w:bodyDiv w:val="1"/>
      <w:marLeft w:val="0"/>
      <w:marRight w:val="0"/>
      <w:marTop w:val="0"/>
      <w:marBottom w:val="0"/>
      <w:divBdr>
        <w:top w:val="none" w:sz="0" w:space="0" w:color="auto"/>
        <w:left w:val="none" w:sz="0" w:space="0" w:color="auto"/>
        <w:bottom w:val="none" w:sz="0" w:space="0" w:color="auto"/>
        <w:right w:val="none" w:sz="0" w:space="0" w:color="auto"/>
      </w:divBdr>
    </w:div>
    <w:div w:id="1678311458">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4239022">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88673677">
      <w:bodyDiv w:val="1"/>
      <w:marLeft w:val="0"/>
      <w:marRight w:val="0"/>
      <w:marTop w:val="0"/>
      <w:marBottom w:val="0"/>
      <w:divBdr>
        <w:top w:val="none" w:sz="0" w:space="0" w:color="auto"/>
        <w:left w:val="none" w:sz="0" w:space="0" w:color="auto"/>
        <w:bottom w:val="none" w:sz="0" w:space="0" w:color="auto"/>
        <w:right w:val="none" w:sz="0" w:space="0" w:color="auto"/>
      </w:divBdr>
    </w:div>
    <w:div w:id="1693919453">
      <w:bodyDiv w:val="1"/>
      <w:marLeft w:val="0"/>
      <w:marRight w:val="0"/>
      <w:marTop w:val="0"/>
      <w:marBottom w:val="0"/>
      <w:divBdr>
        <w:top w:val="none" w:sz="0" w:space="0" w:color="auto"/>
        <w:left w:val="none" w:sz="0" w:space="0" w:color="auto"/>
        <w:bottom w:val="none" w:sz="0" w:space="0" w:color="auto"/>
        <w:right w:val="none" w:sz="0" w:space="0" w:color="auto"/>
      </w:divBdr>
    </w:div>
    <w:div w:id="1694528674">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698500476">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06635949">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8337358">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533615">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4769528">
      <w:bodyDiv w:val="1"/>
      <w:marLeft w:val="0"/>
      <w:marRight w:val="0"/>
      <w:marTop w:val="0"/>
      <w:marBottom w:val="0"/>
      <w:divBdr>
        <w:top w:val="none" w:sz="0" w:space="0" w:color="auto"/>
        <w:left w:val="none" w:sz="0" w:space="0" w:color="auto"/>
        <w:bottom w:val="none" w:sz="0" w:space="0" w:color="auto"/>
        <w:right w:val="none" w:sz="0" w:space="0" w:color="auto"/>
      </w:divBdr>
    </w:div>
    <w:div w:id="1734888813">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41177829">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54547705">
      <w:bodyDiv w:val="1"/>
      <w:marLeft w:val="0"/>
      <w:marRight w:val="0"/>
      <w:marTop w:val="0"/>
      <w:marBottom w:val="0"/>
      <w:divBdr>
        <w:top w:val="none" w:sz="0" w:space="0" w:color="auto"/>
        <w:left w:val="none" w:sz="0" w:space="0" w:color="auto"/>
        <w:bottom w:val="none" w:sz="0" w:space="0" w:color="auto"/>
        <w:right w:val="none" w:sz="0" w:space="0" w:color="auto"/>
      </w:divBdr>
    </w:div>
    <w:div w:id="1759206617">
      <w:bodyDiv w:val="1"/>
      <w:marLeft w:val="0"/>
      <w:marRight w:val="0"/>
      <w:marTop w:val="0"/>
      <w:marBottom w:val="0"/>
      <w:divBdr>
        <w:top w:val="none" w:sz="0" w:space="0" w:color="auto"/>
        <w:left w:val="none" w:sz="0" w:space="0" w:color="auto"/>
        <w:bottom w:val="none" w:sz="0" w:space="0" w:color="auto"/>
        <w:right w:val="none" w:sz="0" w:space="0" w:color="auto"/>
      </w:divBdr>
    </w:div>
    <w:div w:id="1773738885">
      <w:bodyDiv w:val="1"/>
      <w:marLeft w:val="0"/>
      <w:marRight w:val="0"/>
      <w:marTop w:val="0"/>
      <w:marBottom w:val="0"/>
      <w:divBdr>
        <w:top w:val="none" w:sz="0" w:space="0" w:color="auto"/>
        <w:left w:val="none" w:sz="0" w:space="0" w:color="auto"/>
        <w:bottom w:val="none" w:sz="0" w:space="0" w:color="auto"/>
        <w:right w:val="none" w:sz="0" w:space="0" w:color="auto"/>
      </w:divBdr>
    </w:div>
    <w:div w:id="1773934005">
      <w:bodyDiv w:val="1"/>
      <w:marLeft w:val="0"/>
      <w:marRight w:val="0"/>
      <w:marTop w:val="0"/>
      <w:marBottom w:val="0"/>
      <w:divBdr>
        <w:top w:val="none" w:sz="0" w:space="0" w:color="auto"/>
        <w:left w:val="none" w:sz="0" w:space="0" w:color="auto"/>
        <w:bottom w:val="none" w:sz="0" w:space="0" w:color="auto"/>
        <w:right w:val="none" w:sz="0" w:space="0" w:color="auto"/>
      </w:divBdr>
    </w:div>
    <w:div w:id="1791243185">
      <w:bodyDiv w:val="1"/>
      <w:marLeft w:val="0"/>
      <w:marRight w:val="0"/>
      <w:marTop w:val="0"/>
      <w:marBottom w:val="0"/>
      <w:divBdr>
        <w:top w:val="none" w:sz="0" w:space="0" w:color="auto"/>
        <w:left w:val="none" w:sz="0" w:space="0" w:color="auto"/>
        <w:bottom w:val="none" w:sz="0" w:space="0" w:color="auto"/>
        <w:right w:val="none" w:sz="0" w:space="0" w:color="auto"/>
      </w:divBdr>
    </w:div>
    <w:div w:id="1794640578">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798179444">
      <w:bodyDiv w:val="1"/>
      <w:marLeft w:val="0"/>
      <w:marRight w:val="0"/>
      <w:marTop w:val="0"/>
      <w:marBottom w:val="0"/>
      <w:divBdr>
        <w:top w:val="none" w:sz="0" w:space="0" w:color="auto"/>
        <w:left w:val="none" w:sz="0" w:space="0" w:color="auto"/>
        <w:bottom w:val="none" w:sz="0" w:space="0" w:color="auto"/>
        <w:right w:val="none" w:sz="0" w:space="0" w:color="auto"/>
      </w:divBdr>
    </w:div>
    <w:div w:id="1801341023">
      <w:bodyDiv w:val="1"/>
      <w:marLeft w:val="0"/>
      <w:marRight w:val="0"/>
      <w:marTop w:val="0"/>
      <w:marBottom w:val="0"/>
      <w:divBdr>
        <w:top w:val="none" w:sz="0" w:space="0" w:color="auto"/>
        <w:left w:val="none" w:sz="0" w:space="0" w:color="auto"/>
        <w:bottom w:val="none" w:sz="0" w:space="0" w:color="auto"/>
        <w:right w:val="none" w:sz="0" w:space="0" w:color="auto"/>
      </w:divBdr>
    </w:div>
    <w:div w:id="1801726579">
      <w:bodyDiv w:val="1"/>
      <w:marLeft w:val="0"/>
      <w:marRight w:val="0"/>
      <w:marTop w:val="0"/>
      <w:marBottom w:val="0"/>
      <w:divBdr>
        <w:top w:val="none" w:sz="0" w:space="0" w:color="auto"/>
        <w:left w:val="none" w:sz="0" w:space="0" w:color="auto"/>
        <w:bottom w:val="none" w:sz="0" w:space="0" w:color="auto"/>
        <w:right w:val="none" w:sz="0" w:space="0" w:color="auto"/>
      </w:divBdr>
    </w:div>
    <w:div w:id="1801918477">
      <w:bodyDiv w:val="1"/>
      <w:marLeft w:val="0"/>
      <w:marRight w:val="0"/>
      <w:marTop w:val="0"/>
      <w:marBottom w:val="0"/>
      <w:divBdr>
        <w:top w:val="none" w:sz="0" w:space="0" w:color="auto"/>
        <w:left w:val="none" w:sz="0" w:space="0" w:color="auto"/>
        <w:bottom w:val="none" w:sz="0" w:space="0" w:color="auto"/>
        <w:right w:val="none" w:sz="0" w:space="0" w:color="auto"/>
      </w:divBdr>
    </w:div>
    <w:div w:id="1809741688">
      <w:bodyDiv w:val="1"/>
      <w:marLeft w:val="0"/>
      <w:marRight w:val="0"/>
      <w:marTop w:val="0"/>
      <w:marBottom w:val="0"/>
      <w:divBdr>
        <w:top w:val="none" w:sz="0" w:space="0" w:color="auto"/>
        <w:left w:val="none" w:sz="0" w:space="0" w:color="auto"/>
        <w:bottom w:val="none" w:sz="0" w:space="0" w:color="auto"/>
        <w:right w:val="none" w:sz="0" w:space="0" w:color="auto"/>
      </w:divBdr>
    </w:div>
    <w:div w:id="1813477129">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42693075">
      <w:bodyDiv w:val="1"/>
      <w:marLeft w:val="0"/>
      <w:marRight w:val="0"/>
      <w:marTop w:val="0"/>
      <w:marBottom w:val="0"/>
      <w:divBdr>
        <w:top w:val="none" w:sz="0" w:space="0" w:color="auto"/>
        <w:left w:val="none" w:sz="0" w:space="0" w:color="auto"/>
        <w:bottom w:val="none" w:sz="0" w:space="0" w:color="auto"/>
        <w:right w:val="none" w:sz="0" w:space="0" w:color="auto"/>
      </w:divBdr>
    </w:div>
    <w:div w:id="1852453933">
      <w:bodyDiv w:val="1"/>
      <w:marLeft w:val="0"/>
      <w:marRight w:val="0"/>
      <w:marTop w:val="0"/>
      <w:marBottom w:val="0"/>
      <w:divBdr>
        <w:top w:val="none" w:sz="0" w:space="0" w:color="auto"/>
        <w:left w:val="none" w:sz="0" w:space="0" w:color="auto"/>
        <w:bottom w:val="none" w:sz="0" w:space="0" w:color="auto"/>
        <w:right w:val="none" w:sz="0" w:space="0" w:color="auto"/>
      </w:divBdr>
    </w:div>
    <w:div w:id="1868251964">
      <w:bodyDiv w:val="1"/>
      <w:marLeft w:val="0"/>
      <w:marRight w:val="0"/>
      <w:marTop w:val="0"/>
      <w:marBottom w:val="0"/>
      <w:divBdr>
        <w:top w:val="none" w:sz="0" w:space="0" w:color="auto"/>
        <w:left w:val="none" w:sz="0" w:space="0" w:color="auto"/>
        <w:bottom w:val="none" w:sz="0" w:space="0" w:color="auto"/>
        <w:right w:val="none" w:sz="0" w:space="0" w:color="auto"/>
      </w:divBdr>
    </w:div>
    <w:div w:id="1869028168">
      <w:bodyDiv w:val="1"/>
      <w:marLeft w:val="0"/>
      <w:marRight w:val="0"/>
      <w:marTop w:val="0"/>
      <w:marBottom w:val="0"/>
      <w:divBdr>
        <w:top w:val="none" w:sz="0" w:space="0" w:color="auto"/>
        <w:left w:val="none" w:sz="0" w:space="0" w:color="auto"/>
        <w:bottom w:val="none" w:sz="0" w:space="0" w:color="auto"/>
        <w:right w:val="none" w:sz="0" w:space="0" w:color="auto"/>
      </w:divBdr>
    </w:div>
    <w:div w:id="1869760102">
      <w:bodyDiv w:val="1"/>
      <w:marLeft w:val="0"/>
      <w:marRight w:val="0"/>
      <w:marTop w:val="0"/>
      <w:marBottom w:val="0"/>
      <w:divBdr>
        <w:top w:val="none" w:sz="0" w:space="0" w:color="auto"/>
        <w:left w:val="none" w:sz="0" w:space="0" w:color="auto"/>
        <w:bottom w:val="none" w:sz="0" w:space="0" w:color="auto"/>
        <w:right w:val="none" w:sz="0" w:space="0" w:color="auto"/>
      </w:divBdr>
    </w:div>
    <w:div w:id="1880510738">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19575">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899434212">
      <w:bodyDiv w:val="1"/>
      <w:marLeft w:val="0"/>
      <w:marRight w:val="0"/>
      <w:marTop w:val="0"/>
      <w:marBottom w:val="0"/>
      <w:divBdr>
        <w:top w:val="none" w:sz="0" w:space="0" w:color="auto"/>
        <w:left w:val="none" w:sz="0" w:space="0" w:color="auto"/>
        <w:bottom w:val="none" w:sz="0" w:space="0" w:color="auto"/>
        <w:right w:val="none" w:sz="0" w:space="0" w:color="auto"/>
      </w:divBdr>
    </w:div>
    <w:div w:id="189958872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47529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09194932">
      <w:bodyDiv w:val="1"/>
      <w:marLeft w:val="0"/>
      <w:marRight w:val="0"/>
      <w:marTop w:val="0"/>
      <w:marBottom w:val="0"/>
      <w:divBdr>
        <w:top w:val="none" w:sz="0" w:space="0" w:color="auto"/>
        <w:left w:val="none" w:sz="0" w:space="0" w:color="auto"/>
        <w:bottom w:val="none" w:sz="0" w:space="0" w:color="auto"/>
        <w:right w:val="none" w:sz="0" w:space="0" w:color="auto"/>
      </w:divBdr>
    </w:div>
    <w:div w:id="1925528022">
      <w:bodyDiv w:val="1"/>
      <w:marLeft w:val="0"/>
      <w:marRight w:val="0"/>
      <w:marTop w:val="0"/>
      <w:marBottom w:val="0"/>
      <w:divBdr>
        <w:top w:val="none" w:sz="0" w:space="0" w:color="auto"/>
        <w:left w:val="none" w:sz="0" w:space="0" w:color="auto"/>
        <w:bottom w:val="none" w:sz="0" w:space="0" w:color="auto"/>
        <w:right w:val="none" w:sz="0" w:space="0" w:color="auto"/>
      </w:divBdr>
    </w:div>
    <w:div w:id="1931424646">
      <w:bodyDiv w:val="1"/>
      <w:marLeft w:val="0"/>
      <w:marRight w:val="0"/>
      <w:marTop w:val="0"/>
      <w:marBottom w:val="0"/>
      <w:divBdr>
        <w:top w:val="none" w:sz="0" w:space="0" w:color="auto"/>
        <w:left w:val="none" w:sz="0" w:space="0" w:color="auto"/>
        <w:bottom w:val="none" w:sz="0" w:space="0" w:color="auto"/>
        <w:right w:val="none" w:sz="0" w:space="0" w:color="auto"/>
      </w:divBdr>
    </w:div>
    <w:div w:id="1936399375">
      <w:bodyDiv w:val="1"/>
      <w:marLeft w:val="0"/>
      <w:marRight w:val="0"/>
      <w:marTop w:val="0"/>
      <w:marBottom w:val="0"/>
      <w:divBdr>
        <w:top w:val="none" w:sz="0" w:space="0" w:color="auto"/>
        <w:left w:val="none" w:sz="0" w:space="0" w:color="auto"/>
        <w:bottom w:val="none" w:sz="0" w:space="0" w:color="auto"/>
        <w:right w:val="none" w:sz="0" w:space="0" w:color="auto"/>
      </w:divBdr>
    </w:div>
    <w:div w:id="1942493873">
      <w:bodyDiv w:val="1"/>
      <w:marLeft w:val="0"/>
      <w:marRight w:val="0"/>
      <w:marTop w:val="0"/>
      <w:marBottom w:val="0"/>
      <w:divBdr>
        <w:top w:val="none" w:sz="0" w:space="0" w:color="auto"/>
        <w:left w:val="none" w:sz="0" w:space="0" w:color="auto"/>
        <w:bottom w:val="none" w:sz="0" w:space="0" w:color="auto"/>
        <w:right w:val="none" w:sz="0" w:space="0" w:color="auto"/>
      </w:divBdr>
    </w:div>
    <w:div w:id="194368618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82080305">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87858385">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3122606">
      <w:bodyDiv w:val="1"/>
      <w:marLeft w:val="0"/>
      <w:marRight w:val="0"/>
      <w:marTop w:val="0"/>
      <w:marBottom w:val="0"/>
      <w:divBdr>
        <w:top w:val="none" w:sz="0" w:space="0" w:color="auto"/>
        <w:left w:val="none" w:sz="0" w:space="0" w:color="auto"/>
        <w:bottom w:val="none" w:sz="0" w:space="0" w:color="auto"/>
        <w:right w:val="none" w:sz="0" w:space="0" w:color="auto"/>
      </w:divBdr>
    </w:div>
    <w:div w:id="2004971289">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2171992">
      <w:bodyDiv w:val="1"/>
      <w:marLeft w:val="0"/>
      <w:marRight w:val="0"/>
      <w:marTop w:val="0"/>
      <w:marBottom w:val="0"/>
      <w:divBdr>
        <w:top w:val="none" w:sz="0" w:space="0" w:color="auto"/>
        <w:left w:val="none" w:sz="0" w:space="0" w:color="auto"/>
        <w:bottom w:val="none" w:sz="0" w:space="0" w:color="auto"/>
        <w:right w:val="none" w:sz="0" w:space="0" w:color="auto"/>
      </w:divBdr>
    </w:div>
    <w:div w:id="2012176308">
      <w:bodyDiv w:val="1"/>
      <w:marLeft w:val="0"/>
      <w:marRight w:val="0"/>
      <w:marTop w:val="0"/>
      <w:marBottom w:val="0"/>
      <w:divBdr>
        <w:top w:val="none" w:sz="0" w:space="0" w:color="auto"/>
        <w:left w:val="none" w:sz="0" w:space="0" w:color="auto"/>
        <w:bottom w:val="none" w:sz="0" w:space="0" w:color="auto"/>
        <w:right w:val="none" w:sz="0" w:space="0" w:color="auto"/>
      </w:divBdr>
    </w:div>
    <w:div w:id="2013026293">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21468421">
      <w:bodyDiv w:val="1"/>
      <w:marLeft w:val="0"/>
      <w:marRight w:val="0"/>
      <w:marTop w:val="0"/>
      <w:marBottom w:val="0"/>
      <w:divBdr>
        <w:top w:val="none" w:sz="0" w:space="0" w:color="auto"/>
        <w:left w:val="none" w:sz="0" w:space="0" w:color="auto"/>
        <w:bottom w:val="none" w:sz="0" w:space="0" w:color="auto"/>
        <w:right w:val="none" w:sz="0" w:space="0" w:color="auto"/>
      </w:divBdr>
    </w:div>
    <w:div w:id="2023555956">
      <w:bodyDiv w:val="1"/>
      <w:marLeft w:val="0"/>
      <w:marRight w:val="0"/>
      <w:marTop w:val="0"/>
      <w:marBottom w:val="0"/>
      <w:divBdr>
        <w:top w:val="none" w:sz="0" w:space="0" w:color="auto"/>
        <w:left w:val="none" w:sz="0" w:space="0" w:color="auto"/>
        <w:bottom w:val="none" w:sz="0" w:space="0" w:color="auto"/>
        <w:right w:val="none" w:sz="0" w:space="0" w:color="auto"/>
      </w:divBdr>
    </w:div>
    <w:div w:id="2027170310">
      <w:bodyDiv w:val="1"/>
      <w:marLeft w:val="0"/>
      <w:marRight w:val="0"/>
      <w:marTop w:val="0"/>
      <w:marBottom w:val="0"/>
      <w:divBdr>
        <w:top w:val="none" w:sz="0" w:space="0" w:color="auto"/>
        <w:left w:val="none" w:sz="0" w:space="0" w:color="auto"/>
        <w:bottom w:val="none" w:sz="0" w:space="0" w:color="auto"/>
        <w:right w:val="none" w:sz="0" w:space="0" w:color="auto"/>
      </w:divBdr>
    </w:div>
    <w:div w:id="202801825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4499943">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43090384">
      <w:bodyDiv w:val="1"/>
      <w:marLeft w:val="0"/>
      <w:marRight w:val="0"/>
      <w:marTop w:val="0"/>
      <w:marBottom w:val="0"/>
      <w:divBdr>
        <w:top w:val="none" w:sz="0" w:space="0" w:color="auto"/>
        <w:left w:val="none" w:sz="0" w:space="0" w:color="auto"/>
        <w:bottom w:val="none" w:sz="0" w:space="0" w:color="auto"/>
        <w:right w:val="none" w:sz="0" w:space="0" w:color="auto"/>
      </w:divBdr>
    </w:div>
    <w:div w:id="2052263667">
      <w:bodyDiv w:val="1"/>
      <w:marLeft w:val="0"/>
      <w:marRight w:val="0"/>
      <w:marTop w:val="0"/>
      <w:marBottom w:val="0"/>
      <w:divBdr>
        <w:top w:val="none" w:sz="0" w:space="0" w:color="auto"/>
        <w:left w:val="none" w:sz="0" w:space="0" w:color="auto"/>
        <w:bottom w:val="none" w:sz="0" w:space="0" w:color="auto"/>
        <w:right w:val="none" w:sz="0" w:space="0" w:color="auto"/>
      </w:divBdr>
    </w:div>
    <w:div w:id="2054620636">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073691268">
      <w:bodyDiv w:val="1"/>
      <w:marLeft w:val="0"/>
      <w:marRight w:val="0"/>
      <w:marTop w:val="0"/>
      <w:marBottom w:val="0"/>
      <w:divBdr>
        <w:top w:val="none" w:sz="0" w:space="0" w:color="auto"/>
        <w:left w:val="none" w:sz="0" w:space="0" w:color="auto"/>
        <w:bottom w:val="none" w:sz="0" w:space="0" w:color="auto"/>
        <w:right w:val="none" w:sz="0" w:space="0" w:color="auto"/>
      </w:divBdr>
    </w:div>
    <w:div w:id="2083679951">
      <w:bodyDiv w:val="1"/>
      <w:marLeft w:val="0"/>
      <w:marRight w:val="0"/>
      <w:marTop w:val="0"/>
      <w:marBottom w:val="0"/>
      <w:divBdr>
        <w:top w:val="none" w:sz="0" w:space="0" w:color="auto"/>
        <w:left w:val="none" w:sz="0" w:space="0" w:color="auto"/>
        <w:bottom w:val="none" w:sz="0" w:space="0" w:color="auto"/>
        <w:right w:val="none" w:sz="0" w:space="0" w:color="auto"/>
      </w:divBdr>
    </w:div>
    <w:div w:id="2086997593">
      <w:bodyDiv w:val="1"/>
      <w:marLeft w:val="0"/>
      <w:marRight w:val="0"/>
      <w:marTop w:val="0"/>
      <w:marBottom w:val="0"/>
      <w:divBdr>
        <w:top w:val="none" w:sz="0" w:space="0" w:color="auto"/>
        <w:left w:val="none" w:sz="0" w:space="0" w:color="auto"/>
        <w:bottom w:val="none" w:sz="0" w:space="0" w:color="auto"/>
        <w:right w:val="none" w:sz="0" w:space="0" w:color="auto"/>
      </w:divBdr>
    </w:div>
    <w:div w:id="2107724595">
      <w:bodyDiv w:val="1"/>
      <w:marLeft w:val="0"/>
      <w:marRight w:val="0"/>
      <w:marTop w:val="0"/>
      <w:marBottom w:val="0"/>
      <w:divBdr>
        <w:top w:val="none" w:sz="0" w:space="0" w:color="auto"/>
        <w:left w:val="none" w:sz="0" w:space="0" w:color="auto"/>
        <w:bottom w:val="none" w:sz="0" w:space="0" w:color="auto"/>
        <w:right w:val="none" w:sz="0" w:space="0" w:color="auto"/>
      </w:divBdr>
    </w:div>
    <w:div w:id="2109110796">
      <w:bodyDiv w:val="1"/>
      <w:marLeft w:val="0"/>
      <w:marRight w:val="0"/>
      <w:marTop w:val="0"/>
      <w:marBottom w:val="0"/>
      <w:divBdr>
        <w:top w:val="none" w:sz="0" w:space="0" w:color="auto"/>
        <w:left w:val="none" w:sz="0" w:space="0" w:color="auto"/>
        <w:bottom w:val="none" w:sz="0" w:space="0" w:color="auto"/>
        <w:right w:val="none" w:sz="0" w:space="0" w:color="auto"/>
      </w:divBdr>
    </w:div>
    <w:div w:id="2110806174">
      <w:bodyDiv w:val="1"/>
      <w:marLeft w:val="0"/>
      <w:marRight w:val="0"/>
      <w:marTop w:val="0"/>
      <w:marBottom w:val="0"/>
      <w:divBdr>
        <w:top w:val="none" w:sz="0" w:space="0" w:color="auto"/>
        <w:left w:val="none" w:sz="0" w:space="0" w:color="auto"/>
        <w:bottom w:val="none" w:sz="0" w:space="0" w:color="auto"/>
        <w:right w:val="none" w:sz="0" w:space="0" w:color="auto"/>
      </w:divBdr>
    </w:div>
    <w:div w:id="2122063606">
      <w:bodyDiv w:val="1"/>
      <w:marLeft w:val="0"/>
      <w:marRight w:val="0"/>
      <w:marTop w:val="0"/>
      <w:marBottom w:val="0"/>
      <w:divBdr>
        <w:top w:val="none" w:sz="0" w:space="0" w:color="auto"/>
        <w:left w:val="none" w:sz="0" w:space="0" w:color="auto"/>
        <w:bottom w:val="none" w:sz="0" w:space="0" w:color="auto"/>
        <w:right w:val="none" w:sz="0" w:space="0" w:color="auto"/>
      </w:divBdr>
    </w:div>
    <w:div w:id="2124642486">
      <w:bodyDiv w:val="1"/>
      <w:marLeft w:val="0"/>
      <w:marRight w:val="0"/>
      <w:marTop w:val="0"/>
      <w:marBottom w:val="0"/>
      <w:divBdr>
        <w:top w:val="none" w:sz="0" w:space="0" w:color="auto"/>
        <w:left w:val="none" w:sz="0" w:space="0" w:color="auto"/>
        <w:bottom w:val="none" w:sz="0" w:space="0" w:color="auto"/>
        <w:right w:val="none" w:sz="0" w:space="0" w:color="auto"/>
      </w:divBdr>
    </w:div>
    <w:div w:id="2125537399">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33401148">
      <w:bodyDiv w:val="1"/>
      <w:marLeft w:val="0"/>
      <w:marRight w:val="0"/>
      <w:marTop w:val="0"/>
      <w:marBottom w:val="0"/>
      <w:divBdr>
        <w:top w:val="none" w:sz="0" w:space="0" w:color="auto"/>
        <w:left w:val="none" w:sz="0" w:space="0" w:color="auto"/>
        <w:bottom w:val="none" w:sz="0" w:space="0" w:color="auto"/>
        <w:right w:val="none" w:sz="0" w:space="0" w:color="auto"/>
      </w:divBdr>
    </w:div>
    <w:div w:id="2134471767">
      <w:bodyDiv w:val="1"/>
      <w:marLeft w:val="0"/>
      <w:marRight w:val="0"/>
      <w:marTop w:val="0"/>
      <w:marBottom w:val="0"/>
      <w:divBdr>
        <w:top w:val="none" w:sz="0" w:space="0" w:color="auto"/>
        <w:left w:val="none" w:sz="0" w:space="0" w:color="auto"/>
        <w:bottom w:val="none" w:sz="0" w:space="0" w:color="auto"/>
        <w:right w:val="none" w:sz="0" w:space="0" w:color="auto"/>
      </w:divBdr>
    </w:div>
    <w:div w:id="2139758376">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 w:id="2144420581">
      <w:bodyDiv w:val="1"/>
      <w:marLeft w:val="0"/>
      <w:marRight w:val="0"/>
      <w:marTop w:val="0"/>
      <w:marBottom w:val="0"/>
      <w:divBdr>
        <w:top w:val="none" w:sz="0" w:space="0" w:color="auto"/>
        <w:left w:val="none" w:sz="0" w:space="0" w:color="auto"/>
        <w:bottom w:val="none" w:sz="0" w:space="0" w:color="auto"/>
        <w:right w:val="none" w:sz="0" w:space="0" w:color="auto"/>
      </w:divBdr>
    </w:div>
    <w:div w:id="214665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29</b:RefOrder>
  </b:Source>
  <b:Source>
    <b:Tag>htt</b:Tag>
    <b:SourceType>InternetSite</b:SourceType>
    <b:Guid>{43004DEA-9764-4447-84D1-9E19704EEAE2}</b:Guid>
    <b:URL>http://www.st.com/en/microcontrollers/stm32f446.html?querycriteria=productId=LN1875</b:URL>
    <b:Title>asdf</b:Title>
    <b:RefOrder>30</b:RefOrder>
  </b:Source>
  <b:Source>
    <b:Tag>Placeholder1</b:Tag>
    <b:SourceType>InternetSite</b:SourceType>
    <b:Guid>{F0BEF281-9C10-40CF-A2B7-AEE223E3EBA1}</b:Guid>
    <b:RefOrder>31</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11</b:RefOrder>
  </b:Source>
  <b:Source>
    <b:Tag>CUBE</b:Tag>
    <b:SourceType>InternetSite</b:SourceType>
    <b:Guid>{FEC0F516-D5FE-453E-B030-DE27CFD2BB17}</b:Guid>
    <b:URL>http://www.st.com/en/embedded-software/stm32cube-embedded-software.html?querycriteria=productId=LN1897</b:URL>
    <b:RefOrder>12</b:RefOrder>
  </b:Source>
  <b:Source>
    <b:Tag>TI</b:Tag>
    <b:SourceType>InternetSite</b:SourceType>
    <b:Guid>{E2B1B3CC-0227-43A5-BC93-43482B5C4B3E}</b:Guid>
    <b:URL>http://www.ti.com/tool/tmdslcdk6748#descriptionArea</b:URL>
    <b:RefOrder>32</b:RefOrder>
  </b:Source>
  <b:Source>
    <b:Tag>Arduino</b:Tag>
    <b:SourceType>InternetSite</b:SourceType>
    <b:Guid>{A9CE1710-DCBE-4731-A7DD-781E2384D931}</b:Guid>
    <b:URL>https://www.arduino.cc/</b:URL>
    <b:RefOrder>33</b:RefOrder>
  </b:Source>
  <b:Source>
    <b:Tag>Rasberry</b:Tag>
    <b:SourceType>InternetSite</b:SourceType>
    <b:Guid>{30A4BA58-BC91-47FB-90C5-0231153330D7}</b:Guid>
    <b:URL>https://www.raspberrypi.org/</b:URL>
    <b:RefOrder>3</b:RefOrder>
  </b:Source>
  <b:Source>
    <b:Tag>BeagleBone</b:Tag>
    <b:SourceType>InternetSite</b:SourceType>
    <b:Guid>{92B0524F-41E8-435B-872B-79B5D446CFAD}</b:Guid>
    <b:URL>http://beagleboard.org/bone</b:URL>
    <b:RefOrder>4</b:RefOrder>
  </b:Source>
  <b:Source>
    <b:Tag>ARMM0</b:Tag>
    <b:SourceType>InternetSite</b:SourceType>
    <b:Guid>{6DAA5A7F-B8F4-4B06-85FF-FD63304EB874}</b:Guid>
    <b:URL>https://www.arm.com/products/processors/cortex-m/cortex-m0.php</b:URL>
    <b:RefOrder>13</b:RefOrder>
  </b:Source>
  <b:Source>
    <b:Tag>absolute</b:Tag>
    <b:SourceType>InternetSite</b:SourceType>
    <b:Guid>{BDE5D10B-74F1-45D7-8EEB-D4E3A2B53488}</b:Guid>
    <b:URL>https://learn.adafruit.com/adafruit-bno055-absolute-orientation-sensor/overview</b:URL>
    <b:RefOrder>14</b:RefOrder>
  </b:Source>
  <b:Source>
    <b:Tag>wearablese</b:Tag>
    <b:SourceType>InternetSite</b:SourceType>
    <b:Guid>{4AC60754-62E7-4872-A8B4-E5B5A319CC69}</b:Guid>
    <b:URL>http://ieeexplore.ieee.org/stamp/stamp.jsp?arnumber=1617246</b:URL>
    <b:RefOrder>19</b:RefOrder>
  </b:Source>
  <b:Source>
    <b:Tag>accurate</b:Tag>
    <b:SourceType>InternetSite</b:SourceType>
    <b:Guid>{31888B6F-6DD5-4975-BC9E-D1D6793CBD94}</b:Guid>
    <b:URL>  http://ieeexplore.ieee.org/stamp/stamp.jsp?arnumber=5226903</b:URL>
    <b:RefOrder>20</b:RefOrder>
  </b:Source>
  <b:Source>
    <b:Tag>philips</b:Tag>
    <b:SourceType>InternetSite</b:SourceType>
    <b:Guid>{6A8CD59A-10C6-4893-B700-4D9782CA7B04}</b:Guid>
    <b:URL>https://www.lifeline.philips.com/safety-solutions/gosafe.html</b:URL>
    <b:RefOrder>21</b:RefOrder>
  </b:Source>
  <b:Source>
    <b:Tag>shimmer</b:Tag>
    <b:SourceType>InternetSite</b:SourceType>
    <b:Guid>{0606EEDB-BF8F-4094-AB8C-EDB709215D96}</b:Guid>
    <b:URL>https://www.shimmersensing.com/products/</b:URL>
    <b:RefOrder>23</b:RefOrder>
  </b:Source>
  <b:Source>
    <b:Tag>Mica</b:Tag>
    <b:SourceType>InternetSite</b:SourceType>
    <b:Guid>{7DC3BAA2-2C5B-4373-8EE6-F282E60A5919}</b:Guid>
    <b:URL>  https://www.eol.ucar.edu/isf/facilities/isa/internal/CrossBow/DataSheets/mica2dot.pdf</b:URL>
    <b:RefOrder>17</b:RefOrder>
  </b:Source>
  <b:Source>
    <b:Tag>Tinyos</b:Tag>
    <b:SourceType>InternetSite</b:SourceType>
    <b:Guid>{32556A07-EFF8-4CEF-AE6E-8BCEE5053EC9}</b:Guid>
    <b:URL>https://github.com/tinyos/tinyos-main</b:URL>
    <b:RefOrder>18</b:RefOrder>
  </b:Source>
  <b:Source>
    <b:Tag>htt1</b:Tag>
    <b:SourceType>InternetSite</b:SourceType>
    <b:Guid>{F7E81E15-5CD2-420F-B9F2-FA2C4A0B3CB1}</b:Guid>
    <b:URL>https://www.shimmersensing.com/products/shimmer3-development-kit#download-tab</b:URL>
    <b:RefOrder>34</b:RefOrder>
  </b:Source>
  <b:Source>
    <b:Tag>consensys</b:Tag>
    <b:SourceType>InternetSite</b:SourceType>
    <b:Guid>{CECF818B-AF96-4418-8DE6-098C12E7325D}</b:Guid>
    <b:URL>https://www.shimmersensing.com/products/shimmer3-development-kit#download-tab</b:URL>
    <b:RefOrder>22</b:RefOrder>
  </b:Source>
  <b:Source>
    <b:Tag>ArduinoOTTO</b:Tag>
    <b:SourceType>InternetSite</b:SourceType>
    <b:Guid>{C53E410D-9295-4CED-8341-09577AB48FE6}</b:Guid>
    <b:URL>http://www.arduino.org/products/boards/arduino-star-otto</b:URL>
    <b:RefOrder>5</b:RefOrder>
  </b:Source>
  <b:Source>
    <b:Tag>Model3</b:Tag>
    <b:SourceType>InternetSite</b:SourceType>
    <b:Guid>{7969387B-5E3F-4297-9E98-A4C0B8E853BA}</b:Guid>
    <b:URL>https://www.raspberrypi.org/products/raspberry-pi-3-model-b/</b:URL>
    <b:RefOrder>7</b:RefOrder>
  </b:Source>
  <b:Source>
    <b:Tag>x15</b:Tag>
    <b:SourceType>InternetSite</b:SourceType>
    <b:Guid>{CB78C8FB-5EF3-4B4E-A47B-6542CBF6B123}</b:Guid>
    <b:URL>https://beagleboard.org/x15</b:URL>
    <b:RefOrder>8</b:RefOrder>
  </b:Source>
  <b:Source>
    <b:Tag>Linux</b:Tag>
    <b:SourceType>InternetSite</b:SourceType>
    <b:Guid>{5EDB1B12-0CAF-4C14-8218-4160F811A845}</b:Guid>
    <b:URL>https://www.linux.org/</b:URL>
    <b:RefOrder>9</b:RefOrder>
  </b:Source>
  <b:Source>
    <b:Tag>IIS</b:Tag>
    <b:SourceType>InternetSite</b:SourceType>
    <b:Guid>{17398A27-6ACA-4573-BB09-7C252090A8AF}</b:Guid>
    <b:URL>IIS328DQ</b:URL>
    <b:RefOrder>10</b:RefOrder>
  </b:Source>
  <b:Source>
    <b:Tag>UART</b:Tag>
    <b:SourceType>InternetSite</b:SourceType>
    <b:Guid>{05E256E1-8B1B-401C-8D51-F55A61B732E9}</b:Guid>
    <b:URL>http://www.ftdichip.com/Support/Documents/TechnicalNotes/TN_111%20What%20is%20UART.pdf</b:URL>
    <b:RefOrder>16</b:RefOrder>
  </b:Source>
  <b:Source>
    <b:Tag>Register</b:Tag>
    <b:SourceType>InternetSite</b:SourceType>
    <b:Guid>{3EABC9B7-3A0B-443A-8A52-258DEEEB067E}</b:Guid>
    <b:URL>https://ae-bst.resource.bosch.com/media/_tech/media/datasheets/BST_BNO055_DS000_14.pdf</b:URL>
    <b:RefOrder>15</b:RefOrder>
  </b:Source>
  <b:Source>
    <b:Tag>C</b:Tag>
    <b:SourceType>InternetSite</b:SourceType>
    <b:Guid>{1A250712-DDDA-46CC-AC81-65249AC25D4E}</b:Guid>
    <b:URL>https://www.bell-labs.com/usr/dmr/www/chist.pdf</b:URL>
    <b:RefOrder>24</b:RefOrder>
  </b:Source>
  <b:Source>
    <b:Tag>Realterm</b:Tag>
    <b:SourceType>InternetSite</b:SourceType>
    <b:Guid>{C52139AD-D95B-4CDB-9FF0-1F70B8DEF47D}</b:Guid>
    <b:URL>https://realterm.sourceforge.io/</b:URL>
    <b:RefOrder>27</b:RefOrder>
  </b:Source>
  <b:Source>
    <b:Tag>STMelectronics</b:Tag>
    <b:SourceType>InternetSite</b:SourceType>
    <b:Guid>{01151C95-20B0-4139-8E69-18B49D766511}</b:Guid>
    <b:URL>http://www.st.com/content/st_com/en.html</b:URL>
    <b:RefOrder>6</b:RefOrder>
  </b:Source>
  <b:Source>
    <b:Tag>STM32CubeMX</b:Tag>
    <b:SourceType>InternetSite</b:SourceType>
    <b:Guid>{6C2EF76D-CD18-400A-B92A-67BD96355143}</b:Guid>
    <b:URL>http://www.st.com/en/development-tools/stm32cubemx.html</b:URL>
    <b:RefOrder>25</b:RefOrder>
  </b:Source>
  <b:Source>
    <b:Tag>HAL</b:Tag>
    <b:SourceType>InternetSite</b:SourceType>
    <b:Guid>{477CDCC2-52C1-4960-AC5D-200859C6F95B}</b:Guid>
    <b:URL>http://www.st.com/content/ccc/resource/technical/document/user_manual/2f/71/ba/b8/75/54/47/cf/DM00105879.pdf/files/DM00105879.pdf/jcr:content/translations/en.DM00105879.pdf</b:URL>
    <b:RefOrder>26</b:RefOrder>
  </b:Source>
  <b:Source>
    <b:Tag>STMSTUDIO</b:Tag>
    <b:SourceType>InternetSite</b:SourceType>
    <b:Guid>{931B65B0-1F35-4E64-99BB-1B2E01938118}</b:Guid>
    <b:URL>http://www.st.com/en/development-tools/stm-studio-stm32.html</b:URL>
    <b:RefOrder>28</b:RefOrder>
  </b:Source>
</b:Sources>
</file>

<file path=customXml/itemProps1.xml><?xml version="1.0" encoding="utf-8"?>
<ds:datastoreItem xmlns:ds="http://schemas.openxmlformats.org/officeDocument/2006/customXml" ds:itemID="{7F342B3E-29CC-4D04-8F57-32B3D4869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48</Pages>
  <Words>6469</Words>
  <Characters>36877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43260</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2017-05-21T17:49:00Z</dcterms:modified>
</cp:coreProperties>
</file>