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r w:rsidRPr="00B45014">
              <w:t>Jörgen Vedom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w:t>
            </w:r>
            <w:bookmarkStart w:id="1" w:name="_GoBack"/>
            <w:bookmarkEnd w:id="1"/>
            <w:r w:rsidRPr="00B45014">
              <w:t>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r w:rsidRPr="00B45014">
              <w:t>Mairo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2" w:name="_Toc437263079"/>
    </w:p>
    <w:p w:rsidR="009F4718" w:rsidRPr="00B45014" w:rsidRDefault="009F4718" w:rsidP="0040413D">
      <w:pPr>
        <w:pStyle w:val="Headingcenter"/>
      </w:pPr>
      <w:bookmarkStart w:id="3" w:name="_Toc483155206"/>
      <w:bookmarkStart w:id="4" w:name="_Toc483155250"/>
      <w:bookmarkStart w:id="5" w:name="_Toc483163001"/>
      <w:bookmarkStart w:id="6" w:name="_Toc483252470"/>
      <w:bookmarkStart w:id="7" w:name="_Toc483438907"/>
      <w:bookmarkStart w:id="8" w:name="_Toc483565357"/>
      <w:bookmarkStart w:id="9" w:name="_Toc483575533"/>
      <w:r w:rsidRPr="00B45014">
        <w:lastRenderedPageBreak/>
        <w:t>Autorideklaratsioon</w:t>
      </w:r>
      <w:bookmarkEnd w:id="2"/>
      <w:bookmarkEnd w:id="3"/>
      <w:bookmarkEnd w:id="4"/>
      <w:bookmarkEnd w:id="5"/>
      <w:bookmarkEnd w:id="6"/>
      <w:bookmarkEnd w:id="7"/>
      <w:bookmarkEnd w:id="8"/>
      <w:bookmarkEnd w:id="9"/>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r w:rsidR="0014429D" w:rsidRPr="00B45014">
        <w:t>Jörgen Vedom</w:t>
      </w:r>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0" w:name="_Toc437263080"/>
      <w:bookmarkStart w:id="11" w:name="_Toc483155207"/>
      <w:bookmarkStart w:id="12" w:name="_Toc483155251"/>
      <w:bookmarkStart w:id="13" w:name="_Toc483163002"/>
      <w:bookmarkStart w:id="14" w:name="_Toc483252471"/>
      <w:bookmarkStart w:id="15" w:name="_Toc483438908"/>
      <w:bookmarkStart w:id="16" w:name="_Toc483565358"/>
      <w:bookmarkStart w:id="17" w:name="_Toc483575534"/>
      <w:r w:rsidRPr="00B45014">
        <w:lastRenderedPageBreak/>
        <w:t>Annotatsioon</w:t>
      </w:r>
      <w:bookmarkEnd w:id="10"/>
      <w:bookmarkEnd w:id="11"/>
      <w:bookmarkEnd w:id="12"/>
      <w:bookmarkEnd w:id="13"/>
      <w:bookmarkEnd w:id="14"/>
      <w:bookmarkEnd w:id="15"/>
      <w:bookmarkEnd w:id="16"/>
      <w:bookmarkEnd w:id="17"/>
    </w:p>
    <w:p w:rsidR="009F4718" w:rsidRDefault="003023DD" w:rsidP="00D10445">
      <w:pPr>
        <w:pStyle w:val="tekst"/>
      </w:pPr>
      <w:r>
        <w:t>Käesoleva</w:t>
      </w:r>
      <w:r w:rsidR="00542C42">
        <w:t xml:space="preserve"> bakalaureusetöö eesmärgiks on</w:t>
      </w:r>
      <w:r>
        <w:t xml:space="preserve"> luua prototüüp,</w:t>
      </w:r>
      <w:r w:rsidR="00542C42">
        <w:t xml:space="preserve"> mida kasutatakse kukkumise tuvastamise algoritmi välja töötamisel</w:t>
      </w:r>
      <w:r>
        <w:t>.</w:t>
      </w:r>
      <w:r w:rsidR="000C5D02">
        <w:t xml:space="preserve"> </w:t>
      </w:r>
    </w:p>
    <w:p w:rsidR="000E5E78" w:rsidRDefault="00542C42" w:rsidP="00D10445">
      <w:pPr>
        <w:pStyle w:val="tekst"/>
      </w:pPr>
      <w:r>
        <w:t>Töös on</w:t>
      </w:r>
      <w:r w:rsidR="000E5E78">
        <w:t xml:space="preserve"> kolm põ</w:t>
      </w:r>
      <w:r>
        <w:t>hiülesannet, millest esimene on</w:t>
      </w:r>
      <w:r w:rsidR="000E5E78">
        <w:t xml:space="preserve"> </w:t>
      </w:r>
      <w:r w:rsidR="007B7773">
        <w:t>prototüübi riistvara arendus, mis sisalda</w:t>
      </w:r>
      <w:r>
        <w:t>b mikrokontrolleri ja</w:t>
      </w:r>
      <w:r w:rsidR="007B7773">
        <w:t xml:space="preserve"> sensori valikut.</w:t>
      </w:r>
      <w:r w:rsidR="00336623">
        <w:t xml:space="preserve"> </w:t>
      </w:r>
      <w:r>
        <w:t xml:space="preserve">Teine ülesanne on </w:t>
      </w:r>
      <w:r w:rsidR="00336623">
        <w:t>mikrokontrolleri seadistamine töötamaks mitme k</w:t>
      </w:r>
      <w:r>
        <w:t>iirendusanduriga. Kolmandaks on</w:t>
      </w:r>
      <w:r w:rsidR="00336623">
        <w:t xml:space="preserve"> kiirendusandurite seadistamine vastavalt algoritmi poolt sisenda</w:t>
      </w:r>
      <w:r>
        <w:t>ndmetele esitatavatele nõuetele, nende kalibreerimine ja testimine.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EE7962">
        <w:t>51</w:t>
      </w:r>
      <w:r w:rsidRPr="00B45014">
        <w:t xml:space="preserve"> leheküljel, </w:t>
      </w:r>
      <w:r w:rsidR="006C3261">
        <w:t>5</w:t>
      </w:r>
      <w:r w:rsidRPr="00B45014">
        <w:t xml:space="preserve"> peatükki, </w:t>
      </w:r>
      <w:r w:rsidR="006C3261">
        <w:t>31</w:t>
      </w:r>
      <w:r w:rsidRPr="00B45014">
        <w:t xml:space="preserve"> joonist, </w:t>
      </w:r>
      <w:r w:rsidR="006C3261">
        <w:t>2</w:t>
      </w:r>
      <w:r w:rsidR="000946CB">
        <w:t>2</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8" w:name="_Toc437263081"/>
      <w:bookmarkStart w:id="19" w:name="_Toc483155208"/>
      <w:bookmarkStart w:id="20" w:name="_Toc483155252"/>
      <w:bookmarkStart w:id="21" w:name="_Toc483163003"/>
      <w:bookmarkStart w:id="22" w:name="_Toc483252472"/>
      <w:bookmarkStart w:id="23" w:name="_Toc483438909"/>
      <w:bookmarkStart w:id="24" w:name="_Toc483565359"/>
      <w:bookmarkStart w:id="25" w:name="_Toc483575535"/>
      <w:r w:rsidRPr="00B45014">
        <w:lastRenderedPageBreak/>
        <w:t>Abstract</w:t>
      </w:r>
      <w:bookmarkEnd w:id="18"/>
      <w:r w:rsidR="0005164D" w:rsidRPr="00B45014">
        <w:br/>
      </w:r>
      <w:bookmarkEnd w:id="19"/>
      <w:bookmarkEnd w:id="20"/>
      <w:bookmarkEnd w:id="21"/>
      <w:bookmarkEnd w:id="22"/>
      <w:bookmarkEnd w:id="23"/>
      <w:r w:rsidR="003A7E77" w:rsidRPr="00FE1A39">
        <w:rPr>
          <w:sz w:val="24"/>
          <w:szCs w:val="24"/>
        </w:rPr>
        <w:t>Development of multi-accelerometer fall detection system</w:t>
      </w:r>
      <w:bookmarkEnd w:id="24"/>
      <w:bookmarkEnd w:id="25"/>
    </w:p>
    <w:p w:rsidR="009F4718" w:rsidRPr="00C96DA5" w:rsidRDefault="00434F64" w:rsidP="00D10445">
      <w:pPr>
        <w:pStyle w:val="tekst"/>
        <w:rPr>
          <w:lang w:val="en-US"/>
        </w:rPr>
      </w:pPr>
      <w:r>
        <w:rPr>
          <w:lang w:val="en-US"/>
        </w:rPr>
        <w:t>The aim of this thesis is</w:t>
      </w:r>
      <w:r w:rsidR="000C5D02" w:rsidRPr="00C96DA5">
        <w:rPr>
          <w:lang w:val="en-US"/>
        </w:rPr>
        <w:t xml:space="preserve"> to create a prototype on which one could develop a fall detection algorithm.</w:t>
      </w:r>
    </w:p>
    <w:p w:rsidR="007B7773" w:rsidRDefault="00434F64" w:rsidP="00D10445">
      <w:pPr>
        <w:pStyle w:val="tekst"/>
        <w:rPr>
          <w:lang w:val="en-US"/>
        </w:rPr>
      </w:pPr>
      <w:r>
        <w:rPr>
          <w:lang w:val="en-US"/>
        </w:rPr>
        <w:t>There are</w:t>
      </w:r>
      <w:r w:rsidR="000C5D02" w:rsidRPr="00C96DA5">
        <w:rPr>
          <w:lang w:val="en-US"/>
        </w:rPr>
        <w:t xml:space="preserve"> three main tasks. The first </w:t>
      </w:r>
      <w:r>
        <w:rPr>
          <w:lang w:val="en-US"/>
        </w:rPr>
        <w:t>task is</w:t>
      </w:r>
      <w:r w:rsidR="000C5D02" w:rsidRPr="00C96DA5">
        <w:rPr>
          <w:lang w:val="en-US"/>
        </w:rPr>
        <w:t xml:space="preserve"> to develop </w:t>
      </w:r>
      <w:r>
        <w:rPr>
          <w:lang w:val="en-US"/>
        </w:rPr>
        <w:t>a</w:t>
      </w:r>
      <w:r w:rsidR="00EA1F59">
        <w:rPr>
          <w:lang w:val="en-US"/>
        </w:rPr>
        <w:t xml:space="preserve"> hardware </w:t>
      </w:r>
      <w:r>
        <w:rPr>
          <w:lang w:val="en-US"/>
        </w:rPr>
        <w:t>for the prototype which includes</w:t>
      </w:r>
      <w:r w:rsidR="00EA1F59">
        <w:rPr>
          <w:lang w:val="en-US"/>
        </w:rPr>
        <w:t xml:space="preserve"> selecting the microcontroller</w:t>
      </w:r>
      <w:r>
        <w:rPr>
          <w:lang w:val="en-US"/>
        </w:rPr>
        <w:t>,</w:t>
      </w:r>
      <w:r w:rsidR="00EA1F59">
        <w:rPr>
          <w:lang w:val="en-US"/>
        </w:rPr>
        <w:t xml:space="preserve"> and </w:t>
      </w:r>
      <w:r>
        <w:rPr>
          <w:lang w:val="en-US"/>
        </w:rPr>
        <w:t xml:space="preserve">selecting the protocol for </w:t>
      </w:r>
      <w:r w:rsidR="00EA1F59">
        <w:rPr>
          <w:lang w:val="en-US"/>
        </w:rPr>
        <w:t>hardware communication.</w:t>
      </w:r>
      <w:r w:rsidR="00FD1688">
        <w:rPr>
          <w:lang w:val="en-US"/>
        </w:rPr>
        <w:t xml:space="preserve"> </w:t>
      </w:r>
      <w:r>
        <w:rPr>
          <w:lang w:val="en-US"/>
        </w:rPr>
        <w:t>Second task is to configure</w:t>
      </w:r>
      <w:r w:rsidR="000C5D02" w:rsidRPr="00C96DA5">
        <w:rPr>
          <w:lang w:val="en-US"/>
        </w:rPr>
        <w:t xml:space="preserve"> the microcontroller to work with multiple accelerometers.</w:t>
      </w:r>
      <w:r w:rsidR="00FD1688">
        <w:rPr>
          <w:lang w:val="en-US"/>
        </w:rPr>
        <w:t xml:space="preserve"> </w:t>
      </w:r>
      <w:r>
        <w:rPr>
          <w:lang w:val="en-US"/>
        </w:rPr>
        <w:t>Third task is</w:t>
      </w:r>
      <w:r w:rsidR="000C5D02" w:rsidRPr="00C96DA5">
        <w:rPr>
          <w:lang w:val="en-US"/>
        </w:rPr>
        <w:t xml:space="preserve"> to configure the accelerometers according to the input data requirements of the algorithm.</w:t>
      </w:r>
      <w:r>
        <w:rPr>
          <w:lang w:val="en-US"/>
        </w:rPr>
        <w:t xml:space="preserve"> This includes</w:t>
      </w:r>
      <w:r w:rsidR="00EA1F59">
        <w:rPr>
          <w:lang w:val="en-US"/>
        </w:rPr>
        <w:t xml:space="preserve">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This thesis presents descriptions about all of the used equipment</w:t>
      </w:r>
      <w:r w:rsidR="0029190A">
        <w:rPr>
          <w:lang w:val="en-US"/>
        </w:rPr>
        <w:t>s</w:t>
      </w:r>
      <w:r>
        <w:rPr>
          <w:lang w:val="en-US"/>
        </w:rPr>
        <w:t xml:space="preserve"> and software</w:t>
      </w:r>
      <w:r w:rsidR="001D1757">
        <w:rPr>
          <w:lang w:val="en-US"/>
        </w:rPr>
        <w:t xml:space="preserve"> including how the communication between the microcontroller and the sensors works.</w:t>
      </w:r>
    </w:p>
    <w:p w:rsidR="000C5D02" w:rsidRPr="00C96DA5" w:rsidRDefault="00AD1DE3" w:rsidP="00D10445">
      <w:pPr>
        <w:pStyle w:val="tekst"/>
        <w:rPr>
          <w:lang w:val="en-US"/>
        </w:rPr>
      </w:pPr>
      <w:r>
        <w:rPr>
          <w:lang w:val="en-US"/>
        </w:rPr>
        <w:t>Tests will be</w:t>
      </w:r>
      <w:r w:rsidR="00D12F28">
        <w:rPr>
          <w:lang w:val="en-US"/>
        </w:rPr>
        <w:t xml:space="preserve"> conducted for proof of </w:t>
      </w:r>
      <w:r w:rsidR="00D12F28" w:rsidRPr="00D12F28">
        <w:rPr>
          <w:sz w:val="22"/>
          <w:lang w:val="en-US"/>
        </w:rPr>
        <w:t>con</w:t>
      </w:r>
      <w:r w:rsidR="00D12F28">
        <w:rPr>
          <w:sz w:val="22"/>
          <w:lang w:val="en-US"/>
        </w:rPr>
        <w:t>c</w:t>
      </w:r>
      <w:r w:rsidR="00D12F28" w:rsidRPr="00D12F28">
        <w:rPr>
          <w:sz w:val="22"/>
          <w:lang w:val="en-US"/>
        </w:rPr>
        <w:t>ept</w:t>
      </w:r>
      <w:r w:rsidR="00CC52BC">
        <w:rPr>
          <w:lang w:val="en-US"/>
        </w:rPr>
        <w:t xml:space="preserve">. </w:t>
      </w:r>
      <w:r w:rsidR="00937BA0">
        <w:rPr>
          <w:lang w:val="en-US"/>
        </w:rPr>
        <w:t>The tests</w:t>
      </w:r>
      <w:r w:rsidR="0029190A">
        <w:rPr>
          <w:lang w:val="en-US"/>
        </w:rPr>
        <w:t xml:space="preserve"> will</w:t>
      </w:r>
      <w:r w:rsidR="00937BA0">
        <w:rPr>
          <w:lang w:val="en-US"/>
        </w:rPr>
        <w:t xml:space="preserve"> </w:t>
      </w:r>
      <w:r w:rsidR="0029190A">
        <w:rPr>
          <w:lang w:val="en-US"/>
        </w:rPr>
        <w:t>reveal if the</w:t>
      </w:r>
      <w:r w:rsidR="003D6D44">
        <w:rPr>
          <w:lang w:val="en-US"/>
        </w:rPr>
        <w:t xml:space="preserve"> device works and </w:t>
      </w:r>
      <w:r w:rsidR="0029190A">
        <w:rPr>
          <w:lang w:val="en-US"/>
        </w:rPr>
        <w:t>if it has any flaws</w:t>
      </w:r>
      <w:r w:rsidR="003D6D44">
        <w:rPr>
          <w:lang w:val="en-US"/>
        </w:rPr>
        <w:t xml:space="preserve">. </w:t>
      </w:r>
      <w:r w:rsidR="003D6D44" w:rsidRPr="00C96DA5">
        <w:rPr>
          <w:lang w:val="en-US"/>
        </w:rPr>
        <w:t>As a result we</w:t>
      </w:r>
      <w:r>
        <w:rPr>
          <w:lang w:val="en-US"/>
        </w:rPr>
        <w:t xml:space="preserve"> will</w:t>
      </w:r>
      <w:r w:rsidR="003D6D44" w:rsidRPr="00C96DA5">
        <w:rPr>
          <w:lang w:val="en-US"/>
        </w:rPr>
        <w:t xml:space="preserv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EE7962">
        <w:rPr>
          <w:lang w:val="en-US"/>
        </w:rPr>
        <w:t>51</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0946CB">
        <w:rPr>
          <w:lang w:val="en-US"/>
        </w:rPr>
        <w:t>22</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6" w:name="_Toc437263082"/>
      <w:bookmarkStart w:id="27" w:name="_Toc483155209"/>
      <w:bookmarkStart w:id="28" w:name="_Toc483155253"/>
      <w:bookmarkStart w:id="29" w:name="_Toc483163004"/>
      <w:bookmarkStart w:id="30" w:name="_Toc483252473"/>
      <w:bookmarkStart w:id="31" w:name="_Toc483438910"/>
      <w:bookmarkStart w:id="32" w:name="_Toc483565360"/>
      <w:bookmarkStart w:id="33" w:name="_Toc483575536"/>
      <w:r w:rsidRPr="00B45014">
        <w:lastRenderedPageBreak/>
        <w:t>Lühendite ja mõistete sõnastik</w:t>
      </w:r>
      <w:bookmarkEnd w:id="26"/>
      <w:bookmarkEnd w:id="27"/>
      <w:bookmarkEnd w:id="28"/>
      <w:bookmarkEnd w:id="29"/>
      <w:bookmarkEnd w:id="30"/>
      <w:bookmarkEnd w:id="31"/>
      <w:bookmarkEnd w:id="32"/>
      <w:bookmarkEnd w:id="33"/>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34" w:name="_Hlk483434908"/>
                  <w:r w:rsidR="00735B63" w:rsidRPr="00735B63">
                    <w:rPr>
                      <w:color w:val="000000"/>
                      <w:sz w:val="22"/>
                      <w:szCs w:val="22"/>
                    </w:rPr>
                    <w:t>vahelduvbitiga protokoll</w:t>
                  </w:r>
                  <w:bookmarkEnd w:id="34"/>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r w:rsidR="00496763">
                    <w:rPr>
                      <w:color w:val="000000"/>
                      <w:sz w:val="22"/>
                      <w:szCs w:val="22"/>
                    </w:rPr>
                    <w:t>kõrgjõudlusega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35" w:name="_Hlk483435007"/>
                  <w:r w:rsidR="00F801AF" w:rsidRPr="004E6CCB">
                    <w:rPr>
                      <w:szCs w:val="22"/>
                    </w:rPr>
                    <w:t>kärbitud käsustikuga arvutiarhitektuur</w:t>
                  </w:r>
                  <w:bookmarkEnd w:id="35"/>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210C27" w:rsidP="00C40F9F">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r w:rsidRPr="003F1523">
                    <w:rPr>
                      <w:szCs w:val="22"/>
                      <w:lang w:val="en-US"/>
                    </w:rPr>
                    <w:t>Ameerika Informatsioonivahetuse Standardkood</w:t>
                  </w:r>
                </w:p>
              </w:tc>
            </w:tr>
            <w:tr w:rsidR="009946A8" w:rsidRPr="00691481" w:rsidTr="00B642D1">
              <w:trPr>
                <w:trHeight w:val="300"/>
              </w:trPr>
              <w:tc>
                <w:tcPr>
                  <w:tcW w:w="938" w:type="dxa"/>
                  <w:vAlign w:val="bottom"/>
                  <w:hideMark/>
                </w:tcPr>
                <w:p w:rsidR="009946A8" w:rsidRPr="00691481" w:rsidRDefault="00AD1DE3" w:rsidP="00815171">
                  <w:pPr>
                    <w:rPr>
                      <w:color w:val="000000"/>
                      <w:sz w:val="22"/>
                      <w:szCs w:val="22"/>
                    </w:rPr>
                  </w:pPr>
                  <w:r>
                    <w:rPr>
                      <w:color w:val="000000"/>
                      <w:sz w:val="22"/>
                      <w:szCs w:val="22"/>
                    </w:rPr>
                    <w:t>AS</w:t>
                  </w:r>
                  <w:r w:rsidR="009946A8" w:rsidRPr="00691481">
                    <w:rPr>
                      <w:color w:val="000000"/>
                      <w:sz w:val="22"/>
                      <w:szCs w:val="22"/>
                    </w:rPr>
                    <w:t>I</w:t>
                  </w:r>
                </w:p>
              </w:tc>
              <w:tc>
                <w:tcPr>
                  <w:tcW w:w="7315" w:type="dxa"/>
                </w:tcPr>
                <w:p w:rsidR="009946A8" w:rsidRPr="00691481" w:rsidRDefault="009946A8" w:rsidP="00815171">
                  <w:pPr>
                    <w:pStyle w:val="Tabletext"/>
                    <w:spacing w:after="0"/>
                    <w:rPr>
                      <w:color w:val="000000"/>
                      <w:szCs w:val="22"/>
                    </w:rPr>
                  </w:pPr>
                  <w:r w:rsidRPr="00691481">
                    <w:rPr>
                      <w:szCs w:val="22"/>
                    </w:rPr>
                    <w:t xml:space="preserve">TTÜ </w:t>
                  </w:r>
                  <w:r w:rsidR="00AD1DE3">
                    <w:rPr>
                      <w:szCs w:val="22"/>
                    </w:rPr>
                    <w:t>Arvutisüsteemide</w:t>
                  </w:r>
                  <w:r w:rsidRPr="00691481">
                    <w:rPr>
                      <w:szCs w:val="22"/>
                    </w:rPr>
                    <w:t xml:space="preserve">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keskprotsessor</w:t>
                  </w:r>
                </w:p>
              </w:tc>
            </w:tr>
            <w:tr w:rsidR="00ED10F1" w:rsidRPr="00691481" w:rsidTr="00B642D1">
              <w:trPr>
                <w:trHeight w:val="300"/>
              </w:trPr>
              <w:tc>
                <w:tcPr>
                  <w:tcW w:w="938" w:type="dxa"/>
                  <w:vAlign w:val="bottom"/>
                </w:tcPr>
                <w:p w:rsidR="00ED10F1" w:rsidRPr="00691481" w:rsidRDefault="00ED10F1" w:rsidP="00815171">
                  <w:pPr>
                    <w:rPr>
                      <w:color w:val="000000"/>
                      <w:sz w:val="22"/>
                      <w:szCs w:val="22"/>
                    </w:rPr>
                  </w:pPr>
                  <w:r>
                    <w:rPr>
                      <w:color w:val="000000"/>
                      <w:sz w:val="22"/>
                      <w:szCs w:val="22"/>
                    </w:rPr>
                    <w:t>DMA</w:t>
                  </w:r>
                </w:p>
              </w:tc>
              <w:tc>
                <w:tcPr>
                  <w:tcW w:w="7315" w:type="dxa"/>
                </w:tcPr>
                <w:p w:rsidR="00ED10F1" w:rsidRPr="00ED10F1" w:rsidRDefault="00ED10F1" w:rsidP="00815171">
                  <w:pPr>
                    <w:pStyle w:val="Tabletext"/>
                    <w:spacing w:after="0"/>
                    <w:rPr>
                      <w:szCs w:val="22"/>
                      <w:lang w:val="en-US"/>
                    </w:rPr>
                  </w:pPr>
                  <w:r w:rsidRPr="00ED10F1">
                    <w:rPr>
                      <w:i/>
                      <w:noProof/>
                      <w:lang w:val="en-US"/>
                    </w:rPr>
                    <w:t>Direct Memory Access</w:t>
                  </w:r>
                  <w:r>
                    <w:rPr>
                      <w:i/>
                      <w:noProof/>
                      <w:lang w:val="en-US"/>
                    </w:rPr>
                    <w:t>,</w:t>
                  </w:r>
                  <w:r>
                    <w:rPr>
                      <w:noProof/>
                      <w:lang w:val="en-US"/>
                    </w:rPr>
                    <w:t xml:space="preserve"> otsemällupöörduskanal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36" w:name="_Hlk483435162"/>
                  <w:r w:rsidR="00DB013C" w:rsidRPr="00AF5878">
                    <w:rPr>
                      <w:color w:val="000000"/>
                      <w:sz w:val="22"/>
                      <w:szCs w:val="22"/>
                    </w:rPr>
                    <w:t xml:space="preserve">üldotstarbeline </w:t>
                  </w:r>
                  <w:r w:rsidR="00AF5878" w:rsidRPr="00AF5878">
                    <w:rPr>
                      <w:color w:val="000000"/>
                      <w:sz w:val="22"/>
                      <w:szCs w:val="22"/>
                    </w:rPr>
                    <w:t>sisend/väljund</w:t>
                  </w:r>
                  <w:bookmarkEnd w:id="36"/>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r w:rsidR="00987D8F">
                    <w:rPr>
                      <w:color w:val="000000"/>
                      <w:sz w:val="22"/>
                      <w:szCs w:val="22"/>
                    </w:rPr>
                    <w:t>i</w:t>
                  </w:r>
                  <w:r w:rsidR="00AE7652" w:rsidRPr="00AE7652">
                    <w:rPr>
                      <w:color w:val="000000"/>
                      <w:sz w:val="22"/>
                      <w:szCs w:val="22"/>
                    </w:rPr>
                    <w:t>nimliidese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r w:rsidR="00E33358">
                    <w:rPr>
                      <w:color w:val="000000"/>
                      <w:sz w:val="22"/>
                      <w:szCs w:val="22"/>
                      <w:lang w:val="en-US"/>
                    </w:rPr>
                    <w:t>k</w:t>
                  </w:r>
                  <w:r w:rsidR="009645BF" w:rsidRPr="009645BF">
                    <w:rPr>
                      <w:color w:val="000000"/>
                      <w:sz w:val="22"/>
                      <w:szCs w:val="22"/>
                      <w:lang w:val="en-US"/>
                    </w:rPr>
                    <w:t>ahesuunaline kahesooneline järjestiksii</w:t>
                  </w:r>
                  <w:r w:rsidR="009645BF">
                    <w:rPr>
                      <w:color w:val="000000"/>
                      <w:sz w:val="22"/>
                      <w:szCs w:val="22"/>
                      <w:lang w:val="en-US"/>
                    </w:rPr>
                    <w:t>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0946CB">
                    <w:rPr>
                      <w:color w:val="000000"/>
                      <w:sz w:val="22"/>
                      <w:szCs w:val="22"/>
                    </w:rPr>
                    <w:t xml:space="preserve"> vastuvõtmis</w:t>
                  </w:r>
                  <w:r w:rsidR="00B91BDB">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Static r</w:t>
                  </w:r>
                  <w:r w:rsidR="009946A8" w:rsidRPr="000A78DA">
                    <w:rPr>
                      <w:i/>
                      <w:szCs w:val="22"/>
                      <w:lang w:val="en-US"/>
                    </w:rPr>
                    <w:t xml:space="preserve">andom </w:t>
                  </w:r>
                  <w:r>
                    <w:rPr>
                      <w:i/>
                      <w:szCs w:val="22"/>
                      <w:lang w:val="en-US"/>
                    </w:rPr>
                    <w:t>a</w:t>
                  </w:r>
                  <w:r w:rsidR="009946A8" w:rsidRPr="000A78DA">
                    <w:rPr>
                      <w:i/>
                      <w:szCs w:val="22"/>
                      <w:lang w:val="en-US"/>
                    </w:rPr>
                    <w:t xml:space="preserve">ccess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0946CB">
                    <w:rPr>
                      <w:color w:val="000000"/>
                      <w:sz w:val="22"/>
                      <w:szCs w:val="22"/>
                    </w:rPr>
                    <w:t xml:space="preserve"> saatmis</w:t>
                  </w:r>
                  <w:r w:rsidR="00980EC6">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universaalne asünkroontransiiver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universaalne </w:t>
                  </w:r>
                  <w:r w:rsidRPr="0057601B">
                    <w:rPr>
                      <w:color w:val="000000"/>
                      <w:sz w:val="22"/>
                      <w:szCs w:val="22"/>
                      <w:lang w:val="en-US"/>
                    </w:rPr>
                    <w:t>sünkroontransiiver</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37" w:name="_Toc483155254"/>
      <w:bookmarkStart w:id="38" w:name="_Toc483252474"/>
      <w:bookmarkStart w:id="39" w:name="_Toc483438911"/>
      <w:bookmarkStart w:id="40" w:name="_Toc483565361"/>
      <w:bookmarkStart w:id="41" w:name="_Toc483575537"/>
      <w:r w:rsidRPr="00B45014">
        <w:lastRenderedPageBreak/>
        <w:t>Sisukord</w:t>
      </w:r>
      <w:bookmarkEnd w:id="37"/>
      <w:bookmarkEnd w:id="38"/>
      <w:bookmarkEnd w:id="39"/>
      <w:bookmarkEnd w:id="40"/>
      <w:bookmarkEnd w:id="41"/>
    </w:p>
    <w:sdt>
      <w:sdtPr>
        <w:id w:val="-832373288"/>
        <w:docPartObj>
          <w:docPartGallery w:val="Table of Contents"/>
          <w:docPartUnique/>
        </w:docPartObj>
      </w:sdtPr>
      <w:sdtEndPr>
        <w:rPr>
          <w:b/>
          <w:bCs/>
          <w:noProof/>
        </w:rPr>
      </w:sdtEndPr>
      <w:sdtContent>
        <w:p w:rsidR="00A31AC2"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3575540" w:history="1">
            <w:r w:rsidR="00A31AC2" w:rsidRPr="001A32DA">
              <w:rPr>
                <w:rStyle w:val="Hyperlink"/>
                <w:noProof/>
              </w:rPr>
              <w:t>1 Sissejuhatus</w:t>
            </w:r>
            <w:r w:rsidR="00A31AC2">
              <w:rPr>
                <w:noProof/>
                <w:webHidden/>
              </w:rPr>
              <w:tab/>
            </w:r>
            <w:r w:rsidR="00A31AC2">
              <w:rPr>
                <w:noProof/>
                <w:webHidden/>
              </w:rPr>
              <w:fldChar w:fldCharType="begin"/>
            </w:r>
            <w:r w:rsidR="00A31AC2">
              <w:rPr>
                <w:noProof/>
                <w:webHidden/>
              </w:rPr>
              <w:instrText xml:space="preserve"> PAGEREF _Toc483575540 \h </w:instrText>
            </w:r>
            <w:r w:rsidR="00A31AC2">
              <w:rPr>
                <w:noProof/>
                <w:webHidden/>
              </w:rPr>
            </w:r>
            <w:r w:rsidR="00A31AC2">
              <w:rPr>
                <w:noProof/>
                <w:webHidden/>
              </w:rPr>
              <w:fldChar w:fldCharType="separate"/>
            </w:r>
            <w:r w:rsidR="00224AC4">
              <w:rPr>
                <w:noProof/>
                <w:webHidden/>
              </w:rPr>
              <w:t>11</w:t>
            </w:r>
            <w:r w:rsidR="00A31AC2">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41" w:history="1">
            <w:r w:rsidRPr="001A32DA">
              <w:rPr>
                <w:rStyle w:val="Hyperlink"/>
                <w:noProof/>
              </w:rPr>
              <w:t>2 Riistvara</w:t>
            </w:r>
            <w:r>
              <w:rPr>
                <w:noProof/>
                <w:webHidden/>
              </w:rPr>
              <w:tab/>
            </w:r>
            <w:r>
              <w:rPr>
                <w:noProof/>
                <w:webHidden/>
              </w:rPr>
              <w:fldChar w:fldCharType="begin"/>
            </w:r>
            <w:r>
              <w:rPr>
                <w:noProof/>
                <w:webHidden/>
              </w:rPr>
              <w:instrText xml:space="preserve"> PAGEREF _Toc483575541 \h </w:instrText>
            </w:r>
            <w:r>
              <w:rPr>
                <w:noProof/>
                <w:webHidden/>
              </w:rPr>
            </w:r>
            <w:r>
              <w:rPr>
                <w:noProof/>
                <w:webHidden/>
              </w:rPr>
              <w:fldChar w:fldCharType="separate"/>
            </w:r>
            <w:r w:rsidR="00224AC4">
              <w:rPr>
                <w:noProof/>
                <w:webHidden/>
              </w:rPr>
              <w:t>13</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42" w:history="1">
            <w:r w:rsidRPr="001A32DA">
              <w:rPr>
                <w:rStyle w:val="Hyperlink"/>
                <w:noProof/>
              </w:rPr>
              <w:t>2.1 Süsteemi nõuded</w:t>
            </w:r>
            <w:r>
              <w:rPr>
                <w:noProof/>
                <w:webHidden/>
              </w:rPr>
              <w:tab/>
            </w:r>
            <w:r>
              <w:rPr>
                <w:noProof/>
                <w:webHidden/>
              </w:rPr>
              <w:fldChar w:fldCharType="begin"/>
            </w:r>
            <w:r>
              <w:rPr>
                <w:noProof/>
                <w:webHidden/>
              </w:rPr>
              <w:instrText xml:space="preserve"> PAGEREF _Toc483575542 \h </w:instrText>
            </w:r>
            <w:r>
              <w:rPr>
                <w:noProof/>
                <w:webHidden/>
              </w:rPr>
            </w:r>
            <w:r>
              <w:rPr>
                <w:noProof/>
                <w:webHidden/>
              </w:rPr>
              <w:fldChar w:fldCharType="separate"/>
            </w:r>
            <w:r w:rsidR="00224AC4">
              <w:rPr>
                <w:noProof/>
                <w:webHidden/>
              </w:rPr>
              <w:t>13</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43" w:history="1">
            <w:r w:rsidRPr="001A32DA">
              <w:rPr>
                <w:rStyle w:val="Hyperlink"/>
                <w:noProof/>
              </w:rPr>
              <w:t>2.2 Arendusplaat STM32 F446RE</w:t>
            </w:r>
            <w:r>
              <w:rPr>
                <w:noProof/>
                <w:webHidden/>
              </w:rPr>
              <w:tab/>
            </w:r>
            <w:r>
              <w:rPr>
                <w:noProof/>
                <w:webHidden/>
              </w:rPr>
              <w:fldChar w:fldCharType="begin"/>
            </w:r>
            <w:r>
              <w:rPr>
                <w:noProof/>
                <w:webHidden/>
              </w:rPr>
              <w:instrText xml:space="preserve"> PAGEREF _Toc483575543 \h </w:instrText>
            </w:r>
            <w:r>
              <w:rPr>
                <w:noProof/>
                <w:webHidden/>
              </w:rPr>
            </w:r>
            <w:r>
              <w:rPr>
                <w:noProof/>
                <w:webHidden/>
              </w:rPr>
              <w:fldChar w:fldCharType="separate"/>
            </w:r>
            <w:r w:rsidR="00224AC4">
              <w:rPr>
                <w:noProof/>
                <w:webHidden/>
              </w:rPr>
              <w:t>15</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44" w:history="1">
            <w:r w:rsidRPr="001A32DA">
              <w:rPr>
                <w:rStyle w:val="Hyperlink"/>
                <w:noProof/>
              </w:rPr>
              <w:t>2.3 Kiirendusandur Bosch BNO055</w:t>
            </w:r>
            <w:r>
              <w:rPr>
                <w:noProof/>
                <w:webHidden/>
              </w:rPr>
              <w:tab/>
            </w:r>
            <w:r>
              <w:rPr>
                <w:noProof/>
                <w:webHidden/>
              </w:rPr>
              <w:fldChar w:fldCharType="begin"/>
            </w:r>
            <w:r>
              <w:rPr>
                <w:noProof/>
                <w:webHidden/>
              </w:rPr>
              <w:instrText xml:space="preserve"> PAGEREF _Toc483575544 \h </w:instrText>
            </w:r>
            <w:r>
              <w:rPr>
                <w:noProof/>
                <w:webHidden/>
              </w:rPr>
            </w:r>
            <w:r>
              <w:rPr>
                <w:noProof/>
                <w:webHidden/>
              </w:rPr>
              <w:fldChar w:fldCharType="separate"/>
            </w:r>
            <w:r w:rsidR="00224AC4">
              <w:rPr>
                <w:noProof/>
                <w:webHidden/>
              </w:rPr>
              <w:t>16</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45" w:history="1">
            <w:r w:rsidRPr="001A32DA">
              <w:rPr>
                <w:rStyle w:val="Hyperlink"/>
                <w:noProof/>
              </w:rPr>
              <w:t>2.3.1 Kiirendusandur Bosch BNO055 register</w:t>
            </w:r>
            <w:r>
              <w:rPr>
                <w:noProof/>
                <w:webHidden/>
              </w:rPr>
              <w:tab/>
            </w:r>
            <w:r>
              <w:rPr>
                <w:noProof/>
                <w:webHidden/>
              </w:rPr>
              <w:fldChar w:fldCharType="begin"/>
            </w:r>
            <w:r>
              <w:rPr>
                <w:noProof/>
                <w:webHidden/>
              </w:rPr>
              <w:instrText xml:space="preserve"> PAGEREF _Toc483575545 \h </w:instrText>
            </w:r>
            <w:r>
              <w:rPr>
                <w:noProof/>
                <w:webHidden/>
              </w:rPr>
            </w:r>
            <w:r>
              <w:rPr>
                <w:noProof/>
                <w:webHidden/>
              </w:rPr>
              <w:fldChar w:fldCharType="separate"/>
            </w:r>
            <w:r w:rsidR="00224AC4">
              <w:rPr>
                <w:noProof/>
                <w:webHidden/>
              </w:rPr>
              <w:t>16</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46" w:history="1">
            <w:r w:rsidRPr="001A32DA">
              <w:rPr>
                <w:rStyle w:val="Hyperlink"/>
                <w:noProof/>
              </w:rPr>
              <w:t>2.4 Andmeside protokollid</w:t>
            </w:r>
            <w:r>
              <w:rPr>
                <w:noProof/>
                <w:webHidden/>
              </w:rPr>
              <w:tab/>
            </w:r>
            <w:r>
              <w:rPr>
                <w:noProof/>
                <w:webHidden/>
              </w:rPr>
              <w:fldChar w:fldCharType="begin"/>
            </w:r>
            <w:r>
              <w:rPr>
                <w:noProof/>
                <w:webHidden/>
              </w:rPr>
              <w:instrText xml:space="preserve"> PAGEREF _Toc483575546 \h </w:instrText>
            </w:r>
            <w:r>
              <w:rPr>
                <w:noProof/>
                <w:webHidden/>
              </w:rPr>
            </w:r>
            <w:r>
              <w:rPr>
                <w:noProof/>
                <w:webHidden/>
              </w:rPr>
              <w:fldChar w:fldCharType="separate"/>
            </w:r>
            <w:r w:rsidR="00224AC4">
              <w:rPr>
                <w:noProof/>
                <w:webHidden/>
              </w:rPr>
              <w:t>17</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47" w:history="1">
            <w:r w:rsidRPr="001A32DA">
              <w:rPr>
                <w:rStyle w:val="Hyperlink"/>
                <w:noProof/>
              </w:rPr>
              <w:t>2.4.1 UART protokoll</w:t>
            </w:r>
            <w:r>
              <w:rPr>
                <w:noProof/>
                <w:webHidden/>
              </w:rPr>
              <w:tab/>
            </w:r>
            <w:r>
              <w:rPr>
                <w:noProof/>
                <w:webHidden/>
              </w:rPr>
              <w:fldChar w:fldCharType="begin"/>
            </w:r>
            <w:r>
              <w:rPr>
                <w:noProof/>
                <w:webHidden/>
              </w:rPr>
              <w:instrText xml:space="preserve"> PAGEREF _Toc483575547 \h </w:instrText>
            </w:r>
            <w:r>
              <w:rPr>
                <w:noProof/>
                <w:webHidden/>
              </w:rPr>
            </w:r>
            <w:r>
              <w:rPr>
                <w:noProof/>
                <w:webHidden/>
              </w:rPr>
              <w:fldChar w:fldCharType="separate"/>
            </w:r>
            <w:r w:rsidR="00224AC4">
              <w:rPr>
                <w:noProof/>
                <w:webHidden/>
              </w:rPr>
              <w:t>17</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48" w:history="1">
            <w:r w:rsidRPr="001A32DA">
              <w:rPr>
                <w:rStyle w:val="Hyperlink"/>
                <w:noProof/>
              </w:rPr>
              <w:t>2.4.2 RS-485 protokoll</w:t>
            </w:r>
            <w:r>
              <w:rPr>
                <w:noProof/>
                <w:webHidden/>
              </w:rPr>
              <w:tab/>
            </w:r>
            <w:r>
              <w:rPr>
                <w:noProof/>
                <w:webHidden/>
              </w:rPr>
              <w:fldChar w:fldCharType="begin"/>
            </w:r>
            <w:r>
              <w:rPr>
                <w:noProof/>
                <w:webHidden/>
              </w:rPr>
              <w:instrText xml:space="preserve"> PAGEREF _Toc483575548 \h </w:instrText>
            </w:r>
            <w:r>
              <w:rPr>
                <w:noProof/>
                <w:webHidden/>
              </w:rPr>
            </w:r>
            <w:r>
              <w:rPr>
                <w:noProof/>
                <w:webHidden/>
              </w:rPr>
              <w:fldChar w:fldCharType="separate"/>
            </w:r>
            <w:r w:rsidR="00224AC4">
              <w:rPr>
                <w:noProof/>
                <w:webHidden/>
              </w:rPr>
              <w:t>18</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49" w:history="1">
            <w:r w:rsidRPr="001A32DA">
              <w:rPr>
                <w:rStyle w:val="Hyperlink"/>
                <w:noProof/>
              </w:rPr>
              <w:t xml:space="preserve">2.5 Arendusplaadi ja sensori vahelised </w:t>
            </w:r>
            <w:r w:rsidRPr="001A32DA">
              <w:rPr>
                <w:rStyle w:val="Hyperlink"/>
                <w:noProof/>
                <w:lang w:val="en-US"/>
              </w:rPr>
              <w:t>ü</w:t>
            </w:r>
            <w:r w:rsidRPr="001A32DA">
              <w:rPr>
                <w:rStyle w:val="Hyperlink"/>
                <w:noProof/>
              </w:rPr>
              <w:t>hendused</w:t>
            </w:r>
            <w:r>
              <w:rPr>
                <w:noProof/>
                <w:webHidden/>
              </w:rPr>
              <w:tab/>
            </w:r>
            <w:r>
              <w:rPr>
                <w:noProof/>
                <w:webHidden/>
              </w:rPr>
              <w:fldChar w:fldCharType="begin"/>
            </w:r>
            <w:r>
              <w:rPr>
                <w:noProof/>
                <w:webHidden/>
              </w:rPr>
              <w:instrText xml:space="preserve"> PAGEREF _Toc483575549 \h </w:instrText>
            </w:r>
            <w:r>
              <w:rPr>
                <w:noProof/>
                <w:webHidden/>
              </w:rPr>
            </w:r>
            <w:r>
              <w:rPr>
                <w:noProof/>
                <w:webHidden/>
              </w:rPr>
              <w:fldChar w:fldCharType="separate"/>
            </w:r>
            <w:r w:rsidR="00224AC4">
              <w:rPr>
                <w:noProof/>
                <w:webHidden/>
              </w:rPr>
              <w:t>19</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50" w:history="1">
            <w:r w:rsidRPr="001A32DA">
              <w:rPr>
                <w:rStyle w:val="Hyperlink"/>
                <w:noProof/>
              </w:rPr>
              <w:t>2.6 Ülevaade sarnastest lahendustest</w:t>
            </w:r>
            <w:r>
              <w:rPr>
                <w:noProof/>
                <w:webHidden/>
              </w:rPr>
              <w:tab/>
            </w:r>
            <w:r>
              <w:rPr>
                <w:noProof/>
                <w:webHidden/>
              </w:rPr>
              <w:fldChar w:fldCharType="begin"/>
            </w:r>
            <w:r>
              <w:rPr>
                <w:noProof/>
                <w:webHidden/>
              </w:rPr>
              <w:instrText xml:space="preserve"> PAGEREF _Toc483575550 \h </w:instrText>
            </w:r>
            <w:r>
              <w:rPr>
                <w:noProof/>
                <w:webHidden/>
              </w:rPr>
            </w:r>
            <w:r>
              <w:rPr>
                <w:noProof/>
                <w:webHidden/>
              </w:rPr>
              <w:fldChar w:fldCharType="separate"/>
            </w:r>
            <w:r w:rsidR="00224AC4">
              <w:rPr>
                <w:noProof/>
                <w:webHidden/>
              </w:rPr>
              <w:t>21</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51" w:history="1">
            <w:r w:rsidRPr="001A32DA">
              <w:rPr>
                <w:rStyle w:val="Hyperlink"/>
                <w:noProof/>
              </w:rPr>
              <w:t>2.6.1 Wearable sensors for Reliable fall detection</w:t>
            </w:r>
            <w:r>
              <w:rPr>
                <w:noProof/>
                <w:webHidden/>
              </w:rPr>
              <w:tab/>
            </w:r>
            <w:r>
              <w:rPr>
                <w:noProof/>
                <w:webHidden/>
              </w:rPr>
              <w:fldChar w:fldCharType="begin"/>
            </w:r>
            <w:r>
              <w:rPr>
                <w:noProof/>
                <w:webHidden/>
              </w:rPr>
              <w:instrText xml:space="preserve"> PAGEREF _Toc483575551 \h </w:instrText>
            </w:r>
            <w:r>
              <w:rPr>
                <w:noProof/>
                <w:webHidden/>
              </w:rPr>
            </w:r>
            <w:r>
              <w:rPr>
                <w:noProof/>
                <w:webHidden/>
              </w:rPr>
              <w:fldChar w:fldCharType="separate"/>
            </w:r>
            <w:r w:rsidR="00224AC4">
              <w:rPr>
                <w:noProof/>
                <w:webHidden/>
              </w:rPr>
              <w:t>21</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52" w:history="1">
            <w:r w:rsidRPr="001A32DA">
              <w:rPr>
                <w:rStyle w:val="Hyperlink"/>
                <w:noProof/>
              </w:rPr>
              <w:t>2.6.2 Accurate, Fast Fall Detection Using Gyroscopes and Accelerometer-Derived Posture Information</w:t>
            </w:r>
            <w:r>
              <w:rPr>
                <w:noProof/>
                <w:webHidden/>
              </w:rPr>
              <w:tab/>
            </w:r>
            <w:r>
              <w:rPr>
                <w:noProof/>
                <w:webHidden/>
              </w:rPr>
              <w:fldChar w:fldCharType="begin"/>
            </w:r>
            <w:r>
              <w:rPr>
                <w:noProof/>
                <w:webHidden/>
              </w:rPr>
              <w:instrText xml:space="preserve"> PAGEREF _Toc483575552 \h </w:instrText>
            </w:r>
            <w:r>
              <w:rPr>
                <w:noProof/>
                <w:webHidden/>
              </w:rPr>
            </w:r>
            <w:r>
              <w:rPr>
                <w:noProof/>
                <w:webHidden/>
              </w:rPr>
              <w:fldChar w:fldCharType="separate"/>
            </w:r>
            <w:r w:rsidR="00224AC4">
              <w:rPr>
                <w:noProof/>
                <w:webHidden/>
              </w:rPr>
              <w:t>21</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53" w:history="1">
            <w:r w:rsidRPr="001A32DA">
              <w:rPr>
                <w:rStyle w:val="Hyperlink"/>
                <w:noProof/>
              </w:rPr>
              <w:t>2.6.3 Philips GoSafe</w:t>
            </w:r>
            <w:r>
              <w:rPr>
                <w:noProof/>
                <w:webHidden/>
              </w:rPr>
              <w:tab/>
            </w:r>
            <w:r>
              <w:rPr>
                <w:noProof/>
                <w:webHidden/>
              </w:rPr>
              <w:fldChar w:fldCharType="begin"/>
            </w:r>
            <w:r>
              <w:rPr>
                <w:noProof/>
                <w:webHidden/>
              </w:rPr>
              <w:instrText xml:space="preserve"> PAGEREF _Toc483575553 \h </w:instrText>
            </w:r>
            <w:r>
              <w:rPr>
                <w:noProof/>
                <w:webHidden/>
              </w:rPr>
            </w:r>
            <w:r>
              <w:rPr>
                <w:noProof/>
                <w:webHidden/>
              </w:rPr>
              <w:fldChar w:fldCharType="separate"/>
            </w:r>
            <w:r w:rsidR="00224AC4">
              <w:rPr>
                <w:noProof/>
                <w:webHidden/>
              </w:rPr>
              <w:t>22</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54" w:history="1">
            <w:r w:rsidRPr="001A32DA">
              <w:rPr>
                <w:rStyle w:val="Hyperlink"/>
                <w:noProof/>
              </w:rPr>
              <w:t>2.6.4 Shimmer sensing</w:t>
            </w:r>
            <w:r>
              <w:rPr>
                <w:noProof/>
                <w:webHidden/>
              </w:rPr>
              <w:tab/>
            </w:r>
            <w:r>
              <w:rPr>
                <w:noProof/>
                <w:webHidden/>
              </w:rPr>
              <w:fldChar w:fldCharType="begin"/>
            </w:r>
            <w:r>
              <w:rPr>
                <w:noProof/>
                <w:webHidden/>
              </w:rPr>
              <w:instrText xml:space="preserve"> PAGEREF _Toc483575554 \h </w:instrText>
            </w:r>
            <w:r>
              <w:rPr>
                <w:noProof/>
                <w:webHidden/>
              </w:rPr>
            </w:r>
            <w:r>
              <w:rPr>
                <w:noProof/>
                <w:webHidden/>
              </w:rPr>
              <w:fldChar w:fldCharType="separate"/>
            </w:r>
            <w:r w:rsidR="00224AC4">
              <w:rPr>
                <w:noProof/>
                <w:webHidden/>
              </w:rPr>
              <w:t>23</w:t>
            </w:r>
            <w:r>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55" w:history="1">
            <w:r w:rsidRPr="001A32DA">
              <w:rPr>
                <w:rStyle w:val="Hyperlink"/>
                <w:noProof/>
              </w:rPr>
              <w:t>3 Tarkvara</w:t>
            </w:r>
            <w:r>
              <w:rPr>
                <w:noProof/>
                <w:webHidden/>
              </w:rPr>
              <w:tab/>
            </w:r>
            <w:r>
              <w:rPr>
                <w:noProof/>
                <w:webHidden/>
              </w:rPr>
              <w:fldChar w:fldCharType="begin"/>
            </w:r>
            <w:r>
              <w:rPr>
                <w:noProof/>
                <w:webHidden/>
              </w:rPr>
              <w:instrText xml:space="preserve"> PAGEREF _Toc483575555 \h </w:instrText>
            </w:r>
            <w:r>
              <w:rPr>
                <w:noProof/>
                <w:webHidden/>
              </w:rPr>
            </w:r>
            <w:r>
              <w:rPr>
                <w:noProof/>
                <w:webHidden/>
              </w:rPr>
              <w:fldChar w:fldCharType="separate"/>
            </w:r>
            <w:r w:rsidR="00224AC4">
              <w:rPr>
                <w:noProof/>
                <w:webHidden/>
              </w:rPr>
              <w:t>24</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56" w:history="1">
            <w:r w:rsidRPr="001A32DA">
              <w:rPr>
                <w:rStyle w:val="Hyperlink"/>
                <w:noProof/>
              </w:rPr>
              <w:t>3.1 STM32CubeMX programm</w:t>
            </w:r>
            <w:r>
              <w:rPr>
                <w:noProof/>
                <w:webHidden/>
              </w:rPr>
              <w:tab/>
            </w:r>
            <w:r>
              <w:rPr>
                <w:noProof/>
                <w:webHidden/>
              </w:rPr>
              <w:fldChar w:fldCharType="begin"/>
            </w:r>
            <w:r>
              <w:rPr>
                <w:noProof/>
                <w:webHidden/>
              </w:rPr>
              <w:instrText xml:space="preserve"> PAGEREF _Toc483575556 \h </w:instrText>
            </w:r>
            <w:r>
              <w:rPr>
                <w:noProof/>
                <w:webHidden/>
              </w:rPr>
            </w:r>
            <w:r>
              <w:rPr>
                <w:noProof/>
                <w:webHidden/>
              </w:rPr>
              <w:fldChar w:fldCharType="separate"/>
            </w:r>
            <w:r w:rsidR="00224AC4">
              <w:rPr>
                <w:noProof/>
                <w:webHidden/>
              </w:rPr>
              <w:t>24</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57" w:history="1">
            <w:r w:rsidRPr="001A32DA">
              <w:rPr>
                <w:rStyle w:val="Hyperlink"/>
                <w:noProof/>
              </w:rPr>
              <w:t>3.1.1 STM32Cube HAL teek</w:t>
            </w:r>
            <w:r>
              <w:rPr>
                <w:noProof/>
                <w:webHidden/>
              </w:rPr>
              <w:tab/>
            </w:r>
            <w:r>
              <w:rPr>
                <w:noProof/>
                <w:webHidden/>
              </w:rPr>
              <w:fldChar w:fldCharType="begin"/>
            </w:r>
            <w:r>
              <w:rPr>
                <w:noProof/>
                <w:webHidden/>
              </w:rPr>
              <w:instrText xml:space="preserve"> PAGEREF _Toc483575557 \h </w:instrText>
            </w:r>
            <w:r>
              <w:rPr>
                <w:noProof/>
                <w:webHidden/>
              </w:rPr>
            </w:r>
            <w:r>
              <w:rPr>
                <w:noProof/>
                <w:webHidden/>
              </w:rPr>
              <w:fldChar w:fldCharType="separate"/>
            </w:r>
            <w:r w:rsidR="00224AC4">
              <w:rPr>
                <w:noProof/>
                <w:webHidden/>
              </w:rPr>
              <w:t>25</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58" w:history="1">
            <w:r w:rsidRPr="001A32DA">
              <w:rPr>
                <w:rStyle w:val="Hyperlink"/>
                <w:noProof/>
              </w:rPr>
              <w:t>3.2 Programmi töö</w:t>
            </w:r>
            <w:r>
              <w:rPr>
                <w:noProof/>
                <w:webHidden/>
              </w:rPr>
              <w:tab/>
            </w:r>
            <w:r>
              <w:rPr>
                <w:noProof/>
                <w:webHidden/>
              </w:rPr>
              <w:fldChar w:fldCharType="begin"/>
            </w:r>
            <w:r>
              <w:rPr>
                <w:noProof/>
                <w:webHidden/>
              </w:rPr>
              <w:instrText xml:space="preserve"> PAGEREF _Toc483575558 \h </w:instrText>
            </w:r>
            <w:r>
              <w:rPr>
                <w:noProof/>
                <w:webHidden/>
              </w:rPr>
            </w:r>
            <w:r>
              <w:rPr>
                <w:noProof/>
                <w:webHidden/>
              </w:rPr>
              <w:fldChar w:fldCharType="separate"/>
            </w:r>
            <w:r w:rsidR="00224AC4">
              <w:rPr>
                <w:noProof/>
                <w:webHidden/>
              </w:rPr>
              <w:t>26</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59" w:history="1">
            <w:r w:rsidRPr="001A32DA">
              <w:rPr>
                <w:rStyle w:val="Hyperlink"/>
                <w:noProof/>
              </w:rPr>
              <w:t>3.3 Arendusplaadi initsialiseerimine</w:t>
            </w:r>
            <w:r>
              <w:rPr>
                <w:noProof/>
                <w:webHidden/>
              </w:rPr>
              <w:tab/>
            </w:r>
            <w:r>
              <w:rPr>
                <w:noProof/>
                <w:webHidden/>
              </w:rPr>
              <w:fldChar w:fldCharType="begin"/>
            </w:r>
            <w:r>
              <w:rPr>
                <w:noProof/>
                <w:webHidden/>
              </w:rPr>
              <w:instrText xml:space="preserve"> PAGEREF _Toc483575559 \h </w:instrText>
            </w:r>
            <w:r>
              <w:rPr>
                <w:noProof/>
                <w:webHidden/>
              </w:rPr>
            </w:r>
            <w:r>
              <w:rPr>
                <w:noProof/>
                <w:webHidden/>
              </w:rPr>
              <w:fldChar w:fldCharType="separate"/>
            </w:r>
            <w:r w:rsidR="00224AC4">
              <w:rPr>
                <w:noProof/>
                <w:webHidden/>
              </w:rPr>
              <w:t>27</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0" w:history="1">
            <w:r w:rsidRPr="001A32DA">
              <w:rPr>
                <w:rStyle w:val="Hyperlink"/>
                <w:noProof/>
              </w:rPr>
              <w:t>3.4 Sensori initsialiseerimine</w:t>
            </w:r>
            <w:r>
              <w:rPr>
                <w:noProof/>
                <w:webHidden/>
              </w:rPr>
              <w:tab/>
            </w:r>
            <w:r>
              <w:rPr>
                <w:noProof/>
                <w:webHidden/>
              </w:rPr>
              <w:fldChar w:fldCharType="begin"/>
            </w:r>
            <w:r>
              <w:rPr>
                <w:noProof/>
                <w:webHidden/>
              </w:rPr>
              <w:instrText xml:space="preserve"> PAGEREF _Toc483575560 \h </w:instrText>
            </w:r>
            <w:r>
              <w:rPr>
                <w:noProof/>
                <w:webHidden/>
              </w:rPr>
            </w:r>
            <w:r>
              <w:rPr>
                <w:noProof/>
                <w:webHidden/>
              </w:rPr>
              <w:fldChar w:fldCharType="separate"/>
            </w:r>
            <w:r w:rsidR="00224AC4">
              <w:rPr>
                <w:noProof/>
                <w:webHidden/>
              </w:rPr>
              <w:t>28</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1" w:history="1">
            <w:r w:rsidRPr="001A32DA">
              <w:rPr>
                <w:rStyle w:val="Hyperlink"/>
                <w:noProof/>
              </w:rPr>
              <w:t>3.5 Andmete päring sensorilt</w:t>
            </w:r>
            <w:r>
              <w:rPr>
                <w:noProof/>
                <w:webHidden/>
              </w:rPr>
              <w:tab/>
            </w:r>
            <w:r>
              <w:rPr>
                <w:noProof/>
                <w:webHidden/>
              </w:rPr>
              <w:fldChar w:fldCharType="begin"/>
            </w:r>
            <w:r>
              <w:rPr>
                <w:noProof/>
                <w:webHidden/>
              </w:rPr>
              <w:instrText xml:space="preserve"> PAGEREF _Toc483575561 \h </w:instrText>
            </w:r>
            <w:r>
              <w:rPr>
                <w:noProof/>
                <w:webHidden/>
              </w:rPr>
            </w:r>
            <w:r>
              <w:rPr>
                <w:noProof/>
                <w:webHidden/>
              </w:rPr>
              <w:fldChar w:fldCharType="separate"/>
            </w:r>
            <w:r w:rsidR="00224AC4">
              <w:rPr>
                <w:noProof/>
                <w:webHidden/>
              </w:rPr>
              <w:t>29</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62" w:history="1">
            <w:r w:rsidRPr="001A32DA">
              <w:rPr>
                <w:rStyle w:val="Hyperlink"/>
                <w:noProof/>
              </w:rPr>
              <w:t>3.5.1 Andmete lugemine sensorilt</w:t>
            </w:r>
            <w:r>
              <w:rPr>
                <w:noProof/>
                <w:webHidden/>
              </w:rPr>
              <w:tab/>
            </w:r>
            <w:r>
              <w:rPr>
                <w:noProof/>
                <w:webHidden/>
              </w:rPr>
              <w:fldChar w:fldCharType="begin"/>
            </w:r>
            <w:r>
              <w:rPr>
                <w:noProof/>
                <w:webHidden/>
              </w:rPr>
              <w:instrText xml:space="preserve"> PAGEREF _Toc483575562 \h </w:instrText>
            </w:r>
            <w:r>
              <w:rPr>
                <w:noProof/>
                <w:webHidden/>
              </w:rPr>
            </w:r>
            <w:r>
              <w:rPr>
                <w:noProof/>
                <w:webHidden/>
              </w:rPr>
              <w:fldChar w:fldCharType="separate"/>
            </w:r>
            <w:r w:rsidR="00224AC4">
              <w:rPr>
                <w:noProof/>
                <w:webHidden/>
              </w:rPr>
              <w:t>29</w:t>
            </w:r>
            <w:r>
              <w:rPr>
                <w:noProof/>
                <w:webHidden/>
              </w:rPr>
              <w:fldChar w:fldCharType="end"/>
            </w:r>
          </w:hyperlink>
        </w:p>
        <w:p w:rsidR="00A31AC2" w:rsidRDefault="00A31AC2">
          <w:pPr>
            <w:pStyle w:val="TOC3"/>
            <w:tabs>
              <w:tab w:val="right" w:leader="dot" w:pos="8495"/>
            </w:tabs>
            <w:rPr>
              <w:rFonts w:asciiTheme="minorHAnsi" w:eastAsiaTheme="minorEastAsia" w:hAnsiTheme="minorHAnsi" w:cstheme="minorBidi"/>
              <w:noProof/>
              <w:sz w:val="22"/>
              <w:szCs w:val="22"/>
              <w:lang w:val="en-US"/>
            </w:rPr>
          </w:pPr>
          <w:hyperlink w:anchor="_Toc483575563" w:history="1">
            <w:r w:rsidRPr="001A32DA">
              <w:rPr>
                <w:rStyle w:val="Hyperlink"/>
                <w:noProof/>
              </w:rPr>
              <w:t>3.5.2 Sensori registrisse kirjutamine</w:t>
            </w:r>
            <w:r>
              <w:rPr>
                <w:noProof/>
                <w:webHidden/>
              </w:rPr>
              <w:tab/>
            </w:r>
            <w:r>
              <w:rPr>
                <w:noProof/>
                <w:webHidden/>
              </w:rPr>
              <w:fldChar w:fldCharType="begin"/>
            </w:r>
            <w:r>
              <w:rPr>
                <w:noProof/>
                <w:webHidden/>
              </w:rPr>
              <w:instrText xml:space="preserve"> PAGEREF _Toc483575563 \h </w:instrText>
            </w:r>
            <w:r>
              <w:rPr>
                <w:noProof/>
                <w:webHidden/>
              </w:rPr>
            </w:r>
            <w:r>
              <w:rPr>
                <w:noProof/>
                <w:webHidden/>
              </w:rPr>
              <w:fldChar w:fldCharType="separate"/>
            </w:r>
            <w:r w:rsidR="00224AC4">
              <w:rPr>
                <w:noProof/>
                <w:webHidden/>
              </w:rPr>
              <w:t>31</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4" w:history="1">
            <w:r w:rsidRPr="001A32DA">
              <w:rPr>
                <w:rStyle w:val="Hyperlink"/>
                <w:noProof/>
              </w:rPr>
              <w:t>3.6 Häirete kontroll</w:t>
            </w:r>
            <w:r>
              <w:rPr>
                <w:noProof/>
                <w:webHidden/>
              </w:rPr>
              <w:tab/>
            </w:r>
            <w:r>
              <w:rPr>
                <w:noProof/>
                <w:webHidden/>
              </w:rPr>
              <w:fldChar w:fldCharType="begin"/>
            </w:r>
            <w:r>
              <w:rPr>
                <w:noProof/>
                <w:webHidden/>
              </w:rPr>
              <w:instrText xml:space="preserve"> PAGEREF _Toc483575564 \h </w:instrText>
            </w:r>
            <w:r>
              <w:rPr>
                <w:noProof/>
                <w:webHidden/>
              </w:rPr>
            </w:r>
            <w:r>
              <w:rPr>
                <w:noProof/>
                <w:webHidden/>
              </w:rPr>
              <w:fldChar w:fldCharType="separate"/>
            </w:r>
            <w:r w:rsidR="00224AC4">
              <w:rPr>
                <w:noProof/>
                <w:webHidden/>
              </w:rPr>
              <w:t>33</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5" w:history="1">
            <w:r w:rsidRPr="001A32DA">
              <w:rPr>
                <w:rStyle w:val="Hyperlink"/>
                <w:noProof/>
              </w:rPr>
              <w:t>3.7 Kiirendusanduri kalibreerimine</w:t>
            </w:r>
            <w:r>
              <w:rPr>
                <w:noProof/>
                <w:webHidden/>
              </w:rPr>
              <w:tab/>
            </w:r>
            <w:r>
              <w:rPr>
                <w:noProof/>
                <w:webHidden/>
              </w:rPr>
              <w:fldChar w:fldCharType="begin"/>
            </w:r>
            <w:r>
              <w:rPr>
                <w:noProof/>
                <w:webHidden/>
              </w:rPr>
              <w:instrText xml:space="preserve"> PAGEREF _Toc483575565 \h </w:instrText>
            </w:r>
            <w:r>
              <w:rPr>
                <w:noProof/>
                <w:webHidden/>
              </w:rPr>
            </w:r>
            <w:r>
              <w:rPr>
                <w:noProof/>
                <w:webHidden/>
              </w:rPr>
              <w:fldChar w:fldCharType="separate"/>
            </w:r>
            <w:r w:rsidR="00224AC4">
              <w:rPr>
                <w:noProof/>
                <w:webHidden/>
              </w:rPr>
              <w:t>33</w:t>
            </w:r>
            <w:r>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66" w:history="1">
            <w:r w:rsidRPr="001A32DA">
              <w:rPr>
                <w:rStyle w:val="Hyperlink"/>
                <w:noProof/>
              </w:rPr>
              <w:t>4 Testimine ja katsed</w:t>
            </w:r>
            <w:r>
              <w:rPr>
                <w:noProof/>
                <w:webHidden/>
              </w:rPr>
              <w:tab/>
            </w:r>
            <w:r>
              <w:rPr>
                <w:noProof/>
                <w:webHidden/>
              </w:rPr>
              <w:fldChar w:fldCharType="begin"/>
            </w:r>
            <w:r>
              <w:rPr>
                <w:noProof/>
                <w:webHidden/>
              </w:rPr>
              <w:instrText xml:space="preserve"> PAGEREF _Toc483575566 \h </w:instrText>
            </w:r>
            <w:r>
              <w:rPr>
                <w:noProof/>
                <w:webHidden/>
              </w:rPr>
            </w:r>
            <w:r>
              <w:rPr>
                <w:noProof/>
                <w:webHidden/>
              </w:rPr>
              <w:fldChar w:fldCharType="separate"/>
            </w:r>
            <w:r w:rsidR="00224AC4">
              <w:rPr>
                <w:noProof/>
                <w:webHidden/>
              </w:rPr>
              <w:t>35</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7" w:history="1">
            <w:r w:rsidRPr="001A32DA">
              <w:rPr>
                <w:rStyle w:val="Hyperlink"/>
                <w:noProof/>
              </w:rPr>
              <w:t>4.1 Paigaloleku katse</w:t>
            </w:r>
            <w:r>
              <w:rPr>
                <w:noProof/>
                <w:webHidden/>
              </w:rPr>
              <w:tab/>
            </w:r>
            <w:r>
              <w:rPr>
                <w:noProof/>
                <w:webHidden/>
              </w:rPr>
              <w:fldChar w:fldCharType="begin"/>
            </w:r>
            <w:r>
              <w:rPr>
                <w:noProof/>
                <w:webHidden/>
              </w:rPr>
              <w:instrText xml:space="preserve"> PAGEREF _Toc483575567 \h </w:instrText>
            </w:r>
            <w:r>
              <w:rPr>
                <w:noProof/>
                <w:webHidden/>
              </w:rPr>
            </w:r>
            <w:r>
              <w:rPr>
                <w:noProof/>
                <w:webHidden/>
              </w:rPr>
              <w:fldChar w:fldCharType="separate"/>
            </w:r>
            <w:r w:rsidR="00224AC4">
              <w:rPr>
                <w:noProof/>
                <w:webHidden/>
              </w:rPr>
              <w:t>36</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8" w:history="1">
            <w:r w:rsidRPr="001A32DA">
              <w:rPr>
                <w:rStyle w:val="Hyperlink"/>
                <w:noProof/>
              </w:rPr>
              <w:t>4.2 Hüppamise katse</w:t>
            </w:r>
            <w:r>
              <w:rPr>
                <w:noProof/>
                <w:webHidden/>
              </w:rPr>
              <w:tab/>
            </w:r>
            <w:r>
              <w:rPr>
                <w:noProof/>
                <w:webHidden/>
              </w:rPr>
              <w:fldChar w:fldCharType="begin"/>
            </w:r>
            <w:r>
              <w:rPr>
                <w:noProof/>
                <w:webHidden/>
              </w:rPr>
              <w:instrText xml:space="preserve"> PAGEREF _Toc483575568 \h </w:instrText>
            </w:r>
            <w:r>
              <w:rPr>
                <w:noProof/>
                <w:webHidden/>
              </w:rPr>
            </w:r>
            <w:r>
              <w:rPr>
                <w:noProof/>
                <w:webHidden/>
              </w:rPr>
              <w:fldChar w:fldCharType="separate"/>
            </w:r>
            <w:r w:rsidR="00224AC4">
              <w:rPr>
                <w:noProof/>
                <w:webHidden/>
              </w:rPr>
              <w:t>38</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69" w:history="1">
            <w:r w:rsidRPr="001A32DA">
              <w:rPr>
                <w:rStyle w:val="Hyperlink"/>
                <w:noProof/>
              </w:rPr>
              <w:t>4.3 Istumise ja tõusmise katse</w:t>
            </w:r>
            <w:r>
              <w:rPr>
                <w:noProof/>
                <w:webHidden/>
              </w:rPr>
              <w:tab/>
            </w:r>
            <w:r>
              <w:rPr>
                <w:noProof/>
                <w:webHidden/>
              </w:rPr>
              <w:fldChar w:fldCharType="begin"/>
            </w:r>
            <w:r>
              <w:rPr>
                <w:noProof/>
                <w:webHidden/>
              </w:rPr>
              <w:instrText xml:space="preserve"> PAGEREF _Toc483575569 \h </w:instrText>
            </w:r>
            <w:r>
              <w:rPr>
                <w:noProof/>
                <w:webHidden/>
              </w:rPr>
            </w:r>
            <w:r>
              <w:rPr>
                <w:noProof/>
                <w:webHidden/>
              </w:rPr>
              <w:fldChar w:fldCharType="separate"/>
            </w:r>
            <w:r w:rsidR="00224AC4">
              <w:rPr>
                <w:noProof/>
                <w:webHidden/>
              </w:rPr>
              <w:t>41</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70" w:history="1">
            <w:r w:rsidRPr="001A32DA">
              <w:rPr>
                <w:rStyle w:val="Hyperlink"/>
                <w:noProof/>
              </w:rPr>
              <w:t>4.4 Erinevad liikumised</w:t>
            </w:r>
            <w:r>
              <w:rPr>
                <w:noProof/>
                <w:webHidden/>
              </w:rPr>
              <w:tab/>
            </w:r>
            <w:r>
              <w:rPr>
                <w:noProof/>
                <w:webHidden/>
              </w:rPr>
              <w:fldChar w:fldCharType="begin"/>
            </w:r>
            <w:r>
              <w:rPr>
                <w:noProof/>
                <w:webHidden/>
              </w:rPr>
              <w:instrText xml:space="preserve"> PAGEREF _Toc483575570 \h </w:instrText>
            </w:r>
            <w:r>
              <w:rPr>
                <w:noProof/>
                <w:webHidden/>
              </w:rPr>
            </w:r>
            <w:r>
              <w:rPr>
                <w:noProof/>
                <w:webHidden/>
              </w:rPr>
              <w:fldChar w:fldCharType="separate"/>
            </w:r>
            <w:r w:rsidR="00224AC4">
              <w:rPr>
                <w:noProof/>
                <w:webHidden/>
              </w:rPr>
              <w:t>43</w:t>
            </w:r>
            <w:r>
              <w:rPr>
                <w:noProof/>
                <w:webHidden/>
              </w:rPr>
              <w:fldChar w:fldCharType="end"/>
            </w:r>
          </w:hyperlink>
        </w:p>
        <w:p w:rsidR="00A31AC2" w:rsidRDefault="00A31AC2">
          <w:pPr>
            <w:pStyle w:val="TOC2"/>
            <w:tabs>
              <w:tab w:val="right" w:leader="dot" w:pos="8495"/>
            </w:tabs>
            <w:rPr>
              <w:rFonts w:asciiTheme="minorHAnsi" w:eastAsiaTheme="minorEastAsia" w:hAnsiTheme="minorHAnsi" w:cstheme="minorBidi"/>
              <w:noProof/>
              <w:sz w:val="22"/>
              <w:szCs w:val="22"/>
              <w:lang w:val="en-US"/>
            </w:rPr>
          </w:pPr>
          <w:hyperlink w:anchor="_Toc483575571" w:history="1">
            <w:r w:rsidRPr="001A32DA">
              <w:rPr>
                <w:rStyle w:val="Hyperlink"/>
                <w:noProof/>
              </w:rPr>
              <w:t>4.5 Kukkumise ja põrutuse katse</w:t>
            </w:r>
            <w:r>
              <w:rPr>
                <w:noProof/>
                <w:webHidden/>
              </w:rPr>
              <w:tab/>
            </w:r>
            <w:r>
              <w:rPr>
                <w:noProof/>
                <w:webHidden/>
              </w:rPr>
              <w:fldChar w:fldCharType="begin"/>
            </w:r>
            <w:r>
              <w:rPr>
                <w:noProof/>
                <w:webHidden/>
              </w:rPr>
              <w:instrText xml:space="preserve"> PAGEREF _Toc483575571 \h </w:instrText>
            </w:r>
            <w:r>
              <w:rPr>
                <w:noProof/>
                <w:webHidden/>
              </w:rPr>
            </w:r>
            <w:r>
              <w:rPr>
                <w:noProof/>
                <w:webHidden/>
              </w:rPr>
              <w:fldChar w:fldCharType="separate"/>
            </w:r>
            <w:r w:rsidR="00224AC4">
              <w:rPr>
                <w:noProof/>
                <w:webHidden/>
              </w:rPr>
              <w:t>46</w:t>
            </w:r>
            <w:r>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72" w:history="1">
            <w:r w:rsidRPr="001A32DA">
              <w:rPr>
                <w:rStyle w:val="Hyperlink"/>
                <w:noProof/>
              </w:rPr>
              <w:t>5 Kokkuvõte</w:t>
            </w:r>
            <w:r>
              <w:rPr>
                <w:noProof/>
                <w:webHidden/>
              </w:rPr>
              <w:tab/>
            </w:r>
            <w:r>
              <w:rPr>
                <w:noProof/>
                <w:webHidden/>
              </w:rPr>
              <w:fldChar w:fldCharType="begin"/>
            </w:r>
            <w:r>
              <w:rPr>
                <w:noProof/>
                <w:webHidden/>
              </w:rPr>
              <w:instrText xml:space="preserve"> PAGEREF _Toc483575572 \h </w:instrText>
            </w:r>
            <w:r>
              <w:rPr>
                <w:noProof/>
                <w:webHidden/>
              </w:rPr>
            </w:r>
            <w:r>
              <w:rPr>
                <w:noProof/>
                <w:webHidden/>
              </w:rPr>
              <w:fldChar w:fldCharType="separate"/>
            </w:r>
            <w:r w:rsidR="00224AC4">
              <w:rPr>
                <w:noProof/>
                <w:webHidden/>
              </w:rPr>
              <w:t>49</w:t>
            </w:r>
            <w:r>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73" w:history="1">
            <w:r w:rsidRPr="001A32DA">
              <w:rPr>
                <w:rStyle w:val="Hyperlink"/>
                <w:noProof/>
              </w:rPr>
              <w:t>Kasutatud kirjandus</w:t>
            </w:r>
            <w:r>
              <w:rPr>
                <w:noProof/>
                <w:webHidden/>
              </w:rPr>
              <w:tab/>
            </w:r>
            <w:r>
              <w:rPr>
                <w:noProof/>
                <w:webHidden/>
              </w:rPr>
              <w:fldChar w:fldCharType="begin"/>
            </w:r>
            <w:r>
              <w:rPr>
                <w:noProof/>
                <w:webHidden/>
              </w:rPr>
              <w:instrText xml:space="preserve"> PAGEREF _Toc483575573 \h </w:instrText>
            </w:r>
            <w:r>
              <w:rPr>
                <w:noProof/>
                <w:webHidden/>
              </w:rPr>
            </w:r>
            <w:r>
              <w:rPr>
                <w:noProof/>
                <w:webHidden/>
              </w:rPr>
              <w:fldChar w:fldCharType="separate"/>
            </w:r>
            <w:r w:rsidR="00224AC4">
              <w:rPr>
                <w:noProof/>
                <w:webHidden/>
              </w:rPr>
              <w:t>50</w:t>
            </w:r>
            <w:r>
              <w:rPr>
                <w:noProof/>
                <w:webHidden/>
              </w:rPr>
              <w:fldChar w:fldCharType="end"/>
            </w:r>
          </w:hyperlink>
        </w:p>
        <w:p w:rsidR="00A31AC2" w:rsidRDefault="00A31AC2">
          <w:pPr>
            <w:pStyle w:val="TOC1"/>
            <w:tabs>
              <w:tab w:val="right" w:leader="dot" w:pos="8495"/>
            </w:tabs>
            <w:rPr>
              <w:rFonts w:asciiTheme="minorHAnsi" w:eastAsiaTheme="minorEastAsia" w:hAnsiTheme="minorHAnsi" w:cstheme="minorBidi"/>
              <w:noProof/>
              <w:sz w:val="22"/>
              <w:szCs w:val="22"/>
              <w:lang w:val="en-US"/>
            </w:rPr>
          </w:pPr>
          <w:hyperlink w:anchor="_Toc483575574" w:history="1">
            <w:r w:rsidRPr="001A32DA">
              <w:rPr>
                <w:rStyle w:val="Hyperlink"/>
                <w:noProof/>
              </w:rPr>
              <w:t xml:space="preserve">Lisa 1 – </w:t>
            </w:r>
            <w:r w:rsidRPr="001A32DA">
              <w:rPr>
                <w:rStyle w:val="Hyperlink"/>
                <w:noProof/>
                <w:lang w:val="en-GB"/>
              </w:rPr>
              <w:t>Kood</w:t>
            </w:r>
            <w:r>
              <w:rPr>
                <w:noProof/>
                <w:webHidden/>
              </w:rPr>
              <w:tab/>
            </w:r>
            <w:r>
              <w:rPr>
                <w:noProof/>
                <w:webHidden/>
              </w:rPr>
              <w:fldChar w:fldCharType="begin"/>
            </w:r>
            <w:r>
              <w:rPr>
                <w:noProof/>
                <w:webHidden/>
              </w:rPr>
              <w:instrText xml:space="preserve"> PAGEREF _Toc483575574 \h </w:instrText>
            </w:r>
            <w:r>
              <w:rPr>
                <w:noProof/>
                <w:webHidden/>
              </w:rPr>
            </w:r>
            <w:r>
              <w:rPr>
                <w:noProof/>
                <w:webHidden/>
              </w:rPr>
              <w:fldChar w:fldCharType="separate"/>
            </w:r>
            <w:r w:rsidR="00224AC4">
              <w:rPr>
                <w:noProof/>
                <w:webHidden/>
              </w:rPr>
              <w:t>52</w:t>
            </w:r>
            <w:r>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42" w:name="_Toc437263083"/>
      <w:bookmarkStart w:id="43" w:name="_Toc483155255"/>
      <w:bookmarkStart w:id="44" w:name="_Toc483252475"/>
      <w:bookmarkStart w:id="45" w:name="_Toc483438912"/>
      <w:bookmarkStart w:id="46" w:name="_Toc483565362"/>
      <w:bookmarkStart w:id="47" w:name="_Toc483575538"/>
      <w:r w:rsidRPr="00B45014">
        <w:lastRenderedPageBreak/>
        <w:t xml:space="preserve">Jooniste </w:t>
      </w:r>
      <w:r w:rsidR="00EF0731" w:rsidRPr="00B45014">
        <w:t>loetelu</w:t>
      </w:r>
      <w:bookmarkEnd w:id="42"/>
      <w:bookmarkEnd w:id="43"/>
      <w:bookmarkEnd w:id="44"/>
      <w:bookmarkEnd w:id="45"/>
      <w:bookmarkEnd w:id="46"/>
      <w:bookmarkEnd w:id="47"/>
    </w:p>
    <w:p w:rsidR="00A31AC2"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575575" w:history="1">
        <w:r w:rsidR="00A31AC2" w:rsidRPr="006A57AF">
          <w:rPr>
            <w:rStyle w:val="Hyperlink"/>
            <w:noProof/>
          </w:rPr>
          <w:t>Joonis 1. Süsteemi ülesehitus</w:t>
        </w:r>
        <w:r w:rsidR="00A31AC2">
          <w:rPr>
            <w:noProof/>
            <w:webHidden/>
          </w:rPr>
          <w:tab/>
        </w:r>
        <w:r w:rsidR="00A31AC2">
          <w:rPr>
            <w:noProof/>
            <w:webHidden/>
          </w:rPr>
          <w:fldChar w:fldCharType="begin"/>
        </w:r>
        <w:r w:rsidR="00A31AC2">
          <w:rPr>
            <w:noProof/>
            <w:webHidden/>
          </w:rPr>
          <w:instrText xml:space="preserve"> PAGEREF _Toc483575575 \h </w:instrText>
        </w:r>
        <w:r w:rsidR="00A31AC2">
          <w:rPr>
            <w:noProof/>
            <w:webHidden/>
          </w:rPr>
        </w:r>
        <w:r w:rsidR="00A31AC2">
          <w:rPr>
            <w:noProof/>
            <w:webHidden/>
          </w:rPr>
          <w:fldChar w:fldCharType="separate"/>
        </w:r>
        <w:r w:rsidR="00224AC4">
          <w:rPr>
            <w:noProof/>
            <w:webHidden/>
          </w:rPr>
          <w:t>13</w:t>
        </w:r>
        <w:r w:rsidR="00A31AC2">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76" w:history="1">
        <w:r w:rsidRPr="006A57AF">
          <w:rPr>
            <w:rStyle w:val="Hyperlink"/>
            <w:noProof/>
          </w:rPr>
          <w:t>Joonis 2. Arendusplaat STM32F446RE</w:t>
        </w:r>
        <w:r>
          <w:rPr>
            <w:noProof/>
            <w:webHidden/>
          </w:rPr>
          <w:tab/>
        </w:r>
        <w:r>
          <w:rPr>
            <w:noProof/>
            <w:webHidden/>
          </w:rPr>
          <w:fldChar w:fldCharType="begin"/>
        </w:r>
        <w:r>
          <w:rPr>
            <w:noProof/>
            <w:webHidden/>
          </w:rPr>
          <w:instrText xml:space="preserve"> PAGEREF _Toc483575576 \h </w:instrText>
        </w:r>
        <w:r>
          <w:rPr>
            <w:noProof/>
            <w:webHidden/>
          </w:rPr>
        </w:r>
        <w:r>
          <w:rPr>
            <w:noProof/>
            <w:webHidden/>
          </w:rPr>
          <w:fldChar w:fldCharType="separate"/>
        </w:r>
        <w:r w:rsidR="00224AC4">
          <w:rPr>
            <w:noProof/>
            <w:webHidden/>
          </w:rPr>
          <w:t>15</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77" w:history="1">
        <w:r w:rsidRPr="006A57AF">
          <w:rPr>
            <w:rStyle w:val="Hyperlink"/>
            <w:noProof/>
          </w:rPr>
          <w:t>Joonis 3. Kiirendusandur BNO055</w:t>
        </w:r>
        <w:r>
          <w:rPr>
            <w:noProof/>
            <w:webHidden/>
          </w:rPr>
          <w:tab/>
        </w:r>
        <w:r>
          <w:rPr>
            <w:noProof/>
            <w:webHidden/>
          </w:rPr>
          <w:fldChar w:fldCharType="begin"/>
        </w:r>
        <w:r>
          <w:rPr>
            <w:noProof/>
            <w:webHidden/>
          </w:rPr>
          <w:instrText xml:space="preserve"> PAGEREF _Toc483575577 \h </w:instrText>
        </w:r>
        <w:r>
          <w:rPr>
            <w:noProof/>
            <w:webHidden/>
          </w:rPr>
        </w:r>
        <w:r>
          <w:rPr>
            <w:noProof/>
            <w:webHidden/>
          </w:rPr>
          <w:fldChar w:fldCharType="separate"/>
        </w:r>
        <w:r w:rsidR="00224AC4">
          <w:rPr>
            <w:noProof/>
            <w:webHidden/>
          </w:rPr>
          <w:t>16</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78" w:history="1">
        <w:r w:rsidRPr="006A57AF">
          <w:rPr>
            <w:rStyle w:val="Hyperlink"/>
            <w:noProof/>
          </w:rPr>
          <w:t>Joonis 4. UART andmeformaat</w:t>
        </w:r>
        <w:r>
          <w:rPr>
            <w:noProof/>
            <w:webHidden/>
          </w:rPr>
          <w:tab/>
        </w:r>
        <w:r>
          <w:rPr>
            <w:noProof/>
            <w:webHidden/>
          </w:rPr>
          <w:fldChar w:fldCharType="begin"/>
        </w:r>
        <w:r>
          <w:rPr>
            <w:noProof/>
            <w:webHidden/>
          </w:rPr>
          <w:instrText xml:space="preserve"> PAGEREF _Toc483575578 \h </w:instrText>
        </w:r>
        <w:r>
          <w:rPr>
            <w:noProof/>
            <w:webHidden/>
          </w:rPr>
        </w:r>
        <w:r>
          <w:rPr>
            <w:noProof/>
            <w:webHidden/>
          </w:rPr>
          <w:fldChar w:fldCharType="separate"/>
        </w:r>
        <w:r w:rsidR="00224AC4">
          <w:rPr>
            <w:noProof/>
            <w:webHidden/>
          </w:rPr>
          <w:t>17</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79" w:history="1">
        <w:r w:rsidRPr="006A57AF">
          <w:rPr>
            <w:rStyle w:val="Hyperlink"/>
            <w:noProof/>
          </w:rPr>
          <w:t>Joonis 5. TXD ja RXD</w:t>
        </w:r>
        <w:r>
          <w:rPr>
            <w:noProof/>
            <w:webHidden/>
          </w:rPr>
          <w:tab/>
        </w:r>
        <w:r>
          <w:rPr>
            <w:noProof/>
            <w:webHidden/>
          </w:rPr>
          <w:fldChar w:fldCharType="begin"/>
        </w:r>
        <w:r>
          <w:rPr>
            <w:noProof/>
            <w:webHidden/>
          </w:rPr>
          <w:instrText xml:space="preserve"> PAGEREF _Toc483575579 \h </w:instrText>
        </w:r>
        <w:r>
          <w:rPr>
            <w:noProof/>
            <w:webHidden/>
          </w:rPr>
        </w:r>
        <w:r>
          <w:rPr>
            <w:noProof/>
            <w:webHidden/>
          </w:rPr>
          <w:fldChar w:fldCharType="separate"/>
        </w:r>
        <w:r w:rsidR="00224AC4">
          <w:rPr>
            <w:noProof/>
            <w:webHidden/>
          </w:rPr>
          <w:t>18</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0" w:history="1">
        <w:r w:rsidRPr="006A57AF">
          <w:rPr>
            <w:rStyle w:val="Hyperlink"/>
            <w:noProof/>
          </w:rPr>
          <w:t>Joonis 6. RS-485 ühendus</w:t>
        </w:r>
        <w:r>
          <w:rPr>
            <w:noProof/>
            <w:webHidden/>
          </w:rPr>
          <w:tab/>
        </w:r>
        <w:r>
          <w:rPr>
            <w:noProof/>
            <w:webHidden/>
          </w:rPr>
          <w:fldChar w:fldCharType="begin"/>
        </w:r>
        <w:r>
          <w:rPr>
            <w:noProof/>
            <w:webHidden/>
          </w:rPr>
          <w:instrText xml:space="preserve"> PAGEREF _Toc483575580 \h </w:instrText>
        </w:r>
        <w:r>
          <w:rPr>
            <w:noProof/>
            <w:webHidden/>
          </w:rPr>
        </w:r>
        <w:r>
          <w:rPr>
            <w:noProof/>
            <w:webHidden/>
          </w:rPr>
          <w:fldChar w:fldCharType="separate"/>
        </w:r>
        <w:r w:rsidR="00224AC4">
          <w:rPr>
            <w:noProof/>
            <w:webHidden/>
          </w:rPr>
          <w:t>18</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1" w:history="1">
        <w:r w:rsidRPr="006A57AF">
          <w:rPr>
            <w:rStyle w:val="Hyperlink"/>
            <w:noProof/>
          </w:rPr>
          <w:t>Joonis 7. Arendusplaat sensoritega</w:t>
        </w:r>
        <w:r>
          <w:rPr>
            <w:noProof/>
            <w:webHidden/>
          </w:rPr>
          <w:tab/>
        </w:r>
        <w:r>
          <w:rPr>
            <w:noProof/>
            <w:webHidden/>
          </w:rPr>
          <w:fldChar w:fldCharType="begin"/>
        </w:r>
        <w:r>
          <w:rPr>
            <w:noProof/>
            <w:webHidden/>
          </w:rPr>
          <w:instrText xml:space="preserve"> PAGEREF _Toc483575581 \h </w:instrText>
        </w:r>
        <w:r>
          <w:rPr>
            <w:noProof/>
            <w:webHidden/>
          </w:rPr>
        </w:r>
        <w:r>
          <w:rPr>
            <w:noProof/>
            <w:webHidden/>
          </w:rPr>
          <w:fldChar w:fldCharType="separate"/>
        </w:r>
        <w:r w:rsidR="00224AC4">
          <w:rPr>
            <w:noProof/>
            <w:webHidden/>
          </w:rPr>
          <w:t>19</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2" w:history="1">
        <w:r w:rsidRPr="006A57AF">
          <w:rPr>
            <w:rStyle w:val="Hyperlink"/>
            <w:noProof/>
          </w:rPr>
          <w:t>Joonis 8.  Kantav sen</w:t>
        </w:r>
        <w:r>
          <w:rPr>
            <w:rStyle w:val="Hyperlink"/>
            <w:noProof/>
          </w:rPr>
          <w:t>sor kukkumise tuvastamiseks</w:t>
        </w:r>
        <w:r>
          <w:rPr>
            <w:noProof/>
            <w:webHidden/>
          </w:rPr>
          <w:tab/>
        </w:r>
        <w:r>
          <w:rPr>
            <w:noProof/>
            <w:webHidden/>
          </w:rPr>
          <w:fldChar w:fldCharType="begin"/>
        </w:r>
        <w:r>
          <w:rPr>
            <w:noProof/>
            <w:webHidden/>
          </w:rPr>
          <w:instrText xml:space="preserve"> PAGEREF _Toc483575582 \h </w:instrText>
        </w:r>
        <w:r>
          <w:rPr>
            <w:noProof/>
            <w:webHidden/>
          </w:rPr>
        </w:r>
        <w:r>
          <w:rPr>
            <w:noProof/>
            <w:webHidden/>
          </w:rPr>
          <w:fldChar w:fldCharType="separate"/>
        </w:r>
        <w:r w:rsidR="00224AC4">
          <w:rPr>
            <w:noProof/>
            <w:webHidden/>
          </w:rPr>
          <w:t>21</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3" w:history="1">
        <w:r w:rsidRPr="006A57AF">
          <w:rPr>
            <w:rStyle w:val="Hyperlink"/>
            <w:noProof/>
          </w:rPr>
          <w:t xml:space="preserve">Joonis 9. Kehahoiakut </w:t>
        </w:r>
        <w:r>
          <w:rPr>
            <w:rStyle w:val="Hyperlink"/>
            <w:noProof/>
          </w:rPr>
          <w:t>arvestav kukkumise tuvastus</w:t>
        </w:r>
        <w:r>
          <w:rPr>
            <w:noProof/>
            <w:webHidden/>
          </w:rPr>
          <w:tab/>
        </w:r>
        <w:r>
          <w:rPr>
            <w:noProof/>
            <w:webHidden/>
          </w:rPr>
          <w:fldChar w:fldCharType="begin"/>
        </w:r>
        <w:r>
          <w:rPr>
            <w:noProof/>
            <w:webHidden/>
          </w:rPr>
          <w:instrText xml:space="preserve"> PAGEREF _Toc483575583 \h </w:instrText>
        </w:r>
        <w:r>
          <w:rPr>
            <w:noProof/>
            <w:webHidden/>
          </w:rPr>
        </w:r>
        <w:r>
          <w:rPr>
            <w:noProof/>
            <w:webHidden/>
          </w:rPr>
          <w:fldChar w:fldCharType="separate"/>
        </w:r>
        <w:r w:rsidR="00224AC4">
          <w:rPr>
            <w:noProof/>
            <w:webHidden/>
          </w:rPr>
          <w:t>22</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4" w:history="1">
        <w:r w:rsidR="00170306">
          <w:rPr>
            <w:rStyle w:val="Hyperlink"/>
            <w:noProof/>
          </w:rPr>
          <w:t>Joonis 10. Philips GoSafe</w:t>
        </w:r>
        <w:r>
          <w:rPr>
            <w:noProof/>
            <w:webHidden/>
          </w:rPr>
          <w:tab/>
        </w:r>
        <w:r>
          <w:rPr>
            <w:noProof/>
            <w:webHidden/>
          </w:rPr>
          <w:fldChar w:fldCharType="begin"/>
        </w:r>
        <w:r>
          <w:rPr>
            <w:noProof/>
            <w:webHidden/>
          </w:rPr>
          <w:instrText xml:space="preserve"> PAGEREF _Toc483575584 \h </w:instrText>
        </w:r>
        <w:r>
          <w:rPr>
            <w:noProof/>
            <w:webHidden/>
          </w:rPr>
        </w:r>
        <w:r>
          <w:rPr>
            <w:noProof/>
            <w:webHidden/>
          </w:rPr>
          <w:fldChar w:fldCharType="separate"/>
        </w:r>
        <w:r w:rsidR="00224AC4">
          <w:rPr>
            <w:noProof/>
            <w:webHidden/>
          </w:rPr>
          <w:t>22</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5" w:history="1">
        <w:r w:rsidRPr="006A57AF">
          <w:rPr>
            <w:rStyle w:val="Hyperlink"/>
            <w:noProof/>
          </w:rPr>
          <w:t>Joonis 11</w:t>
        </w:r>
        <w:r w:rsidR="00170306">
          <w:rPr>
            <w:rStyle w:val="Hyperlink"/>
            <w:noProof/>
          </w:rPr>
          <w:t>. Consensys Development Kit</w:t>
        </w:r>
        <w:r>
          <w:rPr>
            <w:noProof/>
            <w:webHidden/>
          </w:rPr>
          <w:tab/>
        </w:r>
        <w:r>
          <w:rPr>
            <w:noProof/>
            <w:webHidden/>
          </w:rPr>
          <w:fldChar w:fldCharType="begin"/>
        </w:r>
        <w:r>
          <w:rPr>
            <w:noProof/>
            <w:webHidden/>
          </w:rPr>
          <w:instrText xml:space="preserve"> PAGEREF _Toc483575585 \h </w:instrText>
        </w:r>
        <w:r>
          <w:rPr>
            <w:noProof/>
            <w:webHidden/>
          </w:rPr>
        </w:r>
        <w:r>
          <w:rPr>
            <w:noProof/>
            <w:webHidden/>
          </w:rPr>
          <w:fldChar w:fldCharType="separate"/>
        </w:r>
        <w:r w:rsidR="00224AC4">
          <w:rPr>
            <w:noProof/>
            <w:webHidden/>
          </w:rPr>
          <w:t>23</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6" w:history="1">
        <w:r w:rsidRPr="006A57AF">
          <w:rPr>
            <w:rStyle w:val="Hyperlink"/>
            <w:noProof/>
          </w:rPr>
          <w:t>Joonis 12. STM32CubeMX projekti seaded</w:t>
        </w:r>
        <w:r>
          <w:rPr>
            <w:noProof/>
            <w:webHidden/>
          </w:rPr>
          <w:tab/>
        </w:r>
        <w:r>
          <w:rPr>
            <w:noProof/>
            <w:webHidden/>
          </w:rPr>
          <w:fldChar w:fldCharType="begin"/>
        </w:r>
        <w:r>
          <w:rPr>
            <w:noProof/>
            <w:webHidden/>
          </w:rPr>
          <w:instrText xml:space="preserve"> PAGEREF _Toc483575586 \h </w:instrText>
        </w:r>
        <w:r>
          <w:rPr>
            <w:noProof/>
            <w:webHidden/>
          </w:rPr>
        </w:r>
        <w:r>
          <w:rPr>
            <w:noProof/>
            <w:webHidden/>
          </w:rPr>
          <w:fldChar w:fldCharType="separate"/>
        </w:r>
        <w:r w:rsidR="00224AC4">
          <w:rPr>
            <w:noProof/>
            <w:webHidden/>
          </w:rPr>
          <w:t>25</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7" w:history="1">
        <w:r w:rsidRPr="006A57AF">
          <w:rPr>
            <w:rStyle w:val="Hyperlink"/>
            <w:noProof/>
          </w:rPr>
          <w:t>Joonis 13. Programmi töö</w:t>
        </w:r>
        <w:r>
          <w:rPr>
            <w:noProof/>
            <w:webHidden/>
          </w:rPr>
          <w:tab/>
        </w:r>
        <w:r>
          <w:rPr>
            <w:noProof/>
            <w:webHidden/>
          </w:rPr>
          <w:fldChar w:fldCharType="begin"/>
        </w:r>
        <w:r>
          <w:rPr>
            <w:noProof/>
            <w:webHidden/>
          </w:rPr>
          <w:instrText xml:space="preserve"> PAGEREF _Toc483575587 \h </w:instrText>
        </w:r>
        <w:r>
          <w:rPr>
            <w:noProof/>
            <w:webHidden/>
          </w:rPr>
        </w:r>
        <w:r>
          <w:rPr>
            <w:noProof/>
            <w:webHidden/>
          </w:rPr>
          <w:fldChar w:fldCharType="separate"/>
        </w:r>
        <w:r w:rsidR="00224AC4">
          <w:rPr>
            <w:noProof/>
            <w:webHidden/>
          </w:rPr>
          <w:t>26</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8" w:history="1">
        <w:r w:rsidRPr="006A57AF">
          <w:rPr>
            <w:rStyle w:val="Hyperlink"/>
            <w:noProof/>
          </w:rPr>
          <w:t>Joonis 14. Arendusplaadi initsialiseerimine</w:t>
        </w:r>
        <w:r>
          <w:rPr>
            <w:noProof/>
            <w:webHidden/>
          </w:rPr>
          <w:tab/>
        </w:r>
        <w:r>
          <w:rPr>
            <w:noProof/>
            <w:webHidden/>
          </w:rPr>
          <w:fldChar w:fldCharType="begin"/>
        </w:r>
        <w:r>
          <w:rPr>
            <w:noProof/>
            <w:webHidden/>
          </w:rPr>
          <w:instrText xml:space="preserve"> PAGEREF _Toc483575588 \h </w:instrText>
        </w:r>
        <w:r>
          <w:rPr>
            <w:noProof/>
            <w:webHidden/>
          </w:rPr>
        </w:r>
        <w:r>
          <w:rPr>
            <w:noProof/>
            <w:webHidden/>
          </w:rPr>
          <w:fldChar w:fldCharType="separate"/>
        </w:r>
        <w:r w:rsidR="00224AC4">
          <w:rPr>
            <w:noProof/>
            <w:webHidden/>
          </w:rPr>
          <w:t>27</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89" w:history="1">
        <w:r w:rsidRPr="006A57AF">
          <w:rPr>
            <w:rStyle w:val="Hyperlink"/>
            <w:noProof/>
          </w:rPr>
          <w:t>Joonis 15. Sensori initsialiseerimine</w:t>
        </w:r>
        <w:r>
          <w:rPr>
            <w:noProof/>
            <w:webHidden/>
          </w:rPr>
          <w:tab/>
        </w:r>
        <w:r>
          <w:rPr>
            <w:noProof/>
            <w:webHidden/>
          </w:rPr>
          <w:fldChar w:fldCharType="begin"/>
        </w:r>
        <w:r>
          <w:rPr>
            <w:noProof/>
            <w:webHidden/>
          </w:rPr>
          <w:instrText xml:space="preserve"> PAGEREF _Toc483575589 \h </w:instrText>
        </w:r>
        <w:r>
          <w:rPr>
            <w:noProof/>
            <w:webHidden/>
          </w:rPr>
        </w:r>
        <w:r>
          <w:rPr>
            <w:noProof/>
            <w:webHidden/>
          </w:rPr>
          <w:fldChar w:fldCharType="separate"/>
        </w:r>
        <w:r w:rsidR="00224AC4">
          <w:rPr>
            <w:noProof/>
            <w:webHidden/>
          </w:rPr>
          <w:t>28</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0" w:history="1">
        <w:r w:rsidRPr="006A57AF">
          <w:rPr>
            <w:rStyle w:val="Hyperlink"/>
            <w:noProof/>
          </w:rPr>
          <w:t>Joonis 16. Häirete kontroll</w:t>
        </w:r>
        <w:r>
          <w:rPr>
            <w:noProof/>
            <w:webHidden/>
          </w:rPr>
          <w:tab/>
        </w:r>
        <w:r>
          <w:rPr>
            <w:noProof/>
            <w:webHidden/>
          </w:rPr>
          <w:fldChar w:fldCharType="begin"/>
        </w:r>
        <w:r>
          <w:rPr>
            <w:noProof/>
            <w:webHidden/>
          </w:rPr>
          <w:instrText xml:space="preserve"> PAGEREF _Toc483575590 \h </w:instrText>
        </w:r>
        <w:r>
          <w:rPr>
            <w:noProof/>
            <w:webHidden/>
          </w:rPr>
        </w:r>
        <w:r>
          <w:rPr>
            <w:noProof/>
            <w:webHidden/>
          </w:rPr>
          <w:fldChar w:fldCharType="separate"/>
        </w:r>
        <w:r w:rsidR="00224AC4">
          <w:rPr>
            <w:noProof/>
            <w:webHidden/>
          </w:rPr>
          <w:t>33</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1" w:history="1">
        <w:r w:rsidRPr="006A57AF">
          <w:rPr>
            <w:rStyle w:val="Hyperlink"/>
            <w:noProof/>
          </w:rPr>
          <w:t>Joonis 17. Arendusplaadi kalibreerimise nupp B1 ja LED LD2</w:t>
        </w:r>
        <w:r>
          <w:rPr>
            <w:noProof/>
            <w:webHidden/>
          </w:rPr>
          <w:tab/>
        </w:r>
        <w:r>
          <w:rPr>
            <w:noProof/>
            <w:webHidden/>
          </w:rPr>
          <w:fldChar w:fldCharType="begin"/>
        </w:r>
        <w:r>
          <w:rPr>
            <w:noProof/>
            <w:webHidden/>
          </w:rPr>
          <w:instrText xml:space="preserve"> PAGEREF _Toc483575591 \h </w:instrText>
        </w:r>
        <w:r>
          <w:rPr>
            <w:noProof/>
            <w:webHidden/>
          </w:rPr>
        </w:r>
        <w:r>
          <w:rPr>
            <w:noProof/>
            <w:webHidden/>
          </w:rPr>
          <w:fldChar w:fldCharType="separate"/>
        </w:r>
        <w:r w:rsidR="00224AC4">
          <w:rPr>
            <w:noProof/>
            <w:webHidden/>
          </w:rPr>
          <w:t>34</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2" w:history="1">
        <w:r w:rsidRPr="006A57AF">
          <w:rPr>
            <w:rStyle w:val="Hyperlink"/>
            <w:noProof/>
          </w:rPr>
          <w:t>Joonis 18. RealTerm andmete kuvamine</w:t>
        </w:r>
        <w:r>
          <w:rPr>
            <w:noProof/>
            <w:webHidden/>
          </w:rPr>
          <w:tab/>
        </w:r>
        <w:r>
          <w:rPr>
            <w:noProof/>
            <w:webHidden/>
          </w:rPr>
          <w:fldChar w:fldCharType="begin"/>
        </w:r>
        <w:r>
          <w:rPr>
            <w:noProof/>
            <w:webHidden/>
          </w:rPr>
          <w:instrText xml:space="preserve"> PAGEREF _Toc483575592 \h </w:instrText>
        </w:r>
        <w:r>
          <w:rPr>
            <w:noProof/>
            <w:webHidden/>
          </w:rPr>
        </w:r>
        <w:r>
          <w:rPr>
            <w:noProof/>
            <w:webHidden/>
          </w:rPr>
          <w:fldChar w:fldCharType="separate"/>
        </w:r>
        <w:r w:rsidR="00224AC4">
          <w:rPr>
            <w:noProof/>
            <w:webHidden/>
          </w:rPr>
          <w:t>35</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3" w:history="1">
        <w:r w:rsidRPr="006A57AF">
          <w:rPr>
            <w:rStyle w:val="Hyperlink"/>
            <w:noProof/>
          </w:rPr>
          <w:t>Joonis 19. Paigalolek</w:t>
        </w:r>
        <w:r>
          <w:rPr>
            <w:noProof/>
            <w:webHidden/>
          </w:rPr>
          <w:tab/>
        </w:r>
        <w:r>
          <w:rPr>
            <w:noProof/>
            <w:webHidden/>
          </w:rPr>
          <w:fldChar w:fldCharType="begin"/>
        </w:r>
        <w:r>
          <w:rPr>
            <w:noProof/>
            <w:webHidden/>
          </w:rPr>
          <w:instrText xml:space="preserve"> PAGEREF _Toc483575593 \h </w:instrText>
        </w:r>
        <w:r>
          <w:rPr>
            <w:noProof/>
            <w:webHidden/>
          </w:rPr>
        </w:r>
        <w:r>
          <w:rPr>
            <w:noProof/>
            <w:webHidden/>
          </w:rPr>
          <w:fldChar w:fldCharType="separate"/>
        </w:r>
        <w:r w:rsidR="00224AC4">
          <w:rPr>
            <w:noProof/>
            <w:webHidden/>
          </w:rPr>
          <w:t>36</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4" w:history="1">
        <w:r w:rsidRPr="006A57AF">
          <w:rPr>
            <w:rStyle w:val="Hyperlink"/>
            <w:noProof/>
          </w:rPr>
          <w:t>Joonis 20. Kiikumine</w:t>
        </w:r>
        <w:r>
          <w:rPr>
            <w:noProof/>
            <w:webHidden/>
          </w:rPr>
          <w:tab/>
        </w:r>
        <w:r>
          <w:rPr>
            <w:noProof/>
            <w:webHidden/>
          </w:rPr>
          <w:fldChar w:fldCharType="begin"/>
        </w:r>
        <w:r>
          <w:rPr>
            <w:noProof/>
            <w:webHidden/>
          </w:rPr>
          <w:instrText xml:space="preserve"> PAGEREF _Toc483575594 \h </w:instrText>
        </w:r>
        <w:r>
          <w:rPr>
            <w:noProof/>
            <w:webHidden/>
          </w:rPr>
        </w:r>
        <w:r>
          <w:rPr>
            <w:noProof/>
            <w:webHidden/>
          </w:rPr>
          <w:fldChar w:fldCharType="separate"/>
        </w:r>
        <w:r w:rsidR="00224AC4">
          <w:rPr>
            <w:noProof/>
            <w:webHidden/>
          </w:rPr>
          <w:t>37</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5" w:history="1">
        <w:r w:rsidRPr="006A57AF">
          <w:rPr>
            <w:rStyle w:val="Hyperlink"/>
            <w:noProof/>
          </w:rPr>
          <w:t>Joonis 21. Hüppamine murul</w:t>
        </w:r>
        <w:r>
          <w:rPr>
            <w:noProof/>
            <w:webHidden/>
          </w:rPr>
          <w:tab/>
        </w:r>
        <w:r>
          <w:rPr>
            <w:noProof/>
            <w:webHidden/>
          </w:rPr>
          <w:fldChar w:fldCharType="begin"/>
        </w:r>
        <w:r>
          <w:rPr>
            <w:noProof/>
            <w:webHidden/>
          </w:rPr>
          <w:instrText xml:space="preserve"> PAGEREF _Toc483575595 \h </w:instrText>
        </w:r>
        <w:r>
          <w:rPr>
            <w:noProof/>
            <w:webHidden/>
          </w:rPr>
        </w:r>
        <w:r>
          <w:rPr>
            <w:noProof/>
            <w:webHidden/>
          </w:rPr>
          <w:fldChar w:fldCharType="separate"/>
        </w:r>
        <w:r w:rsidR="00224AC4">
          <w:rPr>
            <w:noProof/>
            <w:webHidden/>
          </w:rPr>
          <w:t>38</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6" w:history="1">
        <w:r w:rsidRPr="006A57AF">
          <w:rPr>
            <w:rStyle w:val="Hyperlink"/>
            <w:noProof/>
          </w:rPr>
          <w:t>Joonis 22. Hüppamine puidul</w:t>
        </w:r>
        <w:r>
          <w:rPr>
            <w:noProof/>
            <w:webHidden/>
          </w:rPr>
          <w:tab/>
        </w:r>
        <w:r>
          <w:rPr>
            <w:noProof/>
            <w:webHidden/>
          </w:rPr>
          <w:fldChar w:fldCharType="begin"/>
        </w:r>
        <w:r>
          <w:rPr>
            <w:noProof/>
            <w:webHidden/>
          </w:rPr>
          <w:instrText xml:space="preserve"> PAGEREF _Toc483575596 \h </w:instrText>
        </w:r>
        <w:r>
          <w:rPr>
            <w:noProof/>
            <w:webHidden/>
          </w:rPr>
        </w:r>
        <w:r>
          <w:rPr>
            <w:noProof/>
            <w:webHidden/>
          </w:rPr>
          <w:fldChar w:fldCharType="separate"/>
        </w:r>
        <w:r w:rsidR="00224AC4">
          <w:rPr>
            <w:noProof/>
            <w:webHidden/>
          </w:rPr>
          <w:t>39</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7" w:history="1">
        <w:r w:rsidRPr="006A57AF">
          <w:rPr>
            <w:rStyle w:val="Hyperlink"/>
            <w:noProof/>
          </w:rPr>
          <w:t>Joonis 23. Hüppamine puitaluselt murule</w:t>
        </w:r>
        <w:r>
          <w:rPr>
            <w:noProof/>
            <w:webHidden/>
          </w:rPr>
          <w:tab/>
        </w:r>
        <w:r>
          <w:rPr>
            <w:noProof/>
            <w:webHidden/>
          </w:rPr>
          <w:fldChar w:fldCharType="begin"/>
        </w:r>
        <w:r>
          <w:rPr>
            <w:noProof/>
            <w:webHidden/>
          </w:rPr>
          <w:instrText xml:space="preserve"> PAGEREF _Toc483575597 \h </w:instrText>
        </w:r>
        <w:r>
          <w:rPr>
            <w:noProof/>
            <w:webHidden/>
          </w:rPr>
        </w:r>
        <w:r>
          <w:rPr>
            <w:noProof/>
            <w:webHidden/>
          </w:rPr>
          <w:fldChar w:fldCharType="separate"/>
        </w:r>
        <w:r w:rsidR="00224AC4">
          <w:rPr>
            <w:noProof/>
            <w:webHidden/>
          </w:rPr>
          <w:t>40</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8" w:history="1">
        <w:r w:rsidRPr="006A57AF">
          <w:rPr>
            <w:rStyle w:val="Hyperlink"/>
            <w:noProof/>
          </w:rPr>
          <w:t>Joonis 24. Istumine</w:t>
        </w:r>
        <w:r>
          <w:rPr>
            <w:noProof/>
            <w:webHidden/>
          </w:rPr>
          <w:tab/>
        </w:r>
        <w:r>
          <w:rPr>
            <w:noProof/>
            <w:webHidden/>
          </w:rPr>
          <w:fldChar w:fldCharType="begin"/>
        </w:r>
        <w:r>
          <w:rPr>
            <w:noProof/>
            <w:webHidden/>
          </w:rPr>
          <w:instrText xml:space="preserve"> PAGEREF _Toc483575598 \h </w:instrText>
        </w:r>
        <w:r>
          <w:rPr>
            <w:noProof/>
            <w:webHidden/>
          </w:rPr>
        </w:r>
        <w:r>
          <w:rPr>
            <w:noProof/>
            <w:webHidden/>
          </w:rPr>
          <w:fldChar w:fldCharType="separate"/>
        </w:r>
        <w:r w:rsidR="00224AC4">
          <w:rPr>
            <w:noProof/>
            <w:webHidden/>
          </w:rPr>
          <w:t>41</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599" w:history="1">
        <w:r w:rsidRPr="006A57AF">
          <w:rPr>
            <w:rStyle w:val="Hyperlink"/>
            <w:noProof/>
          </w:rPr>
          <w:t>Joonis 25. Tõusmine</w:t>
        </w:r>
        <w:r>
          <w:rPr>
            <w:noProof/>
            <w:webHidden/>
          </w:rPr>
          <w:tab/>
        </w:r>
        <w:r>
          <w:rPr>
            <w:noProof/>
            <w:webHidden/>
          </w:rPr>
          <w:fldChar w:fldCharType="begin"/>
        </w:r>
        <w:r>
          <w:rPr>
            <w:noProof/>
            <w:webHidden/>
          </w:rPr>
          <w:instrText xml:space="preserve"> PAGEREF _Toc483575599 \h </w:instrText>
        </w:r>
        <w:r>
          <w:rPr>
            <w:noProof/>
            <w:webHidden/>
          </w:rPr>
        </w:r>
        <w:r>
          <w:rPr>
            <w:noProof/>
            <w:webHidden/>
          </w:rPr>
          <w:fldChar w:fldCharType="separate"/>
        </w:r>
        <w:r w:rsidR="00224AC4">
          <w:rPr>
            <w:noProof/>
            <w:webHidden/>
          </w:rPr>
          <w:t>42</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0" w:history="1">
        <w:r w:rsidRPr="006A57AF">
          <w:rPr>
            <w:rStyle w:val="Hyperlink"/>
            <w:noProof/>
          </w:rPr>
          <w:t>Joonis 26. Kõndimine</w:t>
        </w:r>
        <w:r>
          <w:rPr>
            <w:noProof/>
            <w:webHidden/>
          </w:rPr>
          <w:tab/>
        </w:r>
        <w:r>
          <w:rPr>
            <w:noProof/>
            <w:webHidden/>
          </w:rPr>
          <w:fldChar w:fldCharType="begin"/>
        </w:r>
        <w:r>
          <w:rPr>
            <w:noProof/>
            <w:webHidden/>
          </w:rPr>
          <w:instrText xml:space="preserve"> PAGEREF _Toc483575600 \h </w:instrText>
        </w:r>
        <w:r>
          <w:rPr>
            <w:noProof/>
            <w:webHidden/>
          </w:rPr>
        </w:r>
        <w:r>
          <w:rPr>
            <w:noProof/>
            <w:webHidden/>
          </w:rPr>
          <w:fldChar w:fldCharType="separate"/>
        </w:r>
        <w:r w:rsidR="00224AC4">
          <w:rPr>
            <w:noProof/>
            <w:webHidden/>
          </w:rPr>
          <w:t>43</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1" w:history="1">
        <w:r w:rsidRPr="006A57AF">
          <w:rPr>
            <w:rStyle w:val="Hyperlink"/>
            <w:noProof/>
          </w:rPr>
          <w:t>Joonis 27. Trepil kõndimine</w:t>
        </w:r>
        <w:r>
          <w:rPr>
            <w:noProof/>
            <w:webHidden/>
          </w:rPr>
          <w:tab/>
        </w:r>
        <w:r>
          <w:rPr>
            <w:noProof/>
            <w:webHidden/>
          </w:rPr>
          <w:fldChar w:fldCharType="begin"/>
        </w:r>
        <w:r>
          <w:rPr>
            <w:noProof/>
            <w:webHidden/>
          </w:rPr>
          <w:instrText xml:space="preserve"> PAGEREF _Toc483575601 \h </w:instrText>
        </w:r>
        <w:r>
          <w:rPr>
            <w:noProof/>
            <w:webHidden/>
          </w:rPr>
        </w:r>
        <w:r>
          <w:rPr>
            <w:noProof/>
            <w:webHidden/>
          </w:rPr>
          <w:fldChar w:fldCharType="separate"/>
        </w:r>
        <w:r w:rsidR="00224AC4">
          <w:rPr>
            <w:noProof/>
            <w:webHidden/>
          </w:rPr>
          <w:t>44</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2" w:history="1">
        <w:r w:rsidRPr="006A57AF">
          <w:rPr>
            <w:rStyle w:val="Hyperlink"/>
            <w:noProof/>
          </w:rPr>
          <w:t>Joonis 28. Jooksmine</w:t>
        </w:r>
        <w:r>
          <w:rPr>
            <w:noProof/>
            <w:webHidden/>
          </w:rPr>
          <w:tab/>
        </w:r>
        <w:r>
          <w:rPr>
            <w:noProof/>
            <w:webHidden/>
          </w:rPr>
          <w:fldChar w:fldCharType="begin"/>
        </w:r>
        <w:r>
          <w:rPr>
            <w:noProof/>
            <w:webHidden/>
          </w:rPr>
          <w:instrText xml:space="preserve"> PAGEREF _Toc483575602 \h </w:instrText>
        </w:r>
        <w:r>
          <w:rPr>
            <w:noProof/>
            <w:webHidden/>
          </w:rPr>
        </w:r>
        <w:r>
          <w:rPr>
            <w:noProof/>
            <w:webHidden/>
          </w:rPr>
          <w:fldChar w:fldCharType="separate"/>
        </w:r>
        <w:r w:rsidR="00224AC4">
          <w:rPr>
            <w:noProof/>
            <w:webHidden/>
          </w:rPr>
          <w:t>45</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3" w:history="1">
        <w:r w:rsidRPr="006A57AF">
          <w:rPr>
            <w:rStyle w:val="Hyperlink"/>
            <w:noProof/>
          </w:rPr>
          <w:t>Joonis 29. Esimene murul kukkumine</w:t>
        </w:r>
        <w:r>
          <w:rPr>
            <w:noProof/>
            <w:webHidden/>
          </w:rPr>
          <w:tab/>
        </w:r>
        <w:r>
          <w:rPr>
            <w:noProof/>
            <w:webHidden/>
          </w:rPr>
          <w:fldChar w:fldCharType="begin"/>
        </w:r>
        <w:r>
          <w:rPr>
            <w:noProof/>
            <w:webHidden/>
          </w:rPr>
          <w:instrText xml:space="preserve"> PAGEREF _Toc483575603 \h </w:instrText>
        </w:r>
        <w:r>
          <w:rPr>
            <w:noProof/>
            <w:webHidden/>
          </w:rPr>
        </w:r>
        <w:r>
          <w:rPr>
            <w:noProof/>
            <w:webHidden/>
          </w:rPr>
          <w:fldChar w:fldCharType="separate"/>
        </w:r>
        <w:r w:rsidR="00224AC4">
          <w:rPr>
            <w:noProof/>
            <w:webHidden/>
          </w:rPr>
          <w:t>46</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4" w:history="1">
        <w:r w:rsidRPr="006A57AF">
          <w:rPr>
            <w:rStyle w:val="Hyperlink"/>
            <w:noProof/>
          </w:rPr>
          <w:t>Joonis 30. Teine murul kukkumine</w:t>
        </w:r>
        <w:r>
          <w:rPr>
            <w:noProof/>
            <w:webHidden/>
          </w:rPr>
          <w:tab/>
        </w:r>
        <w:r>
          <w:rPr>
            <w:noProof/>
            <w:webHidden/>
          </w:rPr>
          <w:fldChar w:fldCharType="begin"/>
        </w:r>
        <w:r>
          <w:rPr>
            <w:noProof/>
            <w:webHidden/>
          </w:rPr>
          <w:instrText xml:space="preserve"> PAGEREF _Toc483575604 \h </w:instrText>
        </w:r>
        <w:r>
          <w:rPr>
            <w:noProof/>
            <w:webHidden/>
          </w:rPr>
        </w:r>
        <w:r>
          <w:rPr>
            <w:noProof/>
            <w:webHidden/>
          </w:rPr>
          <w:fldChar w:fldCharType="separate"/>
        </w:r>
        <w:r w:rsidR="00224AC4">
          <w:rPr>
            <w:noProof/>
            <w:webHidden/>
          </w:rPr>
          <w:t>47</w:t>
        </w:r>
        <w:r>
          <w:rPr>
            <w:noProof/>
            <w:webHidden/>
          </w:rPr>
          <w:fldChar w:fldCharType="end"/>
        </w:r>
      </w:hyperlink>
    </w:p>
    <w:p w:rsidR="00A31AC2" w:rsidRDefault="00A31AC2">
      <w:pPr>
        <w:pStyle w:val="TableofFigures"/>
        <w:tabs>
          <w:tab w:val="right" w:leader="dot" w:pos="8495"/>
        </w:tabs>
        <w:rPr>
          <w:rFonts w:asciiTheme="minorHAnsi" w:eastAsiaTheme="minorEastAsia" w:hAnsiTheme="minorHAnsi" w:cstheme="minorBidi"/>
          <w:noProof/>
          <w:sz w:val="22"/>
          <w:szCs w:val="22"/>
          <w:lang w:val="en-US"/>
        </w:rPr>
      </w:pPr>
      <w:hyperlink w:anchor="_Toc483575605" w:history="1">
        <w:r w:rsidRPr="006A57AF">
          <w:rPr>
            <w:rStyle w:val="Hyperlink"/>
            <w:noProof/>
          </w:rPr>
          <w:t>Joonis 31. Põrutus vastu seina</w:t>
        </w:r>
        <w:r>
          <w:rPr>
            <w:noProof/>
            <w:webHidden/>
          </w:rPr>
          <w:tab/>
        </w:r>
        <w:r>
          <w:rPr>
            <w:noProof/>
            <w:webHidden/>
          </w:rPr>
          <w:fldChar w:fldCharType="begin"/>
        </w:r>
        <w:r>
          <w:rPr>
            <w:noProof/>
            <w:webHidden/>
          </w:rPr>
          <w:instrText xml:space="preserve"> PAGEREF _Toc483575605 \h </w:instrText>
        </w:r>
        <w:r>
          <w:rPr>
            <w:noProof/>
            <w:webHidden/>
          </w:rPr>
        </w:r>
        <w:r>
          <w:rPr>
            <w:noProof/>
            <w:webHidden/>
          </w:rPr>
          <w:fldChar w:fldCharType="separate"/>
        </w:r>
        <w:r w:rsidR="00224AC4">
          <w:rPr>
            <w:noProof/>
            <w:webHidden/>
          </w:rPr>
          <w:t>48</w:t>
        </w:r>
        <w:r>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48" w:name="_Toc437263084"/>
      <w:bookmarkStart w:id="49" w:name="_Toc483155256"/>
      <w:bookmarkStart w:id="50" w:name="_Toc483252476"/>
      <w:bookmarkStart w:id="51" w:name="_Toc483438913"/>
      <w:bookmarkStart w:id="52" w:name="_Toc483565363"/>
      <w:bookmarkStart w:id="53" w:name="_Toc483575539"/>
      <w:r w:rsidRPr="00B45014">
        <w:lastRenderedPageBreak/>
        <w:t xml:space="preserve">Tabelite </w:t>
      </w:r>
      <w:r w:rsidR="00EF0731" w:rsidRPr="00B45014">
        <w:t>loetelu</w:t>
      </w:r>
      <w:bookmarkEnd w:id="48"/>
      <w:bookmarkEnd w:id="49"/>
      <w:bookmarkEnd w:id="50"/>
      <w:bookmarkEnd w:id="51"/>
      <w:bookmarkEnd w:id="52"/>
      <w:bookmarkEnd w:id="53"/>
    </w:p>
    <w:p w:rsidR="0030206F"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575606" w:history="1">
        <w:r w:rsidR="0030206F" w:rsidRPr="003722EC">
          <w:rPr>
            <w:rStyle w:val="Hyperlink"/>
            <w:noProof/>
          </w:rPr>
          <w:t>Tabel 1. Bosch BNO055 UART seaded</w:t>
        </w:r>
        <w:r w:rsidR="0030206F">
          <w:rPr>
            <w:noProof/>
            <w:webHidden/>
          </w:rPr>
          <w:tab/>
        </w:r>
        <w:r w:rsidR="0030206F">
          <w:rPr>
            <w:noProof/>
            <w:webHidden/>
          </w:rPr>
          <w:fldChar w:fldCharType="begin"/>
        </w:r>
        <w:r w:rsidR="0030206F">
          <w:rPr>
            <w:noProof/>
            <w:webHidden/>
          </w:rPr>
          <w:instrText xml:space="preserve"> PAGEREF _Toc483575606 \h </w:instrText>
        </w:r>
        <w:r w:rsidR="0030206F">
          <w:rPr>
            <w:noProof/>
            <w:webHidden/>
          </w:rPr>
        </w:r>
        <w:r w:rsidR="0030206F">
          <w:rPr>
            <w:noProof/>
            <w:webHidden/>
          </w:rPr>
          <w:fldChar w:fldCharType="separate"/>
        </w:r>
        <w:r w:rsidR="00224AC4">
          <w:rPr>
            <w:noProof/>
            <w:webHidden/>
          </w:rPr>
          <w:t>18</w:t>
        </w:r>
        <w:r w:rsidR="0030206F">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07" w:history="1">
        <w:r w:rsidRPr="003722EC">
          <w:rPr>
            <w:rStyle w:val="Hyperlink"/>
            <w:noProof/>
          </w:rPr>
          <w:t>Tabel 2. Arendusplaadi ja sensorite ühendused</w:t>
        </w:r>
        <w:r>
          <w:rPr>
            <w:noProof/>
            <w:webHidden/>
          </w:rPr>
          <w:tab/>
        </w:r>
        <w:r>
          <w:rPr>
            <w:noProof/>
            <w:webHidden/>
          </w:rPr>
          <w:fldChar w:fldCharType="begin"/>
        </w:r>
        <w:r>
          <w:rPr>
            <w:noProof/>
            <w:webHidden/>
          </w:rPr>
          <w:instrText xml:space="preserve"> PAGEREF _Toc483575607 \h </w:instrText>
        </w:r>
        <w:r>
          <w:rPr>
            <w:noProof/>
            <w:webHidden/>
          </w:rPr>
        </w:r>
        <w:r>
          <w:rPr>
            <w:noProof/>
            <w:webHidden/>
          </w:rPr>
          <w:fldChar w:fldCharType="separate"/>
        </w:r>
        <w:r w:rsidR="00224AC4">
          <w:rPr>
            <w:noProof/>
            <w:webHidden/>
          </w:rPr>
          <w:t>20</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08" w:history="1">
        <w:r w:rsidRPr="003722EC">
          <w:rPr>
            <w:rStyle w:val="Hyperlink"/>
            <w:noProof/>
          </w:rPr>
          <w:t>Tabel 3. UART seaded</w:t>
        </w:r>
        <w:r>
          <w:rPr>
            <w:noProof/>
            <w:webHidden/>
          </w:rPr>
          <w:tab/>
        </w:r>
        <w:r>
          <w:rPr>
            <w:noProof/>
            <w:webHidden/>
          </w:rPr>
          <w:fldChar w:fldCharType="begin"/>
        </w:r>
        <w:r>
          <w:rPr>
            <w:noProof/>
            <w:webHidden/>
          </w:rPr>
          <w:instrText xml:space="preserve"> PAGEREF _Toc483575608 \h </w:instrText>
        </w:r>
        <w:r>
          <w:rPr>
            <w:noProof/>
            <w:webHidden/>
          </w:rPr>
        </w:r>
        <w:r>
          <w:rPr>
            <w:noProof/>
            <w:webHidden/>
          </w:rPr>
          <w:fldChar w:fldCharType="separate"/>
        </w:r>
        <w:r w:rsidR="00224AC4">
          <w:rPr>
            <w:noProof/>
            <w:webHidden/>
          </w:rPr>
          <w:t>24</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09" w:history="1">
        <w:r w:rsidRPr="003722EC">
          <w:rPr>
            <w:rStyle w:val="Hyperlink"/>
            <w:noProof/>
          </w:rPr>
          <w:t>Tabel 4. MSB ja LSB andmetöötlus</w:t>
        </w:r>
        <w:r>
          <w:rPr>
            <w:noProof/>
            <w:webHidden/>
          </w:rPr>
          <w:tab/>
        </w:r>
        <w:r>
          <w:rPr>
            <w:noProof/>
            <w:webHidden/>
          </w:rPr>
          <w:fldChar w:fldCharType="begin"/>
        </w:r>
        <w:r>
          <w:rPr>
            <w:noProof/>
            <w:webHidden/>
          </w:rPr>
          <w:instrText xml:space="preserve"> PAGEREF _Toc483575609 \h </w:instrText>
        </w:r>
        <w:r>
          <w:rPr>
            <w:noProof/>
            <w:webHidden/>
          </w:rPr>
        </w:r>
        <w:r>
          <w:rPr>
            <w:noProof/>
            <w:webHidden/>
          </w:rPr>
          <w:fldChar w:fldCharType="separate"/>
        </w:r>
        <w:r w:rsidR="00224AC4">
          <w:rPr>
            <w:noProof/>
            <w:webHidden/>
          </w:rPr>
          <w:t>27</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0" w:history="1">
        <w:r w:rsidRPr="003722EC">
          <w:rPr>
            <w:rStyle w:val="Hyperlink"/>
            <w:noProof/>
          </w:rPr>
          <w:t>Tabel 5. Lugemise päring</w:t>
        </w:r>
        <w:r>
          <w:rPr>
            <w:noProof/>
            <w:webHidden/>
          </w:rPr>
          <w:tab/>
        </w:r>
        <w:r>
          <w:rPr>
            <w:noProof/>
            <w:webHidden/>
          </w:rPr>
          <w:fldChar w:fldCharType="begin"/>
        </w:r>
        <w:r>
          <w:rPr>
            <w:noProof/>
            <w:webHidden/>
          </w:rPr>
          <w:instrText xml:space="preserve"> PAGEREF _Toc483575610 \h </w:instrText>
        </w:r>
        <w:r>
          <w:rPr>
            <w:noProof/>
            <w:webHidden/>
          </w:rPr>
        </w:r>
        <w:r>
          <w:rPr>
            <w:noProof/>
            <w:webHidden/>
          </w:rPr>
          <w:fldChar w:fldCharType="separate"/>
        </w:r>
        <w:r w:rsidR="00224AC4">
          <w:rPr>
            <w:noProof/>
            <w:webHidden/>
          </w:rPr>
          <w:t>29</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1" w:history="1">
        <w:r w:rsidRPr="003722EC">
          <w:rPr>
            <w:rStyle w:val="Hyperlink"/>
            <w:noProof/>
          </w:rPr>
          <w:t>Tabel 6. Registrist õnnestunud lugemise vastus</w:t>
        </w:r>
        <w:r>
          <w:rPr>
            <w:noProof/>
            <w:webHidden/>
          </w:rPr>
          <w:tab/>
        </w:r>
        <w:r>
          <w:rPr>
            <w:noProof/>
            <w:webHidden/>
          </w:rPr>
          <w:fldChar w:fldCharType="begin"/>
        </w:r>
        <w:r>
          <w:rPr>
            <w:noProof/>
            <w:webHidden/>
          </w:rPr>
          <w:instrText xml:space="preserve"> PAGEREF _Toc483575611 \h </w:instrText>
        </w:r>
        <w:r>
          <w:rPr>
            <w:noProof/>
            <w:webHidden/>
          </w:rPr>
        </w:r>
        <w:r>
          <w:rPr>
            <w:noProof/>
            <w:webHidden/>
          </w:rPr>
          <w:fldChar w:fldCharType="separate"/>
        </w:r>
        <w:r w:rsidR="00224AC4">
          <w:rPr>
            <w:noProof/>
            <w:webHidden/>
          </w:rPr>
          <w:t>30</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2" w:history="1">
        <w:r w:rsidRPr="003722EC">
          <w:rPr>
            <w:rStyle w:val="Hyperlink"/>
            <w:noProof/>
          </w:rPr>
          <w:t>Tabel 7. Registrist lugemise veateade</w:t>
        </w:r>
        <w:r>
          <w:rPr>
            <w:noProof/>
            <w:webHidden/>
          </w:rPr>
          <w:tab/>
        </w:r>
        <w:r>
          <w:rPr>
            <w:noProof/>
            <w:webHidden/>
          </w:rPr>
          <w:fldChar w:fldCharType="begin"/>
        </w:r>
        <w:r>
          <w:rPr>
            <w:noProof/>
            <w:webHidden/>
          </w:rPr>
          <w:instrText xml:space="preserve"> PAGEREF _Toc483575612 \h </w:instrText>
        </w:r>
        <w:r>
          <w:rPr>
            <w:noProof/>
            <w:webHidden/>
          </w:rPr>
        </w:r>
        <w:r>
          <w:rPr>
            <w:noProof/>
            <w:webHidden/>
          </w:rPr>
          <w:fldChar w:fldCharType="separate"/>
        </w:r>
        <w:r w:rsidR="00224AC4">
          <w:rPr>
            <w:noProof/>
            <w:webHidden/>
          </w:rPr>
          <w:t>30</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3" w:history="1">
        <w:r w:rsidRPr="003722EC">
          <w:rPr>
            <w:rStyle w:val="Hyperlink"/>
            <w:noProof/>
          </w:rPr>
          <w:t>Tabel 8. Kirjutamine</w:t>
        </w:r>
        <w:r>
          <w:rPr>
            <w:noProof/>
            <w:webHidden/>
          </w:rPr>
          <w:tab/>
        </w:r>
        <w:r>
          <w:rPr>
            <w:noProof/>
            <w:webHidden/>
          </w:rPr>
          <w:fldChar w:fldCharType="begin"/>
        </w:r>
        <w:r>
          <w:rPr>
            <w:noProof/>
            <w:webHidden/>
          </w:rPr>
          <w:instrText xml:space="preserve"> PAGEREF _Toc483575613 \h </w:instrText>
        </w:r>
        <w:r>
          <w:rPr>
            <w:noProof/>
            <w:webHidden/>
          </w:rPr>
        </w:r>
        <w:r>
          <w:rPr>
            <w:noProof/>
            <w:webHidden/>
          </w:rPr>
          <w:fldChar w:fldCharType="separate"/>
        </w:r>
        <w:r w:rsidR="00224AC4">
          <w:rPr>
            <w:noProof/>
            <w:webHidden/>
          </w:rPr>
          <w:t>31</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4" w:history="1">
        <w:r w:rsidRPr="003722EC">
          <w:rPr>
            <w:rStyle w:val="Hyperlink"/>
            <w:noProof/>
          </w:rPr>
          <w:t>Tabel 9. Kirjutamise vastus</w:t>
        </w:r>
        <w:r>
          <w:rPr>
            <w:noProof/>
            <w:webHidden/>
          </w:rPr>
          <w:tab/>
        </w:r>
        <w:r>
          <w:rPr>
            <w:noProof/>
            <w:webHidden/>
          </w:rPr>
          <w:fldChar w:fldCharType="begin"/>
        </w:r>
        <w:r>
          <w:rPr>
            <w:noProof/>
            <w:webHidden/>
          </w:rPr>
          <w:instrText xml:space="preserve"> PAGEREF _Toc483575614 \h </w:instrText>
        </w:r>
        <w:r>
          <w:rPr>
            <w:noProof/>
            <w:webHidden/>
          </w:rPr>
        </w:r>
        <w:r>
          <w:rPr>
            <w:noProof/>
            <w:webHidden/>
          </w:rPr>
          <w:fldChar w:fldCharType="separate"/>
        </w:r>
        <w:r w:rsidR="00224AC4">
          <w:rPr>
            <w:noProof/>
            <w:webHidden/>
          </w:rPr>
          <w:t>32</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5" w:history="1">
        <w:r w:rsidRPr="003722EC">
          <w:rPr>
            <w:rStyle w:val="Hyperlink"/>
            <w:noProof/>
          </w:rPr>
          <w:t>Tabel 10. Paigaloleku suurim amplituud</w:t>
        </w:r>
        <w:r>
          <w:rPr>
            <w:noProof/>
            <w:webHidden/>
          </w:rPr>
          <w:tab/>
        </w:r>
        <w:r>
          <w:rPr>
            <w:noProof/>
            <w:webHidden/>
          </w:rPr>
          <w:fldChar w:fldCharType="begin"/>
        </w:r>
        <w:r>
          <w:rPr>
            <w:noProof/>
            <w:webHidden/>
          </w:rPr>
          <w:instrText xml:space="preserve"> PAGEREF _Toc483575615 \h </w:instrText>
        </w:r>
        <w:r>
          <w:rPr>
            <w:noProof/>
            <w:webHidden/>
          </w:rPr>
        </w:r>
        <w:r>
          <w:rPr>
            <w:noProof/>
            <w:webHidden/>
          </w:rPr>
          <w:fldChar w:fldCharType="separate"/>
        </w:r>
        <w:r w:rsidR="00224AC4">
          <w:rPr>
            <w:noProof/>
            <w:webHidden/>
          </w:rPr>
          <w:t>36</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6" w:history="1">
        <w:r w:rsidRPr="003722EC">
          <w:rPr>
            <w:rStyle w:val="Hyperlink"/>
            <w:noProof/>
          </w:rPr>
          <w:t>Tabel 11. Kiikumise suurim amplituud</w:t>
        </w:r>
        <w:r>
          <w:rPr>
            <w:noProof/>
            <w:webHidden/>
          </w:rPr>
          <w:tab/>
        </w:r>
        <w:r>
          <w:rPr>
            <w:noProof/>
            <w:webHidden/>
          </w:rPr>
          <w:fldChar w:fldCharType="begin"/>
        </w:r>
        <w:r>
          <w:rPr>
            <w:noProof/>
            <w:webHidden/>
          </w:rPr>
          <w:instrText xml:space="preserve"> PAGEREF _Toc483575616 \h </w:instrText>
        </w:r>
        <w:r>
          <w:rPr>
            <w:noProof/>
            <w:webHidden/>
          </w:rPr>
        </w:r>
        <w:r>
          <w:rPr>
            <w:noProof/>
            <w:webHidden/>
          </w:rPr>
          <w:fldChar w:fldCharType="separate"/>
        </w:r>
        <w:r w:rsidR="00224AC4">
          <w:rPr>
            <w:noProof/>
            <w:webHidden/>
          </w:rPr>
          <w:t>37</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7" w:history="1">
        <w:r w:rsidRPr="003722EC">
          <w:rPr>
            <w:rStyle w:val="Hyperlink"/>
            <w:noProof/>
          </w:rPr>
          <w:t>Tabel 12. Murul hüppamise suurim amplituud</w:t>
        </w:r>
        <w:r>
          <w:rPr>
            <w:noProof/>
            <w:webHidden/>
          </w:rPr>
          <w:tab/>
        </w:r>
        <w:r>
          <w:rPr>
            <w:noProof/>
            <w:webHidden/>
          </w:rPr>
          <w:fldChar w:fldCharType="begin"/>
        </w:r>
        <w:r>
          <w:rPr>
            <w:noProof/>
            <w:webHidden/>
          </w:rPr>
          <w:instrText xml:space="preserve"> PAGEREF _Toc483575617 \h </w:instrText>
        </w:r>
        <w:r>
          <w:rPr>
            <w:noProof/>
            <w:webHidden/>
          </w:rPr>
        </w:r>
        <w:r>
          <w:rPr>
            <w:noProof/>
            <w:webHidden/>
          </w:rPr>
          <w:fldChar w:fldCharType="separate"/>
        </w:r>
        <w:r w:rsidR="00224AC4">
          <w:rPr>
            <w:noProof/>
            <w:webHidden/>
          </w:rPr>
          <w:t>38</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8" w:history="1">
        <w:r w:rsidRPr="003722EC">
          <w:rPr>
            <w:rStyle w:val="Hyperlink"/>
            <w:noProof/>
          </w:rPr>
          <w:t>Tabel 13. Puidul hüppamise suurim amplituud</w:t>
        </w:r>
        <w:r>
          <w:rPr>
            <w:noProof/>
            <w:webHidden/>
          </w:rPr>
          <w:tab/>
        </w:r>
        <w:r>
          <w:rPr>
            <w:noProof/>
            <w:webHidden/>
          </w:rPr>
          <w:fldChar w:fldCharType="begin"/>
        </w:r>
        <w:r>
          <w:rPr>
            <w:noProof/>
            <w:webHidden/>
          </w:rPr>
          <w:instrText xml:space="preserve"> PAGEREF _Toc483575618 \h </w:instrText>
        </w:r>
        <w:r>
          <w:rPr>
            <w:noProof/>
            <w:webHidden/>
          </w:rPr>
        </w:r>
        <w:r>
          <w:rPr>
            <w:noProof/>
            <w:webHidden/>
          </w:rPr>
          <w:fldChar w:fldCharType="separate"/>
        </w:r>
        <w:r w:rsidR="00224AC4">
          <w:rPr>
            <w:noProof/>
            <w:webHidden/>
          </w:rPr>
          <w:t>39</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19" w:history="1">
        <w:r w:rsidRPr="003722EC">
          <w:rPr>
            <w:rStyle w:val="Hyperlink"/>
            <w:noProof/>
          </w:rPr>
          <w:t>Tabel 14. Hüppamine puitaluselt murule suurim amplituud</w:t>
        </w:r>
        <w:r>
          <w:rPr>
            <w:noProof/>
            <w:webHidden/>
          </w:rPr>
          <w:tab/>
        </w:r>
        <w:r>
          <w:rPr>
            <w:noProof/>
            <w:webHidden/>
          </w:rPr>
          <w:fldChar w:fldCharType="begin"/>
        </w:r>
        <w:r>
          <w:rPr>
            <w:noProof/>
            <w:webHidden/>
          </w:rPr>
          <w:instrText xml:space="preserve"> PAGEREF _Toc483575619 \h </w:instrText>
        </w:r>
        <w:r>
          <w:rPr>
            <w:noProof/>
            <w:webHidden/>
          </w:rPr>
        </w:r>
        <w:r>
          <w:rPr>
            <w:noProof/>
            <w:webHidden/>
          </w:rPr>
          <w:fldChar w:fldCharType="separate"/>
        </w:r>
        <w:r w:rsidR="00224AC4">
          <w:rPr>
            <w:noProof/>
            <w:webHidden/>
          </w:rPr>
          <w:t>40</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0" w:history="1">
        <w:r w:rsidRPr="003722EC">
          <w:rPr>
            <w:rStyle w:val="Hyperlink"/>
            <w:noProof/>
          </w:rPr>
          <w:t>Tabel 15. Istumise suurim amplituud</w:t>
        </w:r>
        <w:r>
          <w:rPr>
            <w:noProof/>
            <w:webHidden/>
          </w:rPr>
          <w:tab/>
        </w:r>
        <w:r>
          <w:rPr>
            <w:noProof/>
            <w:webHidden/>
          </w:rPr>
          <w:fldChar w:fldCharType="begin"/>
        </w:r>
        <w:r>
          <w:rPr>
            <w:noProof/>
            <w:webHidden/>
          </w:rPr>
          <w:instrText xml:space="preserve"> PAGEREF _Toc483575620 \h </w:instrText>
        </w:r>
        <w:r>
          <w:rPr>
            <w:noProof/>
            <w:webHidden/>
          </w:rPr>
        </w:r>
        <w:r>
          <w:rPr>
            <w:noProof/>
            <w:webHidden/>
          </w:rPr>
          <w:fldChar w:fldCharType="separate"/>
        </w:r>
        <w:r w:rsidR="00224AC4">
          <w:rPr>
            <w:noProof/>
            <w:webHidden/>
          </w:rPr>
          <w:t>41</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1" w:history="1">
        <w:r w:rsidRPr="003722EC">
          <w:rPr>
            <w:rStyle w:val="Hyperlink"/>
            <w:noProof/>
          </w:rPr>
          <w:t>Tabel 16. Tõusmise suurim amplituud</w:t>
        </w:r>
        <w:r>
          <w:rPr>
            <w:noProof/>
            <w:webHidden/>
          </w:rPr>
          <w:tab/>
        </w:r>
        <w:r>
          <w:rPr>
            <w:noProof/>
            <w:webHidden/>
          </w:rPr>
          <w:fldChar w:fldCharType="begin"/>
        </w:r>
        <w:r>
          <w:rPr>
            <w:noProof/>
            <w:webHidden/>
          </w:rPr>
          <w:instrText xml:space="preserve"> PAGEREF _Toc483575621 \h </w:instrText>
        </w:r>
        <w:r>
          <w:rPr>
            <w:noProof/>
            <w:webHidden/>
          </w:rPr>
        </w:r>
        <w:r>
          <w:rPr>
            <w:noProof/>
            <w:webHidden/>
          </w:rPr>
          <w:fldChar w:fldCharType="separate"/>
        </w:r>
        <w:r w:rsidR="00224AC4">
          <w:rPr>
            <w:noProof/>
            <w:webHidden/>
          </w:rPr>
          <w:t>41</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2" w:history="1">
        <w:r w:rsidRPr="003722EC">
          <w:rPr>
            <w:rStyle w:val="Hyperlink"/>
            <w:noProof/>
          </w:rPr>
          <w:t>Tabel 17. Kõndimise suurim amplituud</w:t>
        </w:r>
        <w:r>
          <w:rPr>
            <w:noProof/>
            <w:webHidden/>
          </w:rPr>
          <w:tab/>
        </w:r>
        <w:r>
          <w:rPr>
            <w:noProof/>
            <w:webHidden/>
          </w:rPr>
          <w:fldChar w:fldCharType="begin"/>
        </w:r>
        <w:r>
          <w:rPr>
            <w:noProof/>
            <w:webHidden/>
          </w:rPr>
          <w:instrText xml:space="preserve"> PAGEREF _Toc483575622 \h </w:instrText>
        </w:r>
        <w:r>
          <w:rPr>
            <w:noProof/>
            <w:webHidden/>
          </w:rPr>
        </w:r>
        <w:r>
          <w:rPr>
            <w:noProof/>
            <w:webHidden/>
          </w:rPr>
          <w:fldChar w:fldCharType="separate"/>
        </w:r>
        <w:r w:rsidR="00224AC4">
          <w:rPr>
            <w:noProof/>
            <w:webHidden/>
          </w:rPr>
          <w:t>43</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3" w:history="1">
        <w:r w:rsidRPr="003722EC">
          <w:rPr>
            <w:rStyle w:val="Hyperlink"/>
            <w:noProof/>
          </w:rPr>
          <w:t>Tabel 18. Trepil kõndimise suurim amplituud</w:t>
        </w:r>
        <w:r>
          <w:rPr>
            <w:noProof/>
            <w:webHidden/>
          </w:rPr>
          <w:tab/>
        </w:r>
        <w:r>
          <w:rPr>
            <w:noProof/>
            <w:webHidden/>
          </w:rPr>
          <w:fldChar w:fldCharType="begin"/>
        </w:r>
        <w:r>
          <w:rPr>
            <w:noProof/>
            <w:webHidden/>
          </w:rPr>
          <w:instrText xml:space="preserve"> PAGEREF _Toc483575623 \h </w:instrText>
        </w:r>
        <w:r>
          <w:rPr>
            <w:noProof/>
            <w:webHidden/>
          </w:rPr>
        </w:r>
        <w:r>
          <w:rPr>
            <w:noProof/>
            <w:webHidden/>
          </w:rPr>
          <w:fldChar w:fldCharType="separate"/>
        </w:r>
        <w:r w:rsidR="00224AC4">
          <w:rPr>
            <w:noProof/>
            <w:webHidden/>
          </w:rPr>
          <w:t>44</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4" w:history="1">
        <w:r w:rsidRPr="003722EC">
          <w:rPr>
            <w:rStyle w:val="Hyperlink"/>
            <w:noProof/>
          </w:rPr>
          <w:t>Tabel 19. Jooksmise suurim amplituud</w:t>
        </w:r>
        <w:r>
          <w:rPr>
            <w:noProof/>
            <w:webHidden/>
          </w:rPr>
          <w:tab/>
        </w:r>
        <w:r>
          <w:rPr>
            <w:noProof/>
            <w:webHidden/>
          </w:rPr>
          <w:fldChar w:fldCharType="begin"/>
        </w:r>
        <w:r>
          <w:rPr>
            <w:noProof/>
            <w:webHidden/>
          </w:rPr>
          <w:instrText xml:space="preserve"> PAGEREF _Toc483575624 \h </w:instrText>
        </w:r>
        <w:r>
          <w:rPr>
            <w:noProof/>
            <w:webHidden/>
          </w:rPr>
        </w:r>
        <w:r>
          <w:rPr>
            <w:noProof/>
            <w:webHidden/>
          </w:rPr>
          <w:fldChar w:fldCharType="separate"/>
        </w:r>
        <w:r w:rsidR="00224AC4">
          <w:rPr>
            <w:noProof/>
            <w:webHidden/>
          </w:rPr>
          <w:t>45</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5" w:history="1">
        <w:r w:rsidRPr="003722EC">
          <w:rPr>
            <w:rStyle w:val="Hyperlink"/>
            <w:noProof/>
          </w:rPr>
          <w:t>Tabel 20. Esimese murul kukkumise amplituud</w:t>
        </w:r>
        <w:r>
          <w:rPr>
            <w:noProof/>
            <w:webHidden/>
          </w:rPr>
          <w:tab/>
        </w:r>
        <w:r>
          <w:rPr>
            <w:noProof/>
            <w:webHidden/>
          </w:rPr>
          <w:fldChar w:fldCharType="begin"/>
        </w:r>
        <w:r>
          <w:rPr>
            <w:noProof/>
            <w:webHidden/>
          </w:rPr>
          <w:instrText xml:space="preserve"> PAGEREF _Toc483575625 \h </w:instrText>
        </w:r>
        <w:r>
          <w:rPr>
            <w:noProof/>
            <w:webHidden/>
          </w:rPr>
        </w:r>
        <w:r>
          <w:rPr>
            <w:noProof/>
            <w:webHidden/>
          </w:rPr>
          <w:fldChar w:fldCharType="separate"/>
        </w:r>
        <w:r w:rsidR="00224AC4">
          <w:rPr>
            <w:noProof/>
            <w:webHidden/>
          </w:rPr>
          <w:t>46</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6" w:history="1">
        <w:r w:rsidRPr="003722EC">
          <w:rPr>
            <w:rStyle w:val="Hyperlink"/>
            <w:noProof/>
          </w:rPr>
          <w:t>Tabel 21. Teise murul kukkumise amplituud</w:t>
        </w:r>
        <w:r>
          <w:rPr>
            <w:noProof/>
            <w:webHidden/>
          </w:rPr>
          <w:tab/>
        </w:r>
        <w:r>
          <w:rPr>
            <w:noProof/>
            <w:webHidden/>
          </w:rPr>
          <w:fldChar w:fldCharType="begin"/>
        </w:r>
        <w:r>
          <w:rPr>
            <w:noProof/>
            <w:webHidden/>
          </w:rPr>
          <w:instrText xml:space="preserve"> PAGEREF _Toc483575626 \h </w:instrText>
        </w:r>
        <w:r>
          <w:rPr>
            <w:noProof/>
            <w:webHidden/>
          </w:rPr>
        </w:r>
        <w:r>
          <w:rPr>
            <w:noProof/>
            <w:webHidden/>
          </w:rPr>
          <w:fldChar w:fldCharType="separate"/>
        </w:r>
        <w:r w:rsidR="00224AC4">
          <w:rPr>
            <w:noProof/>
            <w:webHidden/>
          </w:rPr>
          <w:t>47</w:t>
        </w:r>
        <w:r>
          <w:rPr>
            <w:noProof/>
            <w:webHidden/>
          </w:rPr>
          <w:fldChar w:fldCharType="end"/>
        </w:r>
      </w:hyperlink>
    </w:p>
    <w:p w:rsidR="0030206F" w:rsidRDefault="0030206F">
      <w:pPr>
        <w:pStyle w:val="TableofFigures"/>
        <w:tabs>
          <w:tab w:val="right" w:leader="dot" w:pos="8495"/>
        </w:tabs>
        <w:rPr>
          <w:rFonts w:asciiTheme="minorHAnsi" w:eastAsiaTheme="minorEastAsia" w:hAnsiTheme="minorHAnsi" w:cstheme="minorBidi"/>
          <w:noProof/>
          <w:sz w:val="22"/>
          <w:szCs w:val="22"/>
          <w:lang w:val="en-US"/>
        </w:rPr>
      </w:pPr>
      <w:hyperlink w:anchor="_Toc483575627" w:history="1">
        <w:r w:rsidRPr="003722EC">
          <w:rPr>
            <w:rStyle w:val="Hyperlink"/>
            <w:noProof/>
          </w:rPr>
          <w:t>Tabel 22. Vastu seina põrutuse amplituud</w:t>
        </w:r>
        <w:r>
          <w:rPr>
            <w:noProof/>
            <w:webHidden/>
          </w:rPr>
          <w:tab/>
        </w:r>
        <w:r>
          <w:rPr>
            <w:noProof/>
            <w:webHidden/>
          </w:rPr>
          <w:fldChar w:fldCharType="begin"/>
        </w:r>
        <w:r>
          <w:rPr>
            <w:noProof/>
            <w:webHidden/>
          </w:rPr>
          <w:instrText xml:space="preserve"> PAGEREF _Toc483575627 \h </w:instrText>
        </w:r>
        <w:r>
          <w:rPr>
            <w:noProof/>
            <w:webHidden/>
          </w:rPr>
        </w:r>
        <w:r>
          <w:rPr>
            <w:noProof/>
            <w:webHidden/>
          </w:rPr>
          <w:fldChar w:fldCharType="separate"/>
        </w:r>
        <w:r w:rsidR="00224AC4">
          <w:rPr>
            <w:noProof/>
            <w:webHidden/>
          </w:rPr>
          <w:t>48</w:t>
        </w:r>
        <w:r>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54" w:name="_Toc370226608"/>
      <w:bookmarkStart w:id="55" w:name="_Ref371595904"/>
      <w:bookmarkStart w:id="56" w:name="_Toc371596364"/>
      <w:bookmarkStart w:id="57" w:name="_Toc437263085"/>
      <w:bookmarkStart w:id="58"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59" w:name="_Toc483575540"/>
      <w:r w:rsidRPr="00B45014">
        <w:lastRenderedPageBreak/>
        <w:t>Sissejuhatus</w:t>
      </w:r>
      <w:bookmarkEnd w:id="54"/>
      <w:bookmarkEnd w:id="55"/>
      <w:bookmarkEnd w:id="56"/>
      <w:bookmarkEnd w:id="57"/>
      <w:bookmarkEnd w:id="58"/>
      <w:bookmarkEnd w:id="59"/>
    </w:p>
    <w:p w:rsidR="00550CB4" w:rsidRPr="004647EA" w:rsidRDefault="004F6902" w:rsidP="0087001A">
      <w:pPr>
        <w:pStyle w:val="tekst"/>
        <w:rPr>
          <w:lang w:val="en-US"/>
        </w:rPr>
      </w:pPr>
      <w:bookmarkStart w:id="60" w:name="_Toc370226609"/>
      <w:bookmarkStart w:id="61" w:name="_Ref370278170"/>
      <w:bookmarkStart w:id="62"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BA5FD6">
        <w:t xml:space="preserve"> Näiteks</w:t>
      </w:r>
      <w:r w:rsidR="004F03D0">
        <w:t xml:space="preserve"> </w:t>
      </w:r>
      <w:r w:rsidR="00BA5FD6">
        <w:t>l</w:t>
      </w:r>
      <w:r w:rsidR="00787BB4">
        <w:t>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paiskuda</w:t>
      </w:r>
      <w:r w:rsidR="003E1C55">
        <w:t xml:space="preserve"> lainetega</w:t>
      </w:r>
      <w:r w:rsidR="00EE247F">
        <w:t xml:space="preserve"> üle parda. </w:t>
      </w:r>
      <w:r w:rsidR="002A2C73">
        <w:t xml:space="preserve">Mida kauem </w:t>
      </w:r>
      <w:r w:rsidR="00290C46">
        <w:t xml:space="preserve">kulub </w:t>
      </w:r>
      <w:r w:rsidR="002A2C73">
        <w:t>aega</w:t>
      </w:r>
      <w:r w:rsidR="00924AF7">
        <w:t xml:space="preserve">, et märgata </w:t>
      </w:r>
      <w:r w:rsidR="00E40016">
        <w:t>inimese puudumist</w:t>
      </w:r>
      <w:r w:rsidR="002A2C73">
        <w:t>, seda</w:t>
      </w:r>
      <w:r w:rsidR="003E1C55">
        <w:t xml:space="preserve"> suurem on oht tema elule ja</w:t>
      </w:r>
      <w:r w:rsidR="006C3244">
        <w:t xml:space="preserve"> leidmine on keerulisem</w:t>
      </w:r>
      <w:r w:rsidR="00460F48">
        <w:t>.</w:t>
      </w:r>
      <w:r w:rsidR="00967EC2">
        <w:t xml:space="preserve"> Seadme eesmärgiks on tuvastada kukkumine</w:t>
      </w:r>
      <w:r w:rsidR="004647EA">
        <w:t xml:space="preserve"> ning sellest</w:t>
      </w:r>
      <w:r w:rsidR="003E1C55">
        <w:t xml:space="preserve"> koheselt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913B65">
        <w:t xml:space="preserve"> keskkonna</w:t>
      </w:r>
      <w:r w:rsidR="00FC2645" w:rsidRPr="00B45014">
        <w:t xml:space="preserve">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w:t>
      </w:r>
      <w:r w:rsidR="00220A73">
        <w:t xml:space="preserve">sellistes </w:t>
      </w:r>
      <w:r w:rsidR="00134234" w:rsidRPr="00B45014">
        <w:t>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513156">
        <w:t>põhi</w:t>
      </w:r>
      <w:r w:rsidRPr="00B45014">
        <w:t>plaadi</w:t>
      </w:r>
      <w:r w:rsidR="00BA17E9" w:rsidRPr="00B45014">
        <w:t>ga</w:t>
      </w:r>
      <w:r w:rsidR="00967692">
        <w:t>, mille ülesanne on teostada signaalitöötlust ja kommunikatsiooni</w:t>
      </w:r>
      <w:r w:rsidRPr="00B45014">
        <w:t>.</w:t>
      </w:r>
      <w:r w:rsidR="00E55097">
        <w:t xml:space="preserve"> Juhtmed tagavad kiire ja kindla ühenduse 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w:t>
      </w:r>
      <w:r w:rsidR="004F5C5A">
        <w:t>Kuna konkreetset prototüüpi kasutatakse testide läbiviimisel, s</w:t>
      </w:r>
      <w:r w:rsidR="00E97ACA">
        <w:t>iis katsete tulemused annavad hea tagasiside, mida seadme töökindluse suurendamisel 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260313" w:rsidP="004E3909">
      <w:pPr>
        <w:pStyle w:val="tekst"/>
      </w:pPr>
      <w:r>
        <w:t xml:space="preserve">Esimeseks ülesandeks </w:t>
      </w:r>
      <w:r w:rsidR="001B558F">
        <w:t xml:space="preserve">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probleeme. Näiteks</w:t>
      </w:r>
      <w:r w:rsidR="00260313">
        <w:t>,</w:t>
      </w:r>
      <w:r w:rsidR="00B22ED4">
        <w:t xml:space="preserve"> </w:t>
      </w:r>
      <w:r w:rsidR="00FB7185">
        <w:t>kuidas sünkroniseerida andme</w:t>
      </w:r>
      <w:r w:rsidR="00617A50">
        <w:t>i</w:t>
      </w:r>
      <w:r w:rsidR="00FB7185">
        <w:t xml:space="preserve">d, </w:t>
      </w:r>
      <w:r w:rsidR="00C210A2">
        <w:t>kuidas tagada mõlema anduri ühendused</w:t>
      </w:r>
      <w:r w:rsidR="009145AB">
        <w:t>,</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w:t>
      </w:r>
      <w:r w:rsidR="009145AB">
        <w:t>katseid läbi viia erinevates oludes</w:t>
      </w:r>
      <w:r w:rsidR="002061EB">
        <w:t>.</w:t>
      </w:r>
    </w:p>
    <w:p w:rsidR="00F82904" w:rsidRPr="00B45014" w:rsidRDefault="00F82904">
      <w:r w:rsidRPr="00B45014">
        <w:br w:type="page"/>
      </w:r>
    </w:p>
    <w:p w:rsidR="00146B3D" w:rsidRDefault="0075589A" w:rsidP="00146B3D">
      <w:pPr>
        <w:pStyle w:val="Heading1"/>
      </w:pPr>
      <w:bookmarkStart w:id="63" w:name="_Toc483575541"/>
      <w:r w:rsidRPr="00B45014">
        <w:lastRenderedPageBreak/>
        <w:t>Riistvara</w:t>
      </w:r>
      <w:bookmarkEnd w:id="63"/>
    </w:p>
    <w:p w:rsidR="005D1F00" w:rsidRPr="005D1F00" w:rsidRDefault="005D1F00" w:rsidP="005D1F00">
      <w:pPr>
        <w:pStyle w:val="BodyText"/>
      </w:pPr>
      <w:r>
        <w:t>Prototüübi jaoks on vaja mikrokontr</w:t>
      </w:r>
      <w:r w:rsidR="001D199F">
        <w:t>ollerit ning kiirendusandureid.</w:t>
      </w:r>
      <w:r w:rsidR="00015143">
        <w:t xml:space="preserve"> Tuleb </w:t>
      </w:r>
      <w:r w:rsidR="00866767">
        <w:t>leida viis</w:t>
      </w:r>
      <w:r w:rsidR="00015143">
        <w:t xml:space="preserve"> kuidas ühendada </w:t>
      </w:r>
      <w:r w:rsidR="00866767">
        <w:t>arendusplaat kiirendusanduritega. Seejärel tuleb valida protokoll, mida kasutatakse andmevahetuseks.</w:t>
      </w:r>
    </w:p>
    <w:p w:rsidR="00F1560B" w:rsidRPr="00B45014" w:rsidRDefault="00F1560B" w:rsidP="00D10445">
      <w:pPr>
        <w:pStyle w:val="tekst"/>
      </w:pPr>
      <w:r w:rsidRPr="00B45014">
        <w:t>Süsteemi komponendid:</w:t>
      </w:r>
    </w:p>
    <w:p w:rsidR="00F1560B" w:rsidRPr="00B45014" w:rsidRDefault="00055519" w:rsidP="00D10445">
      <w:pPr>
        <w:pStyle w:val="tekst"/>
      </w:pPr>
      <w:r w:rsidRPr="00B45014">
        <w:t>Arendusplaat STM32 -F446RE</w:t>
      </w:r>
      <w:sdt>
        <w:sdtPr>
          <w:id w:val="1685403228"/>
          <w:citation/>
        </w:sdtPr>
        <w:sdtEndPr/>
        <w:sdtContent>
          <w:r w:rsidR="00540285" w:rsidRPr="00B45014">
            <w:fldChar w:fldCharType="begin"/>
          </w:r>
          <w:r w:rsidR="00540285" w:rsidRPr="00B45014">
            <w:instrText xml:space="preserve"> CITATION STM \l 1033 </w:instrText>
          </w:r>
          <w:r w:rsidR="00540285" w:rsidRPr="00B45014">
            <w:fldChar w:fldCharType="separate"/>
          </w:r>
          <w:r w:rsidR="004E78AB">
            <w:rPr>
              <w:noProof/>
            </w:rPr>
            <w:t xml:space="preserve"> [1]</w:t>
          </w:r>
          <w:r w:rsidR="00540285" w:rsidRPr="00B45014">
            <w:fldChar w:fldCharType="end"/>
          </w:r>
        </w:sdtContent>
      </w:sdt>
    </w:p>
    <w:p w:rsidR="00F1560B" w:rsidRPr="00B45014" w:rsidRDefault="008F3975" w:rsidP="00D10445">
      <w:pPr>
        <w:pStyle w:val="tekst"/>
      </w:pPr>
      <w:r w:rsidRPr="00B45014">
        <w:t xml:space="preserve">Kiirendusandur Bosch </w:t>
      </w:r>
      <w:r w:rsidR="00F1560B" w:rsidRPr="00B45014">
        <w:t>BNO055</w:t>
      </w:r>
      <w:sdt>
        <w:sdtPr>
          <w:id w:val="721180893"/>
          <w:citation/>
        </w:sdtPr>
        <w:sdtEndPr/>
        <w:sdtContent>
          <w:r w:rsidR="00055519" w:rsidRPr="00B45014">
            <w:fldChar w:fldCharType="begin"/>
          </w:r>
          <w:r w:rsidR="00055519" w:rsidRPr="00B45014">
            <w:instrText xml:space="preserve"> CITATION BNO055 \l 1033 </w:instrText>
          </w:r>
          <w:r w:rsidR="00055519" w:rsidRPr="00B45014">
            <w:fldChar w:fldCharType="separate"/>
          </w:r>
          <w:r w:rsidR="004E78AB">
            <w:rPr>
              <w:noProof/>
            </w:rPr>
            <w:t xml:space="preserve"> [2]</w:t>
          </w:r>
          <w:r w:rsidR="00055519" w:rsidRPr="00B45014">
            <w:fldChar w:fldCharType="end"/>
          </w:r>
        </w:sdtContent>
      </w:sdt>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64" w:name="_Toc483575575"/>
      <w:r>
        <w:t xml:space="preserve">Joonis </w:t>
      </w:r>
      <w:fldSimple w:instr=" SEQ Joonis \* ARABIC ">
        <w:r w:rsidR="00224AC4">
          <w:rPr>
            <w:noProof/>
          </w:rPr>
          <w:t>1</w:t>
        </w:r>
      </w:fldSimple>
      <w:r w:rsidR="00E9648A">
        <w:t>.</w:t>
      </w:r>
      <w:r>
        <w:t xml:space="preserve"> Süsteemi ülesehitus</w:t>
      </w:r>
      <w:bookmarkEnd w:id="64"/>
    </w:p>
    <w:p w:rsidR="005E32D4" w:rsidRPr="00B45014" w:rsidRDefault="005E32D4" w:rsidP="005E32D4">
      <w:pPr>
        <w:pStyle w:val="Heading2"/>
      </w:pPr>
      <w:bookmarkStart w:id="65" w:name="_Toc483153926"/>
      <w:bookmarkStart w:id="66" w:name="_Toc483575542"/>
      <w:r w:rsidRPr="00B45014">
        <w:t>Süsteemi nõuded</w:t>
      </w:r>
      <w:bookmarkEnd w:id="65"/>
      <w:bookmarkEnd w:id="66"/>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 poolt toetatud.</w:t>
      </w:r>
      <w:r w:rsidR="0020225A">
        <w:t xml:space="preserve"> Arendusplaat</w:t>
      </w:r>
      <w:r w:rsidR="00733F4E" w:rsidRPr="00B45014">
        <w:t xml:space="preserve"> peab toetama vähemalt </w:t>
      </w:r>
      <w:r w:rsidR="00A54579">
        <w:t>nelja</w:t>
      </w:r>
      <w:r w:rsidR="00733F4E" w:rsidRPr="00B45014">
        <w:t xml:space="preserve"> porti, 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lastRenderedPageBreak/>
        <w:t>Mikrokontrollerite tootjaid on mitmeid,</w:t>
      </w:r>
      <w:r w:rsidR="00484981">
        <w:t xml:space="preserve"> näiteks</w:t>
      </w:r>
      <w:r>
        <w:t xml:space="preserve"> </w:t>
      </w:r>
      <w:r w:rsidR="00CD0692">
        <w:t>Silicon L</w:t>
      </w:r>
      <w:r>
        <w:t>abs</w:t>
      </w:r>
      <w:sdt>
        <w:sdtPr>
          <w:id w:val="-1748723889"/>
          <w:citation/>
        </w:sdtPr>
        <w:sdtEnd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Texas Instruments</w:t>
      </w:r>
      <w:sdt>
        <w:sdtPr>
          <w:id w:val="1332257311"/>
          <w:citation/>
        </w:sdtPr>
        <w:sdtEnd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STMicroelectronics</w:t>
      </w:r>
      <w:sdt>
        <w:sdtPr>
          <w:id w:val="107481152"/>
          <w:citation/>
        </w:sdtPr>
        <w:sdtEnd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Silicon L</w:t>
      </w:r>
      <w:r w:rsidR="003749E2">
        <w:t xml:space="preserve">abs tootevalikust leidub palju arendusplaate, millest sobilikum on Giant Gecko </w:t>
      </w:r>
      <w:sdt>
        <w:sdtPr>
          <w:id w:val="1774360769"/>
          <w:citation/>
        </w:sdtPr>
        <w:sdtEnd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Nimetatud seade ei leia töö raames kasutust, sest protsessor pole piisavalt võimeka</w:t>
      </w:r>
      <w:r w:rsidR="008054C9">
        <w:t>s</w:t>
      </w:r>
      <w:r w:rsidR="00DB03C1">
        <w:t xml:space="preserve">. Antud seadme protsessori taktsagedusest </w:t>
      </w:r>
      <w:r w:rsidR="006259F1">
        <w:t>(</w:t>
      </w:r>
      <w:r w:rsidR="003749E2">
        <w:t>48 MHz</w:t>
      </w:r>
      <w:r w:rsidR="006259F1">
        <w:t>)</w:t>
      </w:r>
      <w:r w:rsidR="003749E2">
        <w:t xml:space="preserve"> 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Texas Instruments</w:t>
      </w:r>
      <w:r w:rsidR="00D0277F">
        <w:t>’i</w:t>
      </w:r>
      <w:r w:rsidR="003749E2">
        <w:t xml:space="preserve"> võimekaim plaat – TM4C129XNCZAD</w:t>
      </w:r>
      <w:r w:rsidR="006259F1">
        <w:t xml:space="preserve"> </w:t>
      </w:r>
      <w:r w:rsidR="0096232D">
        <w:t>iseenesest on</w:t>
      </w:r>
      <w:r w:rsidR="00D3185C">
        <w:t xml:space="preserve"> tegemist hea</w:t>
      </w:r>
      <w:r w:rsidR="0096232D">
        <w:t xml:space="preserve"> </w:t>
      </w:r>
      <w:r w:rsidR="00197D33">
        <w:t>mikro</w:t>
      </w:r>
      <w:r w:rsidR="0096232D">
        <w:t>kontroller</w:t>
      </w:r>
      <w:r w:rsidR="00D3185C">
        <w:t>iga</w:t>
      </w:r>
      <w:r w:rsidR="00484981">
        <w:t xml:space="preserve"> </w:t>
      </w:r>
      <w:sdt>
        <w:sdtPr>
          <w:id w:val="312224618"/>
          <w:citation/>
        </w:sdtPr>
        <w:sdtEndPr/>
        <w:sdtContent>
          <w:r w:rsidR="00484981">
            <w:fldChar w:fldCharType="begin"/>
          </w:r>
          <w:r w:rsidR="00484981">
            <w:rPr>
              <w:lang w:val="en-US"/>
            </w:rPr>
            <w:instrText xml:space="preserve"> CITATION TM4C129XNCZAD \l 1033 </w:instrText>
          </w:r>
          <w:r w:rsidR="00484981">
            <w:fldChar w:fldCharType="separate"/>
          </w:r>
          <w:r w:rsidR="00484981" w:rsidRPr="004E78AB">
            <w:rPr>
              <w:noProof/>
              <w:lang w:val="en-US"/>
            </w:rPr>
            <w:t>[7]</w:t>
          </w:r>
          <w:r w:rsidR="00484981">
            <w:fldChar w:fldCharType="end"/>
          </w:r>
        </w:sdtContent>
      </w:sdt>
      <w:r w:rsidR="008948A1">
        <w:t>. Protsessori taktsageduseks</w:t>
      </w:r>
      <w:r w:rsidR="0067671A">
        <w:t xml:space="preserve"> on</w:t>
      </w:r>
      <w:r w:rsidR="0096232D">
        <w:t xml:space="preserve"> 120 MHz</w:t>
      </w:r>
      <w:r w:rsidR="00CA41DB">
        <w:t>,</w:t>
      </w:r>
      <w:r w:rsidR="00577C57">
        <w:t xml:space="preserve"> võimaldab </w:t>
      </w:r>
      <w:r w:rsidR="00CA41DB">
        <w:t>mitmeid liideseid ja</w:t>
      </w:r>
      <w:r w:rsidR="0067671A">
        <w:t xml:space="preserve"> palju</w:t>
      </w:r>
      <w:r w:rsidR="00577C57">
        <w:t xml:space="preserve"> viike</w:t>
      </w:r>
      <w:r w:rsidR="00B473E7">
        <w:t>, kuid initsialiseerimiskoodi tuleb arendajal ise kirjutada, mis on ajakulukas.</w:t>
      </w:r>
      <w:r w:rsidR="0096232D">
        <w:t xml:space="preserve"> STMicroelectronic’</w:t>
      </w:r>
      <w:r w:rsidR="00B473E7">
        <w:t>i pakutud STM32F446RE on töö jaoks sobilik. Tootja pakub mitmeid programme,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F148F9">
        <w:t xml:space="preserve"> kaalult</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1E1F09" w:rsidRPr="00B45014">
        <w:t>. STMelectronics pakub IIS328DQ madala tarnega kiirendusandurit,</w:t>
      </w:r>
      <w:r w:rsidR="00F50AE3" w:rsidRPr="00B45014">
        <w:t xml:space="preserve"> mis</w:t>
      </w:r>
      <w:r w:rsidR="00E73FF8" w:rsidRPr="00B45014">
        <w:t xml:space="preserve"> ei ole sobilik</w:t>
      </w:r>
      <w:r w:rsidR="001E1F09" w:rsidRPr="00B45014">
        <w:t>, sest suhtluseks kasutab I2C</w:t>
      </w:r>
      <w:r w:rsidR="00423E79">
        <w:t>(</w:t>
      </w:r>
      <w:r w:rsidR="00027D5C" w:rsidRPr="00E84ECB">
        <w:rPr>
          <w:i/>
          <w:lang w:val="en-US"/>
        </w:rPr>
        <w:t>Inter-integrated circuit</w:t>
      </w:r>
      <w:r w:rsidR="00423E79">
        <w:t>)</w:t>
      </w:r>
      <w:r w:rsidR="001E1F09" w:rsidRPr="00B45014">
        <w:t xml:space="preserve"> või SPI porti</w:t>
      </w:r>
      <w:r w:rsidR="00147820">
        <w:t xml:space="preserve"> </w:t>
      </w:r>
      <w:sdt>
        <w:sdtPr>
          <w:id w:val="2086333267"/>
          <w:citation/>
        </w:sdtPr>
        <w:sdtEndPr/>
        <w:sdtContent>
          <w:r w:rsidR="00147820" w:rsidRPr="00B45014">
            <w:fldChar w:fldCharType="begin"/>
          </w:r>
          <w:r w:rsidR="00147820" w:rsidRPr="00B45014">
            <w:instrText xml:space="preserve"> CITATION IIS \l 1033 </w:instrText>
          </w:r>
          <w:r w:rsidR="00147820" w:rsidRPr="00B45014">
            <w:fldChar w:fldCharType="separate"/>
          </w:r>
          <w:r w:rsidR="00147820">
            <w:rPr>
              <w:noProof/>
            </w:rPr>
            <w:t>[8]</w:t>
          </w:r>
          <w:r w:rsidR="00147820" w:rsidRPr="00B45014">
            <w:fldChar w:fldCharType="end"/>
          </w:r>
        </w:sdtContent>
      </w:sdt>
      <w:r w:rsidR="001E1F09" w:rsidRPr="00B45014">
        <w:t xml:space="preserve">. </w:t>
      </w:r>
      <w:r w:rsidR="00E73FF8" w:rsidRPr="00B45014">
        <w:t>Võttes arvesse juhtmete kaugus</w:t>
      </w:r>
      <w:r w:rsidR="00577C57">
        <w:t>e</w:t>
      </w:r>
      <w:r w:rsidR="00E73FF8" w:rsidRPr="00B45014">
        <w:t>i</w:t>
      </w:r>
      <w:r w:rsidR="00577C57">
        <w:t>d</w:t>
      </w:r>
      <w:r w:rsidR="00D50F02">
        <w:t xml:space="preserve"> ei taga need protokollid vea</w:t>
      </w:r>
      <w:r w:rsidR="001E1F09" w:rsidRPr="00B45014">
        <w:t>kindlat andmeside.</w:t>
      </w:r>
      <w:r w:rsidR="00833663" w:rsidRPr="00B45014">
        <w:t xml:space="preserve"> Bosch pakub mitmeid kiirendusandureid</w:t>
      </w:r>
      <w:r w:rsidR="00147820">
        <w:t>,</w:t>
      </w:r>
      <w:r w:rsidR="000600C8" w:rsidRPr="00B45014">
        <w:t xml:space="preserve"> sealhulgas kiirendusandurit</w:t>
      </w:r>
      <w:r w:rsidR="00833663" w:rsidRPr="00B45014">
        <w:t xml:space="preserve"> </w:t>
      </w:r>
      <w:r w:rsidR="000600C8" w:rsidRPr="00B45014">
        <w:t>Bosch BNO055</w:t>
      </w:r>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w:t>
      </w:r>
      <w:r w:rsidR="006D1292" w:rsidRPr="006D1292">
        <w:rPr>
          <w:i/>
          <w:lang w:val="en-US"/>
        </w:rPr>
        <w:t>Universal asynchronous receiver/transmitter</w:t>
      </w:r>
      <w:r w:rsidR="007273CE">
        <w:t>)</w:t>
      </w:r>
      <w:r w:rsidR="00A64B2A">
        <w:t xml:space="preserve"> protokolli</w:t>
      </w:r>
      <w:r w:rsidR="00147820">
        <w:t xml:space="preserve"> </w:t>
      </w:r>
      <w:sdt>
        <w:sdtPr>
          <w:id w:val="-469136868"/>
          <w:citation/>
        </w:sdtPr>
        <w:sdtEndPr/>
        <w:sdtContent>
          <w:r w:rsidR="00147820" w:rsidRPr="00B45014">
            <w:fldChar w:fldCharType="begin"/>
          </w:r>
          <w:r w:rsidR="00147820" w:rsidRPr="00B45014">
            <w:instrText xml:space="preserve"> CITATION BNO055 \l 1033 </w:instrText>
          </w:r>
          <w:r w:rsidR="00147820" w:rsidRPr="00B45014">
            <w:fldChar w:fldCharType="separate"/>
          </w:r>
          <w:r w:rsidR="00147820">
            <w:rPr>
              <w:noProof/>
            </w:rPr>
            <w:t>[2]</w:t>
          </w:r>
          <w:r w:rsidR="00147820" w:rsidRPr="00B45014">
            <w:fldChar w:fldCharType="end"/>
          </w:r>
        </w:sdtContent>
      </w:sdt>
      <w:r w:rsidR="00A64B2A">
        <w:t>.</w:t>
      </w:r>
    </w:p>
    <w:p w:rsidR="002C701F" w:rsidRPr="00B45014" w:rsidRDefault="00F352C8" w:rsidP="00221BF5">
      <w:pPr>
        <w:pStyle w:val="tekst"/>
      </w:pPr>
      <w:r w:rsidRPr="00B45014">
        <w:t>Kiirendusandur Bosch BNO055</w:t>
      </w:r>
      <w:r w:rsidR="001D36DB" w:rsidRPr="00B45014">
        <w:t xml:space="preserve"> </w:t>
      </w:r>
      <w:r w:rsidRPr="00B45014">
        <w:t xml:space="preserve">andmevahetuseks on toetatud </w:t>
      </w:r>
      <w:r w:rsidR="001D36DB" w:rsidRPr="00B45014">
        <w:t>HID-I2C</w:t>
      </w:r>
      <w:r w:rsidR="00423E79">
        <w:t>(</w:t>
      </w:r>
      <w:r w:rsidR="00A15753" w:rsidRPr="00A15753">
        <w:rPr>
          <w:i/>
          <w:lang w:val="en-US"/>
        </w:rPr>
        <w:t>Human interface device</w:t>
      </w:r>
      <w:r w:rsidR="00423E79">
        <w:t>)</w:t>
      </w:r>
      <w:r w:rsidR="001D36DB" w:rsidRPr="00B45014">
        <w:t>, I2C ning UART</w:t>
      </w:r>
      <w:r w:rsidR="000001C4" w:rsidRPr="00B45014">
        <w:t xml:space="preserve"> protokollid</w:t>
      </w:r>
      <w:r w:rsidR="00F84163">
        <w:t xml:space="preserve"> </w:t>
      </w:r>
      <w:sdt>
        <w:sdtPr>
          <w:id w:val="-1296372337"/>
          <w:citation/>
        </w:sdtPr>
        <w:sdtEndPr/>
        <w:sdtContent>
          <w:r w:rsidR="00F84163" w:rsidRPr="00B45014">
            <w:fldChar w:fldCharType="begin"/>
          </w:r>
          <w:r w:rsidR="00F84163" w:rsidRPr="00B45014">
            <w:instrText xml:space="preserve"> CITATION BNO055 \l 1033 </w:instrText>
          </w:r>
          <w:r w:rsidR="00F84163" w:rsidRPr="00B45014">
            <w:fldChar w:fldCharType="separate"/>
          </w:r>
          <w:r w:rsidR="00F84163">
            <w:rPr>
              <w:noProof/>
            </w:rPr>
            <w:t>[2]</w:t>
          </w:r>
          <w:r w:rsidR="00F84163" w:rsidRPr="00B45014">
            <w:fldChar w:fldCharType="end"/>
          </w:r>
        </w:sdtContent>
      </w:sdt>
      <w:r w:rsidR="001D36DB" w:rsidRPr="00B45014">
        <w:t>. Arendusplaat</w:t>
      </w:r>
      <w:r w:rsidR="00CC60A6" w:rsidRPr="00B45014">
        <w:t xml:space="preserve"> STM32 F446RE</w:t>
      </w:r>
      <w:r w:rsidR="001D36DB" w:rsidRPr="00B45014">
        <w:t xml:space="preserve">  </w:t>
      </w:r>
      <w:r w:rsidR="00975430">
        <w:t>toetab UART liidest</w:t>
      </w:r>
      <w:r w:rsidR="00F84163">
        <w:t xml:space="preserve"> </w:t>
      </w:r>
      <w:sdt>
        <w:sdtPr>
          <w:id w:val="493380770"/>
          <w:citation/>
        </w:sdtPr>
        <w:sdtEndPr/>
        <w:sdtContent>
          <w:r w:rsidR="00F84163" w:rsidRPr="00B45014">
            <w:fldChar w:fldCharType="begin"/>
          </w:r>
          <w:r w:rsidR="00F84163" w:rsidRPr="00B45014">
            <w:instrText xml:space="preserve"> CITATION STM \l 1033 </w:instrText>
          </w:r>
          <w:r w:rsidR="00F84163" w:rsidRPr="00B45014">
            <w:fldChar w:fldCharType="separate"/>
          </w:r>
          <w:r w:rsidR="00F84163">
            <w:rPr>
              <w:noProof/>
            </w:rPr>
            <w:t>[1]</w:t>
          </w:r>
          <w:r w:rsidR="00F84163" w:rsidRPr="00B45014">
            <w:fldChar w:fldCharType="end"/>
          </w:r>
        </w:sdtContent>
      </w:sdt>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mis põhineb UART protokolli</w:t>
      </w:r>
      <w:r w:rsidR="00577C57">
        <w:t>l</w:t>
      </w:r>
      <w:r w:rsidR="008165B1">
        <w:t xml:space="preserve">,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67" w:name="_Toc483153927"/>
      <w:bookmarkStart w:id="68" w:name="_Toc483575543"/>
      <w:r w:rsidRPr="00B45014">
        <w:lastRenderedPageBreak/>
        <w:t xml:space="preserve">Arendusplaat </w:t>
      </w:r>
      <w:r w:rsidR="00A86A94" w:rsidRPr="00B45014">
        <w:t>STM32 F446RE</w:t>
      </w:r>
      <w:bookmarkEnd w:id="67"/>
      <w:bookmarkEnd w:id="68"/>
    </w:p>
    <w:p w:rsidR="00816805" w:rsidRPr="00B45014" w:rsidRDefault="00816805" w:rsidP="00D10445">
      <w:pPr>
        <w:pStyle w:val="tekst"/>
      </w:pPr>
      <w:r w:rsidRPr="00B45014">
        <w:t>Tähtsamad tehnilised andmed</w:t>
      </w:r>
      <w:sdt>
        <w:sdtPr>
          <w:id w:val="1738972168"/>
          <w:citation/>
        </w:sdtPr>
        <w:sdtEnd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End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D43C73" w:rsidRPr="00B45014">
        <w:t>512 kB Välk</w:t>
      </w:r>
      <w:r w:rsidRPr="00B45014">
        <w:t>mälu, 128 KB SRAM</w:t>
      </w:r>
      <w:r w:rsidR="007273CE">
        <w:t xml:space="preserve"> (</w:t>
      </w:r>
      <w:r w:rsidR="00E76E01" w:rsidRPr="00E76E01">
        <w:rPr>
          <w:i/>
          <w:lang w:val="en-US"/>
        </w:rPr>
        <w:t>Static random access memory</w:t>
      </w:r>
      <w:r w:rsidR="007273CE">
        <w:t>)</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w:t>
      </w:r>
      <w:r w:rsidR="00DF61EC" w:rsidRPr="00DF61EC">
        <w:rPr>
          <w:i/>
          <w:lang w:val="en-US"/>
        </w:rPr>
        <w:t>Serial peripheral interface</w:t>
      </w:r>
      <w:r w:rsidR="007273CE">
        <w:t>)</w:t>
      </w:r>
      <w:r w:rsidR="00816805" w:rsidRPr="00B45014">
        <w:t>, SAI</w:t>
      </w:r>
      <w:r w:rsidR="00F96626">
        <w:t xml:space="preserve"> (</w:t>
      </w:r>
      <w:r w:rsidR="00EC6422" w:rsidRPr="00EC6422">
        <w:rPr>
          <w:i/>
          <w:lang w:val="en-US"/>
        </w:rPr>
        <w:t>Serial audio interface</w:t>
      </w:r>
      <w:r w:rsidR="00F96626">
        <w:t>)</w:t>
      </w:r>
      <w:r w:rsidR="00816805" w:rsidRPr="00B45014">
        <w:t>, CAN</w:t>
      </w:r>
      <w:r w:rsidR="00423E79">
        <w:t xml:space="preserve"> (</w:t>
      </w:r>
      <w:r w:rsidR="00A80F18" w:rsidRPr="00A80F18">
        <w:rPr>
          <w:i/>
          <w:lang w:val="en-US"/>
        </w:rPr>
        <w:t>Controller area network</w:t>
      </w:r>
      <w:r w:rsidR="00423E79">
        <w:t>)</w:t>
      </w:r>
      <w:r w:rsidR="00816805" w:rsidRPr="00B45014">
        <w:t>, GPIO</w:t>
      </w:r>
      <w:r w:rsidR="00A461F9">
        <w:t xml:space="preserve"> (</w:t>
      </w:r>
      <w:r w:rsidR="00A461F9" w:rsidRPr="000B38F8">
        <w:rPr>
          <w:i/>
          <w:lang w:val="en-US"/>
        </w:rPr>
        <w:t>General purpose input/output</w:t>
      </w:r>
      <w:r w:rsidR="00A461F9">
        <w:t>)</w:t>
      </w:r>
      <w:r w:rsidR="00816805" w:rsidRPr="00B45014">
        <w:t>, SDIO</w:t>
      </w:r>
      <w:r w:rsidR="00A915EC">
        <w:t xml:space="preserve"> </w:t>
      </w:r>
      <w:r w:rsidR="00F96626">
        <w:t>(</w:t>
      </w:r>
      <w:r w:rsidR="00A915EC" w:rsidRPr="004E791A">
        <w:rPr>
          <w:i/>
          <w:lang w:val="en-US"/>
        </w:rPr>
        <w:t xml:space="preserve">Secure </w:t>
      </w:r>
      <w:r w:rsidR="004E791A">
        <w:rPr>
          <w:i/>
          <w:lang w:val="en-US"/>
        </w:rPr>
        <w:t>digita</w:t>
      </w:r>
      <w:r w:rsidR="004E791A" w:rsidRPr="004E791A">
        <w:rPr>
          <w:i/>
          <w:lang w:val="en-US"/>
        </w:rPr>
        <w:t>l input/output card</w:t>
      </w:r>
      <w:r w:rsidR="00F96626">
        <w: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69" w:name="_Toc483575576"/>
      <w:r w:rsidRPr="00B45014">
        <w:t xml:space="preserve">Joonis </w:t>
      </w:r>
      <w:fldSimple w:instr=" SEQ Joonis \* ARABIC ">
        <w:r w:rsidR="00224AC4">
          <w:rPr>
            <w:noProof/>
          </w:rPr>
          <w:t>2</w:t>
        </w:r>
      </w:fldSimple>
      <w:r w:rsidR="00EF3CB1">
        <w:t>.</w:t>
      </w:r>
      <w:r w:rsidRPr="00B45014">
        <w:t xml:space="preserve"> Arendusplaat</w:t>
      </w:r>
      <w:r w:rsidR="00080F7D" w:rsidRPr="00B45014">
        <w:t xml:space="preserve"> STM32F446RE</w:t>
      </w:r>
      <w:bookmarkEnd w:id="69"/>
    </w:p>
    <w:p w:rsidR="00995B3B" w:rsidRPr="00B45014" w:rsidRDefault="007030E9" w:rsidP="00D10445">
      <w:pPr>
        <w:pStyle w:val="tekst"/>
      </w:pPr>
      <w:r w:rsidRPr="00B45014">
        <w:t>Arendusplaadiks</w:t>
      </w:r>
      <w:r w:rsidR="00E33C88" w:rsidRPr="00B45014">
        <w:t xml:space="preserve"> sai valitud STM32 Nucleo F446RE</w:t>
      </w:r>
      <w:sdt>
        <w:sdtPr>
          <w:id w:val="-1658994317"/>
          <w:citation/>
        </w:sdtPr>
        <w:sdtEnd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w:t>
      </w:r>
      <w:r w:rsidR="00A9363D">
        <w:t xml:space="preserve"> see seda</w:t>
      </w:r>
      <w:r w:rsidR="00E33C88" w:rsidRPr="00B45014">
        <w:t>,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66420A" w:rsidRPr="00B45014">
        <w:t xml:space="preserve"> algoritmiga toime tulema.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4935A2" w:rsidRPr="00B45014">
        <w:t>Kaks kiirendusandurit, Bluetooth mooduli</w:t>
      </w:r>
      <w:r w:rsidR="00CA635E" w:rsidRPr="00B45014">
        <w:t>t</w:t>
      </w:r>
      <w:r w:rsidR="004935A2" w:rsidRPr="00B45014">
        <w:t xml:space="preserve"> ning</w:t>
      </w:r>
      <w:r w:rsidR="00AF21A6">
        <w:t xml:space="preserve"> ühte lisa</w:t>
      </w:r>
      <w:r w:rsidR="00E13364" w:rsidRPr="00B45014">
        <w:t>seadet</w:t>
      </w:r>
      <w:r w:rsidR="004935A2" w:rsidRPr="00B45014">
        <w:t>,</w:t>
      </w:r>
      <w:r w:rsidR="00E13364" w:rsidRPr="00B45014">
        <w:t xml:space="preserve"> milleks võib olla</w:t>
      </w:r>
      <w:r w:rsidR="004935A2" w:rsidRPr="00B45014">
        <w:t xml:space="preserve"> näiteks LED</w:t>
      </w:r>
      <w:r w:rsidR="00006026">
        <w:t xml:space="preserve"> (</w:t>
      </w:r>
      <w:r w:rsidR="00EB1AA3" w:rsidRPr="00EB1AA3">
        <w:rPr>
          <w:i/>
          <w:lang w:val="en-US"/>
        </w:rPr>
        <w:t>Light emitting diode</w:t>
      </w:r>
      <w:r w:rsidR="00006026">
        <w:t>)</w:t>
      </w:r>
      <w:r w:rsidR="00D5463E" w:rsidRPr="00B45014">
        <w:t xml:space="preserve"> tuli</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r w:rsidRPr="00B45014">
        <w:t>STMicroelectronics pakub enda mikrokontrolleritele tarkvara STM32Cube</w:t>
      </w:r>
      <w:r w:rsidR="00F84163">
        <w:t xml:space="preserve">, </w:t>
      </w:r>
      <w:r w:rsidRPr="00B45014">
        <w:t>mis lihtsustab arendaja tööd</w:t>
      </w:r>
      <w:sdt>
        <w:sdtPr>
          <w:id w:val="-1682348441"/>
          <w:citation/>
        </w:sdtPr>
        <w:sdtEndPr/>
        <w:sdtContent>
          <w:r w:rsidR="00F84163" w:rsidRPr="00B45014">
            <w:fldChar w:fldCharType="begin"/>
          </w:r>
          <w:r w:rsidR="00F84163" w:rsidRPr="00B45014">
            <w:instrText xml:space="preserve"> CITATION CUBE \l 1033 </w:instrText>
          </w:r>
          <w:r w:rsidR="00F84163" w:rsidRPr="00B45014">
            <w:fldChar w:fldCharType="separate"/>
          </w:r>
          <w:r w:rsidR="00F84163">
            <w:rPr>
              <w:noProof/>
            </w:rPr>
            <w:t xml:space="preserve"> [10]</w:t>
          </w:r>
          <w:r w:rsidR="00F84163" w:rsidRPr="00B45014">
            <w:fldChar w:fldCharType="end"/>
          </w:r>
        </w:sdtContent>
      </w:sdt>
      <w:r w:rsidRPr="00B45014">
        <w:t>. Tarkvaraga on võimali</w:t>
      </w:r>
      <w:r w:rsidR="00995B3B" w:rsidRPr="00B45014">
        <w:t>k genereerida initsialiseerimis</w:t>
      </w:r>
      <w:r w:rsidRPr="00B45014">
        <w:t xml:space="preserve">kood. Arendaja määrab pordid, </w:t>
      </w:r>
      <w:r w:rsidR="00435C15">
        <w:t>protokollid ja konfiguratsiooni</w:t>
      </w:r>
      <w:r w:rsidRPr="00B45014">
        <w:t>seaded ning STM32Cube programm genereerib esialgse 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70" w:name="_Toc483153928"/>
      <w:bookmarkStart w:id="71" w:name="_Toc483575544"/>
      <w:r w:rsidRPr="00B45014">
        <w:lastRenderedPageBreak/>
        <w:t xml:space="preserve">Kiirendusandur </w:t>
      </w:r>
      <w:r w:rsidR="00BE3DF9" w:rsidRPr="00B45014">
        <w:t>Bosch BNO055</w:t>
      </w:r>
      <w:bookmarkEnd w:id="70"/>
      <w:bookmarkEnd w:id="71"/>
    </w:p>
    <w:p w:rsidR="00C14B8E" w:rsidRPr="00B45014" w:rsidRDefault="00C14B8E" w:rsidP="00D10445">
      <w:pPr>
        <w:pStyle w:val="tekst"/>
      </w:pPr>
      <w:r w:rsidRPr="00B45014">
        <w:t>Tähtsamad tehnilised andmed</w:t>
      </w:r>
      <w:sdt>
        <w:sdtPr>
          <w:id w:val="1319150686"/>
          <w:citation/>
        </w:sdtPr>
        <w:sdtEnd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Kiirendusandur, güroskoop, geomagn</w:t>
      </w:r>
      <w:r w:rsidR="002C64AC">
        <w:t>e</w:t>
      </w:r>
      <w:r w:rsidRPr="00B45014">
        <w:t>tiline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w:t>
      </w:r>
      <w:r w:rsidR="005E4F94">
        <w:t xml:space="preserve"> </w:t>
      </w:r>
      <w:r w:rsidR="004003C5" w:rsidRPr="00B45014">
        <w:t>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72" w:name="_Toc483575577"/>
      <w:r w:rsidRPr="00B45014">
        <w:t xml:space="preserve">Joonis </w:t>
      </w:r>
      <w:fldSimple w:instr=" SEQ Joonis \* ARABIC ">
        <w:r w:rsidR="00224AC4">
          <w:rPr>
            <w:noProof/>
          </w:rPr>
          <w:t>3</w:t>
        </w:r>
      </w:fldSimple>
      <w:r w:rsidR="00EF3CB1">
        <w:t>.</w:t>
      </w:r>
      <w:r w:rsidRPr="00B45014">
        <w:t xml:space="preserve"> Kiirendusandur BNO055</w:t>
      </w:r>
      <w:bookmarkEnd w:id="72"/>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Bosch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CF0CCC">
        <w:t xml:space="preserve"> sisse</w:t>
      </w:r>
      <w:r w:rsidR="000079F8">
        <w:t>ehitatud</w:t>
      </w:r>
      <w:r w:rsidR="001154E6" w:rsidRPr="00B45014">
        <w:t xml:space="preserve"> andurist (kiirendusandur, güroskoop ja geomagnetiline andur).</w:t>
      </w:r>
      <w:r w:rsidR="00556EBB" w:rsidRPr="00B45014">
        <w:t xml:space="preserve"> </w:t>
      </w:r>
      <w:r w:rsidR="001154E6">
        <w:t>Seade</w:t>
      </w:r>
      <w:r w:rsidR="0083232A">
        <w:t xml:space="preserve"> on võimeline töötama </w:t>
      </w:r>
      <w:r w:rsidR="0083232A" w:rsidRPr="0083232A">
        <w:rPr>
          <w:i/>
        </w:rPr>
        <w:t>fusion</w:t>
      </w:r>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r w:rsidR="00423E79">
        <w:t xml:space="preserve"> (</w:t>
      </w:r>
      <w:r w:rsidR="00394413" w:rsidRPr="00394413">
        <w:rPr>
          <w:i/>
          <w:lang w:val="en-US"/>
        </w:rPr>
        <w:t>Advanced RISK machine</w:t>
      </w:r>
      <w:r w:rsidR="00423E79">
        <w:t>)</w:t>
      </w:r>
      <w:sdt>
        <w:sdtPr>
          <w:id w:val="1703749615"/>
          <w:citation/>
        </w:sdtPr>
        <w:sdtEndPr/>
        <w:sdtContent>
          <w:r w:rsidR="00013607" w:rsidRPr="00B45014">
            <w:fldChar w:fldCharType="begin"/>
          </w:r>
          <w:r w:rsidR="00013607" w:rsidRPr="00B45014">
            <w:instrText xml:space="preserve">CITATION ARMM0 \l 1033 </w:instrText>
          </w:r>
          <w:r w:rsidR="00013607" w:rsidRPr="00B45014">
            <w:fldChar w:fldCharType="separate"/>
          </w:r>
          <w:r w:rsidR="00013607">
            <w:rPr>
              <w:noProof/>
            </w:rPr>
            <w:t xml:space="preserve"> [11]</w:t>
          </w:r>
          <w:r w:rsidR="00013607" w:rsidRPr="00B45014">
            <w:fldChar w:fldCharType="end"/>
          </w:r>
        </w:sdtContent>
      </w:sdt>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A41727">
        <w:t xml:space="preserve">, </w:t>
      </w:r>
      <w:r w:rsidR="00556EBB" w:rsidRPr="00B45014">
        <w:t xml:space="preserve">kasutades selleks </w:t>
      </w:r>
      <w:r w:rsidR="00EB2332" w:rsidRPr="00B45014">
        <w:t>ardunio</w:t>
      </w:r>
      <w:r w:rsidR="007F605C" w:rsidRPr="00B45014">
        <w:t>’</w:t>
      </w:r>
      <w:r w:rsidR="00EB2332" w:rsidRPr="00B45014">
        <w:t>t</w:t>
      </w:r>
      <w:r w:rsidR="00710AD8" w:rsidRPr="00B45014">
        <w:t xml:space="preserve"> </w:t>
      </w:r>
      <w:sdt>
        <w:sdtPr>
          <w:id w:val="-1957252784"/>
          <w:citation/>
        </w:sdtPr>
        <w:sdtEnd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73" w:name="_Toc483153929"/>
      <w:bookmarkStart w:id="74" w:name="_Toc483575545"/>
      <w:r w:rsidRPr="00B45014">
        <w:t xml:space="preserve">Kiirendusandur Bosch </w:t>
      </w:r>
      <w:r w:rsidR="007F6A48">
        <w:t>BNO055 r</w:t>
      </w:r>
      <w:r w:rsidRPr="00B45014">
        <w:t>egister</w:t>
      </w:r>
      <w:bookmarkEnd w:id="73"/>
      <w:bookmarkEnd w:id="74"/>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End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75" w:name="_Toc483153930"/>
      <w:bookmarkStart w:id="76" w:name="_Toc483575546"/>
      <w:r>
        <w:lastRenderedPageBreak/>
        <w:t>Andmeside p</w:t>
      </w:r>
      <w:r w:rsidR="005F7A9C" w:rsidRPr="00B45014">
        <w:t>rotokollid</w:t>
      </w:r>
      <w:bookmarkEnd w:id="75"/>
      <w:bookmarkEnd w:id="76"/>
    </w:p>
    <w:p w:rsidR="001D7568" w:rsidRPr="00B45014" w:rsidRDefault="005F7A9C" w:rsidP="004A7ECD">
      <w:pPr>
        <w:pStyle w:val="tekst"/>
      </w:pPr>
      <w:r w:rsidRPr="00B45014">
        <w:t>Arendusplaadil ja kiirendusanduri</w:t>
      </w:r>
      <w:r w:rsidR="00144966">
        <w:t>l on ühistek</w:t>
      </w:r>
      <w:r w:rsidR="00F2404D" w:rsidRPr="00B45014">
        <w:t>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77" w:name="_Toc483153931"/>
      <w:bookmarkStart w:id="78" w:name="_Toc483575547"/>
      <w:r w:rsidRPr="00B45014">
        <w:t>UART</w:t>
      </w:r>
      <w:bookmarkEnd w:id="77"/>
      <w:r w:rsidR="00BC6FDE">
        <w:t xml:space="preserve"> </w:t>
      </w:r>
      <w:r w:rsidR="0080747F">
        <w:t>p</w:t>
      </w:r>
      <w:r w:rsidR="00BC6FDE">
        <w:t>rotokoll</w:t>
      </w:r>
      <w:bookmarkEnd w:id="78"/>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End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UART’</w:t>
      </w:r>
      <w:r w:rsidR="001D7568" w:rsidRPr="00B45014">
        <w:t>i a</w:t>
      </w:r>
      <w:r w:rsidR="0085320D">
        <w:t xml:space="preserve">ndmeformaat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317F3A" w:rsidP="002F26E9">
      <w:pPr>
        <w:pStyle w:val="tekst"/>
        <w:keepNext/>
        <w:jc w:val="center"/>
      </w:pPr>
      <w:r>
        <w:rPr>
          <w:noProof/>
          <w:lang w:val="en-US"/>
        </w:rPr>
        <w:drawing>
          <wp:inline distT="0" distB="0" distL="0" distR="0">
            <wp:extent cx="5400675" cy="160083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79" w:name="_Toc483575578"/>
      <w:r>
        <w:t xml:space="preserve">Joonis </w:t>
      </w:r>
      <w:fldSimple w:instr=" SEQ Joonis \* ARABIC ">
        <w:r w:rsidR="00224AC4">
          <w:rPr>
            <w:noProof/>
          </w:rPr>
          <w:t>4</w:t>
        </w:r>
      </w:fldSimple>
      <w:r>
        <w:t>. UART andmeformaat</w:t>
      </w:r>
      <w:bookmarkEnd w:id="79"/>
    </w:p>
    <w:p w:rsidR="00CF3927" w:rsidRPr="00B45014" w:rsidRDefault="00225C7C" w:rsidP="00D10445">
      <w:pPr>
        <w:pStyle w:val="tekst"/>
      </w:pPr>
      <w:r w:rsidRPr="00B45014">
        <w:t>Andmete saatmine toimub läbi TXD</w:t>
      </w:r>
      <w:r w:rsidR="00F96626">
        <w:t xml:space="preserve"> (</w:t>
      </w:r>
      <w:r w:rsidR="00596008" w:rsidRPr="00596008">
        <w:rPr>
          <w:i/>
          <w:lang w:val="en-US"/>
        </w:rPr>
        <w:t>Transmit data signal</w:t>
      </w:r>
      <w:r w:rsidR="00F96626">
        <w:t>)</w:t>
      </w:r>
      <w:r w:rsidRPr="00B45014">
        <w:t xml:space="preserve"> signaali</w:t>
      </w:r>
      <w:r w:rsidR="00135CA1" w:rsidRPr="00B45014">
        <w:t xml:space="preserve">, mis on </w:t>
      </w:r>
      <w:r w:rsidRPr="00B45014">
        <w:t>ühendatud vastuvõtja RXD</w:t>
      </w:r>
      <w:r w:rsidR="00F96626">
        <w:t xml:space="preserve"> (</w:t>
      </w:r>
      <w:r w:rsidR="00596008" w:rsidRPr="00596008">
        <w:rPr>
          <w:i/>
          <w:lang w:val="en-US"/>
        </w:rPr>
        <w:t>Receive data signal</w:t>
      </w:r>
      <w:r w:rsidR="00F96626">
        <w:t>)</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w:t>
      </w:r>
      <w:r w:rsidR="000946CB">
        <w:t>ori UART seadeid kujutab tabel 1</w:t>
      </w:r>
      <w:r w:rsidR="00FE67B2">
        <w:t>.</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80" w:name="_Toc483575579"/>
      <w:r w:rsidRPr="00B45014">
        <w:t xml:space="preserve">Joonis </w:t>
      </w:r>
      <w:fldSimple w:instr=" SEQ Joonis \* ARABIC ">
        <w:r w:rsidR="00224AC4">
          <w:rPr>
            <w:noProof/>
          </w:rPr>
          <w:t>5</w:t>
        </w:r>
      </w:fldSimple>
      <w:r w:rsidR="00E87B7B">
        <w:t>.</w:t>
      </w:r>
      <w:r w:rsidRPr="00B45014">
        <w:t xml:space="preserve"> TXD ja RXD</w:t>
      </w:r>
      <w:bookmarkEnd w:id="80"/>
    </w:p>
    <w:p w:rsidR="007379A7" w:rsidRDefault="007379A7" w:rsidP="00A21FD6">
      <w:pPr>
        <w:pStyle w:val="Caption"/>
        <w:keepNext/>
        <w:jc w:val="left"/>
      </w:pPr>
      <w:bookmarkStart w:id="81" w:name="_Toc483575606"/>
      <w:r>
        <w:t xml:space="preserve">Tabel </w:t>
      </w:r>
      <w:fldSimple w:instr=" SEQ Tabel \* ARABIC ">
        <w:r w:rsidR="00224AC4">
          <w:rPr>
            <w:noProof/>
          </w:rPr>
          <w:t>1</w:t>
        </w:r>
      </w:fldSimple>
      <w:r w:rsidR="00587D1B">
        <w:t>.</w:t>
      </w:r>
      <w:r>
        <w:t xml:space="preserve"> Bosch BNO055 UART seaded</w:t>
      </w:r>
      <w:bookmarkEnd w:id="81"/>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Boodikiirus</w:t>
            </w:r>
          </w:p>
        </w:tc>
        <w:tc>
          <w:tcPr>
            <w:tcW w:w="3507" w:type="dxa"/>
          </w:tcPr>
          <w:p w:rsidR="001A0204" w:rsidRPr="00B45014" w:rsidRDefault="001A0204" w:rsidP="006C0B72">
            <w:pPr>
              <w:pStyle w:val="tekst"/>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6C0B72">
            <w:pPr>
              <w:pStyle w:val="tekst"/>
            </w:pPr>
            <w:r w:rsidRPr="00B45014">
              <w:t>Sõna pikkus</w:t>
            </w:r>
          </w:p>
        </w:tc>
        <w:tc>
          <w:tcPr>
            <w:tcW w:w="3507" w:type="dxa"/>
          </w:tcPr>
          <w:p w:rsidR="001A0204" w:rsidRPr="00B45014" w:rsidRDefault="001A0204" w:rsidP="006C0B72">
            <w:pPr>
              <w:pStyle w:val="tekst"/>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D453C0" w:rsidP="006C0B72">
            <w:pPr>
              <w:pStyle w:val="tekst"/>
            </w:pPr>
            <w:r>
              <w:t>Stopp</w:t>
            </w:r>
            <w:r w:rsidR="00C17BD9">
              <w:t>bitt</w:t>
            </w:r>
          </w:p>
        </w:tc>
        <w:tc>
          <w:tcPr>
            <w:tcW w:w="3507" w:type="dxa"/>
          </w:tcPr>
          <w:p w:rsidR="001A0204" w:rsidRPr="00B45014" w:rsidRDefault="001A0204" w:rsidP="006C0B72">
            <w:pPr>
              <w:pStyle w:val="tekst"/>
            </w:pPr>
            <w:r w:rsidRPr="00B45014">
              <w:t>1</w:t>
            </w:r>
          </w:p>
        </w:tc>
      </w:tr>
      <w:tr w:rsidR="001A0204" w:rsidRPr="00B45014" w:rsidTr="00035746">
        <w:tc>
          <w:tcPr>
            <w:tcW w:w="5056" w:type="dxa"/>
            <w:shd w:val="clear" w:color="auto" w:fill="FBE4D5" w:themeFill="accent2" w:themeFillTint="33"/>
          </w:tcPr>
          <w:p w:rsidR="001A0204" w:rsidRPr="00B45014" w:rsidRDefault="00F32730" w:rsidP="006C0B72">
            <w:pPr>
              <w:pStyle w:val="tekst"/>
            </w:pPr>
            <w:r>
              <w:t>Maksimaalne pikkus lugemiseks ja kirjutamiseks</w:t>
            </w:r>
          </w:p>
        </w:tc>
        <w:tc>
          <w:tcPr>
            <w:tcW w:w="3507" w:type="dxa"/>
          </w:tcPr>
          <w:p w:rsidR="001A0204" w:rsidRPr="00B45014" w:rsidRDefault="00F32730" w:rsidP="006C0B72">
            <w:pPr>
              <w:pStyle w:val="tekst"/>
            </w:pPr>
            <w:r>
              <w:t>128 baiti</w:t>
            </w:r>
          </w:p>
        </w:tc>
      </w:tr>
    </w:tbl>
    <w:p w:rsidR="00FE2385" w:rsidRPr="00B45014" w:rsidRDefault="00FE2385" w:rsidP="00FE2385">
      <w:pPr>
        <w:pStyle w:val="Heading3"/>
      </w:pPr>
      <w:bookmarkStart w:id="82" w:name="_Toc483153932"/>
      <w:bookmarkStart w:id="83" w:name="_Toc483575548"/>
      <w:r w:rsidRPr="00B45014">
        <w:t>RS-485</w:t>
      </w:r>
      <w:bookmarkEnd w:id="82"/>
      <w:r w:rsidR="0080747F">
        <w:t xml:space="preserve"> protokoll</w:t>
      </w:r>
      <w:bookmarkEnd w:id="83"/>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ED10F1">
        <w:t xml:space="preserve"> parem müra</w:t>
      </w:r>
      <w:r w:rsidR="00514BCD" w:rsidRPr="00B45014">
        <w:t>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End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84" w:name="_Toc483575580"/>
      <w:r w:rsidRPr="00B45014">
        <w:t xml:space="preserve">Joonis </w:t>
      </w:r>
      <w:fldSimple w:instr=" SEQ Joonis \* ARABIC ">
        <w:r w:rsidR="00224AC4">
          <w:rPr>
            <w:noProof/>
          </w:rPr>
          <w:t>6</w:t>
        </w:r>
      </w:fldSimple>
      <w:r w:rsidR="00E87B7B">
        <w:t>.</w:t>
      </w:r>
      <w:r w:rsidRPr="00B45014">
        <w:t xml:space="preserve"> RS-485 ühendus</w:t>
      </w:r>
      <w:bookmarkEnd w:id="84"/>
    </w:p>
    <w:p w:rsidR="000C4689" w:rsidRPr="00B45014" w:rsidRDefault="000C4689">
      <w:pPr>
        <w:rPr>
          <w:bCs/>
          <w:sz w:val="20"/>
          <w:szCs w:val="20"/>
        </w:rPr>
      </w:pPr>
      <w:r w:rsidRPr="00B45014">
        <w:br w:type="page"/>
      </w:r>
    </w:p>
    <w:p w:rsidR="000E7487" w:rsidRDefault="007674EC" w:rsidP="00582679">
      <w:pPr>
        <w:pStyle w:val="Heading2"/>
      </w:pPr>
      <w:bookmarkStart w:id="85" w:name="_Toc483153938"/>
      <w:bookmarkStart w:id="86" w:name="_Toc483575549"/>
      <w:r>
        <w:lastRenderedPageBreak/>
        <w:t xml:space="preserve">Arendusplaadi ja sensori vahelised </w:t>
      </w:r>
      <w:r>
        <w:rPr>
          <w:lang w:val="en-US"/>
        </w:rPr>
        <w:t>ü</w:t>
      </w:r>
      <w:r w:rsidR="003E0C74" w:rsidRPr="00B45014">
        <w:t>hendused</w:t>
      </w:r>
      <w:bookmarkEnd w:id="85"/>
      <w:bookmarkEnd w:id="86"/>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xml:space="preserve">, USART2, USART6 ühendusi kajastab tabel </w:t>
      </w:r>
      <w:r w:rsidR="000946CB">
        <w:t>2</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87" w:name="_Toc483575581"/>
      <w:r>
        <w:t xml:space="preserve">Joonis </w:t>
      </w:r>
      <w:fldSimple w:instr=" SEQ Joonis \* ARABIC ">
        <w:r w:rsidR="00224AC4">
          <w:rPr>
            <w:noProof/>
          </w:rPr>
          <w:t>7</w:t>
        </w:r>
      </w:fldSimple>
      <w:r w:rsidR="00E87B7B">
        <w:t>.</w:t>
      </w:r>
      <w:r>
        <w:t xml:space="preserve"> Arendusplaat sensoritega</w:t>
      </w:r>
      <w:bookmarkEnd w:id="87"/>
    </w:p>
    <w:p w:rsidR="00DF4CDD" w:rsidRDefault="00DF4CDD">
      <w:r>
        <w:br w:type="page"/>
      </w:r>
    </w:p>
    <w:p w:rsidR="004211F4" w:rsidRPr="00B45014" w:rsidRDefault="004211F4" w:rsidP="00296009">
      <w:pPr>
        <w:pStyle w:val="Caption"/>
        <w:keepNext/>
        <w:jc w:val="left"/>
      </w:pPr>
      <w:bookmarkStart w:id="88" w:name="_Toc483575607"/>
      <w:r w:rsidRPr="00B45014">
        <w:lastRenderedPageBreak/>
        <w:t xml:space="preserve">Tabel </w:t>
      </w:r>
      <w:fldSimple w:instr=" SEQ Tabel \* ARABIC ">
        <w:r w:rsidR="00224AC4">
          <w:rPr>
            <w:noProof/>
          </w:rPr>
          <w:t>2</w:t>
        </w:r>
      </w:fldSimple>
      <w:r w:rsidR="00587D1B">
        <w:t>.</w:t>
      </w:r>
      <w:r w:rsidRPr="00B45014">
        <w:t xml:space="preserve"> Arendusplaadi ja sensorite ühendused</w:t>
      </w:r>
      <w:bookmarkEnd w:id="88"/>
    </w:p>
    <w:tbl>
      <w:tblPr>
        <w:tblStyle w:val="TableGrid"/>
        <w:tblW w:w="0" w:type="auto"/>
        <w:tblLook w:val="04A0" w:firstRow="1" w:lastRow="0" w:firstColumn="1" w:lastColumn="0" w:noHBand="0" w:noVBand="1"/>
      </w:tblPr>
      <w:tblGrid>
        <w:gridCol w:w="1610"/>
        <w:gridCol w:w="1709"/>
        <w:gridCol w:w="1709"/>
        <w:gridCol w:w="1598"/>
        <w:gridCol w:w="1869"/>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USART2</w:t>
            </w:r>
          </w:p>
          <w:p w:rsidR="009F1AC9" w:rsidRPr="00B45014" w:rsidRDefault="009F1AC9" w:rsidP="00F90299">
            <w:pPr>
              <w:pStyle w:val="tekst"/>
              <w:spacing w:after="0" w:line="240" w:lineRule="auto"/>
              <w:jc w:val="center"/>
            </w:pPr>
            <w:r>
              <w:t>(Silumine)</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USART6</w:t>
            </w:r>
          </w:p>
          <w:p w:rsidR="009F1AC9" w:rsidRPr="00B45014" w:rsidRDefault="009F1AC9" w:rsidP="00F90299">
            <w:pPr>
              <w:pStyle w:val="tekst"/>
              <w:spacing w:after="0" w:line="240" w:lineRule="auto"/>
              <w:jc w:val="center"/>
            </w:pPr>
            <w:r>
              <w:t>(Kiirendusandur)</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2E3C1E" w:rsidP="00F90299">
            <w:pPr>
              <w:pStyle w:val="tekst"/>
              <w:spacing w:after="0"/>
              <w:jc w:val="center"/>
            </w:pPr>
            <w:r w:rsidRPr="00B45014">
              <w:t>Vin</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60"/>
      <w:bookmarkEnd w:id="61"/>
      <w:bookmarkEnd w:id="62"/>
    </w:tbl>
    <w:p w:rsidR="004B414E" w:rsidRDefault="004B414E"/>
    <w:p w:rsidR="004B414E" w:rsidRDefault="004B414E">
      <w:r>
        <w:br w:type="page"/>
      </w:r>
    </w:p>
    <w:p w:rsidR="004B414E" w:rsidRPr="00B45014" w:rsidRDefault="004B414E" w:rsidP="004B414E">
      <w:pPr>
        <w:pStyle w:val="Heading2"/>
      </w:pPr>
      <w:bookmarkStart w:id="89" w:name="_Toc483153933"/>
      <w:bookmarkStart w:id="90" w:name="_Toc483575550"/>
      <w:r w:rsidRPr="00B45014">
        <w:lastRenderedPageBreak/>
        <w:t>Ülevaade sarnastest lahendustest</w:t>
      </w:r>
      <w:bookmarkEnd w:id="89"/>
      <w:bookmarkEnd w:id="90"/>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91" w:name="_Toc483153934"/>
      <w:bookmarkStart w:id="92" w:name="_Toc483575551"/>
      <w:r w:rsidRPr="00B45014">
        <w:t>Wearable sensors for Reliable fall detection</w:t>
      </w:r>
      <w:bookmarkEnd w:id="91"/>
      <w:bookmarkEnd w:id="92"/>
    </w:p>
    <w:p w:rsidR="004B414E" w:rsidRDefault="00287D7F" w:rsidP="004B414E">
      <w:pPr>
        <w:pStyle w:val="tekst"/>
      </w:pPr>
      <w:r>
        <w:t xml:space="preserve">Tegu on </w:t>
      </w:r>
      <w:r w:rsidRPr="00287D7F">
        <w:rPr>
          <w:i/>
        </w:rPr>
        <w:t>Ad-</w:t>
      </w:r>
      <w:r w:rsidR="004B414E" w:rsidRPr="00287D7F">
        <w:rPr>
          <w:i/>
        </w:rPr>
        <w:t>hoc</w:t>
      </w:r>
      <w:r w:rsidR="004B414E" w:rsidRPr="00B45014">
        <w:t xml:space="preserve"> tüüpi võrguga, mis tähendab, et on üks baasseade</w:t>
      </w:r>
      <w:r w:rsidR="00ED10F1">
        <w:t>,</w:t>
      </w:r>
      <w:r w:rsidR="004B414E" w:rsidRPr="00B45014">
        <w:t xml:space="preserve"> mille külge on ühendatud teised seadmed. Sensorid pannakse keha külge ning baasseadmele saadetakse andm</w:t>
      </w:r>
      <w:r w:rsidR="00ED10F1">
        <w:t>ed. Andmete töötlus toimub baas</w:t>
      </w:r>
      <w:r w:rsidR="004B414E" w:rsidRPr="00B45014">
        <w:t>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End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TinyOS 1.0 </w:t>
      </w:r>
      <w:sdt>
        <w:sdtPr>
          <w:id w:val="-591553422"/>
          <w:citation/>
        </w:sdtPr>
        <w:sdtEnd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End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07A29">
        <w:t xml:space="preserve">Seadet näitab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93" w:name="_Toc483575582"/>
      <w:r>
        <w:t xml:space="preserve">Joonis </w:t>
      </w:r>
      <w:fldSimple w:instr=" SEQ Joonis \* ARABIC ">
        <w:r w:rsidR="00224AC4">
          <w:rPr>
            <w:noProof/>
          </w:rPr>
          <w:t>8</w:t>
        </w:r>
      </w:fldSimple>
      <w:r w:rsidR="00E87B7B">
        <w:t>.</w:t>
      </w:r>
      <w:r>
        <w:t xml:space="preserve">  Kantav sensor kukkumise tuvastamiseks</w:t>
      </w:r>
      <w:r w:rsidR="001966C5">
        <w:t xml:space="preserve"> </w:t>
      </w:r>
      <w:sdt>
        <w:sdtPr>
          <w:id w:val="522053051"/>
          <w:citation/>
        </w:sdtPr>
        <w:sdtEnd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bookmarkEnd w:id="93"/>
      <w:r w:rsidR="001966C5">
        <w:t xml:space="preserve"> </w:t>
      </w:r>
    </w:p>
    <w:p w:rsidR="004B414E" w:rsidRPr="00B45014" w:rsidRDefault="004B414E" w:rsidP="004B414E">
      <w:pPr>
        <w:pStyle w:val="Heading3"/>
      </w:pPr>
      <w:bookmarkStart w:id="94" w:name="_Toc483153935"/>
      <w:bookmarkStart w:id="95" w:name="_Toc483575552"/>
      <w:r w:rsidRPr="00B45014">
        <w:t>Accurate, Fast Fall Detection Using Gyroscopes and Accelerometer-Derived Posture Information</w:t>
      </w:r>
      <w:bookmarkEnd w:id="94"/>
      <w:bookmarkEnd w:id="95"/>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End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96" w:name="_Toc483575583"/>
      <w:r>
        <w:t xml:space="preserve">Joonis </w:t>
      </w:r>
      <w:fldSimple w:instr=" SEQ Joonis \* ARABIC ">
        <w:r w:rsidR="00224AC4">
          <w:rPr>
            <w:noProof/>
          </w:rPr>
          <w:t>9</w:t>
        </w:r>
      </w:fldSimple>
      <w:r w:rsidR="00E87B7B">
        <w:t>.</w:t>
      </w:r>
      <w:r>
        <w:t xml:space="preserve"> Kehahoiakut arvestav kukkumise tuvastus</w:t>
      </w:r>
      <w:r w:rsidR="001966C5">
        <w:t xml:space="preserve"> </w:t>
      </w:r>
      <w:sdt>
        <w:sdtPr>
          <w:id w:val="1951044770"/>
          <w:citation/>
        </w:sdtPr>
        <w:sdtEnd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bookmarkEnd w:id="96"/>
    </w:p>
    <w:p w:rsidR="004B414E" w:rsidRDefault="004B414E" w:rsidP="004B414E">
      <w:pPr>
        <w:pStyle w:val="tekst"/>
      </w:pPr>
    </w:p>
    <w:p w:rsidR="004B414E" w:rsidRPr="00B45014" w:rsidRDefault="004B414E" w:rsidP="004B414E">
      <w:pPr>
        <w:pStyle w:val="Heading3"/>
      </w:pPr>
      <w:bookmarkStart w:id="97" w:name="_Toc483153936"/>
      <w:bookmarkStart w:id="98" w:name="_Toc483575553"/>
      <w:r w:rsidRPr="00B45014">
        <w:t>Philips GoSafe</w:t>
      </w:r>
      <w:bookmarkEnd w:id="97"/>
      <w:bookmarkEnd w:id="98"/>
    </w:p>
    <w:p w:rsidR="004B414E" w:rsidRDefault="004B414E" w:rsidP="004B414E">
      <w:pPr>
        <w:pStyle w:val="tekst"/>
      </w:pPr>
      <w:r w:rsidRPr="00B45014">
        <w:t>Tegemist on seadmega, mis on välja töötatud nii sise- kui</w:t>
      </w:r>
      <w:r>
        <w:t xml:space="preserve"> ka</w:t>
      </w:r>
      <w:r w:rsidRPr="00B45014">
        <w:t xml:space="preserve"> välistingimustesse. Asukoha</w:t>
      </w:r>
      <w:r w:rsidR="007273CE">
        <w:t xml:space="preserve"> tuvastamiseks on kasutusel WIFI (</w:t>
      </w:r>
      <w:r w:rsidR="00F01323" w:rsidRPr="0086217D">
        <w:rPr>
          <w:i/>
          <w:lang w:val="en-US"/>
        </w:rPr>
        <w:t>Wireless fidelity</w:t>
      </w:r>
      <w:r w:rsidR="007273CE">
        <w:t>)</w:t>
      </w:r>
      <w:r w:rsidRPr="00B45014">
        <w:t>, GPS</w:t>
      </w:r>
      <w:r w:rsidR="00423E79">
        <w:t xml:space="preserve"> (</w:t>
      </w:r>
      <w:r w:rsidR="009B080A" w:rsidRPr="009B080A">
        <w:rPr>
          <w:i/>
          <w:lang w:val="en-US"/>
        </w:rPr>
        <w:t>Global positioning system</w:t>
      </w:r>
      <w:r w:rsidR="00423E79">
        <w:t>)</w:t>
      </w:r>
      <w:r w:rsidRPr="00B45014">
        <w:t>, helialarm ning lisaks salvestatakse aegajalt asukohta</w:t>
      </w:r>
      <w:r w:rsidR="00ED10F1">
        <w:t>,</w:t>
      </w:r>
      <w:r w:rsidRPr="00B45014">
        <w:t xml:space="preserve"> kasutades</w:t>
      </w:r>
      <w:r>
        <w:t xml:space="preserve"> selleks</w:t>
      </w:r>
      <w:r w:rsidRPr="00B45014">
        <w:t xml:space="preserve"> GPS’i. Tootel on mõned puudused. Tootel on igakuine maks</w:t>
      </w:r>
      <w:r w:rsidR="006274BA">
        <w:t xml:space="preserve"> ning see jaotub pakettidesse. K</w:t>
      </w:r>
      <w:r w:rsidRPr="00B45014">
        <w:t>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End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99" w:name="_Toc483575584"/>
      <w:r>
        <w:t xml:space="preserve">Joonis </w:t>
      </w:r>
      <w:fldSimple w:instr=" SEQ Joonis \* ARABIC ">
        <w:r w:rsidR="00224AC4">
          <w:rPr>
            <w:noProof/>
          </w:rPr>
          <w:t>10</w:t>
        </w:r>
      </w:fldSimple>
      <w:r w:rsidR="00E87B7B">
        <w:t>.</w:t>
      </w:r>
      <w:r>
        <w:t xml:space="preserve"> Philips GoSafe</w:t>
      </w:r>
      <w:r w:rsidR="001966C5">
        <w:t xml:space="preserve"> </w:t>
      </w:r>
      <w:sdt>
        <w:sdtPr>
          <w:id w:val="-949002774"/>
          <w:citation/>
        </w:sdtPr>
        <w:sdtEnd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bookmarkEnd w:id="99"/>
    </w:p>
    <w:p w:rsidR="004B414E" w:rsidRPr="00B45014" w:rsidRDefault="004B414E" w:rsidP="004B414E">
      <w:pPr>
        <w:pStyle w:val="tekst"/>
      </w:pPr>
    </w:p>
    <w:p w:rsidR="004B414E" w:rsidRPr="00B45014" w:rsidRDefault="004B414E" w:rsidP="004B414E">
      <w:pPr>
        <w:pStyle w:val="Heading3"/>
      </w:pPr>
      <w:bookmarkStart w:id="100" w:name="_Toc483153937"/>
      <w:bookmarkStart w:id="101" w:name="_Toc483575554"/>
      <w:r w:rsidRPr="00B45014">
        <w:lastRenderedPageBreak/>
        <w:t>Shimmer sensing</w:t>
      </w:r>
      <w:bookmarkEnd w:id="100"/>
      <w:bookmarkEnd w:id="101"/>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(Consensys Development Kit) saaks neilt 499 €</w:t>
      </w:r>
      <w:sdt>
        <w:sdtPr>
          <w:id w:val="291333091"/>
          <w:citation/>
        </w:sdtPr>
        <w:sdtEndPr/>
        <w:sdtContent>
          <w:r w:rsidR="0057086A" w:rsidRPr="00B45014">
            <w:fldChar w:fldCharType="begin"/>
          </w:r>
          <w:r w:rsidR="0057086A" w:rsidRPr="00B45014">
            <w:instrText xml:space="preserve"> CITATION consensys \l 1033 </w:instrText>
          </w:r>
          <w:r w:rsidR="0057086A" w:rsidRPr="00B45014">
            <w:fldChar w:fldCharType="separate"/>
          </w:r>
          <w:r w:rsidR="0057086A">
            <w:rPr>
              <w:noProof/>
            </w:rPr>
            <w:t xml:space="preserve"> [20]</w:t>
          </w:r>
          <w:r w:rsidR="0057086A" w:rsidRPr="00B45014">
            <w:fldChar w:fldCharType="end"/>
          </w:r>
        </w:sdtContent>
      </w:sdt>
      <w:r>
        <w:t>. Seadmes on altimeeter, kiirendusandur, güroskoop ning magnetometer. Kõik arenduskomplektid on varustatud kõige vajalikuga (rihmad, juhtmed, elektroodi</w:t>
      </w:r>
      <w:r w:rsidR="00A07A29">
        <w:t>d</w:t>
      </w:r>
      <w:r w:rsidR="00F82444">
        <w:t>, jne.)</w:t>
      </w:r>
      <w:r w:rsidR="00566B77" w:rsidRPr="00566B77">
        <w:t xml:space="preserve"> </w:t>
      </w:r>
      <w:sdt>
        <w:sdtPr>
          <w:id w:val="1247771009"/>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102" w:name="_Toc483575585"/>
      <w:r>
        <w:t xml:space="preserve">Joonis </w:t>
      </w:r>
      <w:fldSimple w:instr=" SEQ Joonis \* ARABIC ">
        <w:r w:rsidR="00224AC4">
          <w:rPr>
            <w:noProof/>
          </w:rPr>
          <w:t>11</w:t>
        </w:r>
      </w:fldSimple>
      <w:r w:rsidR="00E87B7B">
        <w:t>.</w:t>
      </w:r>
      <w:r>
        <w:t xml:space="preserve"> Consensys Development Kit</w:t>
      </w:r>
      <w:r w:rsidR="00566B77">
        <w:t xml:space="preserve"> </w:t>
      </w:r>
      <w:sdt>
        <w:sdtPr>
          <w:id w:val="-471058758"/>
          <w:citation/>
        </w:sdtPr>
        <w:sdtEnd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bookmarkEnd w:id="102"/>
    </w:p>
    <w:p w:rsidR="004211F4" w:rsidRPr="00B45014" w:rsidRDefault="004211F4">
      <w:r w:rsidRPr="00B45014">
        <w:br w:type="page"/>
      </w:r>
    </w:p>
    <w:p w:rsidR="00D831C5" w:rsidRPr="00B45014" w:rsidRDefault="00D831C5" w:rsidP="00627AA0">
      <w:pPr>
        <w:pStyle w:val="Heading1"/>
      </w:pPr>
      <w:bookmarkStart w:id="103" w:name="_Toc483575555"/>
      <w:r w:rsidRPr="00B45014">
        <w:lastRenderedPageBreak/>
        <w:t>Tarkvara</w:t>
      </w:r>
      <w:bookmarkEnd w:id="103"/>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End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lisin Keil uVision5</w:t>
      </w:r>
      <w:r w:rsidR="003B43C3">
        <w:t xml:space="preserve">, </w:t>
      </w:r>
      <w:r w:rsidR="00027DFA">
        <w:t>sest</w:t>
      </w:r>
      <w:r w:rsidR="00BE4145">
        <w:t xml:space="preserve"> keskkond on toetatud STMicroelectronics’i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CE6C24" w:rsidRPr="00B45014">
        <w:t xml:space="preserve"> erineva</w:t>
      </w:r>
      <w:r w:rsidR="0001387A">
        <w:t>i</w:t>
      </w:r>
      <w:r w:rsidR="00CE6C24" w:rsidRPr="00B45014">
        <w:t>d os</w:t>
      </w:r>
      <w:r w:rsidR="006F2713" w:rsidRPr="00B45014">
        <w:t>i 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104" w:name="_Toc483153939"/>
      <w:bookmarkStart w:id="105" w:name="_Toc483575556"/>
      <w:r w:rsidRPr="00B45014">
        <w:t>STM32CubeMX</w:t>
      </w:r>
      <w:r w:rsidR="007674EC">
        <w:t xml:space="preserve"> programm</w:t>
      </w:r>
      <w:bookmarkEnd w:id="104"/>
      <w:bookmarkEnd w:id="105"/>
    </w:p>
    <w:p w:rsidR="00907988" w:rsidRPr="00B45014" w:rsidRDefault="001B08FA" w:rsidP="00D10445">
      <w:pPr>
        <w:pStyle w:val="tekst"/>
      </w:pPr>
      <w:r w:rsidRPr="00B45014">
        <w:t xml:space="preserve">STM32CubeMX on programm, mis lihtsustab arendaja tööd. </w:t>
      </w:r>
      <w:r w:rsidR="00911387" w:rsidRPr="00B45014">
        <w:t>Tegemist on tarkvaraga, mis võimalda</w:t>
      </w:r>
      <w:r w:rsidR="00ED10F1">
        <w:t>b genereerida initsialiseerimis</w:t>
      </w:r>
      <w:r w:rsidR="00911387" w:rsidRPr="00B45014">
        <w:t>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ED10F1">
        <w:t xml:space="preserve"> Lisaks initsialiseerimis</w:t>
      </w:r>
      <w:r w:rsidR="001820F7" w:rsidRPr="00B45014">
        <w:t>koodile antakse kaasa STM32Cube HAL</w:t>
      </w:r>
      <w:r w:rsidR="00423E79">
        <w:t xml:space="preserve"> (</w:t>
      </w:r>
      <w:r w:rsidR="00907736" w:rsidRPr="004A2DCC">
        <w:rPr>
          <w:i/>
          <w:lang w:val="en-US"/>
        </w:rPr>
        <w:t>Hardware abstraction layer</w:t>
      </w:r>
      <w:r w:rsidR="00423E79">
        <w:t>)</w:t>
      </w:r>
      <w:r w:rsidR="001820F7" w:rsidRPr="00B45014">
        <w:t xml:space="preserve"> teek</w:t>
      </w:r>
      <w:sdt>
        <w:sdtPr>
          <w:id w:val="1743218283"/>
          <w:citation/>
        </w:sdtPr>
        <w:sdtEndPr/>
        <w:sdtContent>
          <w:r w:rsidR="00862455" w:rsidRPr="00B45014">
            <w:fldChar w:fldCharType="begin"/>
          </w:r>
          <w:r w:rsidR="00862455" w:rsidRPr="00B45014">
            <w:instrText xml:space="preserve"> CITATION STM32CubeMX \l 1033 </w:instrText>
          </w:r>
          <w:r w:rsidR="00862455" w:rsidRPr="00B45014">
            <w:fldChar w:fldCharType="separate"/>
          </w:r>
          <w:r w:rsidR="00862455">
            <w:rPr>
              <w:noProof/>
            </w:rPr>
            <w:t xml:space="preserve"> [23]</w:t>
          </w:r>
          <w:r w:rsidR="00862455" w:rsidRPr="00B45014">
            <w:fldChar w:fldCharType="end"/>
          </w:r>
        </w:sdtContent>
      </w:sdt>
      <w:r w:rsidR="001820F7" w:rsidRPr="00B45014">
        <w:t>.</w:t>
      </w:r>
    </w:p>
    <w:p w:rsidR="008D04F5" w:rsidRPr="00B45014"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w:t>
      </w:r>
      <w:r w:rsidR="00BD5048" w:rsidRPr="00BD5048">
        <w:rPr>
          <w:i/>
          <w:lang w:val="en-US"/>
        </w:rPr>
        <w:t>Integrated development environment</w:t>
      </w:r>
      <w:r w:rsidR="00423E79">
        <w:t>)</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0946CB">
        <w:t>3</w:t>
      </w:r>
      <w:r w:rsidRPr="00B45014">
        <w:t>.</w:t>
      </w:r>
      <w:r w:rsidR="007F5690" w:rsidRPr="00B45014">
        <w:t xml:space="preserve"> </w:t>
      </w:r>
      <w:r w:rsidR="007A30C0">
        <w:t>Koodi genereerimise alam</w:t>
      </w:r>
      <w:r w:rsidRPr="00B45014">
        <w:t>menüüst tuleb vaadata, et kasutajakood jääks alles iga</w:t>
      </w:r>
      <w:r w:rsidR="00191EA3">
        <w:t xml:space="preserve"> </w:t>
      </w:r>
      <w:r w:rsidRPr="00B45014">
        <w:t>kord kui programm genereerib uue koodi. Joonis</w:t>
      </w:r>
      <w:r w:rsidR="00191EA3">
        <w:t xml:space="preserve"> </w:t>
      </w:r>
      <w:r w:rsidR="00F82444">
        <w:t>12</w:t>
      </w:r>
      <w:r w:rsidR="00191EA3">
        <w:t xml:space="preserve"> näitab STM32 p</w:t>
      </w:r>
      <w:r w:rsidRPr="00B45014">
        <w:t>rojekti seadistusi.</w:t>
      </w:r>
    </w:p>
    <w:p w:rsidR="00296009" w:rsidRPr="00B45014" w:rsidRDefault="00296009" w:rsidP="00296009">
      <w:pPr>
        <w:pStyle w:val="Caption"/>
        <w:keepNext/>
        <w:jc w:val="left"/>
      </w:pPr>
      <w:bookmarkStart w:id="106" w:name="_Toc483575608"/>
      <w:r w:rsidRPr="00B45014">
        <w:t xml:space="preserve">Tabel </w:t>
      </w:r>
      <w:fldSimple w:instr=" SEQ Tabel \* ARABIC ">
        <w:r w:rsidR="00224AC4">
          <w:rPr>
            <w:noProof/>
          </w:rPr>
          <w:t>3</w:t>
        </w:r>
      </w:fldSimple>
      <w:r w:rsidR="00587D1B">
        <w:t>.</w:t>
      </w:r>
      <w:r w:rsidRPr="00B45014">
        <w:t xml:space="preserve"> UART seaded</w:t>
      </w:r>
      <w:bookmarkEnd w:id="106"/>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lastRenderedPageBreak/>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FA459D" w:rsidP="008D04F5">
            <w:pPr>
              <w:pStyle w:val="tekst"/>
            </w:pPr>
            <w:r>
              <w:t>A</w:t>
            </w:r>
            <w:r w:rsidR="008D04F5" w:rsidRPr="00B45014">
              <w:t>ktiveeritud</w:t>
            </w:r>
          </w:p>
        </w:tc>
      </w:tr>
    </w:tbl>
    <w:p w:rsidR="008D04F5" w:rsidRPr="00B45014" w:rsidRDefault="008D04F5" w:rsidP="00D10445">
      <w:pPr>
        <w:pStyle w:val="tekst"/>
      </w:pPr>
    </w:p>
    <w:p w:rsidR="00162A85" w:rsidRPr="00B45014" w:rsidRDefault="009E1F76" w:rsidP="007D4C0A">
      <w:pPr>
        <w:keepNext/>
        <w:jc w:val="center"/>
      </w:pPr>
      <w:r>
        <w:rPr>
          <w:noProof/>
          <w:lang w:val="en-US"/>
        </w:rPr>
        <w:drawing>
          <wp:inline distT="0" distB="0" distL="0" distR="0">
            <wp:extent cx="4895850" cy="426206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4903675" cy="4268878"/>
                    </a:xfrm>
                    <a:prstGeom prst="rect">
                      <a:avLst/>
                    </a:prstGeom>
                  </pic:spPr>
                </pic:pic>
              </a:graphicData>
            </a:graphic>
          </wp:inline>
        </w:drawing>
      </w:r>
    </w:p>
    <w:p w:rsidR="004136C1" w:rsidRPr="00B45014" w:rsidRDefault="00162A85" w:rsidP="00874E76">
      <w:pPr>
        <w:pStyle w:val="Caption"/>
      </w:pPr>
      <w:bookmarkStart w:id="107" w:name="_Toc483575586"/>
      <w:r w:rsidRPr="00B45014">
        <w:t xml:space="preserve">Joonis </w:t>
      </w:r>
      <w:fldSimple w:instr=" SEQ Joonis \* ARABIC ">
        <w:r w:rsidR="00224AC4">
          <w:rPr>
            <w:noProof/>
          </w:rPr>
          <w:t>12</w:t>
        </w:r>
      </w:fldSimple>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107"/>
    </w:p>
    <w:p w:rsidR="00362C7B" w:rsidRPr="00B45014" w:rsidRDefault="00226547" w:rsidP="00362C7B">
      <w:pPr>
        <w:pStyle w:val="Heading3"/>
      </w:pPr>
      <w:bookmarkStart w:id="108" w:name="_Toc483153940"/>
      <w:bookmarkStart w:id="109" w:name="_Toc483575557"/>
      <w:r w:rsidRPr="00B45014">
        <w:t>STM32Cube HAL teek</w:t>
      </w:r>
      <w:bookmarkEnd w:id="108"/>
      <w:bookmarkEnd w:id="109"/>
    </w:p>
    <w:p w:rsidR="00FB1771" w:rsidRPr="00B45014" w:rsidRDefault="001271AA" w:rsidP="00362C7B">
      <w:pPr>
        <w:pStyle w:val="tekst"/>
      </w:pPr>
      <w:r w:rsidRPr="00B45014">
        <w:t xml:space="preserve">STM32Cube HAL teek on STMicroeletronics’i initsiatiivil </w:t>
      </w:r>
      <w:r w:rsidR="00890C28" w:rsidRPr="00B45014">
        <w:t>arendatud</w:t>
      </w:r>
      <w:r w:rsidRPr="00B45014">
        <w:t xml:space="preserve"> </w:t>
      </w:r>
      <w:r w:rsidR="00FD09B5" w:rsidRPr="00B45014">
        <w:t>draiver. D</w:t>
      </w:r>
      <w:r w:rsidR="00FD09B5" w:rsidRPr="00B45014">
        <w:rPr>
          <w:noProof/>
        </w:rPr>
        <w:t>raiver pakub kasutamiseks API’se</w:t>
      </w:r>
      <w:r w:rsidR="00423E79">
        <w:rPr>
          <w:noProof/>
        </w:rPr>
        <w:t xml:space="preserve"> (</w:t>
      </w:r>
      <w:r w:rsidR="0066473B">
        <w:rPr>
          <w:i/>
          <w:noProof/>
        </w:rPr>
        <w:t>Application programming interface</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w:t>
      </w:r>
      <w:r w:rsidR="00ED10F1">
        <w:rPr>
          <w:noProof/>
        </w:rPr>
        <w:t xml:space="preserve"> (</w:t>
      </w:r>
      <w:r w:rsidR="00ED10F1" w:rsidRPr="00ED10F1">
        <w:rPr>
          <w:i/>
          <w:noProof/>
          <w:lang w:val="en-US"/>
        </w:rPr>
        <w:t>Direct Memory Access</w:t>
      </w:r>
      <w:r w:rsidR="00ED10F1">
        <w:rPr>
          <w:noProof/>
        </w:rPr>
        <w:t>)</w:t>
      </w:r>
      <w:r w:rsidR="004A4B35" w:rsidRPr="00B45014">
        <w:rPr>
          <w:noProof/>
        </w:rPr>
        <w:t xml:space="preserve"> ning hallata vigu</w:t>
      </w:r>
      <w:r w:rsidR="00E044E1">
        <w:rPr>
          <w:noProof/>
        </w:rPr>
        <w:t xml:space="preserve"> </w:t>
      </w:r>
      <w:sdt>
        <w:sdtPr>
          <w:rPr>
            <w:noProof/>
          </w:rPr>
          <w:id w:val="-1058472790"/>
          <w:citation/>
        </w:sdtPr>
        <w:sdtEndPr/>
        <w:sdtContent>
          <w:r w:rsidR="00E044E1" w:rsidRPr="00B45014">
            <w:rPr>
              <w:noProof/>
            </w:rPr>
            <w:fldChar w:fldCharType="begin"/>
          </w:r>
          <w:r w:rsidR="00E044E1">
            <w:rPr>
              <w:noProof/>
            </w:rPr>
            <w:instrText xml:space="preserve">CITATION HAL \l 1033 </w:instrText>
          </w:r>
          <w:r w:rsidR="00E044E1" w:rsidRPr="00B45014">
            <w:rPr>
              <w:noProof/>
            </w:rPr>
            <w:fldChar w:fldCharType="separate"/>
          </w:r>
          <w:r w:rsidR="00E044E1">
            <w:rPr>
              <w:noProof/>
            </w:rPr>
            <w:t>[24]</w:t>
          </w:r>
          <w:r w:rsidR="00E044E1" w:rsidRPr="00B45014">
            <w:rPr>
              <w:noProof/>
            </w:rPr>
            <w:fldChar w:fldCharType="end"/>
          </w:r>
        </w:sdtContent>
      </w:sdt>
      <w:r w:rsidR="004A4B35" w:rsidRPr="00B45014">
        <w:rPr>
          <w:noProof/>
        </w:rPr>
        <w:t>.</w:t>
      </w:r>
      <w:r w:rsidR="00FB1771" w:rsidRPr="00B45014">
        <w:br w:type="page"/>
      </w:r>
    </w:p>
    <w:p w:rsidR="00C1216B" w:rsidRPr="00B45014" w:rsidRDefault="008E0B2D" w:rsidP="00C1216B">
      <w:pPr>
        <w:pStyle w:val="Heading2"/>
      </w:pPr>
      <w:bookmarkStart w:id="110" w:name="_Toc483153941"/>
      <w:bookmarkStart w:id="111" w:name="_Toc483575558"/>
      <w:r w:rsidRPr="00B45014">
        <w:lastRenderedPageBreak/>
        <w:t>Programmi töö</w:t>
      </w:r>
      <w:bookmarkEnd w:id="110"/>
      <w:bookmarkEnd w:id="111"/>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w:t>
      </w:r>
      <w:r w:rsidR="00C63424">
        <w:t xml:space="preserve"> tekkida</w:t>
      </w:r>
      <w:r w:rsidR="00824753" w:rsidRPr="00B45014">
        <w:t>, mis tahes hetkel 6 baidi pärimisel. Kui üks bait kuuest on vigane, ei saa andmeid töödelda</w:t>
      </w:r>
      <w:r w:rsidR="00E80934" w:rsidRPr="00B45014">
        <w:t>.</w:t>
      </w:r>
      <w:r w:rsidR="00A6478E" w:rsidRPr="00B45014">
        <w:t xml:space="preserve"> Täpsema info</w:t>
      </w:r>
      <w:r w:rsidR="00817801">
        <w:t>,</w:t>
      </w:r>
      <w:r w:rsidR="00D604BF">
        <w:t xml:space="preserve"> kuidas toimub andmete pärimine</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112" w:name="_Toc483575587"/>
      <w:r w:rsidRPr="00B45014">
        <w:t xml:space="preserve">Joonis </w:t>
      </w:r>
      <w:fldSimple w:instr=" SEQ Joonis \* ARABIC ">
        <w:r w:rsidR="00224AC4">
          <w:rPr>
            <w:noProof/>
          </w:rPr>
          <w:t>13</w:t>
        </w:r>
      </w:fldSimple>
      <w:r w:rsidR="00630075">
        <w:t>.</w:t>
      </w:r>
      <w:r w:rsidRPr="00B45014">
        <w:t xml:space="preserve"> Programmi töö</w:t>
      </w:r>
      <w:bookmarkEnd w:id="112"/>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w:t>
      </w:r>
      <w:r w:rsidR="000946CB">
        <w:t>4</w:t>
      </w:r>
      <w:r w:rsidR="00EE0F44" w:rsidRPr="00B45014">
        <w:t xml:space="preserve"> on toodud näide MNB</w:t>
      </w:r>
      <w:r w:rsidR="00006026">
        <w:t xml:space="preserve"> (</w:t>
      </w:r>
      <w:r w:rsidR="00710CE0" w:rsidRPr="00710CE0">
        <w:rPr>
          <w:i/>
          <w:lang w:val="en-US"/>
        </w:rPr>
        <w:t>Most significant bit</w:t>
      </w:r>
      <w:r w:rsidR="00006026">
        <w:t>)</w:t>
      </w:r>
      <w:r w:rsidR="00EE0F44" w:rsidRPr="00B45014">
        <w:t xml:space="preserve"> ja LSB</w:t>
      </w:r>
      <w:r w:rsidR="00006026">
        <w:t xml:space="preserve"> (</w:t>
      </w:r>
      <w:r w:rsidR="00710CE0" w:rsidRPr="00160889">
        <w:rPr>
          <w:i/>
          <w:lang w:val="en-US"/>
        </w:rPr>
        <w:t>Less</w:t>
      </w:r>
      <w:r w:rsidR="00710CE0" w:rsidRPr="00710CE0">
        <w:rPr>
          <w:lang w:val="en-US"/>
        </w:rPr>
        <w:t xml:space="preserve"> </w:t>
      </w:r>
      <w:r w:rsidR="00710CE0" w:rsidRPr="00710CE0">
        <w:rPr>
          <w:i/>
          <w:lang w:val="en-US"/>
        </w:rPr>
        <w:t>significant bit</w:t>
      </w:r>
      <w:r w:rsidR="00006026">
        <w:t>)</w:t>
      </w:r>
      <w:r w:rsidR="00026A95">
        <w:t xml:space="preserve"> andme</w:t>
      </w:r>
      <w:r w:rsidR="00EE0F44" w:rsidRPr="00B45014">
        <w:t>töötlusest.</w:t>
      </w:r>
    </w:p>
    <w:p w:rsidR="00EE0F44" w:rsidRPr="00B45014" w:rsidRDefault="00EE0F44" w:rsidP="00EE0F44">
      <w:pPr>
        <w:pStyle w:val="Caption"/>
        <w:keepNext/>
        <w:jc w:val="left"/>
      </w:pPr>
      <w:bookmarkStart w:id="113" w:name="_Ref483081655"/>
      <w:bookmarkStart w:id="114" w:name="_Toc483575609"/>
      <w:r w:rsidRPr="00B45014">
        <w:lastRenderedPageBreak/>
        <w:t xml:space="preserve">Tabel </w:t>
      </w:r>
      <w:fldSimple w:instr=" SEQ Tabel \* ARABIC ">
        <w:r w:rsidR="00224AC4">
          <w:rPr>
            <w:noProof/>
          </w:rPr>
          <w:t>4</w:t>
        </w:r>
      </w:fldSimple>
      <w:r w:rsidR="00587D1B">
        <w:t>.</w:t>
      </w:r>
      <w:r w:rsidRPr="00B45014">
        <w:t xml:space="preserve"> MSB ja LSB andmetöötlus</w:t>
      </w:r>
      <w:bookmarkEnd w:id="113"/>
      <w:bookmarkEnd w:id="114"/>
    </w:p>
    <w:tbl>
      <w:tblPr>
        <w:tblStyle w:val="TableGrid"/>
        <w:tblW w:w="0" w:type="auto"/>
        <w:jc w:val="center"/>
        <w:tblLook w:val="04A0" w:firstRow="1" w:lastRow="0" w:firstColumn="1" w:lastColumn="0" w:noHBand="0" w:noVBand="1"/>
      </w:tblPr>
      <w:tblGrid>
        <w:gridCol w:w="2803"/>
        <w:gridCol w:w="1639"/>
        <w:gridCol w:w="1631"/>
        <w:gridCol w:w="2422"/>
      </w:tblGrid>
      <w:tr w:rsidR="00B81A23" w:rsidRPr="00B45014" w:rsidTr="00B81A23">
        <w:trPr>
          <w:jc w:val="center"/>
        </w:trPr>
        <w:tc>
          <w:tcPr>
            <w:tcW w:w="1696" w:type="dxa"/>
            <w:shd w:val="clear" w:color="auto" w:fill="FBE4D5" w:themeFill="accent2" w:themeFillTint="33"/>
          </w:tcPr>
          <w:p w:rsidR="00B81A23" w:rsidRPr="00B45014" w:rsidRDefault="00B81A23" w:rsidP="00D10445">
            <w:pPr>
              <w:pStyle w:val="tekst"/>
            </w:pPr>
            <w:r>
              <w:t>Andme tüüp</w:t>
            </w:r>
          </w:p>
        </w:tc>
        <w:tc>
          <w:tcPr>
            <w:tcW w:w="1843" w:type="dxa"/>
            <w:shd w:val="clear" w:color="auto" w:fill="FBE4D5" w:themeFill="accent2" w:themeFillTint="33"/>
          </w:tcPr>
          <w:p w:rsidR="00B81A23" w:rsidRPr="00B45014" w:rsidRDefault="00B81A23" w:rsidP="00D10445">
            <w:pPr>
              <w:pStyle w:val="tekst"/>
            </w:pPr>
            <w:r w:rsidRPr="00B45014">
              <w:t>MSB</w:t>
            </w:r>
          </w:p>
        </w:tc>
        <w:tc>
          <w:tcPr>
            <w:tcW w:w="1843" w:type="dxa"/>
            <w:shd w:val="clear" w:color="auto" w:fill="FBE4D5" w:themeFill="accent2" w:themeFillTint="33"/>
          </w:tcPr>
          <w:p w:rsidR="00B81A23" w:rsidRPr="00B45014" w:rsidRDefault="00B81A23" w:rsidP="00D10445">
            <w:pPr>
              <w:pStyle w:val="tekst"/>
            </w:pPr>
            <w:r w:rsidRPr="00B45014">
              <w:t>LSB</w:t>
            </w:r>
          </w:p>
        </w:tc>
        <w:tc>
          <w:tcPr>
            <w:tcW w:w="2693"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B81A23">
        <w:trPr>
          <w:jc w:val="center"/>
        </w:trPr>
        <w:tc>
          <w:tcPr>
            <w:tcW w:w="1696" w:type="dxa"/>
          </w:tcPr>
          <w:p w:rsidR="00B81A23" w:rsidRPr="00B45014" w:rsidRDefault="002158C8" w:rsidP="00D10445">
            <w:pPr>
              <w:pStyle w:val="tekst"/>
            </w:pPr>
            <w:r>
              <w:t>Andmete ühiku suurus</w:t>
            </w:r>
          </w:p>
        </w:tc>
        <w:tc>
          <w:tcPr>
            <w:tcW w:w="1843" w:type="dxa"/>
          </w:tcPr>
          <w:p w:rsidR="00B81A23" w:rsidRPr="00B45014" w:rsidRDefault="002158C8" w:rsidP="00D10445">
            <w:pPr>
              <w:pStyle w:val="tekst"/>
            </w:pPr>
            <w:r>
              <w:t>8 bitti</w:t>
            </w:r>
          </w:p>
        </w:tc>
        <w:tc>
          <w:tcPr>
            <w:tcW w:w="1843" w:type="dxa"/>
          </w:tcPr>
          <w:p w:rsidR="00B81A23" w:rsidRPr="00B45014" w:rsidRDefault="002158C8" w:rsidP="00D10445">
            <w:pPr>
              <w:pStyle w:val="tekst"/>
            </w:pPr>
            <w:r>
              <w:t>8 bitti</w:t>
            </w:r>
          </w:p>
        </w:tc>
        <w:tc>
          <w:tcPr>
            <w:tcW w:w="2693" w:type="dxa"/>
          </w:tcPr>
          <w:p w:rsidR="00B81A23" w:rsidRPr="00B45014" w:rsidRDefault="002158C8" w:rsidP="00D10445">
            <w:pPr>
              <w:pStyle w:val="tekst"/>
            </w:pPr>
            <w:r>
              <w:t>16 bitti</w:t>
            </w:r>
          </w:p>
        </w:tc>
      </w:tr>
      <w:tr w:rsidR="00B81A23" w:rsidRPr="00B45014" w:rsidTr="00B81A23">
        <w:trPr>
          <w:jc w:val="center"/>
        </w:trPr>
        <w:tc>
          <w:tcPr>
            <w:tcW w:w="1696" w:type="dxa"/>
          </w:tcPr>
          <w:p w:rsidR="00B81A23" w:rsidRPr="00B45014" w:rsidRDefault="00B81A23" w:rsidP="00D10445">
            <w:pPr>
              <w:pStyle w:val="tekst"/>
            </w:pPr>
            <w:r>
              <w:t>Bin</w:t>
            </w:r>
            <w:r w:rsidR="00B811A7">
              <w:t>aar</w:t>
            </w:r>
          </w:p>
        </w:tc>
        <w:tc>
          <w:tcPr>
            <w:tcW w:w="1843" w:type="dxa"/>
          </w:tcPr>
          <w:p w:rsidR="00B81A23" w:rsidRPr="00B45014" w:rsidRDefault="00B81A23" w:rsidP="00D10445">
            <w:pPr>
              <w:pStyle w:val="tekst"/>
            </w:pPr>
            <w:r w:rsidRPr="00B45014">
              <w:t>1111 1101</w:t>
            </w:r>
          </w:p>
        </w:tc>
        <w:tc>
          <w:tcPr>
            <w:tcW w:w="1843" w:type="dxa"/>
          </w:tcPr>
          <w:p w:rsidR="00B81A23" w:rsidRPr="00B45014" w:rsidRDefault="00B81A23" w:rsidP="00D10445">
            <w:pPr>
              <w:pStyle w:val="tekst"/>
            </w:pPr>
            <w:r w:rsidRPr="00B45014">
              <w:t>1110 0010</w:t>
            </w:r>
          </w:p>
        </w:tc>
        <w:tc>
          <w:tcPr>
            <w:tcW w:w="2693" w:type="dxa"/>
          </w:tcPr>
          <w:p w:rsidR="00B81A23" w:rsidRPr="00B45014" w:rsidRDefault="00B81A23" w:rsidP="00D10445">
            <w:pPr>
              <w:pStyle w:val="tekst"/>
            </w:pPr>
            <w:r w:rsidRPr="00B45014">
              <w:t>1111 1101 1110 0010</w:t>
            </w:r>
          </w:p>
        </w:tc>
      </w:tr>
      <w:tr w:rsidR="00B81A23" w:rsidRPr="00B45014" w:rsidTr="00B81A23">
        <w:trPr>
          <w:jc w:val="center"/>
        </w:trPr>
        <w:tc>
          <w:tcPr>
            <w:tcW w:w="1696" w:type="dxa"/>
          </w:tcPr>
          <w:p w:rsidR="00B81A23" w:rsidRPr="00B45014" w:rsidRDefault="00ED4CFB" w:rsidP="00D10445">
            <w:pPr>
              <w:pStyle w:val="tekst"/>
            </w:pPr>
            <w:r w:rsidRPr="00ED4CFB">
              <w:t>Kuueteistkümnendsüsteem</w:t>
            </w:r>
          </w:p>
        </w:tc>
        <w:tc>
          <w:tcPr>
            <w:tcW w:w="1843" w:type="dxa"/>
          </w:tcPr>
          <w:p w:rsidR="00B81A23" w:rsidRPr="00B45014" w:rsidRDefault="00B81A23" w:rsidP="00D10445">
            <w:pPr>
              <w:pStyle w:val="tekst"/>
            </w:pPr>
            <w:r w:rsidRPr="00B45014">
              <w:t>0xFD</w:t>
            </w:r>
          </w:p>
        </w:tc>
        <w:tc>
          <w:tcPr>
            <w:tcW w:w="1843" w:type="dxa"/>
          </w:tcPr>
          <w:p w:rsidR="00B81A23" w:rsidRPr="00B45014" w:rsidRDefault="00B81A23" w:rsidP="00D10445">
            <w:pPr>
              <w:pStyle w:val="tekst"/>
            </w:pPr>
            <w:r w:rsidRPr="00B45014">
              <w:t>0xE2</w:t>
            </w:r>
          </w:p>
        </w:tc>
        <w:tc>
          <w:tcPr>
            <w:tcW w:w="2693" w:type="dxa"/>
          </w:tcPr>
          <w:p w:rsidR="00B81A23" w:rsidRPr="00B45014" w:rsidRDefault="00B81A23" w:rsidP="00D10445">
            <w:pPr>
              <w:pStyle w:val="tekst"/>
            </w:pPr>
            <w:r w:rsidRPr="00B45014">
              <w:t>0xFDE2</w:t>
            </w:r>
          </w:p>
        </w:tc>
      </w:tr>
      <w:tr w:rsidR="00B81A23" w:rsidRPr="00B45014" w:rsidTr="00B81A23">
        <w:trPr>
          <w:jc w:val="center"/>
        </w:trPr>
        <w:tc>
          <w:tcPr>
            <w:tcW w:w="1696" w:type="dxa"/>
          </w:tcPr>
          <w:p w:rsidR="00B81A23" w:rsidRPr="00B45014" w:rsidRDefault="00E75916" w:rsidP="00D10445">
            <w:pPr>
              <w:pStyle w:val="tekst"/>
            </w:pPr>
            <w:r>
              <w:t>Detsim</w:t>
            </w:r>
            <w:r w:rsidR="00B81A23">
              <w:t>al</w:t>
            </w:r>
          </w:p>
        </w:tc>
        <w:tc>
          <w:tcPr>
            <w:tcW w:w="1843" w:type="dxa"/>
          </w:tcPr>
          <w:p w:rsidR="00B81A23" w:rsidRPr="00B45014" w:rsidRDefault="00B81A23" w:rsidP="00D10445">
            <w:pPr>
              <w:pStyle w:val="tekst"/>
            </w:pPr>
            <w:r w:rsidRPr="00B45014">
              <w:t>253</w:t>
            </w:r>
          </w:p>
        </w:tc>
        <w:tc>
          <w:tcPr>
            <w:tcW w:w="1843" w:type="dxa"/>
          </w:tcPr>
          <w:p w:rsidR="00B81A23" w:rsidRPr="00B45014" w:rsidRDefault="00B81A23" w:rsidP="00D10445">
            <w:pPr>
              <w:pStyle w:val="tekst"/>
            </w:pPr>
            <w:r w:rsidRPr="00B45014">
              <w:t>226</w:t>
            </w:r>
          </w:p>
        </w:tc>
        <w:tc>
          <w:tcPr>
            <w:tcW w:w="2693"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15" w:name="_Toc483153942"/>
      <w:bookmarkStart w:id="116" w:name="_Toc483575559"/>
      <w:r w:rsidRPr="00B45014">
        <w:rPr>
          <w:noProof/>
        </w:rPr>
        <w:t>Arendusplaadi initsialiseerimine</w:t>
      </w:r>
      <w:bookmarkEnd w:id="115"/>
      <w:bookmarkEnd w:id="116"/>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Inits</w:t>
      </w:r>
      <w:r w:rsidR="00B60CC1">
        <w:t>ialiseeritakse sisemine väljund</w:t>
      </w:r>
      <w:r w:rsidR="001148B2" w:rsidRPr="00B45014">
        <w:t xml:space="preserve">pinge, </w:t>
      </w:r>
      <w:r w:rsidR="0060080A" w:rsidRPr="00B45014">
        <w:t>CPU</w:t>
      </w:r>
      <w:r w:rsidR="00423E79">
        <w:t xml:space="preserve"> (</w:t>
      </w:r>
      <w:r w:rsidR="00014D4A" w:rsidRPr="00014D4A">
        <w:rPr>
          <w:i/>
          <w:lang w:val="en-US"/>
        </w:rPr>
        <w:t>Central processing unit</w:t>
      </w:r>
      <w:r w:rsidR="00423E79">
        <w:t>)</w:t>
      </w:r>
      <w:r w:rsidR="001148B2" w:rsidRPr="00B45014">
        <w:t>-</w:t>
      </w:r>
      <w:r w:rsidR="0060080A" w:rsidRPr="00B45014">
        <w:t>, AHB</w:t>
      </w:r>
      <w:r w:rsidR="00423E79">
        <w:t xml:space="preserve"> (</w:t>
      </w:r>
      <w:r w:rsidR="001133D7" w:rsidRPr="001133D7">
        <w:rPr>
          <w:i/>
          <w:color w:val="000000"/>
          <w:lang w:val="en-US"/>
        </w:rPr>
        <w:t>Advanced High-performance Bus</w:t>
      </w:r>
      <w:r w:rsidR="00423E79">
        <w:t>)</w:t>
      </w:r>
      <w:r w:rsidR="001148B2" w:rsidRPr="00B45014">
        <w:t>-</w:t>
      </w:r>
      <w:r w:rsidR="0060080A" w:rsidRPr="00B45014">
        <w:t xml:space="preserve"> ja ABP</w:t>
      </w:r>
      <w:r w:rsidR="00423E79">
        <w:t xml:space="preserve"> (</w:t>
      </w:r>
      <w:r w:rsidR="00590798" w:rsidRPr="0031659D">
        <w:rPr>
          <w:i/>
          <w:lang w:val="en-US"/>
        </w:rPr>
        <w:t>Alternating bit protocol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486937" cy="2543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17672" cy="2595743"/>
                    </a:xfrm>
                    <a:prstGeom prst="rect">
                      <a:avLst/>
                    </a:prstGeom>
                  </pic:spPr>
                </pic:pic>
              </a:graphicData>
            </a:graphic>
          </wp:inline>
        </w:drawing>
      </w:r>
    </w:p>
    <w:p w:rsidR="00650F0B" w:rsidRPr="00B45014" w:rsidRDefault="005F4791" w:rsidP="00874E76">
      <w:pPr>
        <w:pStyle w:val="Caption"/>
      </w:pPr>
      <w:bookmarkStart w:id="117" w:name="_Toc483575588"/>
      <w:r w:rsidRPr="00B45014">
        <w:t xml:space="preserve">Joonis </w:t>
      </w:r>
      <w:fldSimple w:instr=" SEQ Joonis \* ARABIC ">
        <w:r w:rsidR="00224AC4">
          <w:rPr>
            <w:noProof/>
          </w:rPr>
          <w:t>14</w:t>
        </w:r>
      </w:fldSimple>
      <w:r w:rsidR="00630075">
        <w:t>.</w:t>
      </w:r>
      <w:r w:rsidRPr="00B45014">
        <w:t xml:space="preserve"> Arendusplaadi initsialiseerimine</w:t>
      </w:r>
      <w:bookmarkEnd w:id="117"/>
    </w:p>
    <w:p w:rsidR="004136C1" w:rsidRPr="00B45014" w:rsidRDefault="004136C1">
      <w:r w:rsidRPr="00B45014">
        <w:br w:type="page"/>
      </w:r>
    </w:p>
    <w:p w:rsidR="00F35C1A" w:rsidRPr="00B45014" w:rsidRDefault="00E740FF" w:rsidP="004136C1">
      <w:pPr>
        <w:pStyle w:val="Heading2"/>
      </w:pPr>
      <w:bookmarkStart w:id="118" w:name="_Toc483153943"/>
      <w:bookmarkStart w:id="119" w:name="_Toc483575560"/>
      <w:r>
        <w:lastRenderedPageBreak/>
        <w:t>Sensori i</w:t>
      </w:r>
      <w:r w:rsidR="00F35C1A" w:rsidRPr="00B45014">
        <w:t>nitsialiseerimine</w:t>
      </w:r>
      <w:bookmarkEnd w:id="118"/>
      <w:bookmarkEnd w:id="119"/>
    </w:p>
    <w:p w:rsidR="000A4EC9" w:rsidRPr="00B45014" w:rsidRDefault="000217CE" w:rsidP="00D10445">
      <w:pPr>
        <w:pStyle w:val="tekst"/>
      </w:pPr>
      <w:r w:rsidRPr="00B45014">
        <w:t>Sensori käivitamisel saadet</w:t>
      </w:r>
      <w:r w:rsidR="00891010">
        <w:t>akse sensorile konfiguratsiooni</w:t>
      </w:r>
      <w:r w:rsidRPr="00B45014">
        <w:t xml:space="preserve">seaded, </w:t>
      </w:r>
      <w:r w:rsidR="00B60CC1">
        <w:t>milliste 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celsiuse</w:t>
      </w:r>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20" w:name="_Toc483575589"/>
      <w:r w:rsidRPr="00B45014">
        <w:t xml:space="preserve">Joonis </w:t>
      </w:r>
      <w:fldSimple w:instr=" SEQ Joonis \* ARABIC ">
        <w:r w:rsidR="00224AC4">
          <w:rPr>
            <w:noProof/>
          </w:rPr>
          <w:t>15</w:t>
        </w:r>
      </w:fldSimple>
      <w:r w:rsidR="00630075">
        <w:t>.</w:t>
      </w:r>
      <w:r w:rsidRPr="00B45014">
        <w:t xml:space="preserve"> Sensori </w:t>
      </w:r>
      <w:r w:rsidR="001940D4" w:rsidRPr="00B45014">
        <w:t>initsialiseerimine</w:t>
      </w:r>
      <w:bookmarkEnd w:id="120"/>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21" w:name="_Toc483153944"/>
      <w:bookmarkStart w:id="122" w:name="_Toc483575561"/>
      <w:r w:rsidRPr="00B45014">
        <w:lastRenderedPageBreak/>
        <w:t>A</w:t>
      </w:r>
      <w:r w:rsidR="00F244D3" w:rsidRPr="00B45014">
        <w:t>ndmete pärin</w:t>
      </w:r>
      <w:r w:rsidR="00BF0F22" w:rsidRPr="00B45014">
        <w:t>g</w:t>
      </w:r>
      <w:bookmarkEnd w:id="121"/>
      <w:r w:rsidR="00881F5B">
        <w:t xml:space="preserve"> sensorilt</w:t>
      </w:r>
      <w:bookmarkEnd w:id="122"/>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301533">
        <w:t xml:space="preserve"> üle UART liidese</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23" w:name="_Toc483153945"/>
      <w:bookmarkStart w:id="124" w:name="_Toc483575562"/>
      <w:r>
        <w:t>Andmete l</w:t>
      </w:r>
      <w:r w:rsidR="00BF0F22" w:rsidRPr="00B45014">
        <w:t>ugemine</w:t>
      </w:r>
      <w:bookmarkEnd w:id="123"/>
      <w:r w:rsidR="00881F5B">
        <w:t xml:space="preserve"> sensorilt</w:t>
      </w:r>
      <w:bookmarkEnd w:id="124"/>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r w:rsidR="008B1501">
        <w:t xml:space="preserve"> </w:t>
      </w:r>
      <w:r w:rsidR="00BF0F22" w:rsidRPr="00B45014">
        <w:t>Näiteks, kui on vaja lugeda kiiren</w:t>
      </w:r>
      <w:r w:rsidR="00413B52">
        <w:t>dusanduri X, Y, Z koordinaate, siis s</w:t>
      </w:r>
      <w:r w:rsidR="00BF0F22" w:rsidRPr="00B45014">
        <w:t xml:space="preserve">aab seda teha ühe päringuga või </w:t>
      </w:r>
      <w:r w:rsidR="00BE25E5" w:rsidRPr="00B45014">
        <w:t>mitme</w:t>
      </w:r>
      <w:r w:rsidR="00BF0F22" w:rsidRPr="00B45014">
        <w:t xml:space="preserve"> päringuga. </w:t>
      </w:r>
    </w:p>
    <w:p w:rsidR="00BF0F22" w:rsidRPr="00B45014" w:rsidRDefault="00BF0F22" w:rsidP="00785821">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00E967D0">
        <w:t>viitama registri X-</w:t>
      </w:r>
      <w:r w:rsidRPr="00B45014">
        <w:t>koordinaadi LSB registrile. Alternatiivina võib teha 6 päri</w:t>
      </w:r>
      <w:r w:rsidR="00AC04D7">
        <w:t>ngut, küsides igat baiti eraldi, mis on aeglasem ning andmed võivad muutuda järgmise baidi küsimisel.</w:t>
      </w:r>
      <w:r w:rsidR="00FA52FD">
        <w:t xml:space="preserve"> </w:t>
      </w:r>
      <w:r w:rsidRPr="00B45014">
        <w:t xml:space="preserve">Mõistlikum on seda teha ühe päringuga, sellisel juhul on vigaste andmete tõenäosus väiksem. Lugemise päring on kirjeldatud </w:t>
      </w:r>
      <w:r w:rsidR="005831D0" w:rsidRPr="00B45014">
        <w:t>t</w:t>
      </w:r>
      <w:r w:rsidRPr="00B45014">
        <w:t>abel</w:t>
      </w:r>
      <w:r w:rsidR="003E77ED">
        <w:t>is</w:t>
      </w:r>
      <w:r w:rsidRPr="00B45014">
        <w:t xml:space="preserve"> </w:t>
      </w:r>
      <w:r w:rsidR="000946CB">
        <w:t>5</w:t>
      </w:r>
      <w:r w:rsidRPr="00B45014">
        <w:t>.</w:t>
      </w:r>
    </w:p>
    <w:p w:rsidR="009D669C" w:rsidRPr="00B45014" w:rsidRDefault="009D669C" w:rsidP="007818A2">
      <w:pPr>
        <w:pStyle w:val="Caption"/>
        <w:keepNext/>
        <w:jc w:val="left"/>
      </w:pPr>
      <w:bookmarkStart w:id="125" w:name="_Toc483575610"/>
      <w:r w:rsidRPr="00B45014">
        <w:t xml:space="preserve">Tabel </w:t>
      </w:r>
      <w:fldSimple w:instr=" SEQ Tabel \* ARABIC ">
        <w:r w:rsidR="00224AC4">
          <w:rPr>
            <w:noProof/>
          </w:rPr>
          <w:t>5</w:t>
        </w:r>
      </w:fldSimple>
      <w:r w:rsidR="00587D1B">
        <w:t>.</w:t>
      </w:r>
      <w:r w:rsidRPr="00B45014">
        <w:t xml:space="preserve"> Lugemise päring</w:t>
      </w:r>
      <w:bookmarkEnd w:id="125"/>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B46343" w:rsidP="00BF0F22">
      <w:pPr>
        <w:pStyle w:val="Heading4"/>
        <w:rPr>
          <w:lang w:val="et-EE"/>
        </w:rPr>
      </w:pPr>
      <w:r>
        <w:rPr>
          <w:lang w:val="et-EE"/>
        </w:rPr>
        <w:lastRenderedPageBreak/>
        <w:t xml:space="preserve">Õnnestunud lugemise vastus sensorilt </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0946CB">
        <w:t>estunud lugemist kujutab tabel 6</w:t>
      </w:r>
      <w:r w:rsidRPr="00B45014">
        <w:t>.</w:t>
      </w:r>
    </w:p>
    <w:p w:rsidR="009D669C" w:rsidRPr="00B45014" w:rsidRDefault="009D669C" w:rsidP="006B1838">
      <w:pPr>
        <w:pStyle w:val="Caption"/>
        <w:keepNext/>
        <w:jc w:val="left"/>
      </w:pPr>
      <w:bookmarkStart w:id="126" w:name="_Toc483575611"/>
      <w:r w:rsidRPr="00B45014">
        <w:t xml:space="preserve">Tabel </w:t>
      </w:r>
      <w:fldSimple w:instr=" SEQ Tabel \* ARABIC ">
        <w:r w:rsidR="00224AC4">
          <w:rPr>
            <w:noProof/>
          </w:rPr>
          <w:t>6</w:t>
        </w:r>
      </w:fldSimple>
      <w:r w:rsidR="00587D1B">
        <w:t>.</w:t>
      </w:r>
      <w:r w:rsidRPr="00B45014">
        <w:t xml:space="preserve"> Registrist õnnestunud lugemise vastus</w:t>
      </w:r>
      <w:bookmarkEnd w:id="126"/>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FC3B91" w:rsidP="00BF0F22">
      <w:pPr>
        <w:pStyle w:val="Heading4"/>
        <w:rPr>
          <w:lang w:val="et-EE"/>
        </w:rPr>
      </w:pPr>
      <w:r>
        <w:rPr>
          <w:lang w:val="et-EE"/>
        </w:rPr>
        <w:t>Nurjunud lugemise vastus sensorilt</w:t>
      </w:r>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0946CB">
        <w:t>7</w:t>
      </w:r>
      <w:r w:rsidR="002B44B6" w:rsidRPr="00B45014">
        <w:t>.</w:t>
      </w:r>
    </w:p>
    <w:p w:rsidR="00005346" w:rsidRPr="00B45014" w:rsidRDefault="00005346" w:rsidP="006B1838">
      <w:pPr>
        <w:pStyle w:val="Caption"/>
        <w:keepNext/>
        <w:jc w:val="left"/>
      </w:pPr>
      <w:bookmarkStart w:id="127" w:name="_Toc483575612"/>
      <w:r w:rsidRPr="00B45014">
        <w:t xml:space="preserve">Tabel </w:t>
      </w:r>
      <w:fldSimple w:instr=" SEQ Tabel \* ARABIC ">
        <w:r w:rsidR="00224AC4">
          <w:rPr>
            <w:noProof/>
          </w:rPr>
          <w:t>7</w:t>
        </w:r>
      </w:fldSimple>
      <w:r w:rsidR="00587D1B">
        <w:t>.</w:t>
      </w:r>
      <w:r w:rsidRPr="00B45014">
        <w:t xml:space="preserve"> Registrist lugemise veateade</w:t>
      </w:r>
      <w:bookmarkEnd w:id="127"/>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0x0A:Vastuvõetud märgi taimaut</w:t>
            </w:r>
          </w:p>
        </w:tc>
      </w:tr>
    </w:tbl>
    <w:p w:rsidR="00F244D3" w:rsidRPr="00B45014" w:rsidRDefault="005272F0" w:rsidP="00F244D3">
      <w:pPr>
        <w:pStyle w:val="Heading3"/>
      </w:pPr>
      <w:bookmarkStart w:id="128" w:name="_Toc483153946"/>
      <w:bookmarkStart w:id="129" w:name="_Toc483575563"/>
      <w:r>
        <w:lastRenderedPageBreak/>
        <w:t xml:space="preserve">Sensori </w:t>
      </w:r>
      <w:bookmarkEnd w:id="128"/>
      <w:r>
        <w:t>registrisse kirjutamine</w:t>
      </w:r>
      <w:bookmarkEnd w:id="129"/>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E967D0">
        <w:t>, s</w:t>
      </w:r>
      <w:r w:rsidR="006A36BE" w:rsidRPr="00B45014">
        <w:t>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6A36BE"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aadressile.</w:t>
      </w:r>
      <w:r w:rsidR="007F4147">
        <w:t xml:space="preserve"> </w:t>
      </w:r>
      <w:r w:rsidR="00BE25E5" w:rsidRPr="00B45014">
        <w:t>Mõistlikum on seda teha ühe päringuga, sellisel juhul on vigaste andmete tõenäosus väiksem. Kirjutamise päring on näidatud tabel</w:t>
      </w:r>
      <w:r w:rsidR="00946BE6" w:rsidRPr="00B45014">
        <w:t xml:space="preserve">is </w:t>
      </w:r>
      <w:r w:rsidR="000946CB">
        <w:t>8</w:t>
      </w:r>
      <w:r w:rsidR="00BE25E5" w:rsidRPr="00B45014">
        <w:t>.</w:t>
      </w:r>
    </w:p>
    <w:p w:rsidR="00825BA0" w:rsidRPr="00B45014" w:rsidRDefault="00825BA0" w:rsidP="006B1838">
      <w:pPr>
        <w:pStyle w:val="Caption"/>
        <w:keepNext/>
        <w:jc w:val="left"/>
      </w:pPr>
      <w:bookmarkStart w:id="130" w:name="_Toc483575613"/>
      <w:r w:rsidRPr="00B45014">
        <w:t xml:space="preserve">Tabel </w:t>
      </w:r>
      <w:fldSimple w:instr=" SEQ Tabel \* ARABIC ">
        <w:r w:rsidR="00224AC4">
          <w:rPr>
            <w:noProof/>
          </w:rPr>
          <w:t>8</w:t>
        </w:r>
      </w:fldSimple>
      <w:r w:rsidR="00587D1B">
        <w:t>.</w:t>
      </w:r>
      <w:r w:rsidRPr="00B45014">
        <w:t xml:space="preserve"> Kirjutamine</w:t>
      </w:r>
      <w:bookmarkEnd w:id="130"/>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825BA0">
      <w:pPr>
        <w:pStyle w:val="Heading4"/>
        <w:spacing w:before="240"/>
        <w:ind w:left="862" w:hanging="862"/>
        <w:rPr>
          <w:lang w:val="et-EE"/>
        </w:rPr>
      </w:pPr>
      <w:r>
        <w:rPr>
          <w:lang w:val="et-EE"/>
        </w:rPr>
        <w:lastRenderedPageBreak/>
        <w:t>Sensori registrisse kirjutamise vastus</w:t>
      </w:r>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0946CB">
        <w:t>9</w:t>
      </w:r>
      <w:r w:rsidRPr="00B45014">
        <w:t>.</w:t>
      </w:r>
    </w:p>
    <w:p w:rsidR="006B1838" w:rsidRDefault="006B1838" w:rsidP="006B1838">
      <w:pPr>
        <w:pStyle w:val="Caption"/>
        <w:keepNext/>
        <w:jc w:val="left"/>
      </w:pPr>
      <w:bookmarkStart w:id="131" w:name="_Toc483575614"/>
      <w:r>
        <w:t xml:space="preserve">Tabel </w:t>
      </w:r>
      <w:fldSimple w:instr=" SEQ Tabel \* ARABIC ">
        <w:r w:rsidR="00224AC4">
          <w:rPr>
            <w:noProof/>
          </w:rPr>
          <w:t>9</w:t>
        </w:r>
      </w:fldSimple>
      <w:r>
        <w:t xml:space="preserve">. </w:t>
      </w:r>
      <w:r w:rsidRPr="006C5C35">
        <w:t>Kirjutamise vastus</w:t>
      </w:r>
      <w:bookmarkEnd w:id="131"/>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0x0A:Vastuvõetud märgi taimaut</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32" w:name="_Toc483153947"/>
      <w:bookmarkStart w:id="133" w:name="_Toc483575564"/>
      <w:r w:rsidRPr="00B45014">
        <w:lastRenderedPageBreak/>
        <w:t>Häirete kontroll</w:t>
      </w:r>
      <w:bookmarkEnd w:id="132"/>
      <w:bookmarkEnd w:id="133"/>
    </w:p>
    <w:p w:rsidR="001B1D15" w:rsidRDefault="00BE1D39" w:rsidP="00D10445">
      <w:pPr>
        <w:pStyle w:val="tekst"/>
      </w:pPr>
      <w:r w:rsidRPr="00B45014">
        <w:t>Peale andmete päringut kontrollitakse, kas andmed olid õiged.</w:t>
      </w:r>
      <w:r w:rsidR="006721A0" w:rsidRPr="00B45014">
        <w:t xml:space="preserve"> </w:t>
      </w:r>
      <w:r w:rsidR="002C1853">
        <w:t>Juhul</w:t>
      </w:r>
      <w:r w:rsidR="00C924AE">
        <w:t>,</w:t>
      </w:r>
      <w:r w:rsidR="002C1853">
        <w:t xml:space="preserve"> kui algus</w:t>
      </w:r>
      <w:r w:rsidR="001B1D15" w:rsidRPr="00B45014">
        <w:t>bait on 0xBB</w:t>
      </w:r>
      <w:r w:rsidR="008B4AF4">
        <w:t>,</w:t>
      </w:r>
      <w:r w:rsidR="001B1D15" w:rsidRPr="00B45014">
        <w:t xml:space="preserve"> on tegemist vigadeta andmetega. Juhul</w:t>
      </w:r>
      <w:r w:rsidR="00C924AE">
        <w:t>,</w:t>
      </w:r>
      <w:r w:rsidR="001B1D15" w:rsidRPr="00B45014">
        <w:t xml:space="preserve">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34" w:name="_Toc483575590"/>
      <w:r>
        <w:t xml:space="preserve">Joonis </w:t>
      </w:r>
      <w:fldSimple w:instr=" SEQ Joonis \* ARABIC ">
        <w:r w:rsidR="00224AC4">
          <w:rPr>
            <w:noProof/>
          </w:rPr>
          <w:t>16</w:t>
        </w:r>
      </w:fldSimple>
      <w:r w:rsidR="00630075">
        <w:t>.</w:t>
      </w:r>
      <w:r>
        <w:t xml:space="preserve"> Häirete kontroll</w:t>
      </w:r>
      <w:bookmarkEnd w:id="134"/>
    </w:p>
    <w:p w:rsidR="001A7C65" w:rsidRPr="00B45014" w:rsidRDefault="00F56778" w:rsidP="008B111E">
      <w:pPr>
        <w:pStyle w:val="Heading2"/>
      </w:pPr>
      <w:bookmarkStart w:id="135" w:name="_Toc483153948"/>
      <w:bookmarkStart w:id="136" w:name="_Toc483575565"/>
      <w:r w:rsidRPr="00B45014">
        <w:t>Kiirendusanduri</w:t>
      </w:r>
      <w:r w:rsidR="00063D3E" w:rsidRPr="00B45014">
        <w:t xml:space="preserve"> kalibreerimine</w:t>
      </w:r>
      <w:bookmarkEnd w:id="135"/>
      <w:bookmarkEnd w:id="136"/>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w:t>
      </w:r>
      <w:r w:rsidR="00C924AE">
        <w:t>,</w:t>
      </w:r>
      <w:r w:rsidRPr="00B45014">
        <w:t xml:space="preserve">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00C924AE">
        <w:t>t</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saadetakse sensorile </w:t>
      </w:r>
      <w:r w:rsidR="008201AA" w:rsidRPr="00B45014">
        <w:t>kalibreerimis</w:t>
      </w:r>
      <w:r w:rsidRPr="00B45014">
        <w:t>andmed</w:t>
      </w:r>
      <w:r w:rsidR="00CD1C91">
        <w:t>,</w:t>
      </w:r>
      <w:r w:rsidRPr="00B45014">
        <w:t xml:space="preserve"> </w:t>
      </w:r>
      <w:r w:rsidR="0020234C" w:rsidRPr="00B45014">
        <w:t>mille tulemusel</w:t>
      </w:r>
      <w:r w:rsidR="00C924AE">
        <w:t xml:space="preserve"> saab</w:t>
      </w:r>
      <w:r w:rsidR="008201AA" w:rsidRPr="00B45014">
        <w:t xml:space="preserve"> sensor </w:t>
      </w:r>
      <w:r w:rsidRPr="00B45014">
        <w:t xml:space="preserve">seadistatud.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37" w:name="_Toc483575591"/>
      <w:r w:rsidRPr="00B45014">
        <w:t xml:space="preserve">Joonis </w:t>
      </w:r>
      <w:fldSimple w:instr=" SEQ Joonis \* ARABIC ">
        <w:r w:rsidR="00224AC4">
          <w:rPr>
            <w:noProof/>
          </w:rPr>
          <w:t>17</w:t>
        </w:r>
      </w:fldSimple>
      <w:r w:rsidR="00630075">
        <w:t>.</w:t>
      </w:r>
      <w:r w:rsidRPr="00B45014">
        <w:t xml:space="preserve"> </w:t>
      </w:r>
      <w:r w:rsidR="008B0B9E">
        <w:t>Arendusplaadi kalibreerimise nupp B1</w:t>
      </w:r>
      <w:r w:rsidRPr="00B45014">
        <w:t xml:space="preserve"> ja</w:t>
      </w:r>
      <w:r w:rsidR="008B0B9E">
        <w:t xml:space="preserve"> LED</w:t>
      </w:r>
      <w:r w:rsidRPr="00B45014">
        <w:t xml:space="preserve"> LD2</w:t>
      </w:r>
      <w:bookmarkEnd w:id="137"/>
    </w:p>
    <w:p w:rsidR="009743BD" w:rsidRPr="00B45014" w:rsidRDefault="009743BD" w:rsidP="0059388C">
      <w:pPr>
        <w:pStyle w:val="tekst"/>
      </w:pPr>
      <w:r w:rsidRPr="00B45014">
        <w:br w:type="page"/>
      </w:r>
    </w:p>
    <w:p w:rsidR="0082158B" w:rsidRPr="00B45014" w:rsidRDefault="00506893" w:rsidP="008C3405">
      <w:pPr>
        <w:pStyle w:val="Heading1"/>
      </w:pPr>
      <w:bookmarkStart w:id="138" w:name="_Toc483575566"/>
      <w:r>
        <w:lastRenderedPageBreak/>
        <w:t>T</w:t>
      </w:r>
      <w:r w:rsidR="009743BD" w:rsidRPr="00B45014">
        <w:t>estimine</w:t>
      </w:r>
      <w:r w:rsidR="008B4AF4">
        <w:t xml:space="preserve"> ja katsed</w:t>
      </w:r>
      <w:bookmarkEnd w:id="138"/>
    </w:p>
    <w:p w:rsidR="003C58BD" w:rsidRDefault="00F55C56" w:rsidP="008C3405">
      <w:pPr>
        <w:pStyle w:val="BodyText"/>
      </w:pPr>
      <w:r>
        <w:t xml:space="preserve">Süsteem saadab mõõteandmed </w:t>
      </w:r>
      <w:r w:rsidR="00032746">
        <w:t>edasiseks analüüsiks läbi USART 2 pordi</w:t>
      </w:r>
      <w:r w:rsidR="0008514B">
        <w:t>, m</w:t>
      </w:r>
      <w:r w:rsidR="008B4AF4">
        <w:t xml:space="preserve">ida saab </w:t>
      </w:r>
      <w:r w:rsidR="008B4AF4" w:rsidRPr="00032746">
        <w:t>monitoorida</w:t>
      </w:r>
      <w:r w:rsidR="008B4AF4">
        <w:t xml:space="preserve"> programmiga</w:t>
      </w:r>
      <w:r w:rsidR="0008514B">
        <w:t xml:space="preserve"> RealTerm</w:t>
      </w:r>
      <w:sdt>
        <w:sdtPr>
          <w:id w:val="-1105569963"/>
          <w:citation/>
        </w:sdtPr>
        <w:sdtEnd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rsidR="0008514B">
        <w:t xml:space="preserve">. </w:t>
      </w:r>
    </w:p>
    <w:p w:rsidR="003C58BD" w:rsidRDefault="003C7582" w:rsidP="008C3405">
      <w:pPr>
        <w:pStyle w:val="BodyText"/>
      </w:pPr>
      <w:r>
        <w:t>Selleks tuleb seadistada RealTerm järgmiste seadetega</w:t>
      </w:r>
      <w:r w:rsidR="003C58BD">
        <w:t>:</w:t>
      </w:r>
    </w:p>
    <w:p w:rsidR="003C58BD" w:rsidRDefault="003C58BD" w:rsidP="003C58BD">
      <w:pPr>
        <w:pStyle w:val="BodyText"/>
        <w:numPr>
          <w:ilvl w:val="0"/>
          <w:numId w:val="32"/>
        </w:numPr>
        <w:spacing w:after="0"/>
        <w:ind w:left="782" w:hanging="357"/>
      </w:pPr>
      <w:r>
        <w:t>Boodikiirus – 115200</w:t>
      </w:r>
    </w:p>
    <w:p w:rsidR="003C58BD" w:rsidRDefault="003F1523" w:rsidP="003C58BD">
      <w:pPr>
        <w:pStyle w:val="BodyText"/>
        <w:numPr>
          <w:ilvl w:val="0"/>
          <w:numId w:val="32"/>
        </w:numPr>
        <w:spacing w:after="0"/>
        <w:ind w:left="782" w:hanging="357"/>
      </w:pPr>
      <w:r>
        <w:t>Port – USB</w:t>
      </w:r>
      <w:r w:rsidR="007273CE">
        <w:t xml:space="preserve"> (</w:t>
      </w:r>
      <w:r w:rsidR="00265BB0" w:rsidRPr="00265BB0">
        <w:rPr>
          <w:i/>
          <w:lang w:val="en-US"/>
        </w:rPr>
        <w:t>Universal serial bus</w:t>
      </w:r>
      <w:r w:rsidR="007273CE">
        <w:t>)</w:t>
      </w:r>
    </w:p>
    <w:p w:rsidR="003C58BD" w:rsidRPr="003C58BD" w:rsidRDefault="003F1523" w:rsidP="003C58BD">
      <w:pPr>
        <w:pStyle w:val="BodyText"/>
        <w:numPr>
          <w:ilvl w:val="0"/>
          <w:numId w:val="32"/>
        </w:numPr>
        <w:spacing w:after="0"/>
        <w:ind w:left="782" w:hanging="357"/>
      </w:pPr>
      <w:r>
        <w:t>Andmete kuvamise formaat</w:t>
      </w:r>
      <w:r>
        <w:rPr>
          <w:lang w:val="en-US"/>
        </w:rPr>
        <w:t xml:space="preserve"> </w:t>
      </w:r>
      <w:r w:rsidR="005539CF">
        <w:rPr>
          <w:lang w:val="en-US"/>
        </w:rPr>
        <w:t>–</w:t>
      </w:r>
      <w:r>
        <w:rPr>
          <w:lang w:val="en-US"/>
        </w:rPr>
        <w:t xml:space="preserve"> ASCII</w:t>
      </w:r>
      <w:r w:rsidR="00423E79">
        <w:rPr>
          <w:lang w:val="en-US"/>
        </w:rPr>
        <w:t xml:space="preserve"> (</w:t>
      </w:r>
      <w:r w:rsidR="00782FD8" w:rsidRPr="00782FD8">
        <w:rPr>
          <w:i/>
          <w:lang w:val="en-US"/>
        </w:rPr>
        <w:t>American standard code for information interchange</w:t>
      </w:r>
      <w:r w:rsidR="00423E79">
        <w:rPr>
          <w:lang w:val="en-US"/>
        </w:rPr>
        <w:t>)</w:t>
      </w:r>
    </w:p>
    <w:p w:rsidR="003C58BD" w:rsidRPr="009C0B54" w:rsidRDefault="009C0B54" w:rsidP="003C58BD">
      <w:pPr>
        <w:pStyle w:val="BodyText"/>
        <w:numPr>
          <w:ilvl w:val="0"/>
          <w:numId w:val="32"/>
        </w:numPr>
        <w:ind w:left="782" w:hanging="357"/>
      </w:pPr>
      <w:r w:rsidRPr="009C0B54">
        <w:t>U</w:t>
      </w:r>
      <w:r w:rsidR="005539CF" w:rsidRPr="009C0B54">
        <w:t>ue rea režiim</w:t>
      </w:r>
      <w:r w:rsidRPr="009C0B54">
        <w:t xml:space="preserve"> -</w:t>
      </w:r>
      <w:r w:rsidR="005539CF" w:rsidRPr="009C0B54">
        <w:t xml:space="preserve"> </w:t>
      </w:r>
      <w:r w:rsidRPr="009C0B54">
        <w:t>aktiveeritud</w:t>
      </w:r>
      <w:r w:rsidR="003C7582" w:rsidRPr="009C0B54">
        <w:t xml:space="preserve">. </w:t>
      </w:r>
    </w:p>
    <w:p w:rsidR="003C7582" w:rsidRDefault="00713565" w:rsidP="003C58BD">
      <w:pPr>
        <w:pStyle w:val="BodyText"/>
      </w:pPr>
      <w:r>
        <w:t>Andmed</w:t>
      </w:r>
      <w:r w:rsidR="00F82444">
        <w:t xml:space="preserve">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39" w:name="_Toc483575592"/>
      <w:r>
        <w:t xml:space="preserve">Joonis </w:t>
      </w:r>
      <w:fldSimple w:instr=" SEQ Joonis \* ARABIC ">
        <w:r w:rsidR="00224AC4">
          <w:rPr>
            <w:noProof/>
          </w:rPr>
          <w:t>18</w:t>
        </w:r>
      </w:fldSimple>
      <w:r w:rsidR="00630075">
        <w:t>.</w:t>
      </w:r>
      <w:r>
        <w:t xml:space="preserve"> RealTerm andmete kuvamine</w:t>
      </w:r>
      <w:bookmarkEnd w:id="139"/>
    </w:p>
    <w:p w:rsidR="002057E4" w:rsidRDefault="006120B1" w:rsidP="00917C26">
      <w:pPr>
        <w:pStyle w:val="BodyText"/>
        <w:spacing w:before="240"/>
      </w:pPr>
      <w:r>
        <w:t>Testide läbiviimiseks kasutasin programmi STM Studio</w:t>
      </w:r>
      <w:r w:rsidR="00917C26">
        <w:t xml:space="preserve"> </w:t>
      </w:r>
      <w:sdt>
        <w:sdtPr>
          <w:id w:val="1594047605"/>
          <w:citation/>
        </w:sdtPr>
        <w:sdtEnd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monitoorida </w:t>
      </w:r>
      <w:r w:rsidR="00B82DA0">
        <w:t xml:space="preserve">ja </w:t>
      </w:r>
      <w:r w:rsidR="00917C26">
        <w:t xml:space="preserve">visualiseerida </w:t>
      </w:r>
      <w:r w:rsidR="004D6AED">
        <w:t>andmeid</w:t>
      </w:r>
      <w:r w:rsidR="00515783">
        <w:t>.</w:t>
      </w:r>
      <w:r w:rsidR="00917C26">
        <w:t xml:space="preserve"> </w:t>
      </w:r>
      <w:r w:rsidR="00EE664B">
        <w:t xml:space="preserve">Joonistel </w:t>
      </w:r>
      <w:r w:rsidR="00832D14">
        <w:t>on punaselt tähistatud X-telg, roheliselt Y-telg ning s</w:t>
      </w:r>
      <w:r w:rsidR="00EE664B">
        <w:t>iniselt Z-telg.</w:t>
      </w:r>
      <w:r w:rsidR="008B4AF4">
        <w:t xml:space="preserve"> Tabelites </w:t>
      </w:r>
      <w:r w:rsidR="004F194B">
        <w:t>esitatud amplituudid on</w:t>
      </w:r>
      <w:r w:rsidR="008B4AF4">
        <w:t xml:space="preserve"> </w:t>
      </w:r>
      <w:r w:rsidR="00127C4A">
        <w:t>mG-des, mis on</w:t>
      </w:r>
      <w:r w:rsidR="00320233">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 xml:space="preserve"> G</m:t>
        </m:r>
      </m:oMath>
      <w:r w:rsidR="00127C4A">
        <w:t xml:space="preserve">, 1 G on 9.8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8B4AF4">
        <w:t>.</w:t>
      </w:r>
      <w:r w:rsidR="00E27339">
        <w:t xml:space="preserve"> Kokku viisin läbi kolmteist testi enda peal.</w:t>
      </w:r>
    </w:p>
    <w:p w:rsidR="008B4AF4" w:rsidRDefault="008B4AF4" w:rsidP="00917C26">
      <w:pPr>
        <w:pStyle w:val="BodyText"/>
        <w:spacing w:before="240"/>
      </w:pPr>
      <w:r>
        <w:t xml:space="preserve">Katsete eesmärgiks oli veenduda, et seade töötab ning ei esine tõrkeid. </w:t>
      </w:r>
      <w:r w:rsidR="00C62A46">
        <w:t>Samuti tuli k</w:t>
      </w:r>
      <w:r>
        <w:t>ontrollida, et kiirendusanduri töövahemik oleks s</w:t>
      </w:r>
      <w:r w:rsidR="00DC0BFD">
        <w:t>obilik kukkumise tuvastamiseks.</w:t>
      </w:r>
      <w:r>
        <w:t xml:space="preserve"> </w:t>
      </w:r>
    </w:p>
    <w:p w:rsidR="00E27339" w:rsidRDefault="00E27339" w:rsidP="00917C26">
      <w:pPr>
        <w:pStyle w:val="BodyText"/>
        <w:spacing w:before="240"/>
      </w:pPr>
      <w:r>
        <w:lastRenderedPageBreak/>
        <w:t>Testid jagunevad:</w:t>
      </w:r>
    </w:p>
    <w:p w:rsidR="00E27339" w:rsidRDefault="00B23FB9" w:rsidP="00443A76">
      <w:pPr>
        <w:pStyle w:val="BodyText"/>
        <w:numPr>
          <w:ilvl w:val="0"/>
          <w:numId w:val="30"/>
        </w:numPr>
        <w:spacing w:after="0"/>
        <w:ind w:left="714" w:hanging="357"/>
      </w:pPr>
      <w:r>
        <w:t>P</w:t>
      </w:r>
      <w:r w:rsidR="00E27339">
        <w:t>aigalolek</w:t>
      </w:r>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E27339" w:rsidRDefault="00B23FB9" w:rsidP="00443A76">
      <w:pPr>
        <w:pStyle w:val="BodyText"/>
        <w:numPr>
          <w:ilvl w:val="0"/>
          <w:numId w:val="30"/>
        </w:numPr>
        <w:ind w:left="714" w:hanging="357"/>
      </w:pPr>
      <w:r>
        <w:t xml:space="preserve">Kukkumine </w:t>
      </w:r>
      <w:r w:rsidR="00F8427B">
        <w:t>ja</w:t>
      </w:r>
      <w:r>
        <w:t xml:space="preserve"> põrutus – 4 katset</w:t>
      </w:r>
    </w:p>
    <w:p w:rsidR="002057E4" w:rsidRDefault="000E4BE3" w:rsidP="002057E4">
      <w:pPr>
        <w:pStyle w:val="Heading2"/>
      </w:pPr>
      <w:bookmarkStart w:id="140" w:name="_Toc483575567"/>
      <w:r>
        <w:t>Paigal</w:t>
      </w:r>
      <w:r w:rsidR="002057E4">
        <w:t xml:space="preserve">oleku </w:t>
      </w:r>
      <w:r w:rsidR="00193B81">
        <w:t>katse</w:t>
      </w:r>
      <w:bookmarkEnd w:id="140"/>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w:t>
      </w:r>
      <w:r w:rsidR="00C15599">
        <w:t>,</w:t>
      </w:r>
      <w:r w:rsidR="00F82444">
        <w:t xml:space="preserve"> on kujutatud joonisel 19</w:t>
      </w:r>
      <w:r w:rsidR="000955EB">
        <w:t xml:space="preserve">. Jooniselt on näha, et X-, Y-, Z-telg on paigal. </w:t>
      </w:r>
      <w:r w:rsidR="000310AC">
        <w:t xml:space="preserve">Suurim </w:t>
      </w:r>
      <w:r w:rsidR="008B1A55">
        <w:t>amplituud</w:t>
      </w:r>
      <w:r w:rsidR="00AC34A1">
        <w:t xml:space="preserve"> on kajastatud tabelis 1</w:t>
      </w:r>
      <w:r w:rsidR="000946CB">
        <w:t>0</w:t>
      </w:r>
      <w:r w:rsidR="0064056D">
        <w:t>.</w:t>
      </w:r>
    </w:p>
    <w:p w:rsidR="00FF3DAC" w:rsidRDefault="00FF3DAC" w:rsidP="00FF3DAC">
      <w:pPr>
        <w:pStyle w:val="Caption"/>
        <w:keepNext/>
        <w:jc w:val="left"/>
      </w:pPr>
      <w:bookmarkStart w:id="141" w:name="_Toc483575615"/>
      <w:r>
        <w:t xml:space="preserve">Tabel </w:t>
      </w:r>
      <w:fldSimple w:instr=" SEQ Tabel \* ARABIC ">
        <w:r w:rsidR="00224AC4">
          <w:rPr>
            <w:noProof/>
          </w:rPr>
          <w:t>10</w:t>
        </w:r>
      </w:fldSimple>
      <w:r w:rsidR="006B1838">
        <w:t>.</w:t>
      </w:r>
      <w:r w:rsidR="00445278">
        <w:t xml:space="preserve"> Paigaloleku </w:t>
      </w:r>
      <w:r w:rsidR="008B1A55">
        <w:t>suurim amplituud</w:t>
      </w:r>
      <w:bookmarkEnd w:id="141"/>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42" w:name="_Toc483575593"/>
      <w:r>
        <w:t xml:space="preserve">Joonis </w:t>
      </w:r>
      <w:fldSimple w:instr=" SEQ Joonis \* ARABIC ">
        <w:r w:rsidR="00224AC4">
          <w:rPr>
            <w:noProof/>
          </w:rPr>
          <w:t>19</w:t>
        </w:r>
      </w:fldSimple>
      <w:r w:rsidR="00630075">
        <w:t>.</w:t>
      </w:r>
      <w:r w:rsidR="005E688B">
        <w:t xml:space="preserve"> Paigal</w:t>
      </w:r>
      <w:r>
        <w:t>olek</w:t>
      </w:r>
      <w:bookmarkEnd w:id="142"/>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0946CB">
        <w:t xml:space="preserve"> 11</w:t>
      </w:r>
      <w:r w:rsidR="00923939">
        <w:t>.</w:t>
      </w:r>
    </w:p>
    <w:p w:rsidR="00923939" w:rsidRDefault="00923939" w:rsidP="00923939">
      <w:pPr>
        <w:pStyle w:val="Caption"/>
        <w:keepNext/>
        <w:jc w:val="left"/>
      </w:pPr>
      <w:bookmarkStart w:id="143" w:name="_Toc483575616"/>
      <w:r>
        <w:t xml:space="preserve">Tabel </w:t>
      </w:r>
      <w:fldSimple w:instr=" SEQ Tabel \* ARABIC ">
        <w:r w:rsidR="00224AC4">
          <w:rPr>
            <w:noProof/>
          </w:rPr>
          <w:t>11</w:t>
        </w:r>
      </w:fldSimple>
      <w:r w:rsidR="006B1838">
        <w:t>.</w:t>
      </w:r>
      <w:r>
        <w:t xml:space="preserve"> </w:t>
      </w:r>
      <w:r w:rsidR="00D10500">
        <w:t xml:space="preserve">Kiikumise </w:t>
      </w:r>
      <w:r w:rsidR="008B1A55">
        <w:t>suurim amplituud</w:t>
      </w:r>
      <w:bookmarkEnd w:id="143"/>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44" w:name="_Toc483575594"/>
      <w:r>
        <w:t xml:space="preserve">Joonis </w:t>
      </w:r>
      <w:fldSimple w:instr=" SEQ Joonis \* ARABIC ">
        <w:r w:rsidR="00224AC4">
          <w:rPr>
            <w:noProof/>
          </w:rPr>
          <w:t>20</w:t>
        </w:r>
      </w:fldSimple>
      <w:r w:rsidR="00630075">
        <w:t>.</w:t>
      </w:r>
      <w:r>
        <w:t xml:space="preserve"> Kiikumine</w:t>
      </w:r>
      <w:bookmarkEnd w:id="144"/>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45" w:name="_Toc483575568"/>
      <w:r>
        <w:t xml:space="preserve">Hüppamise </w:t>
      </w:r>
      <w:r w:rsidR="00193B81">
        <w:t>katse</w:t>
      </w:r>
      <w:bookmarkEnd w:id="145"/>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0946CB">
        <w:t>12</w:t>
      </w:r>
      <w:r w:rsidR="00D10500">
        <w:t>.</w:t>
      </w:r>
    </w:p>
    <w:p w:rsidR="00D10500" w:rsidRDefault="00D10500" w:rsidP="00D10500">
      <w:pPr>
        <w:pStyle w:val="Caption"/>
        <w:keepNext/>
        <w:jc w:val="left"/>
      </w:pPr>
      <w:bookmarkStart w:id="146" w:name="_Toc483575617"/>
      <w:r>
        <w:t xml:space="preserve">Tabel </w:t>
      </w:r>
      <w:fldSimple w:instr=" SEQ Tabel \* ARABIC ">
        <w:r w:rsidR="00224AC4">
          <w:rPr>
            <w:noProof/>
          </w:rPr>
          <w:t>12</w:t>
        </w:r>
      </w:fldSimple>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46"/>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47" w:name="_Toc483575595"/>
      <w:r>
        <w:t xml:space="preserve">Joonis </w:t>
      </w:r>
      <w:fldSimple w:instr=" SEQ Joonis \* ARABIC ">
        <w:r w:rsidR="00224AC4">
          <w:rPr>
            <w:noProof/>
          </w:rPr>
          <w:t>21</w:t>
        </w:r>
      </w:fldSimple>
      <w:r w:rsidR="00630075">
        <w:t>.</w:t>
      </w:r>
      <w:r>
        <w:t xml:space="preserve"> Hüppamine murul</w:t>
      </w:r>
      <w:bookmarkEnd w:id="147"/>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0946CB">
        <w:t>statud tabelis 13</w:t>
      </w:r>
      <w:r w:rsidR="00177F6A">
        <w:t>.</w:t>
      </w:r>
    </w:p>
    <w:p w:rsidR="00CC32E1" w:rsidRDefault="00CC32E1" w:rsidP="00CC32E1">
      <w:pPr>
        <w:pStyle w:val="Caption"/>
        <w:keepNext/>
        <w:jc w:val="left"/>
      </w:pPr>
      <w:bookmarkStart w:id="148" w:name="_Toc483575618"/>
      <w:r>
        <w:t xml:space="preserve">Tabel </w:t>
      </w:r>
      <w:fldSimple w:instr=" SEQ Tabel \* ARABIC ">
        <w:r w:rsidR="00224AC4">
          <w:rPr>
            <w:noProof/>
          </w:rPr>
          <w:t>13</w:t>
        </w:r>
      </w:fldSimple>
      <w:r w:rsidR="006B1838">
        <w:t>.</w:t>
      </w:r>
      <w:r>
        <w:t xml:space="preserve"> Puidul hüppamise </w:t>
      </w:r>
      <w:r w:rsidR="00402E18">
        <w:t>suurim amplituud</w:t>
      </w:r>
      <w:bookmarkEnd w:id="148"/>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49" w:name="_Toc483575596"/>
      <w:r>
        <w:t xml:space="preserve">Joonis </w:t>
      </w:r>
      <w:fldSimple w:instr=" SEQ Joonis \* ARABIC ">
        <w:r w:rsidR="00224AC4">
          <w:rPr>
            <w:noProof/>
          </w:rPr>
          <w:t>22</w:t>
        </w:r>
      </w:fldSimple>
      <w:r w:rsidR="00630075">
        <w:t>.</w:t>
      </w:r>
      <w:r>
        <w:t xml:space="preserve"> Hüppamine puidul</w:t>
      </w:r>
      <w:bookmarkEnd w:id="149"/>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w:t>
      </w:r>
      <w:r w:rsidR="000946CB">
        <w:t>4</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50" w:name="_Toc483575619"/>
      <w:r>
        <w:t xml:space="preserve">Tabel </w:t>
      </w:r>
      <w:fldSimple w:instr=" SEQ Tabel \* ARABIC ">
        <w:r w:rsidR="00224AC4">
          <w:rPr>
            <w:noProof/>
          </w:rPr>
          <w:t>14</w:t>
        </w:r>
      </w:fldSimple>
      <w:r w:rsidR="006B1838">
        <w:t>.</w:t>
      </w:r>
      <w:r w:rsidR="008B4AF4">
        <w:t xml:space="preserve"> Hüppamine puit</w:t>
      </w:r>
      <w:r w:rsidR="00C123A7">
        <w:t xml:space="preserve">aluselt murule </w:t>
      </w:r>
      <w:r w:rsidR="009D6CCF">
        <w:t>suurim amplituud</w:t>
      </w:r>
      <w:bookmarkEnd w:id="150"/>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51" w:name="_Toc483575597"/>
      <w:r>
        <w:t xml:space="preserve">Joonis </w:t>
      </w:r>
      <w:fldSimple w:instr=" SEQ Joonis \* ARABIC ">
        <w:r w:rsidR="00224AC4">
          <w:rPr>
            <w:noProof/>
          </w:rPr>
          <w:t>23</w:t>
        </w:r>
      </w:fldSimple>
      <w:r w:rsidR="00630075">
        <w:t>.</w:t>
      </w:r>
      <w:r w:rsidR="00874E76">
        <w:t xml:space="preserve"> Hüppamine puit</w:t>
      </w:r>
      <w:r>
        <w:t>aluselt murule</w:t>
      </w:r>
      <w:bookmarkEnd w:id="151"/>
    </w:p>
    <w:p w:rsidR="007F4E33" w:rsidRDefault="007F4E33">
      <w:r>
        <w:br w:type="page"/>
      </w:r>
    </w:p>
    <w:p w:rsidR="00594250" w:rsidRDefault="007F4E33" w:rsidP="007F4E33">
      <w:pPr>
        <w:pStyle w:val="Heading2"/>
      </w:pPr>
      <w:bookmarkStart w:id="152" w:name="_Toc483575569"/>
      <w:r>
        <w:lastRenderedPageBreak/>
        <w:t>I</w:t>
      </w:r>
      <w:r w:rsidR="00594250">
        <w:t>stumise ja tõusmise katse</w:t>
      </w:r>
      <w:bookmarkEnd w:id="152"/>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0946CB">
        <w:t xml:space="preserve"> tabelis 15</w:t>
      </w:r>
      <w:r w:rsidR="006771DF">
        <w:t>.</w:t>
      </w:r>
    </w:p>
    <w:p w:rsidR="006771DF" w:rsidRDefault="006771DF" w:rsidP="006771DF">
      <w:pPr>
        <w:pStyle w:val="Caption"/>
        <w:keepNext/>
        <w:jc w:val="left"/>
      </w:pPr>
      <w:bookmarkStart w:id="153" w:name="_Toc483575620"/>
      <w:r>
        <w:t xml:space="preserve">Tabel </w:t>
      </w:r>
      <w:fldSimple w:instr=" SEQ Tabel \* ARABIC ">
        <w:r w:rsidR="00224AC4">
          <w:rPr>
            <w:noProof/>
          </w:rPr>
          <w:t>15</w:t>
        </w:r>
      </w:fldSimple>
      <w:r w:rsidR="006B1838">
        <w:t>.</w:t>
      </w:r>
      <w:r>
        <w:t xml:space="preserve"> Istumise </w:t>
      </w:r>
      <w:r w:rsidR="00327A2A">
        <w:t>suurim amplituud</w:t>
      </w:r>
      <w:bookmarkEnd w:id="153"/>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54" w:name="_Toc483575598"/>
      <w:r>
        <w:t xml:space="preserve">Joonis </w:t>
      </w:r>
      <w:fldSimple w:instr=" SEQ Joonis \* ARABIC ">
        <w:r w:rsidR="00224AC4">
          <w:rPr>
            <w:noProof/>
          </w:rPr>
          <w:t>24</w:t>
        </w:r>
      </w:fldSimple>
      <w:r w:rsidR="00630075">
        <w:t>.</w:t>
      </w:r>
      <w:r>
        <w:t xml:space="preserve"> Istumine</w:t>
      </w:r>
      <w:bookmarkEnd w:id="154"/>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0946CB">
        <w:t xml:space="preserve"> muutused on näidatud tabelis 16</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55" w:name="_Toc483575621"/>
      <w:r>
        <w:t xml:space="preserve">Tabel </w:t>
      </w:r>
      <w:fldSimple w:instr=" SEQ Tabel \* ARABIC ">
        <w:r w:rsidR="00224AC4">
          <w:rPr>
            <w:noProof/>
          </w:rPr>
          <w:t>16</w:t>
        </w:r>
      </w:fldSimple>
      <w:r w:rsidR="006B1838">
        <w:t>.</w:t>
      </w:r>
      <w:r>
        <w:t xml:space="preserve"> Tõusmise suurim amplituud</w:t>
      </w:r>
      <w:bookmarkEnd w:id="155"/>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56"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56"/>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57" w:name="_Toc483575599"/>
      <w:r>
        <w:t xml:space="preserve">Joonis </w:t>
      </w:r>
      <w:fldSimple w:instr=" SEQ Joonis \* ARABIC ">
        <w:r w:rsidR="00224AC4">
          <w:rPr>
            <w:noProof/>
          </w:rPr>
          <w:t>25</w:t>
        </w:r>
      </w:fldSimple>
      <w:r w:rsidR="00630075">
        <w:t>.</w:t>
      </w:r>
      <w:r>
        <w:t xml:space="preserve"> </w:t>
      </w:r>
      <w:r w:rsidR="002A516D">
        <w:t>Tõusmine</w:t>
      </w:r>
      <w:bookmarkEnd w:id="157"/>
    </w:p>
    <w:p w:rsidR="0089792F" w:rsidRPr="00B45014" w:rsidRDefault="0089792F" w:rsidP="00594250">
      <w:pPr>
        <w:pStyle w:val="tekst"/>
      </w:pPr>
      <w:r w:rsidRPr="00B45014">
        <w:br w:type="page"/>
      </w:r>
    </w:p>
    <w:p w:rsidR="00586122" w:rsidRDefault="00586122" w:rsidP="00586122">
      <w:pPr>
        <w:pStyle w:val="Heading2"/>
      </w:pPr>
      <w:bookmarkStart w:id="158" w:name="_Toc483575570"/>
      <w:r>
        <w:lastRenderedPageBreak/>
        <w:t>Erinevad liikumised</w:t>
      </w:r>
      <w:bookmarkEnd w:id="158"/>
    </w:p>
    <w:p w:rsidR="00586122" w:rsidRDefault="00586122" w:rsidP="00586122">
      <w:pPr>
        <w:pStyle w:val="tekst"/>
      </w:pPr>
      <w:r>
        <w:t>Liikumiste jaoks sooritasin</w:t>
      </w:r>
      <w:r w:rsidR="00C15599">
        <w:t xml:space="preserve"> kolm katset. Millest esimene oli</w:t>
      </w:r>
      <w:r>
        <w:t xml:space="preserve"> kõndimine. Kõndimiskatse sooritasin tasasel pinn</w:t>
      </w:r>
      <w:r w:rsidR="00F82444">
        <w:t>al toas, katset näitab joonis 26</w:t>
      </w:r>
      <w:r>
        <w:t xml:space="preserve"> ning </w:t>
      </w:r>
      <w:r w:rsidR="000946CB">
        <w:t>amplituudid on toodud tabelis 17</w:t>
      </w:r>
      <w:r>
        <w:t>.</w:t>
      </w:r>
      <w:r w:rsidR="001D6A50">
        <w:t xml:space="preserve"> Kõndimisel on näha, et </w:t>
      </w:r>
      <w:r w:rsidR="00935ACC">
        <w:t>amplituudi muutus pole suur.</w:t>
      </w:r>
    </w:p>
    <w:p w:rsidR="00855A3E" w:rsidRDefault="00855A3E" w:rsidP="00855A3E">
      <w:pPr>
        <w:pStyle w:val="Caption"/>
        <w:keepNext/>
        <w:jc w:val="left"/>
      </w:pPr>
      <w:bookmarkStart w:id="159" w:name="_Toc483575622"/>
      <w:r>
        <w:t xml:space="preserve">Tabel </w:t>
      </w:r>
      <w:fldSimple w:instr=" SEQ Tabel \* ARABIC ">
        <w:r w:rsidR="00224AC4">
          <w:rPr>
            <w:noProof/>
          </w:rPr>
          <w:t>17</w:t>
        </w:r>
      </w:fldSimple>
      <w:r w:rsidR="006B1838">
        <w:t>.</w:t>
      </w:r>
      <w:r>
        <w:t xml:space="preserve"> Kõndimise suurim amplituud</w:t>
      </w:r>
      <w:bookmarkEnd w:id="159"/>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60"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60"/>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61" w:name="_Toc483575600"/>
      <w:r>
        <w:t xml:space="preserve">Joonis </w:t>
      </w:r>
      <w:fldSimple w:instr=" SEQ Joonis \* ARABIC ">
        <w:r w:rsidR="00224AC4">
          <w:rPr>
            <w:noProof/>
          </w:rPr>
          <w:t>26</w:t>
        </w:r>
      </w:fldSimple>
      <w:r w:rsidR="00630075">
        <w:t>.</w:t>
      </w:r>
      <w:r>
        <w:t xml:space="preserve"> Kõndimine</w:t>
      </w:r>
      <w:bookmarkEnd w:id="161"/>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0946CB">
        <w:t>8</w:t>
      </w:r>
      <w:r>
        <w:t>.</w:t>
      </w:r>
    </w:p>
    <w:p w:rsidR="001B35FF" w:rsidRDefault="001B35FF" w:rsidP="001B35FF">
      <w:pPr>
        <w:pStyle w:val="Caption"/>
        <w:keepNext/>
        <w:jc w:val="left"/>
      </w:pPr>
      <w:bookmarkStart w:id="162" w:name="_Toc483575623"/>
      <w:r>
        <w:t xml:space="preserve">Tabel </w:t>
      </w:r>
      <w:fldSimple w:instr=" SEQ Tabel \* ARABIC ">
        <w:r w:rsidR="00224AC4">
          <w:rPr>
            <w:noProof/>
          </w:rPr>
          <w:t>18</w:t>
        </w:r>
      </w:fldSimple>
      <w:r w:rsidR="006B1838">
        <w:t>.</w:t>
      </w:r>
      <w:r>
        <w:t xml:space="preserve"> Trepil kõndimise suurim amplituud</w:t>
      </w:r>
      <w:bookmarkEnd w:id="162"/>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63" w:name="_Toc483575601"/>
      <w:r>
        <w:t xml:space="preserve">Joonis </w:t>
      </w:r>
      <w:fldSimple w:instr=" SEQ Joonis \* ARABIC ">
        <w:r w:rsidR="00224AC4">
          <w:rPr>
            <w:noProof/>
          </w:rPr>
          <w:t>27</w:t>
        </w:r>
      </w:fldSimple>
      <w:r w:rsidR="00630075">
        <w:t>.</w:t>
      </w:r>
      <w:r>
        <w:t xml:space="preserve"> Trepil kõndimine</w:t>
      </w:r>
      <w:bookmarkEnd w:id="163"/>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jookmise. Jookmiskatse viisin läbi murul. Amplituudi </w:t>
      </w:r>
      <w:r w:rsidR="000946CB">
        <w:t>kajastab tabel 19</w:t>
      </w:r>
      <w:r w:rsidR="00F82444">
        <w:t xml:space="preserve"> ning joonis 28</w:t>
      </w:r>
      <w:r>
        <w:t xml:space="preserve"> kirjeldab katset.</w:t>
      </w:r>
    </w:p>
    <w:p w:rsidR="00A01F2B" w:rsidRDefault="00A01F2B" w:rsidP="00A01F2B">
      <w:pPr>
        <w:pStyle w:val="Caption"/>
        <w:keepNext/>
        <w:jc w:val="left"/>
      </w:pPr>
      <w:bookmarkStart w:id="164" w:name="_Toc483575624"/>
      <w:r>
        <w:t xml:space="preserve">Tabel </w:t>
      </w:r>
      <w:fldSimple w:instr=" SEQ Tabel \* ARABIC ">
        <w:r w:rsidR="00224AC4">
          <w:rPr>
            <w:noProof/>
          </w:rPr>
          <w:t>19</w:t>
        </w:r>
      </w:fldSimple>
      <w:r w:rsidR="006B1838">
        <w:t>.</w:t>
      </w:r>
      <w:r>
        <w:t xml:space="preserve"> Jooksmise suurim amplituud</w:t>
      </w:r>
      <w:bookmarkEnd w:id="164"/>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65"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65"/>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66" w:name="_Toc483575602"/>
      <w:r>
        <w:t xml:space="preserve">Joonis </w:t>
      </w:r>
      <w:fldSimple w:instr=" SEQ Joonis \* ARABIC ">
        <w:r w:rsidR="00224AC4">
          <w:rPr>
            <w:noProof/>
          </w:rPr>
          <w:t>28</w:t>
        </w:r>
      </w:fldSimple>
      <w:r w:rsidR="00630075">
        <w:t>.</w:t>
      </w:r>
      <w:r>
        <w:t xml:space="preserve"> Jooksmine</w:t>
      </w:r>
      <w:bookmarkEnd w:id="166"/>
    </w:p>
    <w:p w:rsidR="003D4FF7" w:rsidRPr="003D4FF7" w:rsidRDefault="003D4FF7" w:rsidP="003D4FF7"/>
    <w:p w:rsidR="000900C4" w:rsidRDefault="000900C4">
      <w:r>
        <w:br w:type="page"/>
      </w:r>
    </w:p>
    <w:p w:rsidR="00A01F2B" w:rsidRDefault="00235103" w:rsidP="007C54D6">
      <w:pPr>
        <w:pStyle w:val="Heading2"/>
      </w:pPr>
      <w:bookmarkStart w:id="167" w:name="_Toc483575571"/>
      <w:r>
        <w:lastRenderedPageBreak/>
        <w:t>Kukkumise</w:t>
      </w:r>
      <w:r w:rsidR="007C54D6">
        <w:t xml:space="preserve"> ja põrutus</w:t>
      </w:r>
      <w:r>
        <w:t>e katse</w:t>
      </w:r>
      <w:bookmarkEnd w:id="167"/>
    </w:p>
    <w:p w:rsidR="007C54D6" w:rsidRDefault="004F6E1D" w:rsidP="007C54D6">
      <w:pPr>
        <w:pStyle w:val="BodyText"/>
      </w:pPr>
      <w:r>
        <w:t>Kukkumiseks ja põrutuseks sooritasin kokku kolm katset, millest kaks olid kukkumist ning üks põrutus vastu maja. Esimeseks katseks sooritasin püsti seistes kukkumise murule. Kukkumise andmed on toodud joonisel 2</w:t>
      </w:r>
      <w:r w:rsidR="00F82444">
        <w:t>9</w:t>
      </w:r>
      <w:r w:rsidR="00AC34A1">
        <w:t xml:space="preserve"> ning amplituud tabelis 2</w:t>
      </w:r>
      <w:r w:rsidR="000946CB">
        <w:t>0</w:t>
      </w:r>
      <w:r>
        <w:t>.</w:t>
      </w:r>
      <w:r w:rsidR="000021DB">
        <w:t xml:space="preserve"> Nagu näha on kukkumise amplituud joonisel kõige ilmekam.</w:t>
      </w:r>
    </w:p>
    <w:p w:rsidR="004F6E1D" w:rsidRDefault="004F6E1D" w:rsidP="004F6E1D">
      <w:pPr>
        <w:pStyle w:val="Caption"/>
        <w:keepNext/>
        <w:jc w:val="left"/>
      </w:pPr>
      <w:bookmarkStart w:id="168" w:name="_Toc483575625"/>
      <w:r>
        <w:t xml:space="preserve">Tabel </w:t>
      </w:r>
      <w:fldSimple w:instr=" SEQ Tabel \* ARABIC ">
        <w:r w:rsidR="00224AC4">
          <w:rPr>
            <w:noProof/>
          </w:rPr>
          <w:t>20</w:t>
        </w:r>
      </w:fldSimple>
      <w:r w:rsidR="006B1838">
        <w:t>.</w:t>
      </w:r>
      <w:r>
        <w:t xml:space="preserve"> Esimese murul kukkumise amplituud</w:t>
      </w:r>
      <w:bookmarkEnd w:id="168"/>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69" w:name="_Toc483575603"/>
      <w:r>
        <w:t xml:space="preserve">Joonis </w:t>
      </w:r>
      <w:fldSimple w:instr=" SEQ Joonis \* ARABIC ">
        <w:r w:rsidR="00224AC4">
          <w:rPr>
            <w:noProof/>
          </w:rPr>
          <w:t>29</w:t>
        </w:r>
      </w:fldSimple>
      <w:r w:rsidR="00630075">
        <w:t>.</w:t>
      </w:r>
      <w:r>
        <w:t xml:space="preserve"> Esimene murul kukkumine</w:t>
      </w:r>
      <w:bookmarkEnd w:id="169"/>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w:t>
      </w:r>
      <w:r w:rsidR="000946CB">
        <w:t>1</w:t>
      </w:r>
      <w:r w:rsidR="00644A8C">
        <w:t>.</w:t>
      </w:r>
    </w:p>
    <w:p w:rsidR="00A36DF9" w:rsidRDefault="00A36DF9" w:rsidP="00A36DF9">
      <w:pPr>
        <w:pStyle w:val="Caption"/>
        <w:keepNext/>
        <w:jc w:val="left"/>
      </w:pPr>
      <w:bookmarkStart w:id="170" w:name="_Toc483575626"/>
      <w:r>
        <w:t xml:space="preserve">Tabel </w:t>
      </w:r>
      <w:fldSimple w:instr=" SEQ Tabel \* ARABIC ">
        <w:r w:rsidR="00224AC4">
          <w:rPr>
            <w:noProof/>
          </w:rPr>
          <w:t>21</w:t>
        </w:r>
      </w:fldSimple>
      <w:r w:rsidR="006B1838">
        <w:t>.</w:t>
      </w:r>
      <w:r w:rsidR="0053376C">
        <w:t xml:space="preserve"> Teis</w:t>
      </w:r>
      <w:r>
        <w:t xml:space="preserve">e </w:t>
      </w:r>
      <w:r w:rsidR="0053376C">
        <w:t>murul kukkumise</w:t>
      </w:r>
      <w:r>
        <w:t xml:space="preserve"> </w:t>
      </w:r>
      <w:r w:rsidR="0053376C">
        <w:t>amplituud</w:t>
      </w:r>
      <w:bookmarkEnd w:id="170"/>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71" w:name="_Toc483575604"/>
      <w:r>
        <w:t xml:space="preserve">Joonis </w:t>
      </w:r>
      <w:fldSimple w:instr=" SEQ Joonis \* ARABIC ">
        <w:r w:rsidR="00224AC4">
          <w:rPr>
            <w:noProof/>
          </w:rPr>
          <w:t>30</w:t>
        </w:r>
      </w:fldSimple>
      <w:r w:rsidR="00630075">
        <w:t>.</w:t>
      </w:r>
      <w:r>
        <w:t xml:space="preserve"> Teine murul kukkumine</w:t>
      </w:r>
      <w:bookmarkEnd w:id="171"/>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0946CB">
        <w:t xml:space="preserve"> ning amplituud tabelis 22</w:t>
      </w:r>
      <w:r w:rsidR="00822666">
        <w:t>.</w:t>
      </w:r>
      <w:r w:rsidR="0053376C">
        <w:t xml:space="preserve"> </w:t>
      </w:r>
    </w:p>
    <w:p w:rsidR="0053376C" w:rsidRDefault="0053376C" w:rsidP="0053376C">
      <w:pPr>
        <w:pStyle w:val="Caption"/>
        <w:keepNext/>
        <w:jc w:val="left"/>
      </w:pPr>
      <w:bookmarkStart w:id="172" w:name="_Toc483575627"/>
      <w:r>
        <w:t xml:space="preserve">Tabel </w:t>
      </w:r>
      <w:fldSimple w:instr=" SEQ Tabel \* ARABIC ">
        <w:r w:rsidR="00224AC4">
          <w:rPr>
            <w:noProof/>
          </w:rPr>
          <w:t>22</w:t>
        </w:r>
      </w:fldSimple>
      <w:r w:rsidR="006B1838">
        <w:t>.</w:t>
      </w:r>
      <w:r>
        <w:t xml:space="preserve"> </w:t>
      </w:r>
      <w:r w:rsidR="00927C25">
        <w:t>Vastu seina põrutuse amplituud</w:t>
      </w:r>
      <w:bookmarkEnd w:id="172"/>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73" w:name="_Toc483575605"/>
      <w:r>
        <w:t xml:space="preserve">Joonis </w:t>
      </w:r>
      <w:fldSimple w:instr=" SEQ Joonis \* ARABIC ">
        <w:r w:rsidR="00224AC4">
          <w:rPr>
            <w:noProof/>
          </w:rPr>
          <w:t>31</w:t>
        </w:r>
      </w:fldSimple>
      <w:r w:rsidR="00630075">
        <w:t>.</w:t>
      </w:r>
      <w:r w:rsidR="00B97A46">
        <w:t xml:space="preserve"> Põrutus vastu seina</w:t>
      </w:r>
      <w:bookmarkEnd w:id="173"/>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74" w:name="_Toc227485537"/>
      <w:bookmarkStart w:id="175" w:name="_Toc371596367"/>
      <w:bookmarkStart w:id="176" w:name="_Toc437263088"/>
      <w:bookmarkStart w:id="177" w:name="_Toc437856793"/>
      <w:bookmarkStart w:id="178" w:name="_Toc483575572"/>
      <w:r w:rsidRPr="00B45014">
        <w:lastRenderedPageBreak/>
        <w:t>Kokkuvõte</w:t>
      </w:r>
      <w:bookmarkEnd w:id="174"/>
      <w:bookmarkEnd w:id="175"/>
      <w:bookmarkEnd w:id="176"/>
      <w:bookmarkEnd w:id="177"/>
      <w:bookmarkEnd w:id="178"/>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5B1EF7" w:rsidRDefault="007E372D" w:rsidP="00D10445">
      <w:pPr>
        <w:pStyle w:val="tekst"/>
      </w:pPr>
      <w:r>
        <w:t>Prototüübi riistvara arenduseks valiti välja</w:t>
      </w:r>
      <w:r w:rsidR="00C063A8">
        <w:t xml:space="preserve"> STMicroeletronic’i </w:t>
      </w:r>
      <w:r>
        <w:t>mikrokontroller STMF446RE ning kiirendusandurid Bosch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p>
    <w:p w:rsidR="007E372D" w:rsidRDefault="005B1EF7" w:rsidP="00D10445">
      <w:pPr>
        <w:pStyle w:val="tekst"/>
      </w:pPr>
      <w:r>
        <w:t>Mikrokontroller on seadistatud töötamaks kahe kiirendusanduriga, kuid vajadusel saab ühendada kuni neli sensorit.</w:t>
      </w:r>
    </w:p>
    <w:p w:rsidR="005B1EF7" w:rsidRDefault="005B1EF7" w:rsidP="00D10445">
      <w:pPr>
        <w:pStyle w:val="tekst"/>
      </w:pPr>
      <w:r>
        <w:t>Prototüüp on seadistatud vastavalt algoritmi nõuetele ning vajadusel saab</w:t>
      </w:r>
      <w:r w:rsidR="0052002C">
        <w:t xml:space="preserve"> kiirendusandureid </w:t>
      </w:r>
      <w:r>
        <w:t>kalibreerida</w:t>
      </w:r>
      <w:r w:rsidR="0052002C">
        <w:t>.</w:t>
      </w:r>
    </w:p>
    <w:p w:rsidR="0016246C" w:rsidRPr="00B45014" w:rsidRDefault="00163564" w:rsidP="001E5AD3">
      <w:pPr>
        <w:pStyle w:val="tekst"/>
        <w:sectPr w:rsidR="0016246C" w:rsidRPr="00B45014" w:rsidSect="003C451D">
          <w:footnotePr>
            <w:numRestart w:val="eachPage"/>
          </w:footnotePr>
          <w:pgSz w:w="11907" w:h="16840" w:code="9"/>
          <w:pgMar w:top="1418" w:right="1701" w:bottom="1418" w:left="1701" w:header="709" w:footer="851" w:gutter="0"/>
          <w:cols w:space="708"/>
        </w:sectPr>
      </w:pPr>
      <w:r>
        <w:t>Töö käigus valmis seade</w:t>
      </w:r>
      <w:r w:rsidR="008E7271">
        <w:t>,</w:t>
      </w:r>
      <w:r>
        <w:t xml:space="preserve"> mille abil on võimalik töötada välja </w:t>
      </w:r>
      <w:r w:rsidR="007E372D">
        <w:t>kukkumise tuvastamise algoritm.</w:t>
      </w:r>
      <w:r w:rsidR="005B1EF7">
        <w:t xml:space="preserve"> </w:t>
      </w:r>
      <w:r w:rsidR="008E7271">
        <w:t xml:space="preserve"> Samuti saab kiirendusandureid kalibreerida.</w:t>
      </w:r>
    </w:p>
    <w:p w:rsidR="009F4718" w:rsidRDefault="009F4718" w:rsidP="00340917">
      <w:pPr>
        <w:pStyle w:val="Headingunnumber"/>
      </w:pPr>
      <w:bookmarkStart w:id="179" w:name="_Toc227485539"/>
      <w:bookmarkStart w:id="180" w:name="_Toc371596369"/>
      <w:bookmarkStart w:id="181" w:name="_Toc437263090"/>
      <w:bookmarkStart w:id="182" w:name="_Toc437856795"/>
      <w:bookmarkStart w:id="183" w:name="_Toc483575573"/>
      <w:r w:rsidRPr="00B45014">
        <w:lastRenderedPageBreak/>
        <w:t>Kasutatud kirjandus</w:t>
      </w:r>
      <w:bookmarkEnd w:id="179"/>
      <w:bookmarkEnd w:id="180"/>
      <w:bookmarkEnd w:id="181"/>
      <w:bookmarkEnd w:id="182"/>
      <w:bookmarkEnd w:id="183"/>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http://www.st.com/en/microcontrollers/stm32f446.html?querycriteria=productId=LN1875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r w:rsidR="00441AAF">
        <w:t>Bosch BNO055</w:t>
      </w:r>
      <w:r w:rsidR="00A4555D">
        <w:t xml:space="preserve"> sensor</w:t>
      </w:r>
      <w:r w:rsidR="004E78AB">
        <w:t xml:space="preserve"> [WWW] </w:t>
      </w:r>
      <w:hyperlink r:id="rId43" w:history="1">
        <w:r w:rsidR="00441AAF" w:rsidRPr="00143337">
          <w:rPr>
            <w:rStyle w:val="Hyperlink"/>
            <w:noProof/>
          </w:rPr>
          <w:t>https://www.bosch-sensortec.com/bst/products/all_products/bno055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r w:rsidR="00441AAF">
        <w:t>Silicon Labs</w:t>
      </w:r>
      <w:r w:rsidR="004E78AB">
        <w:t xml:space="preserve"> koduleht</w:t>
      </w:r>
      <w:r w:rsidR="00441AAF">
        <w:t xml:space="preserve"> [WWW] </w:t>
      </w:r>
      <w:hyperlink r:id="rId44" w:history="1">
        <w:r w:rsidR="00441AAF" w:rsidRPr="00143337">
          <w:rPr>
            <w:rStyle w:val="Hyperlink"/>
            <w:noProof/>
          </w:rPr>
          <w:t>http://www.silabs.com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Instruments koduleht [WWW] </w:t>
      </w:r>
      <w:hyperlink r:id="rId45" w:history="1">
        <w:r w:rsidR="00441AAF" w:rsidRPr="00143337">
          <w:rPr>
            <w:rStyle w:val="Hyperlink"/>
            <w:noProof/>
          </w:rPr>
          <w:t>https://www.ti.com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r w:rsidR="00441AAF">
        <w:t xml:space="preserve">STMicroelectronics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r w:rsidR="00167C14">
        <w:t>Giant</w:t>
      </w:r>
      <w:r w:rsidR="00A4555D">
        <w:t xml:space="preserve"> Gecko m</w:t>
      </w:r>
      <w:r w:rsidR="00167C14">
        <w:t xml:space="preserve">ikrokontroller [WWW] </w:t>
      </w:r>
      <w:hyperlink r:id="rId47" w:history="1">
        <w:r w:rsidR="00167C14" w:rsidRPr="00143337">
          <w:rPr>
            <w:rStyle w:val="Hyperlink"/>
            <w:noProof/>
          </w:rPr>
          <w:t>http://www.silabs.com/products/mcu/32-bit/efm32-giant-gecko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Texas instruments</w:t>
      </w:r>
      <w:r w:rsidR="00A4555D">
        <w:t xml:space="preserve"> mikrokontroller </w:t>
      </w:r>
      <w:r w:rsidR="00167C14">
        <w:t>TM4C129XNC</w:t>
      </w:r>
      <w:r w:rsidR="00A4555D">
        <w:t xml:space="preserve">ZAD [WWW] </w:t>
      </w:r>
      <w:hyperlink r:id="rId48" w:history="1">
        <w:r w:rsidR="00581A24" w:rsidRPr="00167C14">
          <w:rPr>
            <w:rStyle w:val="Hyperlink"/>
            <w:noProof/>
          </w:rPr>
          <w:t>http://www.ti.com/product/TM4C129XNCZAD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r w:rsidR="00A4555D">
        <w:t>S</w:t>
      </w:r>
      <w:r w:rsidR="00C0394B">
        <w:t xml:space="preserve">TMicroelectronics IIS328DQ sensor [WWW] </w:t>
      </w:r>
      <w:hyperlink r:id="rId49" w:history="1">
        <w:r w:rsidR="00C0394B" w:rsidRPr="00143337">
          <w:rPr>
            <w:rStyle w:val="Hyperlink"/>
          </w:rPr>
          <w:t>http://www.st.com/en/mems-and-sensors/iis328dq.html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https://www.arm.com/products/processors/cortex-m/cortex-m4-processor.php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http://www.st.com/en/embedded-software/stm32cube-embedded-software.html?querycriteria=productId=LN1897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r w:rsidR="00E56022">
        <w:t xml:space="preserve">Cortex M0 Protsessor [WWW] </w:t>
      </w:r>
      <w:hyperlink r:id="rId52" w:history="1">
        <w:r w:rsidR="002C3D4F" w:rsidRPr="00E56022">
          <w:rPr>
            <w:rStyle w:val="Hyperlink"/>
            <w:noProof/>
          </w:rPr>
          <w:t>https://www.arm.com/products/processors/cortex-m/cortex-m0.php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r w:rsidR="003C08CB">
        <w:t xml:space="preserve">Adafruit BNO055 absoluut positsiooni näide [WWW] </w:t>
      </w:r>
      <w:hyperlink r:id="rId53" w:history="1">
        <w:r w:rsidR="002C3D4F" w:rsidRPr="003C08CB">
          <w:rPr>
            <w:rStyle w:val="Hyperlink"/>
            <w:noProof/>
          </w:rPr>
          <w:t>https://learn.adafruit.com/adafruit-bno055-absolute-orientation-sensor/overview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r w:rsidR="00980EE5">
        <w:t xml:space="preserve">Bosch BNO055 kiirendusanduri manuaal [WWW] </w:t>
      </w:r>
      <w:hyperlink r:id="rId54" w:history="1">
        <w:r w:rsidR="002C3D4F" w:rsidRPr="00980EE5">
          <w:rPr>
            <w:rStyle w:val="Hyperlink"/>
            <w:noProof/>
          </w:rPr>
          <w:t>https://ae-bst.resource.bosch.com/media/_tech/media/datasheets/BST_BNO055_DS000_14.pdf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http://www.ftdichip.com/Support/Documents/TechnicalNotes/TN_111%20What%20is%20UART.pdf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r w:rsidR="00E91615">
        <w:t xml:space="preserve">TinyOS Github [WWW] </w:t>
      </w:r>
      <w:hyperlink r:id="rId57" w:history="1">
        <w:r w:rsidR="00E91615" w:rsidRPr="00143337">
          <w:rPr>
            <w:rStyle w:val="Hyperlink"/>
            <w:noProof/>
          </w:rPr>
          <w:t>https://github.com/tinyos/tinyos-main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r w:rsidR="00E91615" w:rsidRPr="00E91615">
        <w:t>Wearable Sensors for Reliable Fall Detection</w:t>
      </w:r>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r w:rsidR="00050946" w:rsidRPr="00050946">
        <w:t>Accurate, Fast Fall Detection Using Gyroscopes and Accelerometer-Derived Posture Information</w:t>
      </w:r>
      <w:r w:rsidR="0066032A">
        <w:t xml:space="preserve"> [WWW]</w:t>
      </w:r>
      <w:r w:rsidR="00050946">
        <w:t xml:space="preserve"> </w:t>
      </w:r>
      <w:hyperlink r:id="rId59" w:history="1">
        <w:r w:rsidR="00050946" w:rsidRPr="00143337">
          <w:rPr>
            <w:rStyle w:val="Hyperlink"/>
            <w:noProof/>
          </w:rPr>
          <w:t>http://ieeexplore.ieee.org/stamp/stamp.jsp?arnumber=5226903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Philips GoSafe</w:t>
      </w:r>
      <w:r w:rsidR="00CA574A">
        <w:t xml:space="preserve"> [WWW]</w:t>
      </w:r>
      <w:r w:rsidR="00050946">
        <w:t xml:space="preserve"> </w:t>
      </w:r>
      <w:hyperlink r:id="rId60" w:history="1">
        <w:r w:rsidR="00CA574A" w:rsidRPr="00143337">
          <w:rPr>
            <w:rStyle w:val="Hyperlink"/>
            <w:noProof/>
          </w:rPr>
          <w:t>https://www.lifeline.philips.com/safety-solutions/gosafe.html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r w:rsidR="00CA574A">
        <w:t xml:space="preserve">Shimmer Sensing Consensy IMU Development Kits [WWW] </w:t>
      </w:r>
      <w:hyperlink r:id="rId61" w:anchor="download-tab" w:history="1">
        <w:r w:rsidR="00E91615" w:rsidRPr="00CA574A">
          <w:rPr>
            <w:rStyle w:val="Hyperlink"/>
            <w:noProof/>
          </w:rPr>
          <w:t>https://www.shimmersensing.com/products/shimmer3-development-kit#download-tab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r w:rsidR="00CA574A">
        <w:t>Shimmer sensi</w:t>
      </w:r>
      <w:r w:rsidR="00AF433F">
        <w:t>ng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https://www.bell-labs.com/usr/dmr/www/chist.pdf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r w:rsidR="00CA574A">
        <w:t xml:space="preserve">STMCubeMX [WWW] </w:t>
      </w:r>
      <w:hyperlink r:id="rId64" w:history="1">
        <w:r w:rsidR="00CA574A" w:rsidRPr="00143337">
          <w:rPr>
            <w:rStyle w:val="Hyperlink"/>
          </w:rPr>
          <w:t>http://www.st.com/en/development-tools/stm32cubemx.html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r w:rsidR="00CA574A">
        <w:t xml:space="preserve">RealTerm [WWW] </w:t>
      </w:r>
      <w:hyperlink r:id="rId66" w:history="1">
        <w:r w:rsidR="00CA574A" w:rsidRPr="00CA574A">
          <w:rPr>
            <w:rStyle w:val="Hyperlink"/>
            <w:noProof/>
          </w:rPr>
          <w:t>https://realterm.sourceforge.io/</w:t>
        </w:r>
      </w:hyperlink>
      <w:r w:rsidR="00CA574A">
        <w:t xml:space="preserve"> (16.05.2017)</w:t>
      </w:r>
    </w:p>
    <w:p w:rsidR="00FD561A" w:rsidRDefault="000E4193" w:rsidP="00CF6798">
      <w:pPr>
        <w:pStyle w:val="tekst"/>
        <w:tabs>
          <w:tab w:val="left" w:pos="567"/>
        </w:tabs>
        <w:spacing w:after="0"/>
        <w:ind w:left="567" w:hanging="567"/>
        <w:jc w:val="left"/>
        <w:rPr>
          <w:noProof/>
        </w:rPr>
      </w:pPr>
      <w:r>
        <w:t>[26]</w:t>
      </w:r>
      <w:r>
        <w:tab/>
      </w:r>
      <w:r w:rsidR="00CA574A">
        <w:t xml:space="preserve">STM-STUDIO-STM32 [WWW] </w:t>
      </w:r>
      <w:hyperlink r:id="rId67" w:history="1">
        <w:r w:rsidR="00CA574A" w:rsidRPr="00143337">
          <w:rPr>
            <w:rStyle w:val="Hyperlink"/>
            <w:noProof/>
          </w:rPr>
          <w:t>http://www.st.com/en/development-tools/stm-studio-stm32.html</w:t>
        </w:r>
      </w:hyperlink>
      <w:r w:rsidR="00CA574A">
        <w:rPr>
          <w:noProof/>
        </w:rPr>
        <w:t xml:space="preserve"> (16.05.2017)</w:t>
      </w:r>
    </w:p>
    <w:p w:rsidR="00FD561A" w:rsidRDefault="00FD561A">
      <w:pPr>
        <w:rPr>
          <w:noProof/>
        </w:rPr>
      </w:pPr>
      <w:r>
        <w:rPr>
          <w:noProof/>
        </w:rPr>
        <w:br w:type="page"/>
      </w:r>
    </w:p>
    <w:p w:rsidR="00AB25A1" w:rsidRDefault="00FD561A" w:rsidP="00FD561A">
      <w:pPr>
        <w:pStyle w:val="Headingunnumber"/>
        <w:rPr>
          <w:lang w:val="en-GB"/>
        </w:rPr>
      </w:pPr>
      <w:bookmarkStart w:id="184" w:name="_Toc227485540"/>
      <w:bookmarkStart w:id="185" w:name="_Toc371596370"/>
      <w:bookmarkStart w:id="186" w:name="_Toc437263091"/>
      <w:bookmarkStart w:id="187" w:name="_Toc437856796"/>
      <w:bookmarkStart w:id="188" w:name="_Toc465249891"/>
      <w:bookmarkStart w:id="189" w:name="_Toc483575574"/>
      <w:r>
        <w:lastRenderedPageBreak/>
        <w:t>Lisa 1</w:t>
      </w:r>
      <w:bookmarkEnd w:id="184"/>
      <w:bookmarkEnd w:id="185"/>
      <w:bookmarkEnd w:id="186"/>
      <w:bookmarkEnd w:id="187"/>
      <w:r>
        <w:t xml:space="preserve"> – </w:t>
      </w:r>
      <w:bookmarkEnd w:id="188"/>
      <w:r>
        <w:rPr>
          <w:lang w:val="en-GB"/>
        </w:rPr>
        <w:t>Kood</w:t>
      </w:r>
      <w:bookmarkEnd w:id="189"/>
    </w:p>
    <w:p w:rsidR="00FD561A" w:rsidRPr="00FD561A" w:rsidRDefault="00FD561A" w:rsidP="00FD561A">
      <w:pPr>
        <w:pStyle w:val="BodyText"/>
        <w:rPr>
          <w:lang w:val="en-GB"/>
        </w:rPr>
      </w:pPr>
      <w:r>
        <w:rPr>
          <w:lang w:val="en-GB"/>
        </w:rPr>
        <w:t xml:space="preserve">Kood asub </w:t>
      </w:r>
      <w:r w:rsidR="00417BAA">
        <w:rPr>
          <w:lang w:val="en-GB"/>
        </w:rPr>
        <w:t xml:space="preserve">GitLabis aadressil </w:t>
      </w:r>
      <w:hyperlink r:id="rId68" w:history="1">
        <w:r w:rsidR="00417BAA" w:rsidRPr="0090786F">
          <w:rPr>
            <w:rStyle w:val="Hyperlink"/>
            <w:lang w:val="en-GB"/>
          </w:rPr>
          <w:t>https://gitlab.pld.ttu.ee/thesis/2017_vedom_stm32</w:t>
        </w:r>
      </w:hyperlink>
      <w:r w:rsidR="00417BAA">
        <w:rPr>
          <w:lang w:val="en-GB"/>
        </w:rPr>
        <w:t>.</w:t>
      </w:r>
    </w:p>
    <w:sectPr w:rsidR="00FD561A" w:rsidRPr="00FD561A"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0664" w:rsidRDefault="00710664">
      <w:r>
        <w:separator/>
      </w:r>
    </w:p>
    <w:p w:rsidR="00710664" w:rsidRDefault="00710664"/>
  </w:endnote>
  <w:endnote w:type="continuationSeparator" w:id="0">
    <w:p w:rsidR="00710664" w:rsidRDefault="00710664">
      <w:r>
        <w:continuationSeparator/>
      </w:r>
    </w:p>
    <w:p w:rsidR="00710664" w:rsidRDefault="007106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Arial">
    <w:panose1 w:val="020B0604020202020204"/>
    <w:charset w:val="BA"/>
    <w:family w:val="swiss"/>
    <w:pitch w:val="variable"/>
    <w:sig w:usb0="E0002EFF" w:usb1="C0007843"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BA"/>
    <w:family w:val="swiss"/>
    <w:pitch w:val="variable"/>
    <w:sig w:usb0="E1002EFF" w:usb1="C000605B" w:usb2="00000029" w:usb3="00000000" w:csb0="000101FF" w:csb1="00000000"/>
  </w:font>
  <w:font w:name="Calibri">
    <w:panose1 w:val="020F05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10002FF" w:usb1="4000FCFF" w:usb2="00000009" w:usb3="00000000" w:csb0="0000019F" w:csb1="00000000"/>
  </w:font>
  <w:font w:name="Calibri Light">
    <w:panose1 w:val="020F0302020204030204"/>
    <w:charset w:val="BA"/>
    <w:family w:val="swiss"/>
    <w:pitch w:val="variable"/>
    <w:sig w:usb0="E0002AFF" w:usb1="C000247B" w:usb2="00000009" w:usb3="00000000" w:csb0="000001FF" w:csb1="00000000"/>
  </w:font>
  <w:font w:name="Cambria Math">
    <w:panose1 w:val="02040503050406030204"/>
    <w:charset w:val="BA"/>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20C" w:rsidRDefault="0028120C"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20C" w:rsidRDefault="0028120C" w:rsidP="003C451D">
    <w:pPr>
      <w:pStyle w:val="Footer"/>
      <w:jc w:val="center"/>
    </w:pPr>
    <w:r>
      <w:fldChar w:fldCharType="begin"/>
    </w:r>
    <w:r>
      <w:instrText>PAGE   \* MERGEFORMAT</w:instrText>
    </w:r>
    <w:r>
      <w:fldChar w:fldCharType="separate"/>
    </w:r>
    <w:r w:rsidR="00224AC4">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8120C" w:rsidRDefault="0028120C"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224AC4">
      <w:rPr>
        <w:rStyle w:val="PageNumber"/>
        <w:noProof/>
      </w:rPr>
      <w:t>10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0664" w:rsidRDefault="00710664">
      <w:r>
        <w:separator/>
      </w:r>
    </w:p>
    <w:p w:rsidR="00710664" w:rsidRDefault="00710664"/>
  </w:footnote>
  <w:footnote w:type="continuationSeparator" w:id="0">
    <w:p w:rsidR="00710664" w:rsidRDefault="00710664">
      <w:r>
        <w:continuationSeparator/>
      </w:r>
    </w:p>
    <w:p w:rsidR="00710664" w:rsidRDefault="007106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135358"/>
    <w:multiLevelType w:val="hybridMultilevel"/>
    <w:tmpl w:val="23F039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6"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9"/>
  </w:num>
  <w:num w:numId="4">
    <w:abstractNumId w:val="10"/>
  </w:num>
  <w:num w:numId="5">
    <w:abstractNumId w:val="11"/>
  </w:num>
  <w:num w:numId="6">
    <w:abstractNumId w:val="3"/>
    <w:lvlOverride w:ilvl="0">
      <w:startOverride w:val="1"/>
    </w:lvlOverride>
  </w:num>
  <w:num w:numId="7">
    <w:abstractNumId w:val="24"/>
  </w:num>
  <w:num w:numId="8">
    <w:abstractNumId w:val="17"/>
  </w:num>
  <w:num w:numId="9">
    <w:abstractNumId w:val="3"/>
  </w:num>
  <w:num w:numId="10">
    <w:abstractNumId w:val="28"/>
  </w:num>
  <w:num w:numId="11">
    <w:abstractNumId w:val="21"/>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2"/>
  </w:num>
  <w:num w:numId="21">
    <w:abstractNumId w:val="1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5"/>
  </w:num>
  <w:num w:numId="24">
    <w:abstractNumId w:val="26"/>
  </w:num>
  <w:num w:numId="25">
    <w:abstractNumId w:val="27"/>
  </w:num>
  <w:num w:numId="26">
    <w:abstractNumId w:val="23"/>
  </w:num>
  <w:num w:numId="27">
    <w:abstractNumId w:val="9"/>
  </w:num>
  <w:num w:numId="28">
    <w:abstractNumId w:val="18"/>
  </w:num>
  <w:num w:numId="29">
    <w:abstractNumId w:val="15"/>
  </w:num>
  <w:num w:numId="30">
    <w:abstractNumId w:val="16"/>
  </w:num>
  <w:num w:numId="31">
    <w:abstractNumId w:val="20"/>
  </w:num>
  <w:num w:numId="3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6026"/>
    <w:rsid w:val="000079F8"/>
    <w:rsid w:val="000102BA"/>
    <w:rsid w:val="000103D0"/>
    <w:rsid w:val="000113CD"/>
    <w:rsid w:val="000123E9"/>
    <w:rsid w:val="00012BE1"/>
    <w:rsid w:val="00013607"/>
    <w:rsid w:val="0001387A"/>
    <w:rsid w:val="00013A67"/>
    <w:rsid w:val="00013F71"/>
    <w:rsid w:val="00014D4A"/>
    <w:rsid w:val="00015143"/>
    <w:rsid w:val="0001641B"/>
    <w:rsid w:val="00016625"/>
    <w:rsid w:val="000175D4"/>
    <w:rsid w:val="000217CE"/>
    <w:rsid w:val="0002242A"/>
    <w:rsid w:val="000227EF"/>
    <w:rsid w:val="00023291"/>
    <w:rsid w:val="00023FF2"/>
    <w:rsid w:val="0002470B"/>
    <w:rsid w:val="00025726"/>
    <w:rsid w:val="00025E98"/>
    <w:rsid w:val="00026A95"/>
    <w:rsid w:val="00027B9D"/>
    <w:rsid w:val="00027D5C"/>
    <w:rsid w:val="00027DFA"/>
    <w:rsid w:val="000302F7"/>
    <w:rsid w:val="00030C7F"/>
    <w:rsid w:val="000310AC"/>
    <w:rsid w:val="00032391"/>
    <w:rsid w:val="00032746"/>
    <w:rsid w:val="00033DCD"/>
    <w:rsid w:val="00035746"/>
    <w:rsid w:val="00035870"/>
    <w:rsid w:val="00036A1D"/>
    <w:rsid w:val="00040213"/>
    <w:rsid w:val="0004087A"/>
    <w:rsid w:val="00040CEC"/>
    <w:rsid w:val="00041028"/>
    <w:rsid w:val="000443C4"/>
    <w:rsid w:val="00044645"/>
    <w:rsid w:val="00045B4D"/>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9B4"/>
    <w:rsid w:val="00093BDD"/>
    <w:rsid w:val="000946CB"/>
    <w:rsid w:val="000955EB"/>
    <w:rsid w:val="00095AD2"/>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8F8"/>
    <w:rsid w:val="000B3E96"/>
    <w:rsid w:val="000B4258"/>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33D7"/>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27C4A"/>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4966"/>
    <w:rsid w:val="0014525E"/>
    <w:rsid w:val="00146808"/>
    <w:rsid w:val="00146B3D"/>
    <w:rsid w:val="00146ED8"/>
    <w:rsid w:val="00147820"/>
    <w:rsid w:val="0014795F"/>
    <w:rsid w:val="00150112"/>
    <w:rsid w:val="001509EB"/>
    <w:rsid w:val="00151837"/>
    <w:rsid w:val="00153B81"/>
    <w:rsid w:val="00153E03"/>
    <w:rsid w:val="00154C8A"/>
    <w:rsid w:val="00155A65"/>
    <w:rsid w:val="0015731A"/>
    <w:rsid w:val="00157829"/>
    <w:rsid w:val="00157D14"/>
    <w:rsid w:val="00157D2C"/>
    <w:rsid w:val="00160889"/>
    <w:rsid w:val="0016246C"/>
    <w:rsid w:val="00162A85"/>
    <w:rsid w:val="00163564"/>
    <w:rsid w:val="00167C14"/>
    <w:rsid w:val="00167F2B"/>
    <w:rsid w:val="0017008D"/>
    <w:rsid w:val="00170306"/>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31B3"/>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199F"/>
    <w:rsid w:val="001D2410"/>
    <w:rsid w:val="001D36DB"/>
    <w:rsid w:val="001D3B94"/>
    <w:rsid w:val="001D581C"/>
    <w:rsid w:val="001D5A20"/>
    <w:rsid w:val="001D5EBE"/>
    <w:rsid w:val="001D6501"/>
    <w:rsid w:val="001D6A50"/>
    <w:rsid w:val="001D7364"/>
    <w:rsid w:val="001D7568"/>
    <w:rsid w:val="001E1F09"/>
    <w:rsid w:val="001E1F38"/>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C27"/>
    <w:rsid w:val="00210D75"/>
    <w:rsid w:val="00211882"/>
    <w:rsid w:val="00212396"/>
    <w:rsid w:val="00213594"/>
    <w:rsid w:val="00214208"/>
    <w:rsid w:val="002153F4"/>
    <w:rsid w:val="002158C8"/>
    <w:rsid w:val="00217A32"/>
    <w:rsid w:val="0022017C"/>
    <w:rsid w:val="00220A73"/>
    <w:rsid w:val="00221210"/>
    <w:rsid w:val="002217FC"/>
    <w:rsid w:val="00221BF5"/>
    <w:rsid w:val="00222341"/>
    <w:rsid w:val="00222640"/>
    <w:rsid w:val="002243BB"/>
    <w:rsid w:val="00224AC4"/>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4A0C"/>
    <w:rsid w:val="0025544D"/>
    <w:rsid w:val="00255E24"/>
    <w:rsid w:val="00260313"/>
    <w:rsid w:val="00260E53"/>
    <w:rsid w:val="00262140"/>
    <w:rsid w:val="0026314F"/>
    <w:rsid w:val="002640E8"/>
    <w:rsid w:val="00265AB4"/>
    <w:rsid w:val="00265BB0"/>
    <w:rsid w:val="00265F2D"/>
    <w:rsid w:val="00266D88"/>
    <w:rsid w:val="00267550"/>
    <w:rsid w:val="002712CD"/>
    <w:rsid w:val="00273290"/>
    <w:rsid w:val="00273DC1"/>
    <w:rsid w:val="002745B7"/>
    <w:rsid w:val="00275E34"/>
    <w:rsid w:val="00280909"/>
    <w:rsid w:val="00280FFE"/>
    <w:rsid w:val="0028120C"/>
    <w:rsid w:val="002819AB"/>
    <w:rsid w:val="0028263E"/>
    <w:rsid w:val="00282762"/>
    <w:rsid w:val="00284397"/>
    <w:rsid w:val="00284B63"/>
    <w:rsid w:val="00286EDD"/>
    <w:rsid w:val="00287B0C"/>
    <w:rsid w:val="00287D7F"/>
    <w:rsid w:val="00287E3C"/>
    <w:rsid w:val="00290339"/>
    <w:rsid w:val="0029059F"/>
    <w:rsid w:val="00290C46"/>
    <w:rsid w:val="0029190A"/>
    <w:rsid w:val="00292149"/>
    <w:rsid w:val="00293E8D"/>
    <w:rsid w:val="00296009"/>
    <w:rsid w:val="002968D2"/>
    <w:rsid w:val="002A0E15"/>
    <w:rsid w:val="002A2C73"/>
    <w:rsid w:val="002A3345"/>
    <w:rsid w:val="002A3A20"/>
    <w:rsid w:val="002A4B3A"/>
    <w:rsid w:val="002A4C17"/>
    <w:rsid w:val="002A516D"/>
    <w:rsid w:val="002A530A"/>
    <w:rsid w:val="002A5C22"/>
    <w:rsid w:val="002A734E"/>
    <w:rsid w:val="002A73E7"/>
    <w:rsid w:val="002B1358"/>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533"/>
    <w:rsid w:val="00301FBC"/>
    <w:rsid w:val="0030206F"/>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59D"/>
    <w:rsid w:val="0031697D"/>
    <w:rsid w:val="00317BB0"/>
    <w:rsid w:val="00317F3A"/>
    <w:rsid w:val="00320233"/>
    <w:rsid w:val="00321FD8"/>
    <w:rsid w:val="00322BB3"/>
    <w:rsid w:val="00324F75"/>
    <w:rsid w:val="00327A2A"/>
    <w:rsid w:val="00330CD5"/>
    <w:rsid w:val="003330C2"/>
    <w:rsid w:val="00333457"/>
    <w:rsid w:val="003334F9"/>
    <w:rsid w:val="00334443"/>
    <w:rsid w:val="003351D4"/>
    <w:rsid w:val="00336623"/>
    <w:rsid w:val="00336B6E"/>
    <w:rsid w:val="00336E6B"/>
    <w:rsid w:val="00337573"/>
    <w:rsid w:val="00337860"/>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1A50"/>
    <w:rsid w:val="00362C7B"/>
    <w:rsid w:val="00362E0D"/>
    <w:rsid w:val="00362E8E"/>
    <w:rsid w:val="003634BB"/>
    <w:rsid w:val="00363560"/>
    <w:rsid w:val="00364ACB"/>
    <w:rsid w:val="00364E46"/>
    <w:rsid w:val="003670D4"/>
    <w:rsid w:val="00367723"/>
    <w:rsid w:val="00371555"/>
    <w:rsid w:val="00371F07"/>
    <w:rsid w:val="003724D5"/>
    <w:rsid w:val="003749E2"/>
    <w:rsid w:val="00374CC6"/>
    <w:rsid w:val="00381D76"/>
    <w:rsid w:val="00383E5C"/>
    <w:rsid w:val="00384080"/>
    <w:rsid w:val="00384602"/>
    <w:rsid w:val="00384EC6"/>
    <w:rsid w:val="003857E0"/>
    <w:rsid w:val="00385967"/>
    <w:rsid w:val="003869DE"/>
    <w:rsid w:val="00387676"/>
    <w:rsid w:val="00387813"/>
    <w:rsid w:val="00387AD9"/>
    <w:rsid w:val="003903D8"/>
    <w:rsid w:val="003911EB"/>
    <w:rsid w:val="00392B6B"/>
    <w:rsid w:val="00392D84"/>
    <w:rsid w:val="0039433F"/>
    <w:rsid w:val="00394413"/>
    <w:rsid w:val="003957DE"/>
    <w:rsid w:val="00397636"/>
    <w:rsid w:val="00397FAE"/>
    <w:rsid w:val="003A0262"/>
    <w:rsid w:val="003A0389"/>
    <w:rsid w:val="003A230D"/>
    <w:rsid w:val="003A3129"/>
    <w:rsid w:val="003A55EE"/>
    <w:rsid w:val="003A64F5"/>
    <w:rsid w:val="003A7B82"/>
    <w:rsid w:val="003A7CAA"/>
    <w:rsid w:val="003A7DD2"/>
    <w:rsid w:val="003A7E77"/>
    <w:rsid w:val="003B01A5"/>
    <w:rsid w:val="003B09EC"/>
    <w:rsid w:val="003B1831"/>
    <w:rsid w:val="003B19F5"/>
    <w:rsid w:val="003B288C"/>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3794"/>
    <w:rsid w:val="003C451D"/>
    <w:rsid w:val="003C4680"/>
    <w:rsid w:val="003C481C"/>
    <w:rsid w:val="003C58BD"/>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FF7"/>
    <w:rsid w:val="003D65D3"/>
    <w:rsid w:val="003D6750"/>
    <w:rsid w:val="003D697B"/>
    <w:rsid w:val="003D6D44"/>
    <w:rsid w:val="003E0488"/>
    <w:rsid w:val="003E0C74"/>
    <w:rsid w:val="003E1C55"/>
    <w:rsid w:val="003E2126"/>
    <w:rsid w:val="003E3AAB"/>
    <w:rsid w:val="003E77ED"/>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B52"/>
    <w:rsid w:val="00413C5B"/>
    <w:rsid w:val="004143FC"/>
    <w:rsid w:val="00414931"/>
    <w:rsid w:val="00415A5A"/>
    <w:rsid w:val="004175FC"/>
    <w:rsid w:val="00417BAA"/>
    <w:rsid w:val="00417E50"/>
    <w:rsid w:val="004211F4"/>
    <w:rsid w:val="004221E8"/>
    <w:rsid w:val="004223A1"/>
    <w:rsid w:val="0042249A"/>
    <w:rsid w:val="00423E79"/>
    <w:rsid w:val="00424CFF"/>
    <w:rsid w:val="004252D0"/>
    <w:rsid w:val="00427ED1"/>
    <w:rsid w:val="00430022"/>
    <w:rsid w:val="00430159"/>
    <w:rsid w:val="004315C7"/>
    <w:rsid w:val="004319FA"/>
    <w:rsid w:val="00432F97"/>
    <w:rsid w:val="00434F64"/>
    <w:rsid w:val="00435C15"/>
    <w:rsid w:val="00437B36"/>
    <w:rsid w:val="00440443"/>
    <w:rsid w:val="00441AAF"/>
    <w:rsid w:val="00443A76"/>
    <w:rsid w:val="00445278"/>
    <w:rsid w:val="00445CCF"/>
    <w:rsid w:val="00447044"/>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751DD"/>
    <w:rsid w:val="00480A07"/>
    <w:rsid w:val="00482484"/>
    <w:rsid w:val="00482988"/>
    <w:rsid w:val="00482D6A"/>
    <w:rsid w:val="00484981"/>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19AF"/>
    <w:rsid w:val="004A2DCC"/>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2E1"/>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E791A"/>
    <w:rsid w:val="004F03D0"/>
    <w:rsid w:val="004F14D1"/>
    <w:rsid w:val="004F194B"/>
    <w:rsid w:val="004F29AE"/>
    <w:rsid w:val="004F3C5E"/>
    <w:rsid w:val="004F4207"/>
    <w:rsid w:val="004F4D18"/>
    <w:rsid w:val="004F5129"/>
    <w:rsid w:val="004F5C5A"/>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3596"/>
    <w:rsid w:val="0053376C"/>
    <w:rsid w:val="00535482"/>
    <w:rsid w:val="00535B02"/>
    <w:rsid w:val="005375B4"/>
    <w:rsid w:val="00540285"/>
    <w:rsid w:val="0054095B"/>
    <w:rsid w:val="00540F52"/>
    <w:rsid w:val="00540FEC"/>
    <w:rsid w:val="0054151C"/>
    <w:rsid w:val="00542691"/>
    <w:rsid w:val="005428F6"/>
    <w:rsid w:val="00542C42"/>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7086A"/>
    <w:rsid w:val="00570DD9"/>
    <w:rsid w:val="005729E3"/>
    <w:rsid w:val="005734AB"/>
    <w:rsid w:val="00573BC0"/>
    <w:rsid w:val="0057576E"/>
    <w:rsid w:val="0057601B"/>
    <w:rsid w:val="005774B9"/>
    <w:rsid w:val="00577C57"/>
    <w:rsid w:val="00577EB4"/>
    <w:rsid w:val="00580B33"/>
    <w:rsid w:val="00581489"/>
    <w:rsid w:val="00581807"/>
    <w:rsid w:val="00581A24"/>
    <w:rsid w:val="00582679"/>
    <w:rsid w:val="005831D0"/>
    <w:rsid w:val="0058393C"/>
    <w:rsid w:val="00583F3C"/>
    <w:rsid w:val="005857C4"/>
    <w:rsid w:val="00585C09"/>
    <w:rsid w:val="00586122"/>
    <w:rsid w:val="00587BEA"/>
    <w:rsid w:val="00587D1B"/>
    <w:rsid w:val="005905D8"/>
    <w:rsid w:val="00590798"/>
    <w:rsid w:val="00590D20"/>
    <w:rsid w:val="00590E31"/>
    <w:rsid w:val="00590F1A"/>
    <w:rsid w:val="00591374"/>
    <w:rsid w:val="0059255A"/>
    <w:rsid w:val="005935E5"/>
    <w:rsid w:val="00593616"/>
    <w:rsid w:val="0059388C"/>
    <w:rsid w:val="00593DF7"/>
    <w:rsid w:val="00593E11"/>
    <w:rsid w:val="00594250"/>
    <w:rsid w:val="00594318"/>
    <w:rsid w:val="00595A94"/>
    <w:rsid w:val="00596008"/>
    <w:rsid w:val="005965E6"/>
    <w:rsid w:val="00596A9D"/>
    <w:rsid w:val="00596D2B"/>
    <w:rsid w:val="00597028"/>
    <w:rsid w:val="00597F39"/>
    <w:rsid w:val="005A0347"/>
    <w:rsid w:val="005A2094"/>
    <w:rsid w:val="005A3D9A"/>
    <w:rsid w:val="005A4058"/>
    <w:rsid w:val="005A44F0"/>
    <w:rsid w:val="005A685A"/>
    <w:rsid w:val="005A6D40"/>
    <w:rsid w:val="005B04D9"/>
    <w:rsid w:val="005B0C50"/>
    <w:rsid w:val="005B1EF7"/>
    <w:rsid w:val="005B2274"/>
    <w:rsid w:val="005B2518"/>
    <w:rsid w:val="005B32C7"/>
    <w:rsid w:val="005B4414"/>
    <w:rsid w:val="005B58CB"/>
    <w:rsid w:val="005C0403"/>
    <w:rsid w:val="005C09EA"/>
    <w:rsid w:val="005C2263"/>
    <w:rsid w:val="005C2651"/>
    <w:rsid w:val="005C2AA9"/>
    <w:rsid w:val="005C31C3"/>
    <w:rsid w:val="005C3605"/>
    <w:rsid w:val="005C5172"/>
    <w:rsid w:val="005C5A39"/>
    <w:rsid w:val="005C5E36"/>
    <w:rsid w:val="005D13A3"/>
    <w:rsid w:val="005D1F00"/>
    <w:rsid w:val="005D2301"/>
    <w:rsid w:val="005D7B4F"/>
    <w:rsid w:val="005D7D0D"/>
    <w:rsid w:val="005E2075"/>
    <w:rsid w:val="005E32D4"/>
    <w:rsid w:val="005E33CA"/>
    <w:rsid w:val="005E47D5"/>
    <w:rsid w:val="005E4F94"/>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4BA"/>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6F0B"/>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473B"/>
    <w:rsid w:val="00665476"/>
    <w:rsid w:val="006656A2"/>
    <w:rsid w:val="00666A63"/>
    <w:rsid w:val="00667862"/>
    <w:rsid w:val="00670A94"/>
    <w:rsid w:val="00670BC6"/>
    <w:rsid w:val="00671CA2"/>
    <w:rsid w:val="006721A0"/>
    <w:rsid w:val="00672277"/>
    <w:rsid w:val="0067341D"/>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6027"/>
    <w:rsid w:val="006860A2"/>
    <w:rsid w:val="00687BD5"/>
    <w:rsid w:val="00690CDE"/>
    <w:rsid w:val="00690EBB"/>
    <w:rsid w:val="00691481"/>
    <w:rsid w:val="00692655"/>
    <w:rsid w:val="00692B62"/>
    <w:rsid w:val="00693CFD"/>
    <w:rsid w:val="00694E2B"/>
    <w:rsid w:val="0069503B"/>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44"/>
    <w:rsid w:val="006C3261"/>
    <w:rsid w:val="006C3899"/>
    <w:rsid w:val="006C411B"/>
    <w:rsid w:val="006C4519"/>
    <w:rsid w:val="006C4A78"/>
    <w:rsid w:val="006C4D2F"/>
    <w:rsid w:val="006C651E"/>
    <w:rsid w:val="006C6C87"/>
    <w:rsid w:val="006C7CC5"/>
    <w:rsid w:val="006D0BFD"/>
    <w:rsid w:val="006D1223"/>
    <w:rsid w:val="006D1292"/>
    <w:rsid w:val="006D1314"/>
    <w:rsid w:val="006D1CFE"/>
    <w:rsid w:val="006D2796"/>
    <w:rsid w:val="006D457D"/>
    <w:rsid w:val="006D5194"/>
    <w:rsid w:val="006D5CE5"/>
    <w:rsid w:val="006D700C"/>
    <w:rsid w:val="006D769E"/>
    <w:rsid w:val="006D7C72"/>
    <w:rsid w:val="006E0C63"/>
    <w:rsid w:val="006E1277"/>
    <w:rsid w:val="006E23EC"/>
    <w:rsid w:val="006E2519"/>
    <w:rsid w:val="006E34D3"/>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664"/>
    <w:rsid w:val="00710AD8"/>
    <w:rsid w:val="00710BC5"/>
    <w:rsid w:val="00710CE0"/>
    <w:rsid w:val="0071125D"/>
    <w:rsid w:val="007112CD"/>
    <w:rsid w:val="0071165F"/>
    <w:rsid w:val="00712594"/>
    <w:rsid w:val="007125AD"/>
    <w:rsid w:val="00712D46"/>
    <w:rsid w:val="007133E0"/>
    <w:rsid w:val="007133F2"/>
    <w:rsid w:val="00713565"/>
    <w:rsid w:val="0071397E"/>
    <w:rsid w:val="00716799"/>
    <w:rsid w:val="00717AB4"/>
    <w:rsid w:val="00724560"/>
    <w:rsid w:val="0072684E"/>
    <w:rsid w:val="007273CE"/>
    <w:rsid w:val="00727786"/>
    <w:rsid w:val="00727C2B"/>
    <w:rsid w:val="00732B5B"/>
    <w:rsid w:val="00733F4E"/>
    <w:rsid w:val="007344D7"/>
    <w:rsid w:val="00734DCB"/>
    <w:rsid w:val="00735965"/>
    <w:rsid w:val="00735B63"/>
    <w:rsid w:val="0073644D"/>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2FD8"/>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4C0A"/>
    <w:rsid w:val="007D7336"/>
    <w:rsid w:val="007E00C9"/>
    <w:rsid w:val="007E04CD"/>
    <w:rsid w:val="007E0971"/>
    <w:rsid w:val="007E09E4"/>
    <w:rsid w:val="007E2BD6"/>
    <w:rsid w:val="007E2D52"/>
    <w:rsid w:val="007E372D"/>
    <w:rsid w:val="007E46A7"/>
    <w:rsid w:val="007E59E3"/>
    <w:rsid w:val="007E6243"/>
    <w:rsid w:val="007E683F"/>
    <w:rsid w:val="007E6A49"/>
    <w:rsid w:val="007E6B6D"/>
    <w:rsid w:val="007E72C1"/>
    <w:rsid w:val="007E7E88"/>
    <w:rsid w:val="007F0DB8"/>
    <w:rsid w:val="007F19BE"/>
    <w:rsid w:val="007F27B3"/>
    <w:rsid w:val="007F2ABD"/>
    <w:rsid w:val="007F4147"/>
    <w:rsid w:val="007F4E33"/>
    <w:rsid w:val="007F5026"/>
    <w:rsid w:val="007F5690"/>
    <w:rsid w:val="007F5DC1"/>
    <w:rsid w:val="007F605C"/>
    <w:rsid w:val="007F649F"/>
    <w:rsid w:val="007F68BE"/>
    <w:rsid w:val="007F6A48"/>
    <w:rsid w:val="007F7E59"/>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2D14"/>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7D"/>
    <w:rsid w:val="008621BF"/>
    <w:rsid w:val="00862455"/>
    <w:rsid w:val="008636A1"/>
    <w:rsid w:val="008639A0"/>
    <w:rsid w:val="0086460A"/>
    <w:rsid w:val="00866081"/>
    <w:rsid w:val="0086630E"/>
    <w:rsid w:val="00866767"/>
    <w:rsid w:val="008678E8"/>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92F"/>
    <w:rsid w:val="008A012E"/>
    <w:rsid w:val="008A02F7"/>
    <w:rsid w:val="008A0580"/>
    <w:rsid w:val="008A119A"/>
    <w:rsid w:val="008A5F78"/>
    <w:rsid w:val="008A6D44"/>
    <w:rsid w:val="008A75AF"/>
    <w:rsid w:val="008A770A"/>
    <w:rsid w:val="008B012E"/>
    <w:rsid w:val="008B0B9E"/>
    <w:rsid w:val="008B0D9D"/>
    <w:rsid w:val="008B10E5"/>
    <w:rsid w:val="008B111E"/>
    <w:rsid w:val="008B1501"/>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E7271"/>
    <w:rsid w:val="008F1979"/>
    <w:rsid w:val="008F1BCC"/>
    <w:rsid w:val="008F2EB9"/>
    <w:rsid w:val="008F3975"/>
    <w:rsid w:val="008F73F2"/>
    <w:rsid w:val="00902EE2"/>
    <w:rsid w:val="00903F36"/>
    <w:rsid w:val="00904584"/>
    <w:rsid w:val="00905880"/>
    <w:rsid w:val="00906D7B"/>
    <w:rsid w:val="0090722E"/>
    <w:rsid w:val="00907736"/>
    <w:rsid w:val="0090786F"/>
    <w:rsid w:val="00907988"/>
    <w:rsid w:val="00911387"/>
    <w:rsid w:val="00911CF2"/>
    <w:rsid w:val="00912D5E"/>
    <w:rsid w:val="00913202"/>
    <w:rsid w:val="009135B7"/>
    <w:rsid w:val="00913B65"/>
    <w:rsid w:val="009145AB"/>
    <w:rsid w:val="0091503B"/>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9F9"/>
    <w:rsid w:val="00930A10"/>
    <w:rsid w:val="00931734"/>
    <w:rsid w:val="009338F2"/>
    <w:rsid w:val="00933B4A"/>
    <w:rsid w:val="00935ACC"/>
    <w:rsid w:val="0093622F"/>
    <w:rsid w:val="00936DE0"/>
    <w:rsid w:val="00936E8B"/>
    <w:rsid w:val="00937BA0"/>
    <w:rsid w:val="009431E9"/>
    <w:rsid w:val="00945BB2"/>
    <w:rsid w:val="0094658F"/>
    <w:rsid w:val="00946BE6"/>
    <w:rsid w:val="009478F0"/>
    <w:rsid w:val="00951C40"/>
    <w:rsid w:val="00951DF8"/>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80A"/>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0B54"/>
    <w:rsid w:val="009C178D"/>
    <w:rsid w:val="009C22F5"/>
    <w:rsid w:val="009C24E6"/>
    <w:rsid w:val="009C4E9E"/>
    <w:rsid w:val="009C5869"/>
    <w:rsid w:val="009D260A"/>
    <w:rsid w:val="009D26AF"/>
    <w:rsid w:val="009D2F77"/>
    <w:rsid w:val="009D3891"/>
    <w:rsid w:val="009D6327"/>
    <w:rsid w:val="009D669C"/>
    <w:rsid w:val="009D6CCF"/>
    <w:rsid w:val="009D746A"/>
    <w:rsid w:val="009E1F76"/>
    <w:rsid w:val="009E2203"/>
    <w:rsid w:val="009E3511"/>
    <w:rsid w:val="009E5229"/>
    <w:rsid w:val="009E76B8"/>
    <w:rsid w:val="009F06D5"/>
    <w:rsid w:val="009F1AC9"/>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5753"/>
    <w:rsid w:val="00A1618F"/>
    <w:rsid w:val="00A166E1"/>
    <w:rsid w:val="00A1699B"/>
    <w:rsid w:val="00A178DC"/>
    <w:rsid w:val="00A20EE6"/>
    <w:rsid w:val="00A21C57"/>
    <w:rsid w:val="00A21FD6"/>
    <w:rsid w:val="00A23C72"/>
    <w:rsid w:val="00A23DF4"/>
    <w:rsid w:val="00A248BF"/>
    <w:rsid w:val="00A24F24"/>
    <w:rsid w:val="00A274A5"/>
    <w:rsid w:val="00A275BF"/>
    <w:rsid w:val="00A27F35"/>
    <w:rsid w:val="00A306BF"/>
    <w:rsid w:val="00A31AC2"/>
    <w:rsid w:val="00A32AD3"/>
    <w:rsid w:val="00A336E6"/>
    <w:rsid w:val="00A36DF9"/>
    <w:rsid w:val="00A36F8F"/>
    <w:rsid w:val="00A41727"/>
    <w:rsid w:val="00A41C1B"/>
    <w:rsid w:val="00A41FA2"/>
    <w:rsid w:val="00A428DB"/>
    <w:rsid w:val="00A43686"/>
    <w:rsid w:val="00A43C2E"/>
    <w:rsid w:val="00A4445A"/>
    <w:rsid w:val="00A4555D"/>
    <w:rsid w:val="00A4570E"/>
    <w:rsid w:val="00A45B13"/>
    <w:rsid w:val="00A461F9"/>
    <w:rsid w:val="00A465AB"/>
    <w:rsid w:val="00A46714"/>
    <w:rsid w:val="00A474B6"/>
    <w:rsid w:val="00A50A59"/>
    <w:rsid w:val="00A50D75"/>
    <w:rsid w:val="00A51735"/>
    <w:rsid w:val="00A51F57"/>
    <w:rsid w:val="00A54579"/>
    <w:rsid w:val="00A54BEE"/>
    <w:rsid w:val="00A557C8"/>
    <w:rsid w:val="00A5583E"/>
    <w:rsid w:val="00A55D7D"/>
    <w:rsid w:val="00A60A23"/>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0F18"/>
    <w:rsid w:val="00A85E6C"/>
    <w:rsid w:val="00A86A94"/>
    <w:rsid w:val="00A87560"/>
    <w:rsid w:val="00A904D4"/>
    <w:rsid w:val="00A91350"/>
    <w:rsid w:val="00A915EC"/>
    <w:rsid w:val="00A91AF6"/>
    <w:rsid w:val="00A92D34"/>
    <w:rsid w:val="00A9363D"/>
    <w:rsid w:val="00A96F9E"/>
    <w:rsid w:val="00A979C8"/>
    <w:rsid w:val="00AA1099"/>
    <w:rsid w:val="00AA2168"/>
    <w:rsid w:val="00AA21F8"/>
    <w:rsid w:val="00AA366E"/>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DE3"/>
    <w:rsid w:val="00AD1EB6"/>
    <w:rsid w:val="00AD3C6E"/>
    <w:rsid w:val="00AD3DDA"/>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1A6"/>
    <w:rsid w:val="00AF276A"/>
    <w:rsid w:val="00AF433F"/>
    <w:rsid w:val="00AF524D"/>
    <w:rsid w:val="00AF56C4"/>
    <w:rsid w:val="00AF5878"/>
    <w:rsid w:val="00B0025F"/>
    <w:rsid w:val="00B00AF2"/>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E08"/>
    <w:rsid w:val="00B279C4"/>
    <w:rsid w:val="00B30A57"/>
    <w:rsid w:val="00B31C63"/>
    <w:rsid w:val="00B3315B"/>
    <w:rsid w:val="00B34377"/>
    <w:rsid w:val="00B343B4"/>
    <w:rsid w:val="00B3596E"/>
    <w:rsid w:val="00B35C2E"/>
    <w:rsid w:val="00B406BE"/>
    <w:rsid w:val="00B415DA"/>
    <w:rsid w:val="00B428B2"/>
    <w:rsid w:val="00B434BD"/>
    <w:rsid w:val="00B436AE"/>
    <w:rsid w:val="00B43BCA"/>
    <w:rsid w:val="00B4400A"/>
    <w:rsid w:val="00B449C9"/>
    <w:rsid w:val="00B45014"/>
    <w:rsid w:val="00B452AD"/>
    <w:rsid w:val="00B45EAB"/>
    <w:rsid w:val="00B46343"/>
    <w:rsid w:val="00B46727"/>
    <w:rsid w:val="00B473E7"/>
    <w:rsid w:val="00B50374"/>
    <w:rsid w:val="00B515B9"/>
    <w:rsid w:val="00B51A73"/>
    <w:rsid w:val="00B52870"/>
    <w:rsid w:val="00B53D85"/>
    <w:rsid w:val="00B5431A"/>
    <w:rsid w:val="00B54C1A"/>
    <w:rsid w:val="00B54D80"/>
    <w:rsid w:val="00B55E69"/>
    <w:rsid w:val="00B5628D"/>
    <w:rsid w:val="00B609EA"/>
    <w:rsid w:val="00B60CC1"/>
    <w:rsid w:val="00B62967"/>
    <w:rsid w:val="00B62F29"/>
    <w:rsid w:val="00B642D1"/>
    <w:rsid w:val="00B64A08"/>
    <w:rsid w:val="00B65064"/>
    <w:rsid w:val="00B7033C"/>
    <w:rsid w:val="00B70E04"/>
    <w:rsid w:val="00B71226"/>
    <w:rsid w:val="00B72EFA"/>
    <w:rsid w:val="00B73737"/>
    <w:rsid w:val="00B74CEC"/>
    <w:rsid w:val="00B75557"/>
    <w:rsid w:val="00B7565D"/>
    <w:rsid w:val="00B75B28"/>
    <w:rsid w:val="00B75BFB"/>
    <w:rsid w:val="00B77C39"/>
    <w:rsid w:val="00B811A7"/>
    <w:rsid w:val="00B812DB"/>
    <w:rsid w:val="00B81A23"/>
    <w:rsid w:val="00B81DF0"/>
    <w:rsid w:val="00B82775"/>
    <w:rsid w:val="00B82DA0"/>
    <w:rsid w:val="00B8315B"/>
    <w:rsid w:val="00B8338D"/>
    <w:rsid w:val="00B83CE8"/>
    <w:rsid w:val="00B84085"/>
    <w:rsid w:val="00B843E2"/>
    <w:rsid w:val="00B85AAC"/>
    <w:rsid w:val="00B85B6D"/>
    <w:rsid w:val="00B91BDB"/>
    <w:rsid w:val="00B93A41"/>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5FD6"/>
    <w:rsid w:val="00BA6D13"/>
    <w:rsid w:val="00BA75F4"/>
    <w:rsid w:val="00BA7B63"/>
    <w:rsid w:val="00BA7F79"/>
    <w:rsid w:val="00BB039C"/>
    <w:rsid w:val="00BB1583"/>
    <w:rsid w:val="00BB159B"/>
    <w:rsid w:val="00BB1CD1"/>
    <w:rsid w:val="00BB5488"/>
    <w:rsid w:val="00BB566A"/>
    <w:rsid w:val="00BB5F29"/>
    <w:rsid w:val="00BB7D26"/>
    <w:rsid w:val="00BC1D64"/>
    <w:rsid w:val="00BC26D7"/>
    <w:rsid w:val="00BC294D"/>
    <w:rsid w:val="00BC4B87"/>
    <w:rsid w:val="00BC6BBD"/>
    <w:rsid w:val="00BC6FDE"/>
    <w:rsid w:val="00BD1B5D"/>
    <w:rsid w:val="00BD27EA"/>
    <w:rsid w:val="00BD3782"/>
    <w:rsid w:val="00BD41C2"/>
    <w:rsid w:val="00BD492B"/>
    <w:rsid w:val="00BD5048"/>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5599"/>
    <w:rsid w:val="00C171E7"/>
    <w:rsid w:val="00C17BD9"/>
    <w:rsid w:val="00C210A2"/>
    <w:rsid w:val="00C21D1E"/>
    <w:rsid w:val="00C21EBE"/>
    <w:rsid w:val="00C239DE"/>
    <w:rsid w:val="00C279EC"/>
    <w:rsid w:val="00C316AD"/>
    <w:rsid w:val="00C321E0"/>
    <w:rsid w:val="00C3367B"/>
    <w:rsid w:val="00C340C7"/>
    <w:rsid w:val="00C37917"/>
    <w:rsid w:val="00C40F9F"/>
    <w:rsid w:val="00C42075"/>
    <w:rsid w:val="00C4294D"/>
    <w:rsid w:val="00C4388D"/>
    <w:rsid w:val="00C444AE"/>
    <w:rsid w:val="00C4574C"/>
    <w:rsid w:val="00C4691A"/>
    <w:rsid w:val="00C46B5D"/>
    <w:rsid w:val="00C46B96"/>
    <w:rsid w:val="00C472F3"/>
    <w:rsid w:val="00C47D7D"/>
    <w:rsid w:val="00C510C9"/>
    <w:rsid w:val="00C51E7B"/>
    <w:rsid w:val="00C52982"/>
    <w:rsid w:val="00C53614"/>
    <w:rsid w:val="00C5459D"/>
    <w:rsid w:val="00C5475B"/>
    <w:rsid w:val="00C55C26"/>
    <w:rsid w:val="00C560A5"/>
    <w:rsid w:val="00C601DC"/>
    <w:rsid w:val="00C60F01"/>
    <w:rsid w:val="00C62A46"/>
    <w:rsid w:val="00C63424"/>
    <w:rsid w:val="00C66131"/>
    <w:rsid w:val="00C7020D"/>
    <w:rsid w:val="00C70715"/>
    <w:rsid w:val="00C71C2E"/>
    <w:rsid w:val="00C7206D"/>
    <w:rsid w:val="00C731B5"/>
    <w:rsid w:val="00C75ABA"/>
    <w:rsid w:val="00C76240"/>
    <w:rsid w:val="00C77099"/>
    <w:rsid w:val="00C773F6"/>
    <w:rsid w:val="00C77959"/>
    <w:rsid w:val="00C814A1"/>
    <w:rsid w:val="00C83957"/>
    <w:rsid w:val="00C84468"/>
    <w:rsid w:val="00C844DF"/>
    <w:rsid w:val="00C84515"/>
    <w:rsid w:val="00C8475C"/>
    <w:rsid w:val="00C85E75"/>
    <w:rsid w:val="00C876CC"/>
    <w:rsid w:val="00C90581"/>
    <w:rsid w:val="00C90B6B"/>
    <w:rsid w:val="00C91797"/>
    <w:rsid w:val="00C919B7"/>
    <w:rsid w:val="00C924AE"/>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54"/>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39F8"/>
    <w:rsid w:val="00CE59FF"/>
    <w:rsid w:val="00CE6C24"/>
    <w:rsid w:val="00CE6FBA"/>
    <w:rsid w:val="00CE714E"/>
    <w:rsid w:val="00CE7245"/>
    <w:rsid w:val="00CE7601"/>
    <w:rsid w:val="00CF0CCC"/>
    <w:rsid w:val="00CF124E"/>
    <w:rsid w:val="00CF3927"/>
    <w:rsid w:val="00CF6742"/>
    <w:rsid w:val="00CF6798"/>
    <w:rsid w:val="00CF7C22"/>
    <w:rsid w:val="00D01251"/>
    <w:rsid w:val="00D0277F"/>
    <w:rsid w:val="00D04548"/>
    <w:rsid w:val="00D048FB"/>
    <w:rsid w:val="00D04F9B"/>
    <w:rsid w:val="00D059DE"/>
    <w:rsid w:val="00D05B09"/>
    <w:rsid w:val="00D10350"/>
    <w:rsid w:val="00D10445"/>
    <w:rsid w:val="00D10500"/>
    <w:rsid w:val="00D10793"/>
    <w:rsid w:val="00D10FA3"/>
    <w:rsid w:val="00D11344"/>
    <w:rsid w:val="00D11393"/>
    <w:rsid w:val="00D12F28"/>
    <w:rsid w:val="00D14E2B"/>
    <w:rsid w:val="00D15256"/>
    <w:rsid w:val="00D15352"/>
    <w:rsid w:val="00D1620D"/>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3C0"/>
    <w:rsid w:val="00D45BB7"/>
    <w:rsid w:val="00D475CB"/>
    <w:rsid w:val="00D478EF"/>
    <w:rsid w:val="00D50F02"/>
    <w:rsid w:val="00D5243C"/>
    <w:rsid w:val="00D5300C"/>
    <w:rsid w:val="00D534B4"/>
    <w:rsid w:val="00D53B32"/>
    <w:rsid w:val="00D53BFA"/>
    <w:rsid w:val="00D5463E"/>
    <w:rsid w:val="00D604BF"/>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4934"/>
    <w:rsid w:val="00DB4B46"/>
    <w:rsid w:val="00DB6E27"/>
    <w:rsid w:val="00DB71A8"/>
    <w:rsid w:val="00DC04F6"/>
    <w:rsid w:val="00DC0BFD"/>
    <w:rsid w:val="00DC0EE7"/>
    <w:rsid w:val="00DC2365"/>
    <w:rsid w:val="00DC2EA3"/>
    <w:rsid w:val="00DC64CF"/>
    <w:rsid w:val="00DC6FC5"/>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F01EF"/>
    <w:rsid w:val="00DF05F2"/>
    <w:rsid w:val="00DF0862"/>
    <w:rsid w:val="00DF1147"/>
    <w:rsid w:val="00DF1EFC"/>
    <w:rsid w:val="00DF2DA1"/>
    <w:rsid w:val="00DF4CDD"/>
    <w:rsid w:val="00DF61EC"/>
    <w:rsid w:val="00DF6696"/>
    <w:rsid w:val="00DF7F99"/>
    <w:rsid w:val="00E01AE8"/>
    <w:rsid w:val="00E01F52"/>
    <w:rsid w:val="00E0413E"/>
    <w:rsid w:val="00E044E1"/>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5F74"/>
    <w:rsid w:val="00E36086"/>
    <w:rsid w:val="00E40016"/>
    <w:rsid w:val="00E40A82"/>
    <w:rsid w:val="00E40C30"/>
    <w:rsid w:val="00E4275B"/>
    <w:rsid w:val="00E4554C"/>
    <w:rsid w:val="00E455A6"/>
    <w:rsid w:val="00E45AB1"/>
    <w:rsid w:val="00E515D7"/>
    <w:rsid w:val="00E527E7"/>
    <w:rsid w:val="00E52B7E"/>
    <w:rsid w:val="00E53845"/>
    <w:rsid w:val="00E5386B"/>
    <w:rsid w:val="00E5386F"/>
    <w:rsid w:val="00E55010"/>
    <w:rsid w:val="00E55097"/>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0FF"/>
    <w:rsid w:val="00E74BA3"/>
    <w:rsid w:val="00E74CAF"/>
    <w:rsid w:val="00E75916"/>
    <w:rsid w:val="00E765DE"/>
    <w:rsid w:val="00E76E01"/>
    <w:rsid w:val="00E7783E"/>
    <w:rsid w:val="00E80102"/>
    <w:rsid w:val="00E80934"/>
    <w:rsid w:val="00E810B7"/>
    <w:rsid w:val="00E83B0F"/>
    <w:rsid w:val="00E8499F"/>
    <w:rsid w:val="00E84ECB"/>
    <w:rsid w:val="00E854CA"/>
    <w:rsid w:val="00E85E90"/>
    <w:rsid w:val="00E8685D"/>
    <w:rsid w:val="00E87886"/>
    <w:rsid w:val="00E87B7B"/>
    <w:rsid w:val="00E9035F"/>
    <w:rsid w:val="00E91615"/>
    <w:rsid w:val="00E963E4"/>
    <w:rsid w:val="00E9648A"/>
    <w:rsid w:val="00E967D0"/>
    <w:rsid w:val="00E96D4E"/>
    <w:rsid w:val="00E97ACA"/>
    <w:rsid w:val="00E97CD6"/>
    <w:rsid w:val="00EA1898"/>
    <w:rsid w:val="00EA1F59"/>
    <w:rsid w:val="00EA2E1A"/>
    <w:rsid w:val="00EA3CC3"/>
    <w:rsid w:val="00EA3DC4"/>
    <w:rsid w:val="00EA4EEC"/>
    <w:rsid w:val="00EA707C"/>
    <w:rsid w:val="00EA727B"/>
    <w:rsid w:val="00EB02C7"/>
    <w:rsid w:val="00EB0A8E"/>
    <w:rsid w:val="00EB1AA3"/>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C6422"/>
    <w:rsid w:val="00ED0DB3"/>
    <w:rsid w:val="00ED10F1"/>
    <w:rsid w:val="00ED1A1A"/>
    <w:rsid w:val="00ED3581"/>
    <w:rsid w:val="00ED4CFB"/>
    <w:rsid w:val="00ED55FD"/>
    <w:rsid w:val="00ED5B57"/>
    <w:rsid w:val="00ED6114"/>
    <w:rsid w:val="00ED6358"/>
    <w:rsid w:val="00ED76DC"/>
    <w:rsid w:val="00ED7732"/>
    <w:rsid w:val="00ED7E20"/>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E7962"/>
    <w:rsid w:val="00EF0385"/>
    <w:rsid w:val="00EF0731"/>
    <w:rsid w:val="00EF0DD1"/>
    <w:rsid w:val="00EF0F1C"/>
    <w:rsid w:val="00EF3CB1"/>
    <w:rsid w:val="00EF4E08"/>
    <w:rsid w:val="00EF6115"/>
    <w:rsid w:val="00EF66FC"/>
    <w:rsid w:val="00EF752E"/>
    <w:rsid w:val="00EF7646"/>
    <w:rsid w:val="00EF7A20"/>
    <w:rsid w:val="00F00B19"/>
    <w:rsid w:val="00F00C59"/>
    <w:rsid w:val="00F01323"/>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8F9"/>
    <w:rsid w:val="00F14977"/>
    <w:rsid w:val="00F14E36"/>
    <w:rsid w:val="00F155D7"/>
    <w:rsid w:val="00F1560B"/>
    <w:rsid w:val="00F170B9"/>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5C56"/>
    <w:rsid w:val="00F56778"/>
    <w:rsid w:val="00F617C9"/>
    <w:rsid w:val="00F6249D"/>
    <w:rsid w:val="00F6255C"/>
    <w:rsid w:val="00F62E15"/>
    <w:rsid w:val="00F62E5C"/>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C"/>
    <w:rsid w:val="00F82904"/>
    <w:rsid w:val="00F83BDE"/>
    <w:rsid w:val="00F84163"/>
    <w:rsid w:val="00F8427B"/>
    <w:rsid w:val="00F84368"/>
    <w:rsid w:val="00F84C3E"/>
    <w:rsid w:val="00F85F98"/>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459D"/>
    <w:rsid w:val="00FA52FD"/>
    <w:rsid w:val="00FA562A"/>
    <w:rsid w:val="00FA5C92"/>
    <w:rsid w:val="00FA7B20"/>
    <w:rsid w:val="00FA7D39"/>
    <w:rsid w:val="00FB0654"/>
    <w:rsid w:val="00FB0BEC"/>
    <w:rsid w:val="00FB1771"/>
    <w:rsid w:val="00FB2370"/>
    <w:rsid w:val="00FB297A"/>
    <w:rsid w:val="00FB329E"/>
    <w:rsid w:val="00FB5924"/>
    <w:rsid w:val="00FB5C3F"/>
    <w:rsid w:val="00FB684E"/>
    <w:rsid w:val="00FB6D43"/>
    <w:rsid w:val="00FB707F"/>
    <w:rsid w:val="00FB7185"/>
    <w:rsid w:val="00FB740C"/>
    <w:rsid w:val="00FB7E76"/>
    <w:rsid w:val="00FC03E4"/>
    <w:rsid w:val="00FC2645"/>
    <w:rsid w:val="00FC3111"/>
    <w:rsid w:val="00FC3765"/>
    <w:rsid w:val="00FC3B91"/>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561A"/>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8CA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A31AC2"/>
    <w:rPr>
      <w:sz w:val="24"/>
      <w:szCs w:val="24"/>
      <w:lang w:eastAsia="en-US"/>
    </w:rPr>
  </w:style>
  <w:style w:type="paragraph" w:styleId="Heading1">
    <w:name w:val="heading 1"/>
    <w:basedOn w:val="BodyText"/>
    <w:next w:val="BodyText"/>
    <w:link w:val="Heading1Char"/>
    <w:qFormat/>
    <w:rsid w:val="00A31AC2"/>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A31AC2"/>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A31AC2"/>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A31AC2"/>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A31AC2"/>
    <w:pPr>
      <w:keepNext/>
      <w:numPr>
        <w:ilvl w:val="4"/>
        <w:numId w:val="3"/>
      </w:numPr>
      <w:jc w:val="center"/>
      <w:outlineLvl w:val="4"/>
    </w:pPr>
    <w:rPr>
      <w:b/>
      <w:szCs w:val="20"/>
    </w:rPr>
  </w:style>
  <w:style w:type="paragraph" w:styleId="Heading6">
    <w:name w:val="heading 6"/>
    <w:basedOn w:val="Normal"/>
    <w:next w:val="Normal"/>
    <w:qFormat/>
    <w:rsid w:val="00A31AC2"/>
    <w:pPr>
      <w:keepNext/>
      <w:numPr>
        <w:ilvl w:val="5"/>
        <w:numId w:val="3"/>
      </w:numPr>
      <w:jc w:val="center"/>
      <w:outlineLvl w:val="5"/>
    </w:pPr>
    <w:rPr>
      <w:b/>
      <w:szCs w:val="20"/>
      <w:lang w:val="en-GB"/>
    </w:rPr>
  </w:style>
  <w:style w:type="paragraph" w:styleId="Heading7">
    <w:name w:val="heading 7"/>
    <w:basedOn w:val="Normal"/>
    <w:next w:val="Normal"/>
    <w:qFormat/>
    <w:rsid w:val="00A31AC2"/>
    <w:pPr>
      <w:keepNext/>
      <w:numPr>
        <w:ilvl w:val="6"/>
        <w:numId w:val="3"/>
      </w:numPr>
      <w:jc w:val="center"/>
      <w:outlineLvl w:val="6"/>
    </w:pPr>
    <w:rPr>
      <w:b/>
      <w:szCs w:val="20"/>
    </w:rPr>
  </w:style>
  <w:style w:type="paragraph" w:styleId="Heading8">
    <w:name w:val="heading 8"/>
    <w:basedOn w:val="Normal"/>
    <w:next w:val="Normal"/>
    <w:qFormat/>
    <w:rsid w:val="00A31AC2"/>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A31AC2"/>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A31AC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31AC2"/>
  </w:style>
  <w:style w:type="paragraph" w:styleId="BodyText">
    <w:name w:val="Body Text"/>
    <w:basedOn w:val="Normal"/>
    <w:link w:val="BodyTextChar"/>
    <w:rsid w:val="00A31AC2"/>
    <w:pPr>
      <w:spacing w:after="240" w:line="360" w:lineRule="auto"/>
      <w:jc w:val="both"/>
    </w:pPr>
  </w:style>
  <w:style w:type="character" w:customStyle="1" w:styleId="BodyTextChar">
    <w:name w:val="Body Text Char"/>
    <w:link w:val="BodyText"/>
    <w:rsid w:val="00A31AC2"/>
    <w:rPr>
      <w:sz w:val="24"/>
      <w:szCs w:val="24"/>
      <w:lang w:eastAsia="en-US"/>
    </w:rPr>
  </w:style>
  <w:style w:type="character" w:customStyle="1" w:styleId="Heading9Char">
    <w:name w:val="Heading 9 Char"/>
    <w:link w:val="Heading9"/>
    <w:semiHidden/>
    <w:rsid w:val="00A31AC2"/>
    <w:rPr>
      <w:rFonts w:ascii="Cambria" w:hAnsi="Cambria"/>
      <w:i/>
      <w:iCs/>
      <w:color w:val="272727"/>
      <w:sz w:val="21"/>
      <w:szCs w:val="21"/>
      <w:lang w:eastAsia="en-US"/>
    </w:rPr>
  </w:style>
  <w:style w:type="paragraph" w:customStyle="1" w:styleId="StyleRight">
    <w:name w:val="Style Right"/>
    <w:basedOn w:val="Normal"/>
    <w:rsid w:val="00A31AC2"/>
    <w:pPr>
      <w:jc w:val="right"/>
    </w:pPr>
    <w:rPr>
      <w:szCs w:val="20"/>
    </w:rPr>
  </w:style>
  <w:style w:type="paragraph" w:styleId="ListBullet2">
    <w:name w:val="List Bullet 2"/>
    <w:basedOn w:val="Normal"/>
    <w:autoRedefine/>
    <w:rsid w:val="00A31AC2"/>
    <w:pPr>
      <w:numPr>
        <w:numId w:val="1"/>
      </w:numPr>
    </w:pPr>
  </w:style>
  <w:style w:type="paragraph" w:styleId="Footer">
    <w:name w:val="footer"/>
    <w:basedOn w:val="Normal"/>
    <w:link w:val="FooterChar"/>
    <w:uiPriority w:val="99"/>
    <w:rsid w:val="00A31AC2"/>
    <w:pPr>
      <w:tabs>
        <w:tab w:val="center" w:pos="4320"/>
        <w:tab w:val="right" w:pos="8640"/>
      </w:tabs>
    </w:pPr>
  </w:style>
  <w:style w:type="character" w:customStyle="1" w:styleId="FooterChar">
    <w:name w:val="Footer Char"/>
    <w:link w:val="Footer"/>
    <w:uiPriority w:val="99"/>
    <w:rsid w:val="00A31AC2"/>
    <w:rPr>
      <w:sz w:val="24"/>
      <w:szCs w:val="24"/>
      <w:lang w:eastAsia="en-US"/>
    </w:rPr>
  </w:style>
  <w:style w:type="character" w:styleId="PageNumber">
    <w:name w:val="page number"/>
    <w:basedOn w:val="DefaultParagraphFont"/>
    <w:rsid w:val="00A31AC2"/>
  </w:style>
  <w:style w:type="paragraph" w:styleId="BalloonText">
    <w:name w:val="Balloon Text"/>
    <w:basedOn w:val="Normal"/>
    <w:semiHidden/>
    <w:rsid w:val="00A31AC2"/>
    <w:rPr>
      <w:rFonts w:ascii="Tahoma" w:hAnsi="Tahoma" w:cs="Tahoma"/>
      <w:sz w:val="16"/>
      <w:szCs w:val="16"/>
    </w:rPr>
  </w:style>
  <w:style w:type="paragraph" w:styleId="ListNumber2">
    <w:name w:val="List Number 2"/>
    <w:basedOn w:val="Normal"/>
    <w:rsid w:val="00A31AC2"/>
    <w:pPr>
      <w:numPr>
        <w:numId w:val="6"/>
      </w:numPr>
    </w:pPr>
  </w:style>
  <w:style w:type="paragraph" w:styleId="Header">
    <w:name w:val="header"/>
    <w:basedOn w:val="Normal"/>
    <w:rsid w:val="00A31AC2"/>
    <w:pPr>
      <w:tabs>
        <w:tab w:val="center" w:pos="4536"/>
        <w:tab w:val="right" w:pos="9072"/>
      </w:tabs>
    </w:pPr>
  </w:style>
  <w:style w:type="paragraph" w:styleId="TOC1">
    <w:name w:val="toc 1"/>
    <w:basedOn w:val="Normal"/>
    <w:next w:val="Normal"/>
    <w:autoRedefine/>
    <w:uiPriority w:val="39"/>
    <w:rsid w:val="00A31AC2"/>
    <w:pPr>
      <w:spacing w:line="360" w:lineRule="auto"/>
    </w:pPr>
  </w:style>
  <w:style w:type="paragraph" w:styleId="TOC2">
    <w:name w:val="toc 2"/>
    <w:basedOn w:val="Normal"/>
    <w:next w:val="Normal"/>
    <w:autoRedefine/>
    <w:uiPriority w:val="39"/>
    <w:rsid w:val="00A31AC2"/>
    <w:pPr>
      <w:spacing w:line="360" w:lineRule="auto"/>
      <w:ind w:left="238"/>
    </w:pPr>
  </w:style>
  <w:style w:type="character" w:styleId="Hyperlink">
    <w:name w:val="Hyperlink"/>
    <w:uiPriority w:val="99"/>
    <w:rsid w:val="00A31AC2"/>
    <w:rPr>
      <w:color w:val="auto"/>
      <w:u w:val="none"/>
    </w:rPr>
  </w:style>
  <w:style w:type="paragraph" w:customStyle="1" w:styleId="Equation">
    <w:name w:val="Equation"/>
    <w:basedOn w:val="Normal"/>
    <w:qFormat/>
    <w:rsid w:val="00A31AC2"/>
    <w:pPr>
      <w:tabs>
        <w:tab w:val="right" w:pos="8392"/>
      </w:tabs>
      <w:spacing w:after="240"/>
    </w:pPr>
  </w:style>
  <w:style w:type="paragraph" w:styleId="TOC3">
    <w:name w:val="toc 3"/>
    <w:basedOn w:val="Normal"/>
    <w:next w:val="Normal"/>
    <w:autoRedefine/>
    <w:uiPriority w:val="39"/>
    <w:rsid w:val="00A31AC2"/>
    <w:pPr>
      <w:spacing w:line="360" w:lineRule="auto"/>
      <w:ind w:left="482"/>
    </w:pPr>
  </w:style>
  <w:style w:type="table" w:styleId="TableGrid">
    <w:name w:val="Table Grid"/>
    <w:basedOn w:val="TableNormal"/>
    <w:uiPriority w:val="59"/>
    <w:rsid w:val="00A31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31AC2"/>
    <w:pPr>
      <w:spacing w:before="120" w:after="120" w:line="276" w:lineRule="auto"/>
      <w:jc w:val="center"/>
    </w:pPr>
    <w:rPr>
      <w:bCs/>
      <w:sz w:val="20"/>
      <w:szCs w:val="20"/>
    </w:rPr>
  </w:style>
  <w:style w:type="paragraph" w:customStyle="1" w:styleId="Tabel">
    <w:name w:val="Tabel"/>
    <w:basedOn w:val="BodyText"/>
    <w:rsid w:val="00A31AC2"/>
    <w:pPr>
      <w:spacing w:after="0"/>
    </w:pPr>
  </w:style>
  <w:style w:type="paragraph" w:styleId="TableofAuthorities">
    <w:name w:val="table of authorities"/>
    <w:basedOn w:val="Normal"/>
    <w:next w:val="Normal"/>
    <w:semiHidden/>
    <w:rsid w:val="00A31AC2"/>
    <w:pPr>
      <w:ind w:left="240" w:hanging="240"/>
    </w:pPr>
  </w:style>
  <w:style w:type="paragraph" w:styleId="TableofFigures">
    <w:name w:val="table of figures"/>
    <w:basedOn w:val="Normal"/>
    <w:next w:val="Normal"/>
    <w:uiPriority w:val="99"/>
    <w:rsid w:val="00A31AC2"/>
    <w:pPr>
      <w:spacing w:line="360" w:lineRule="auto"/>
    </w:pPr>
  </w:style>
  <w:style w:type="paragraph" w:styleId="TOAHeading">
    <w:name w:val="toa heading"/>
    <w:basedOn w:val="Normal"/>
    <w:next w:val="Normal"/>
    <w:semiHidden/>
    <w:rsid w:val="00A31AC2"/>
    <w:pPr>
      <w:spacing w:before="120" w:line="360" w:lineRule="auto"/>
    </w:pPr>
    <w:rPr>
      <w:rFonts w:cs="Arial"/>
      <w:b/>
      <w:bCs/>
    </w:rPr>
  </w:style>
  <w:style w:type="paragraph" w:styleId="ListNumber">
    <w:name w:val="List Number"/>
    <w:basedOn w:val="Normal"/>
    <w:rsid w:val="00A31AC2"/>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A31AC2"/>
  </w:style>
  <w:style w:type="paragraph" w:customStyle="1" w:styleId="Headingunnumber">
    <w:name w:val="Heading_unnumber"/>
    <w:basedOn w:val="Heading1"/>
    <w:next w:val="BodyText"/>
    <w:qFormat/>
    <w:rsid w:val="00A31AC2"/>
    <w:pPr>
      <w:numPr>
        <w:numId w:val="0"/>
      </w:numPr>
    </w:pPr>
  </w:style>
  <w:style w:type="paragraph" w:styleId="ListBullet">
    <w:name w:val="List Bullet"/>
    <w:basedOn w:val="Normal"/>
    <w:unhideWhenUsed/>
    <w:rsid w:val="00A31AC2"/>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A31AC2"/>
    <w:rPr>
      <w:vertAlign w:val="superscript"/>
    </w:rPr>
  </w:style>
  <w:style w:type="paragraph" w:styleId="FootnoteText">
    <w:name w:val="footnote text"/>
    <w:basedOn w:val="Normal"/>
    <w:link w:val="FootnoteTextChar"/>
    <w:semiHidden/>
    <w:unhideWhenUsed/>
    <w:rsid w:val="00A31AC2"/>
    <w:pPr>
      <w:spacing w:before="120" w:line="276" w:lineRule="auto"/>
    </w:pPr>
    <w:rPr>
      <w:sz w:val="20"/>
      <w:szCs w:val="20"/>
    </w:rPr>
  </w:style>
  <w:style w:type="character" w:customStyle="1" w:styleId="FootnoteTextChar">
    <w:name w:val="Footnote Text Char"/>
    <w:link w:val="FootnoteText"/>
    <w:semiHidden/>
    <w:rsid w:val="00A31AC2"/>
    <w:rPr>
      <w:lang w:eastAsia="en-US"/>
    </w:rPr>
  </w:style>
  <w:style w:type="paragraph" w:customStyle="1" w:styleId="Tablehead">
    <w:name w:val="Table_head"/>
    <w:basedOn w:val="Normal"/>
    <w:qFormat/>
    <w:rsid w:val="00A31AC2"/>
    <w:pPr>
      <w:spacing w:before="60" w:after="60" w:line="276" w:lineRule="auto"/>
    </w:pPr>
    <w:rPr>
      <w:b/>
      <w:sz w:val="22"/>
    </w:rPr>
  </w:style>
  <w:style w:type="paragraph" w:customStyle="1" w:styleId="Tabletext">
    <w:name w:val="Table_text"/>
    <w:basedOn w:val="Normal"/>
    <w:qFormat/>
    <w:rsid w:val="00A31AC2"/>
    <w:pPr>
      <w:spacing w:before="60" w:after="60" w:line="276" w:lineRule="auto"/>
    </w:pPr>
    <w:rPr>
      <w:sz w:val="22"/>
    </w:rPr>
  </w:style>
  <w:style w:type="paragraph" w:customStyle="1" w:styleId="Programcode">
    <w:name w:val="Program_code"/>
    <w:basedOn w:val="Normal"/>
    <w:qFormat/>
    <w:rsid w:val="00A31AC2"/>
    <w:pPr>
      <w:keepNext/>
      <w:keepLines/>
      <w:spacing w:before="40" w:after="40"/>
    </w:pPr>
    <w:rPr>
      <w:rFonts w:ascii="Consolas" w:hAnsi="Consolas"/>
      <w:sz w:val="20"/>
    </w:rPr>
  </w:style>
  <w:style w:type="paragraph" w:customStyle="1" w:styleId="Listbibliogr">
    <w:name w:val="List_bibliogr"/>
    <w:basedOn w:val="Tabletext"/>
    <w:qFormat/>
    <w:rsid w:val="00A31AC2"/>
    <w:pPr>
      <w:numPr>
        <w:numId w:val="5"/>
      </w:numPr>
      <w:spacing w:before="40" w:after="40"/>
    </w:pPr>
    <w:rPr>
      <w:noProof/>
      <w:lang w:val="en-GB"/>
    </w:rPr>
  </w:style>
  <w:style w:type="paragraph" w:customStyle="1" w:styleId="Figure">
    <w:name w:val="Figure"/>
    <w:basedOn w:val="Normal"/>
    <w:qFormat/>
    <w:rsid w:val="00A31AC2"/>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A31AC2"/>
    <w:pPr>
      <w:numPr>
        <w:numId w:val="0"/>
      </w:numPr>
      <w:jc w:val="center"/>
    </w:pPr>
  </w:style>
  <w:style w:type="paragraph" w:customStyle="1" w:styleId="Headingtitle">
    <w:name w:val="Heading_title"/>
    <w:basedOn w:val="Normal"/>
    <w:qFormat/>
    <w:rsid w:val="00A31AC2"/>
    <w:pPr>
      <w:jc w:val="center"/>
    </w:pPr>
    <w:rPr>
      <w:b/>
      <w:bCs/>
      <w:caps/>
      <w:sz w:val="40"/>
    </w:rPr>
  </w:style>
  <w:style w:type="paragraph" w:customStyle="1" w:styleId="University">
    <w:name w:val="University"/>
    <w:basedOn w:val="BodyText"/>
    <w:qFormat/>
    <w:rsid w:val="00A31AC2"/>
    <w:pPr>
      <w:spacing w:after="80" w:line="240" w:lineRule="auto"/>
      <w:jc w:val="center"/>
    </w:pPr>
    <w:rPr>
      <w:caps/>
    </w:rPr>
  </w:style>
  <w:style w:type="paragraph" w:customStyle="1" w:styleId="Captionmultiline">
    <w:name w:val="Caption_multiline"/>
    <w:basedOn w:val="Caption"/>
    <w:qFormat/>
    <w:rsid w:val="00A31AC2"/>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hyperlink" Target="https://gitlab.pld.ttu.ee/thesis/2017_vedom_stm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953BF950-521F-401C-AAC1-5D80CDD7AB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1</Pages>
  <Words>7655</Words>
  <Characters>43637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51190</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2017-05-26T12:24:00Z</dcterms:modified>
</cp:coreProperties>
</file>